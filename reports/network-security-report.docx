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31F9B5" w14:textId="77777777" w:rsidR="00CA5897" w:rsidRDefault="00CA5897" w:rsidP="008605B2">
      <w:pPr>
        <w:ind w:right="4"/>
      </w:pPr>
    </w:p>
    <w:p w14:paraId="7E455C62" w14:textId="77777777" w:rsidR="00527338" w:rsidRDefault="00527338" w:rsidP="008605B2">
      <w:pPr>
        <w:ind w:right="4"/>
      </w:pPr>
    </w:p>
    <w:p w14:paraId="45F60E51" w14:textId="77777777" w:rsidR="00A50E2A" w:rsidRDefault="009C5438" w:rsidP="008605B2">
      <w:pPr>
        <w:ind w:right="4"/>
        <w:jc w:val="center"/>
      </w:pPr>
      <w:r>
        <w:rPr>
          <w:noProof/>
          <w:lang w:val="en-GB" w:eastAsia="en-GB"/>
        </w:rPr>
        <w:drawing>
          <wp:inline distT="0" distB="0" distL="0" distR="0" wp14:anchorId="743610AB" wp14:editId="592A5E0A">
            <wp:extent cx="3044825" cy="758825"/>
            <wp:effectExtent l="0" t="0" r="317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4825" cy="758825"/>
                    </a:xfrm>
                    <a:prstGeom prst="rect">
                      <a:avLst/>
                    </a:prstGeom>
                    <a:noFill/>
                    <a:ln>
                      <a:noFill/>
                    </a:ln>
                  </pic:spPr>
                </pic:pic>
              </a:graphicData>
            </a:graphic>
          </wp:inline>
        </w:drawing>
      </w:r>
    </w:p>
    <w:p w14:paraId="0B9016DD" w14:textId="77777777" w:rsidR="009627B3" w:rsidRDefault="009627B3" w:rsidP="008605B2">
      <w:pPr>
        <w:ind w:right="4"/>
      </w:pPr>
    </w:p>
    <w:tbl>
      <w:tblPr>
        <w:tblpPr w:leftFromText="180" w:rightFromText="180" w:vertAnchor="page" w:horzAnchor="margin" w:tblpXSpec="center" w:tblpY="5236"/>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283"/>
      </w:tblGrid>
      <w:tr w:rsidR="0022030D" w14:paraId="43F7587C" w14:textId="77777777" w:rsidTr="0022030D">
        <w:trPr>
          <w:cantSplit/>
          <w:trHeight w:val="4958"/>
        </w:trPr>
        <w:tc>
          <w:tcPr>
            <w:tcW w:w="7283" w:type="dxa"/>
            <w:shd w:val="clear" w:color="auto" w:fill="auto"/>
            <w:vAlign w:val="center"/>
          </w:tcPr>
          <w:p w14:paraId="31C9E32B" w14:textId="73256C3E" w:rsidR="009627B3" w:rsidRDefault="00F0714F" w:rsidP="008605B2">
            <w:pPr>
              <w:spacing w:after="0" w:line="260" w:lineRule="auto"/>
              <w:ind w:right="4"/>
              <w:jc w:val="center"/>
              <w:rPr>
                <w:b/>
                <w:sz w:val="56"/>
              </w:rPr>
            </w:pPr>
            <w:r>
              <w:rPr>
                <w:b/>
                <w:sz w:val="56"/>
              </w:rPr>
              <w:t>Networking Report</w:t>
            </w:r>
          </w:p>
          <w:p w14:paraId="291CBC05" w14:textId="77777777" w:rsidR="009627B3" w:rsidRDefault="009627B3" w:rsidP="008605B2">
            <w:pPr>
              <w:ind w:right="4"/>
              <w:rPr>
                <w:rFonts w:ascii="Verdana" w:hAnsi="Verdana"/>
                <w:color w:val="222222"/>
                <w:shd w:val="clear" w:color="auto" w:fill="FFFFFF"/>
              </w:rPr>
            </w:pPr>
          </w:p>
          <w:p w14:paraId="315CC6ED" w14:textId="7F48F45D" w:rsidR="0022030D" w:rsidRPr="009627B3" w:rsidRDefault="00F0714F" w:rsidP="008605B2">
            <w:pPr>
              <w:spacing w:after="161"/>
              <w:ind w:right="4"/>
              <w:jc w:val="center"/>
              <w:rPr>
                <w:b/>
              </w:rPr>
            </w:pPr>
            <w:r>
              <w:rPr>
                <w:b/>
                <w:sz w:val="40"/>
              </w:rPr>
              <w:t>Andrew Jamieson</w:t>
            </w:r>
          </w:p>
          <w:p w14:paraId="4F484677" w14:textId="616D5260" w:rsidR="0022030D" w:rsidRPr="008750A3" w:rsidRDefault="0022030D" w:rsidP="008605B2">
            <w:pPr>
              <w:spacing w:after="161"/>
              <w:ind w:right="4"/>
              <w:jc w:val="center"/>
            </w:pPr>
            <w:r w:rsidRPr="008750A3">
              <w:rPr>
                <w:sz w:val="30"/>
              </w:rPr>
              <w:t>CMP</w:t>
            </w:r>
            <w:r w:rsidR="001D3CA8">
              <w:rPr>
                <w:sz w:val="30"/>
              </w:rPr>
              <w:t xml:space="preserve"> 314: </w:t>
            </w:r>
            <w:r w:rsidR="001D3CA8" w:rsidRPr="001D3CA8">
              <w:rPr>
                <w:sz w:val="30"/>
              </w:rPr>
              <w:t>Computer Networking 2</w:t>
            </w:r>
          </w:p>
          <w:p w14:paraId="22C4314D" w14:textId="6405137F" w:rsidR="0022030D" w:rsidRPr="008750A3" w:rsidRDefault="009627B3" w:rsidP="008605B2">
            <w:pPr>
              <w:spacing w:after="161"/>
              <w:ind w:right="4"/>
              <w:jc w:val="center"/>
              <w:rPr>
                <w:sz w:val="30"/>
              </w:rPr>
            </w:pPr>
            <w:r>
              <w:rPr>
                <w:sz w:val="30"/>
              </w:rPr>
              <w:t>BSc Ethical Hacking</w:t>
            </w:r>
            <w:r w:rsidR="0022030D" w:rsidRPr="008750A3">
              <w:rPr>
                <w:sz w:val="30"/>
              </w:rPr>
              <w:t xml:space="preserve"> Year </w:t>
            </w:r>
            <w:r>
              <w:rPr>
                <w:sz w:val="30"/>
              </w:rPr>
              <w:t>3</w:t>
            </w:r>
          </w:p>
          <w:p w14:paraId="5BA42A4B" w14:textId="7EB5C08C" w:rsidR="0022030D" w:rsidRDefault="008B7EEA" w:rsidP="008605B2">
            <w:pPr>
              <w:spacing w:after="161"/>
              <w:ind w:right="4"/>
              <w:jc w:val="center"/>
            </w:pPr>
            <w:r>
              <w:rPr>
                <w:sz w:val="30"/>
              </w:rPr>
              <w:t>20</w:t>
            </w:r>
            <w:r w:rsidR="009B0FF8">
              <w:rPr>
                <w:sz w:val="30"/>
              </w:rPr>
              <w:t>24</w:t>
            </w:r>
            <w:r>
              <w:rPr>
                <w:sz w:val="30"/>
              </w:rPr>
              <w:t>/</w:t>
            </w:r>
            <w:r w:rsidR="009B0FF8">
              <w:rPr>
                <w:sz w:val="30"/>
              </w:rPr>
              <w:t>25</w:t>
            </w:r>
          </w:p>
        </w:tc>
      </w:tr>
    </w:tbl>
    <w:p w14:paraId="030A73B4" w14:textId="77777777" w:rsidR="0022030D" w:rsidRDefault="0022030D" w:rsidP="008605B2">
      <w:pPr>
        <w:ind w:right="4"/>
      </w:pPr>
    </w:p>
    <w:p w14:paraId="43056E06" w14:textId="77777777" w:rsidR="0022030D" w:rsidRDefault="0022030D" w:rsidP="008605B2">
      <w:pPr>
        <w:ind w:right="4"/>
      </w:pPr>
    </w:p>
    <w:p w14:paraId="425AA769" w14:textId="77777777" w:rsidR="0022030D" w:rsidRDefault="0022030D" w:rsidP="008605B2">
      <w:pPr>
        <w:ind w:right="4"/>
      </w:pPr>
    </w:p>
    <w:p w14:paraId="2AD53FB6" w14:textId="77777777" w:rsidR="0022030D" w:rsidRDefault="0022030D" w:rsidP="008605B2">
      <w:pPr>
        <w:ind w:right="4"/>
      </w:pPr>
    </w:p>
    <w:p w14:paraId="51F9F76B" w14:textId="77777777" w:rsidR="0022030D" w:rsidRDefault="0022030D" w:rsidP="008605B2">
      <w:pPr>
        <w:ind w:right="4"/>
      </w:pPr>
    </w:p>
    <w:p w14:paraId="7D959697" w14:textId="77777777" w:rsidR="0022030D" w:rsidRDefault="0022030D" w:rsidP="008605B2">
      <w:pPr>
        <w:ind w:right="4"/>
      </w:pPr>
    </w:p>
    <w:p w14:paraId="6EBF0D13" w14:textId="77777777" w:rsidR="0022030D" w:rsidRDefault="0022030D" w:rsidP="008605B2">
      <w:pPr>
        <w:ind w:right="4"/>
      </w:pPr>
    </w:p>
    <w:p w14:paraId="3265733C" w14:textId="77777777" w:rsidR="0022030D" w:rsidRDefault="0022030D" w:rsidP="008605B2">
      <w:pPr>
        <w:ind w:right="4"/>
      </w:pPr>
    </w:p>
    <w:p w14:paraId="79029CD6" w14:textId="77777777" w:rsidR="0022030D" w:rsidRDefault="0022030D" w:rsidP="008605B2">
      <w:pPr>
        <w:ind w:right="4"/>
      </w:pPr>
    </w:p>
    <w:p w14:paraId="7447A7FD" w14:textId="77777777" w:rsidR="0022030D" w:rsidRDefault="0022030D" w:rsidP="008605B2">
      <w:pPr>
        <w:ind w:right="4"/>
      </w:pPr>
    </w:p>
    <w:p w14:paraId="7C0484A0" w14:textId="77777777" w:rsidR="00CA5897" w:rsidRDefault="00CA5897" w:rsidP="008605B2">
      <w:pPr>
        <w:ind w:right="4"/>
      </w:pPr>
    </w:p>
    <w:p w14:paraId="5460E7BC" w14:textId="77777777" w:rsidR="00CA5897" w:rsidRDefault="00CA5897" w:rsidP="008605B2">
      <w:pPr>
        <w:ind w:right="4"/>
      </w:pPr>
    </w:p>
    <w:p w14:paraId="24A6E9A5" w14:textId="77777777" w:rsidR="00CA5897" w:rsidRDefault="00CA5897" w:rsidP="008605B2">
      <w:pPr>
        <w:ind w:right="4"/>
      </w:pPr>
    </w:p>
    <w:p w14:paraId="325E2A52" w14:textId="77777777" w:rsidR="00CA5897" w:rsidRDefault="00CA5897" w:rsidP="008605B2">
      <w:pPr>
        <w:ind w:right="4"/>
      </w:pPr>
    </w:p>
    <w:p w14:paraId="618A5B49" w14:textId="77777777" w:rsidR="00CA5897" w:rsidRDefault="00CA5897" w:rsidP="008605B2">
      <w:pPr>
        <w:ind w:right="4"/>
      </w:pPr>
    </w:p>
    <w:p w14:paraId="65D6C3C3" w14:textId="77777777" w:rsidR="0022030D" w:rsidRDefault="0022030D" w:rsidP="008605B2">
      <w:pPr>
        <w:ind w:right="4"/>
      </w:pPr>
    </w:p>
    <w:p w14:paraId="7B20F537" w14:textId="77777777" w:rsidR="0022030D" w:rsidRDefault="0022030D" w:rsidP="008605B2">
      <w:pPr>
        <w:ind w:right="4"/>
      </w:pPr>
    </w:p>
    <w:p w14:paraId="3A6C35F8" w14:textId="77777777" w:rsidR="0022030D" w:rsidRDefault="0022030D" w:rsidP="008605B2">
      <w:pPr>
        <w:ind w:right="4"/>
      </w:pPr>
    </w:p>
    <w:p w14:paraId="529B16B0" w14:textId="77777777" w:rsidR="009C1A03" w:rsidRDefault="009C1A03" w:rsidP="008605B2">
      <w:pPr>
        <w:ind w:right="4"/>
      </w:pPr>
    </w:p>
    <w:p w14:paraId="12BCBE1E" w14:textId="77777777" w:rsidR="009C1A03" w:rsidRDefault="009C1A03" w:rsidP="008605B2">
      <w:pPr>
        <w:ind w:right="4"/>
      </w:pPr>
    </w:p>
    <w:p w14:paraId="52485DFD" w14:textId="77777777" w:rsidR="009C1A03" w:rsidRDefault="009C1A03" w:rsidP="008605B2">
      <w:pPr>
        <w:ind w:right="4"/>
      </w:pPr>
    </w:p>
    <w:p w14:paraId="65BB5CAD" w14:textId="77777777" w:rsidR="009C1A03" w:rsidRDefault="009C1A03" w:rsidP="008605B2">
      <w:pPr>
        <w:ind w:right="4"/>
      </w:pPr>
    </w:p>
    <w:p w14:paraId="645F2FA7" w14:textId="77777777" w:rsidR="0022030D" w:rsidRDefault="0022030D" w:rsidP="008605B2">
      <w:pPr>
        <w:framePr w:hSpace="180" w:wrap="around" w:vAnchor="page" w:hAnchor="margin" w:xAlign="center" w:y="7553"/>
        <w:spacing w:line="240" w:lineRule="auto"/>
        <w:ind w:right="4"/>
        <w:jc w:val="center"/>
        <w:rPr>
          <w:i/>
          <w:sz w:val="24"/>
          <w:szCs w:val="24"/>
        </w:rPr>
      </w:pPr>
    </w:p>
    <w:p w14:paraId="32B3FB3A" w14:textId="4267AA42" w:rsidR="00CA5897" w:rsidRDefault="0022030D" w:rsidP="009C1A03">
      <w:pPr>
        <w:ind w:right="4"/>
        <w:jc w:val="center"/>
        <w:rPr>
          <w:i/>
          <w:sz w:val="24"/>
          <w:szCs w:val="24"/>
        </w:rPr>
      </w:pPr>
      <w:r w:rsidRPr="00C015A8">
        <w:rPr>
          <w:i/>
          <w:sz w:val="24"/>
          <w:szCs w:val="24"/>
        </w:rPr>
        <w:t>Note that Information contained in this document is for educational purposes.</w:t>
      </w:r>
      <w:r w:rsidR="00CA5897">
        <w:rPr>
          <w:i/>
          <w:sz w:val="24"/>
          <w:szCs w:val="24"/>
        </w:rPr>
        <w:br w:type="page"/>
      </w:r>
    </w:p>
    <w:p w14:paraId="163852AF" w14:textId="77777777" w:rsidR="00FF69A5" w:rsidRPr="00CA5897" w:rsidRDefault="00974F37" w:rsidP="008605B2">
      <w:pPr>
        <w:pStyle w:val="Abtracttitle"/>
        <w:ind w:right="4"/>
        <w:rPr>
          <w:sz w:val="36"/>
        </w:rPr>
      </w:pPr>
      <w:r w:rsidRPr="00974F37">
        <w:lastRenderedPageBreak/>
        <w:t>Abstract</w:t>
      </w:r>
    </w:p>
    <w:p w14:paraId="55FB743B" w14:textId="77777777" w:rsidR="009C1A03" w:rsidRDefault="005A0648" w:rsidP="005B0E0A">
      <w:pPr>
        <w:ind w:left="19" w:right="4"/>
        <w:jc w:val="both"/>
      </w:pPr>
      <w:r>
        <w:t>This section</w:t>
      </w:r>
      <w:r w:rsidR="00CA5897" w:rsidRPr="00CA5897">
        <w:t xml:space="preserve"> should be an </w:t>
      </w:r>
      <w:r w:rsidR="00CA5897" w:rsidRPr="005A0648">
        <w:rPr>
          <w:b/>
          <w:color w:val="FF0000"/>
        </w:rPr>
        <w:t>attention grabber</w:t>
      </w:r>
      <w:r w:rsidR="00CA5897" w:rsidRPr="00CA5897">
        <w:t xml:space="preserve">. </w:t>
      </w:r>
    </w:p>
    <w:p w14:paraId="3F41D607" w14:textId="77777777" w:rsidR="009C1A03" w:rsidRDefault="005A0648" w:rsidP="005B0E0A">
      <w:pPr>
        <w:ind w:left="19" w:right="4"/>
        <w:jc w:val="both"/>
      </w:pPr>
      <w:r>
        <w:t>It</w:t>
      </w:r>
      <w:r w:rsidR="00CA5897" w:rsidRPr="00CA5897">
        <w:t xml:space="preserve"> should provide a short summary of what your paper is about so</w:t>
      </w:r>
      <w:r w:rsidR="009C1A03">
        <w:t xml:space="preserve"> to</w:t>
      </w:r>
      <w:r w:rsidR="00CA5897" w:rsidRPr="00CA5897">
        <w:t xml:space="preserve"> provide enough detail to satisfy your cl</w:t>
      </w:r>
      <w:r w:rsidR="00CA5897">
        <w:t xml:space="preserve">ient that you met his/her needs and </w:t>
      </w:r>
      <w:r w:rsidR="004D7B3D">
        <w:t xml:space="preserve">allows the reader to decide if the report is of interest. </w:t>
      </w:r>
    </w:p>
    <w:p w14:paraId="09C8D207" w14:textId="703513B4" w:rsidR="004D7B3D" w:rsidRDefault="004D7B3D" w:rsidP="005B0E0A">
      <w:pPr>
        <w:ind w:left="19" w:right="4"/>
        <w:jc w:val="both"/>
      </w:pPr>
      <w:r w:rsidRPr="008750A3">
        <w:t>This is stand alone and should not refer to any other part of the document.</w:t>
      </w:r>
    </w:p>
    <w:p w14:paraId="782E10D6" w14:textId="77777777" w:rsidR="00CA5897" w:rsidRDefault="00CA5897" w:rsidP="005B0E0A">
      <w:pPr>
        <w:ind w:left="19" w:right="4"/>
        <w:jc w:val="both"/>
      </w:pPr>
    </w:p>
    <w:p w14:paraId="1A48C7B9" w14:textId="18E746B4" w:rsidR="004D7B3D" w:rsidRDefault="004D7B3D" w:rsidP="005B0E0A">
      <w:pPr>
        <w:ind w:left="19" w:right="4"/>
        <w:jc w:val="both"/>
      </w:pPr>
      <w:r>
        <w:t xml:space="preserve">You should include 3 </w:t>
      </w:r>
      <w:r w:rsidR="00E935C0">
        <w:t xml:space="preserve">short </w:t>
      </w:r>
      <w:r w:rsidR="005A0648">
        <w:t>sections</w:t>
      </w:r>
      <w:r w:rsidR="009C1A03">
        <w:t>/paragraphs</w:t>
      </w:r>
      <w:r w:rsidR="005A0648">
        <w:t>:</w:t>
      </w:r>
    </w:p>
    <w:p w14:paraId="7522BFEC" w14:textId="77777777" w:rsidR="004D7B3D" w:rsidRDefault="004D7B3D" w:rsidP="005B0E0A">
      <w:pPr>
        <w:ind w:left="567" w:right="4" w:hanging="567"/>
        <w:jc w:val="both"/>
      </w:pPr>
      <w:r>
        <w:t>•</w:t>
      </w:r>
      <w:r>
        <w:tab/>
        <w:t xml:space="preserve">Background to the paper </w:t>
      </w:r>
      <w:r w:rsidR="00E935C0">
        <w:t>and aim of what you’re trying to achieve</w:t>
      </w:r>
      <w:r w:rsidR="0030070E">
        <w:t>.</w:t>
      </w:r>
    </w:p>
    <w:p w14:paraId="5129B805" w14:textId="77777777" w:rsidR="004D7B3D" w:rsidRDefault="004D7B3D" w:rsidP="005B0E0A">
      <w:pPr>
        <w:ind w:left="567" w:right="4" w:hanging="567"/>
        <w:jc w:val="both"/>
      </w:pPr>
      <w:r>
        <w:t>•</w:t>
      </w:r>
      <w:r>
        <w:tab/>
        <w:t>What you did</w:t>
      </w:r>
      <w:r w:rsidR="005A0648">
        <w:t xml:space="preserve"> (and how)</w:t>
      </w:r>
      <w:r w:rsidR="0030070E">
        <w:t>.</w:t>
      </w:r>
    </w:p>
    <w:p w14:paraId="48857840" w14:textId="77777777" w:rsidR="004D7B3D" w:rsidRDefault="004D7B3D" w:rsidP="005B0E0A">
      <w:pPr>
        <w:ind w:left="567" w:right="4" w:hanging="567"/>
        <w:jc w:val="both"/>
      </w:pPr>
      <w:r>
        <w:t>•</w:t>
      </w:r>
      <w:r>
        <w:tab/>
        <w:t>What you found</w:t>
      </w:r>
      <w:r w:rsidR="00C545A5">
        <w:t xml:space="preserve"> and what you conclude from your findings</w:t>
      </w:r>
      <w:r>
        <w:t xml:space="preserve"> (not too much detail</w:t>
      </w:r>
      <w:r w:rsidR="00C545A5">
        <w:t xml:space="preserve"> but enough t</w:t>
      </w:r>
      <w:r w:rsidR="00CA5897">
        <w:t xml:space="preserve">o show that your project is </w:t>
      </w:r>
      <w:r w:rsidR="0030070E">
        <w:t xml:space="preserve">clearly </w:t>
      </w:r>
      <w:r w:rsidR="00CA5897" w:rsidRPr="0030070E">
        <w:t>wonderful</w:t>
      </w:r>
      <w:r w:rsidR="005A0648">
        <w:t>)</w:t>
      </w:r>
      <w:r w:rsidR="0030070E">
        <w:t>.</w:t>
      </w:r>
      <w:r w:rsidR="00801BA7">
        <w:t xml:space="preserve"> Not all projects are a success – and that’s ok too for the purpose of this work, and you can point that out – but preferably with solutions.</w:t>
      </w:r>
    </w:p>
    <w:p w14:paraId="52DD5557" w14:textId="77777777" w:rsidR="00477492" w:rsidRDefault="00477492" w:rsidP="005B0E0A">
      <w:pPr>
        <w:ind w:left="567" w:right="4" w:hanging="567"/>
        <w:jc w:val="both"/>
      </w:pPr>
    </w:p>
    <w:p w14:paraId="2E63F3B7" w14:textId="77777777" w:rsidR="00477492" w:rsidRDefault="00477492" w:rsidP="005B0E0A">
      <w:pPr>
        <w:ind w:left="567" w:right="4" w:hanging="567"/>
        <w:jc w:val="both"/>
      </w:pPr>
    </w:p>
    <w:p w14:paraId="2E88DD8B" w14:textId="77777777" w:rsidR="00974F37" w:rsidRDefault="00974F37" w:rsidP="008605B2">
      <w:pPr>
        <w:ind w:right="4"/>
      </w:pPr>
    </w:p>
    <w:p w14:paraId="53A7F948" w14:textId="7EDCCEE3" w:rsidR="009C1A03" w:rsidRDefault="009C1A03">
      <w:r>
        <w:br w:type="page"/>
      </w:r>
    </w:p>
    <w:sdt>
      <w:sdtPr>
        <w:rPr>
          <w:rFonts w:eastAsiaTheme="minorEastAsia" w:cstheme="minorBidi"/>
          <w:b w:val="0"/>
          <w:color w:val="auto"/>
          <w:sz w:val="22"/>
          <w:szCs w:val="22"/>
        </w:rPr>
        <w:id w:val="-265923424"/>
        <w:docPartObj>
          <w:docPartGallery w:val="Table of Contents"/>
          <w:docPartUnique/>
        </w:docPartObj>
      </w:sdtPr>
      <w:sdtEndPr>
        <w:rPr>
          <w:bCs/>
          <w:noProof/>
        </w:rPr>
      </w:sdtEndPr>
      <w:sdtContent>
        <w:p w14:paraId="70A0FE8D" w14:textId="66BED624" w:rsidR="00712DC9" w:rsidRPr="00712DC9" w:rsidRDefault="00712DC9" w:rsidP="009C1A03">
          <w:pPr>
            <w:pStyle w:val="Title"/>
            <w:ind w:right="4"/>
          </w:pPr>
          <w:r w:rsidRPr="00974F37">
            <w:t>Contents</w:t>
          </w:r>
        </w:p>
        <w:p w14:paraId="49D9DE4B" w14:textId="3CBC86AB" w:rsidR="00E83848" w:rsidRDefault="00404615">
          <w:pPr>
            <w:pStyle w:val="TOC1"/>
            <w:tabs>
              <w:tab w:val="left" w:pos="440"/>
              <w:tab w:val="right" w:leader="dot" w:pos="9350"/>
            </w:tabs>
            <w:rPr>
              <w:rFonts w:asciiTheme="minorHAnsi" w:hAnsiTheme="minorHAnsi"/>
              <w:noProof/>
              <w:kern w:val="2"/>
              <w:sz w:val="24"/>
              <w:szCs w:val="24"/>
              <w:lang w:val="en-GB" w:eastAsia="en-GB"/>
              <w14:ligatures w14:val="standardContextual"/>
            </w:rPr>
          </w:pPr>
          <w:r>
            <w:fldChar w:fldCharType="begin"/>
          </w:r>
          <w:r w:rsidR="00712DC9">
            <w:instrText xml:space="preserve"> TOC \o "1-3" \h \z \u </w:instrText>
          </w:r>
          <w:r>
            <w:fldChar w:fldCharType="separate"/>
          </w:r>
          <w:hyperlink w:anchor="_Toc185981691" w:history="1">
            <w:r w:rsidR="00E83848" w:rsidRPr="00A4290B">
              <w:rPr>
                <w:rStyle w:val="Hyperlink"/>
                <w:noProof/>
              </w:rPr>
              <w:t>1</w:t>
            </w:r>
            <w:r w:rsidR="00E83848">
              <w:rPr>
                <w:rFonts w:asciiTheme="minorHAnsi" w:hAnsiTheme="minorHAnsi"/>
                <w:noProof/>
                <w:kern w:val="2"/>
                <w:sz w:val="24"/>
                <w:szCs w:val="24"/>
                <w:lang w:val="en-GB" w:eastAsia="en-GB"/>
                <w14:ligatures w14:val="standardContextual"/>
              </w:rPr>
              <w:tab/>
            </w:r>
            <w:r w:rsidR="00E83848" w:rsidRPr="00A4290B">
              <w:rPr>
                <w:rStyle w:val="Hyperlink"/>
                <w:noProof/>
              </w:rPr>
              <w:t>Introduction</w:t>
            </w:r>
            <w:r w:rsidR="00E83848">
              <w:rPr>
                <w:noProof/>
                <w:webHidden/>
              </w:rPr>
              <w:tab/>
            </w:r>
            <w:r w:rsidR="00E83848">
              <w:rPr>
                <w:noProof/>
                <w:webHidden/>
              </w:rPr>
              <w:fldChar w:fldCharType="begin"/>
            </w:r>
            <w:r w:rsidR="00E83848">
              <w:rPr>
                <w:noProof/>
                <w:webHidden/>
              </w:rPr>
              <w:instrText xml:space="preserve"> PAGEREF _Toc185981691 \h </w:instrText>
            </w:r>
            <w:r w:rsidR="00E83848">
              <w:rPr>
                <w:noProof/>
                <w:webHidden/>
              </w:rPr>
            </w:r>
            <w:r w:rsidR="00E83848">
              <w:rPr>
                <w:noProof/>
                <w:webHidden/>
              </w:rPr>
              <w:fldChar w:fldCharType="separate"/>
            </w:r>
            <w:r w:rsidR="00E83848">
              <w:rPr>
                <w:noProof/>
                <w:webHidden/>
              </w:rPr>
              <w:t>7</w:t>
            </w:r>
            <w:r w:rsidR="00E83848">
              <w:rPr>
                <w:noProof/>
                <w:webHidden/>
              </w:rPr>
              <w:fldChar w:fldCharType="end"/>
            </w:r>
          </w:hyperlink>
        </w:p>
        <w:p w14:paraId="4631B73E" w14:textId="47E46F16" w:rsidR="00E83848" w:rsidRDefault="00E83848">
          <w:pPr>
            <w:pStyle w:val="TOC2"/>
            <w:tabs>
              <w:tab w:val="right" w:leader="dot" w:pos="9350"/>
            </w:tabs>
            <w:rPr>
              <w:rFonts w:asciiTheme="minorHAnsi" w:hAnsiTheme="minorHAnsi"/>
              <w:noProof/>
              <w:kern w:val="2"/>
              <w:sz w:val="24"/>
              <w:szCs w:val="24"/>
              <w:lang w:val="en-GB" w:eastAsia="en-GB"/>
              <w14:ligatures w14:val="standardContextual"/>
            </w:rPr>
          </w:pPr>
          <w:hyperlink w:anchor="_Toc185981692" w:history="1">
            <w:r w:rsidRPr="00A4290B">
              <w:rPr>
                <w:rStyle w:val="Hyperlink"/>
                <w:noProof/>
              </w:rPr>
              <w:t>1.1</w:t>
            </w:r>
            <w:r>
              <w:rPr>
                <w:noProof/>
                <w:webHidden/>
              </w:rPr>
              <w:tab/>
            </w:r>
            <w:r>
              <w:rPr>
                <w:noProof/>
                <w:webHidden/>
              </w:rPr>
              <w:fldChar w:fldCharType="begin"/>
            </w:r>
            <w:r>
              <w:rPr>
                <w:noProof/>
                <w:webHidden/>
              </w:rPr>
              <w:instrText xml:space="preserve"> PAGEREF _Toc185981692 \h </w:instrText>
            </w:r>
            <w:r>
              <w:rPr>
                <w:noProof/>
                <w:webHidden/>
              </w:rPr>
            </w:r>
            <w:r>
              <w:rPr>
                <w:noProof/>
                <w:webHidden/>
              </w:rPr>
              <w:fldChar w:fldCharType="separate"/>
            </w:r>
            <w:r>
              <w:rPr>
                <w:noProof/>
                <w:webHidden/>
              </w:rPr>
              <w:t>7</w:t>
            </w:r>
            <w:r>
              <w:rPr>
                <w:noProof/>
                <w:webHidden/>
              </w:rPr>
              <w:fldChar w:fldCharType="end"/>
            </w:r>
          </w:hyperlink>
        </w:p>
        <w:p w14:paraId="7C4F90C0" w14:textId="046A0462" w:rsidR="00E83848" w:rsidRDefault="00E83848">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85981693" w:history="1">
            <w:r w:rsidRPr="00A4290B">
              <w:rPr>
                <w:rStyle w:val="Hyperlink"/>
                <w:noProof/>
              </w:rPr>
              <w:t>2</w:t>
            </w:r>
            <w:r>
              <w:rPr>
                <w:rFonts w:asciiTheme="minorHAnsi" w:hAnsiTheme="minorHAnsi"/>
                <w:noProof/>
                <w:kern w:val="2"/>
                <w:sz w:val="24"/>
                <w:szCs w:val="24"/>
                <w:lang w:val="en-GB" w:eastAsia="en-GB"/>
                <w14:ligatures w14:val="standardContextual"/>
              </w:rPr>
              <w:tab/>
            </w:r>
            <w:r w:rsidRPr="00A4290B">
              <w:rPr>
                <w:rStyle w:val="Hyperlink"/>
                <w:noProof/>
              </w:rPr>
              <w:t>Introduction to the network</w:t>
            </w:r>
            <w:r>
              <w:rPr>
                <w:noProof/>
                <w:webHidden/>
              </w:rPr>
              <w:tab/>
            </w:r>
            <w:r>
              <w:rPr>
                <w:noProof/>
                <w:webHidden/>
              </w:rPr>
              <w:fldChar w:fldCharType="begin"/>
            </w:r>
            <w:r>
              <w:rPr>
                <w:noProof/>
                <w:webHidden/>
              </w:rPr>
              <w:instrText xml:space="preserve"> PAGEREF _Toc185981693 \h </w:instrText>
            </w:r>
            <w:r>
              <w:rPr>
                <w:noProof/>
                <w:webHidden/>
              </w:rPr>
            </w:r>
            <w:r>
              <w:rPr>
                <w:noProof/>
                <w:webHidden/>
              </w:rPr>
              <w:fldChar w:fldCharType="separate"/>
            </w:r>
            <w:r>
              <w:rPr>
                <w:noProof/>
                <w:webHidden/>
              </w:rPr>
              <w:t>9</w:t>
            </w:r>
            <w:r>
              <w:rPr>
                <w:noProof/>
                <w:webHidden/>
              </w:rPr>
              <w:fldChar w:fldCharType="end"/>
            </w:r>
          </w:hyperlink>
        </w:p>
        <w:p w14:paraId="1370FDAE" w14:textId="6F58C6DB"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694" w:history="1">
            <w:r w:rsidRPr="00A4290B">
              <w:rPr>
                <w:rStyle w:val="Hyperlink"/>
                <w:noProof/>
              </w:rPr>
              <w:t>2.1</w:t>
            </w:r>
            <w:r>
              <w:rPr>
                <w:rFonts w:asciiTheme="minorHAnsi" w:hAnsiTheme="minorHAnsi"/>
                <w:noProof/>
                <w:kern w:val="2"/>
                <w:sz w:val="24"/>
                <w:szCs w:val="24"/>
                <w:lang w:val="en-GB" w:eastAsia="en-GB"/>
                <w14:ligatures w14:val="standardContextual"/>
              </w:rPr>
              <w:tab/>
            </w:r>
            <w:r w:rsidRPr="00A4290B">
              <w:rPr>
                <w:rStyle w:val="Hyperlink"/>
                <w:noProof/>
              </w:rPr>
              <w:t>Network Diagram</w:t>
            </w:r>
            <w:r>
              <w:rPr>
                <w:noProof/>
                <w:webHidden/>
              </w:rPr>
              <w:tab/>
            </w:r>
            <w:r>
              <w:rPr>
                <w:noProof/>
                <w:webHidden/>
              </w:rPr>
              <w:fldChar w:fldCharType="begin"/>
            </w:r>
            <w:r>
              <w:rPr>
                <w:noProof/>
                <w:webHidden/>
              </w:rPr>
              <w:instrText xml:space="preserve"> PAGEREF _Toc185981694 \h </w:instrText>
            </w:r>
            <w:r>
              <w:rPr>
                <w:noProof/>
                <w:webHidden/>
              </w:rPr>
            </w:r>
            <w:r>
              <w:rPr>
                <w:noProof/>
                <w:webHidden/>
              </w:rPr>
              <w:fldChar w:fldCharType="separate"/>
            </w:r>
            <w:r>
              <w:rPr>
                <w:noProof/>
                <w:webHidden/>
              </w:rPr>
              <w:t>9</w:t>
            </w:r>
            <w:r>
              <w:rPr>
                <w:noProof/>
                <w:webHidden/>
              </w:rPr>
              <w:fldChar w:fldCharType="end"/>
            </w:r>
          </w:hyperlink>
        </w:p>
        <w:p w14:paraId="70C0AD49" w14:textId="27B5AB12"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695" w:history="1">
            <w:r w:rsidRPr="00A4290B">
              <w:rPr>
                <w:rStyle w:val="Hyperlink"/>
                <w:noProof/>
                <w:lang w:val="en-GB"/>
              </w:rPr>
              <w:t>2.2</w:t>
            </w:r>
            <w:r>
              <w:rPr>
                <w:rFonts w:asciiTheme="minorHAnsi" w:hAnsiTheme="minorHAnsi"/>
                <w:noProof/>
                <w:kern w:val="2"/>
                <w:sz w:val="24"/>
                <w:szCs w:val="24"/>
                <w:lang w:val="en-GB" w:eastAsia="en-GB"/>
                <w14:ligatures w14:val="standardContextual"/>
              </w:rPr>
              <w:tab/>
            </w:r>
            <w:r w:rsidRPr="00A4290B">
              <w:rPr>
                <w:rStyle w:val="Hyperlink"/>
                <w:noProof/>
                <w:lang w:val="en-GB"/>
              </w:rPr>
              <w:t>IP Addresses</w:t>
            </w:r>
            <w:r>
              <w:rPr>
                <w:noProof/>
                <w:webHidden/>
              </w:rPr>
              <w:tab/>
            </w:r>
            <w:r>
              <w:rPr>
                <w:noProof/>
                <w:webHidden/>
              </w:rPr>
              <w:fldChar w:fldCharType="begin"/>
            </w:r>
            <w:r>
              <w:rPr>
                <w:noProof/>
                <w:webHidden/>
              </w:rPr>
              <w:instrText xml:space="preserve"> PAGEREF _Toc185981695 \h </w:instrText>
            </w:r>
            <w:r>
              <w:rPr>
                <w:noProof/>
                <w:webHidden/>
              </w:rPr>
            </w:r>
            <w:r>
              <w:rPr>
                <w:noProof/>
                <w:webHidden/>
              </w:rPr>
              <w:fldChar w:fldCharType="separate"/>
            </w:r>
            <w:r>
              <w:rPr>
                <w:noProof/>
                <w:webHidden/>
              </w:rPr>
              <w:t>10</w:t>
            </w:r>
            <w:r>
              <w:rPr>
                <w:noProof/>
                <w:webHidden/>
              </w:rPr>
              <w:fldChar w:fldCharType="end"/>
            </w:r>
          </w:hyperlink>
        </w:p>
        <w:p w14:paraId="2AC4C8C0" w14:textId="48E07CBD"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696" w:history="1">
            <w:r w:rsidRPr="00A4290B">
              <w:rPr>
                <w:rStyle w:val="Hyperlink"/>
                <w:noProof/>
              </w:rPr>
              <w:t>2.3</w:t>
            </w:r>
            <w:r>
              <w:rPr>
                <w:rFonts w:asciiTheme="minorHAnsi" w:hAnsiTheme="minorHAnsi"/>
                <w:noProof/>
                <w:kern w:val="2"/>
                <w:sz w:val="24"/>
                <w:szCs w:val="24"/>
                <w:lang w:val="en-GB" w:eastAsia="en-GB"/>
                <w14:ligatures w14:val="standardContextual"/>
              </w:rPr>
              <w:tab/>
            </w:r>
            <w:r w:rsidRPr="00A4290B">
              <w:rPr>
                <w:rStyle w:val="Hyperlink"/>
                <w:noProof/>
              </w:rPr>
              <w:t>Subnet Table</w:t>
            </w:r>
            <w:r>
              <w:rPr>
                <w:noProof/>
                <w:webHidden/>
              </w:rPr>
              <w:tab/>
            </w:r>
            <w:r>
              <w:rPr>
                <w:noProof/>
                <w:webHidden/>
              </w:rPr>
              <w:fldChar w:fldCharType="begin"/>
            </w:r>
            <w:r>
              <w:rPr>
                <w:noProof/>
                <w:webHidden/>
              </w:rPr>
              <w:instrText xml:space="preserve"> PAGEREF _Toc185981696 \h </w:instrText>
            </w:r>
            <w:r>
              <w:rPr>
                <w:noProof/>
                <w:webHidden/>
              </w:rPr>
            </w:r>
            <w:r>
              <w:rPr>
                <w:noProof/>
                <w:webHidden/>
              </w:rPr>
              <w:fldChar w:fldCharType="separate"/>
            </w:r>
            <w:r>
              <w:rPr>
                <w:noProof/>
                <w:webHidden/>
              </w:rPr>
              <w:t>11</w:t>
            </w:r>
            <w:r>
              <w:rPr>
                <w:noProof/>
                <w:webHidden/>
              </w:rPr>
              <w:fldChar w:fldCharType="end"/>
            </w:r>
          </w:hyperlink>
        </w:p>
        <w:p w14:paraId="5A5631B5" w14:textId="75629DC9"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697" w:history="1">
            <w:r w:rsidRPr="00A4290B">
              <w:rPr>
                <w:rStyle w:val="Hyperlink"/>
                <w:noProof/>
                <w:lang w:val="en-GB"/>
              </w:rPr>
              <w:t>2.4</w:t>
            </w:r>
            <w:r>
              <w:rPr>
                <w:rFonts w:asciiTheme="minorHAnsi" w:hAnsiTheme="minorHAnsi"/>
                <w:noProof/>
                <w:kern w:val="2"/>
                <w:sz w:val="24"/>
                <w:szCs w:val="24"/>
                <w:lang w:val="en-GB" w:eastAsia="en-GB"/>
                <w14:ligatures w14:val="standardContextual"/>
              </w:rPr>
              <w:tab/>
            </w:r>
            <w:r w:rsidRPr="00A4290B">
              <w:rPr>
                <w:rStyle w:val="Hyperlink"/>
                <w:noProof/>
                <w:lang w:val="en-GB"/>
              </w:rPr>
              <w:t>Subnet Calculations</w:t>
            </w:r>
            <w:r>
              <w:rPr>
                <w:noProof/>
                <w:webHidden/>
              </w:rPr>
              <w:tab/>
            </w:r>
            <w:r>
              <w:rPr>
                <w:noProof/>
                <w:webHidden/>
              </w:rPr>
              <w:fldChar w:fldCharType="begin"/>
            </w:r>
            <w:r>
              <w:rPr>
                <w:noProof/>
                <w:webHidden/>
              </w:rPr>
              <w:instrText xml:space="preserve"> PAGEREF _Toc185981697 \h </w:instrText>
            </w:r>
            <w:r>
              <w:rPr>
                <w:noProof/>
                <w:webHidden/>
              </w:rPr>
            </w:r>
            <w:r>
              <w:rPr>
                <w:noProof/>
                <w:webHidden/>
              </w:rPr>
              <w:fldChar w:fldCharType="separate"/>
            </w:r>
            <w:r>
              <w:rPr>
                <w:noProof/>
                <w:webHidden/>
              </w:rPr>
              <w:t>12</w:t>
            </w:r>
            <w:r>
              <w:rPr>
                <w:noProof/>
                <w:webHidden/>
              </w:rPr>
              <w:fldChar w:fldCharType="end"/>
            </w:r>
          </w:hyperlink>
        </w:p>
        <w:p w14:paraId="37BDE34B" w14:textId="72F38F8D"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698" w:history="1">
            <w:r w:rsidRPr="00A4290B">
              <w:rPr>
                <w:rStyle w:val="Hyperlink"/>
                <w:noProof/>
                <w:lang w:val="en-GB"/>
              </w:rPr>
              <w:t>2.4.1</w:t>
            </w:r>
            <w:r>
              <w:rPr>
                <w:rFonts w:asciiTheme="minorHAnsi" w:hAnsiTheme="minorHAnsi"/>
                <w:noProof/>
                <w:kern w:val="2"/>
                <w:sz w:val="24"/>
                <w:szCs w:val="24"/>
                <w:lang w:val="en-GB" w:eastAsia="en-GB"/>
                <w14:ligatures w14:val="standardContextual"/>
              </w:rPr>
              <w:tab/>
            </w:r>
            <w:r w:rsidRPr="00A4290B">
              <w:rPr>
                <w:rStyle w:val="Hyperlink"/>
                <w:noProof/>
                <w:lang w:val="en-GB"/>
              </w:rPr>
              <w:t>Step 1: Convert IP Address to Binary</w:t>
            </w:r>
            <w:r>
              <w:rPr>
                <w:noProof/>
                <w:webHidden/>
              </w:rPr>
              <w:tab/>
            </w:r>
            <w:r>
              <w:rPr>
                <w:noProof/>
                <w:webHidden/>
              </w:rPr>
              <w:fldChar w:fldCharType="begin"/>
            </w:r>
            <w:r>
              <w:rPr>
                <w:noProof/>
                <w:webHidden/>
              </w:rPr>
              <w:instrText xml:space="preserve"> PAGEREF _Toc185981698 \h </w:instrText>
            </w:r>
            <w:r>
              <w:rPr>
                <w:noProof/>
                <w:webHidden/>
              </w:rPr>
            </w:r>
            <w:r>
              <w:rPr>
                <w:noProof/>
                <w:webHidden/>
              </w:rPr>
              <w:fldChar w:fldCharType="separate"/>
            </w:r>
            <w:r>
              <w:rPr>
                <w:noProof/>
                <w:webHidden/>
              </w:rPr>
              <w:t>12</w:t>
            </w:r>
            <w:r>
              <w:rPr>
                <w:noProof/>
                <w:webHidden/>
              </w:rPr>
              <w:fldChar w:fldCharType="end"/>
            </w:r>
          </w:hyperlink>
        </w:p>
        <w:p w14:paraId="0AC5755D" w14:textId="4D04D364"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699" w:history="1">
            <w:r w:rsidRPr="00A4290B">
              <w:rPr>
                <w:rStyle w:val="Hyperlink"/>
                <w:noProof/>
              </w:rPr>
              <w:t>2.4.2</w:t>
            </w:r>
            <w:r>
              <w:rPr>
                <w:rFonts w:asciiTheme="minorHAnsi" w:hAnsiTheme="minorHAnsi"/>
                <w:noProof/>
                <w:kern w:val="2"/>
                <w:sz w:val="24"/>
                <w:szCs w:val="24"/>
                <w:lang w:val="en-GB" w:eastAsia="en-GB"/>
                <w14:ligatures w14:val="standardContextual"/>
              </w:rPr>
              <w:tab/>
            </w:r>
            <w:r w:rsidRPr="00A4290B">
              <w:rPr>
                <w:rStyle w:val="Hyperlink"/>
                <w:noProof/>
              </w:rPr>
              <w:t>Step 2: Convert the CIDR Prefix to a Subnet Mask</w:t>
            </w:r>
            <w:r>
              <w:rPr>
                <w:noProof/>
                <w:webHidden/>
              </w:rPr>
              <w:tab/>
            </w:r>
            <w:r>
              <w:rPr>
                <w:noProof/>
                <w:webHidden/>
              </w:rPr>
              <w:fldChar w:fldCharType="begin"/>
            </w:r>
            <w:r>
              <w:rPr>
                <w:noProof/>
                <w:webHidden/>
              </w:rPr>
              <w:instrText xml:space="preserve"> PAGEREF _Toc185981699 \h </w:instrText>
            </w:r>
            <w:r>
              <w:rPr>
                <w:noProof/>
                <w:webHidden/>
              </w:rPr>
            </w:r>
            <w:r>
              <w:rPr>
                <w:noProof/>
                <w:webHidden/>
              </w:rPr>
              <w:fldChar w:fldCharType="separate"/>
            </w:r>
            <w:r>
              <w:rPr>
                <w:noProof/>
                <w:webHidden/>
              </w:rPr>
              <w:t>12</w:t>
            </w:r>
            <w:r>
              <w:rPr>
                <w:noProof/>
                <w:webHidden/>
              </w:rPr>
              <w:fldChar w:fldCharType="end"/>
            </w:r>
          </w:hyperlink>
        </w:p>
        <w:p w14:paraId="54341E57" w14:textId="0F9229EB"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00" w:history="1">
            <w:r w:rsidRPr="00A4290B">
              <w:rPr>
                <w:rStyle w:val="Hyperlink"/>
                <w:noProof/>
              </w:rPr>
              <w:t>2.4.3</w:t>
            </w:r>
            <w:r>
              <w:rPr>
                <w:rFonts w:asciiTheme="minorHAnsi" w:hAnsiTheme="minorHAnsi"/>
                <w:noProof/>
                <w:kern w:val="2"/>
                <w:sz w:val="24"/>
                <w:szCs w:val="24"/>
                <w:lang w:val="en-GB" w:eastAsia="en-GB"/>
                <w14:ligatures w14:val="standardContextual"/>
              </w:rPr>
              <w:tab/>
            </w:r>
            <w:r w:rsidRPr="00A4290B">
              <w:rPr>
                <w:rStyle w:val="Hyperlink"/>
                <w:noProof/>
              </w:rPr>
              <w:t>Step 3: Calculate Broadcast Address</w:t>
            </w:r>
            <w:r>
              <w:rPr>
                <w:noProof/>
                <w:webHidden/>
              </w:rPr>
              <w:tab/>
            </w:r>
            <w:r>
              <w:rPr>
                <w:noProof/>
                <w:webHidden/>
              </w:rPr>
              <w:fldChar w:fldCharType="begin"/>
            </w:r>
            <w:r>
              <w:rPr>
                <w:noProof/>
                <w:webHidden/>
              </w:rPr>
              <w:instrText xml:space="preserve"> PAGEREF _Toc185981700 \h </w:instrText>
            </w:r>
            <w:r>
              <w:rPr>
                <w:noProof/>
                <w:webHidden/>
              </w:rPr>
            </w:r>
            <w:r>
              <w:rPr>
                <w:noProof/>
                <w:webHidden/>
              </w:rPr>
              <w:fldChar w:fldCharType="separate"/>
            </w:r>
            <w:r>
              <w:rPr>
                <w:noProof/>
                <w:webHidden/>
              </w:rPr>
              <w:t>13</w:t>
            </w:r>
            <w:r>
              <w:rPr>
                <w:noProof/>
                <w:webHidden/>
              </w:rPr>
              <w:fldChar w:fldCharType="end"/>
            </w:r>
          </w:hyperlink>
        </w:p>
        <w:p w14:paraId="6E7CDA3A" w14:textId="778F92B1"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01" w:history="1">
            <w:r w:rsidRPr="00A4290B">
              <w:rPr>
                <w:rStyle w:val="Hyperlink"/>
                <w:noProof/>
                <w:lang w:val="en-GB"/>
              </w:rPr>
              <w:t>2.4.4</w:t>
            </w:r>
            <w:r>
              <w:rPr>
                <w:rFonts w:asciiTheme="minorHAnsi" w:hAnsiTheme="minorHAnsi"/>
                <w:noProof/>
                <w:kern w:val="2"/>
                <w:sz w:val="24"/>
                <w:szCs w:val="24"/>
                <w:lang w:val="en-GB" w:eastAsia="en-GB"/>
                <w14:ligatures w14:val="standardContextual"/>
              </w:rPr>
              <w:tab/>
            </w:r>
            <w:r w:rsidRPr="00A4290B">
              <w:rPr>
                <w:rStyle w:val="Hyperlink"/>
                <w:noProof/>
              </w:rPr>
              <w:t>Step 4: Calculate Network Address</w:t>
            </w:r>
            <w:r>
              <w:rPr>
                <w:noProof/>
                <w:webHidden/>
              </w:rPr>
              <w:tab/>
            </w:r>
            <w:r>
              <w:rPr>
                <w:noProof/>
                <w:webHidden/>
              </w:rPr>
              <w:fldChar w:fldCharType="begin"/>
            </w:r>
            <w:r>
              <w:rPr>
                <w:noProof/>
                <w:webHidden/>
              </w:rPr>
              <w:instrText xml:space="preserve"> PAGEREF _Toc185981701 \h </w:instrText>
            </w:r>
            <w:r>
              <w:rPr>
                <w:noProof/>
                <w:webHidden/>
              </w:rPr>
            </w:r>
            <w:r>
              <w:rPr>
                <w:noProof/>
                <w:webHidden/>
              </w:rPr>
              <w:fldChar w:fldCharType="separate"/>
            </w:r>
            <w:r>
              <w:rPr>
                <w:noProof/>
                <w:webHidden/>
              </w:rPr>
              <w:t>13</w:t>
            </w:r>
            <w:r>
              <w:rPr>
                <w:noProof/>
                <w:webHidden/>
              </w:rPr>
              <w:fldChar w:fldCharType="end"/>
            </w:r>
          </w:hyperlink>
        </w:p>
        <w:p w14:paraId="46CCCF1E" w14:textId="134026BD"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02" w:history="1">
            <w:r w:rsidRPr="00A4290B">
              <w:rPr>
                <w:rStyle w:val="Hyperlink"/>
                <w:noProof/>
                <w:lang w:val="en-GB"/>
              </w:rPr>
              <w:t>2.4.5</w:t>
            </w:r>
            <w:r>
              <w:rPr>
                <w:rFonts w:asciiTheme="minorHAnsi" w:hAnsiTheme="minorHAnsi"/>
                <w:noProof/>
                <w:kern w:val="2"/>
                <w:sz w:val="24"/>
                <w:szCs w:val="24"/>
                <w:lang w:val="en-GB" w:eastAsia="en-GB"/>
                <w14:ligatures w14:val="standardContextual"/>
              </w:rPr>
              <w:tab/>
            </w:r>
            <w:r w:rsidRPr="00A4290B">
              <w:rPr>
                <w:rStyle w:val="Hyperlink"/>
                <w:noProof/>
                <w:lang w:val="en-GB"/>
              </w:rPr>
              <w:t>Step 5: Calculate the first usable host</w:t>
            </w:r>
            <w:r>
              <w:rPr>
                <w:noProof/>
                <w:webHidden/>
              </w:rPr>
              <w:tab/>
            </w:r>
            <w:r>
              <w:rPr>
                <w:noProof/>
                <w:webHidden/>
              </w:rPr>
              <w:fldChar w:fldCharType="begin"/>
            </w:r>
            <w:r>
              <w:rPr>
                <w:noProof/>
                <w:webHidden/>
              </w:rPr>
              <w:instrText xml:space="preserve"> PAGEREF _Toc185981702 \h </w:instrText>
            </w:r>
            <w:r>
              <w:rPr>
                <w:noProof/>
                <w:webHidden/>
              </w:rPr>
            </w:r>
            <w:r>
              <w:rPr>
                <w:noProof/>
                <w:webHidden/>
              </w:rPr>
              <w:fldChar w:fldCharType="separate"/>
            </w:r>
            <w:r>
              <w:rPr>
                <w:noProof/>
                <w:webHidden/>
              </w:rPr>
              <w:t>13</w:t>
            </w:r>
            <w:r>
              <w:rPr>
                <w:noProof/>
                <w:webHidden/>
              </w:rPr>
              <w:fldChar w:fldCharType="end"/>
            </w:r>
          </w:hyperlink>
        </w:p>
        <w:p w14:paraId="3A32890A" w14:textId="75AE2433"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03" w:history="1">
            <w:r w:rsidRPr="00A4290B">
              <w:rPr>
                <w:rStyle w:val="Hyperlink"/>
                <w:noProof/>
                <w:lang w:val="en-GB"/>
              </w:rPr>
              <w:t>2.4.6</w:t>
            </w:r>
            <w:r>
              <w:rPr>
                <w:rFonts w:asciiTheme="minorHAnsi" w:hAnsiTheme="minorHAnsi"/>
                <w:noProof/>
                <w:kern w:val="2"/>
                <w:sz w:val="24"/>
                <w:szCs w:val="24"/>
                <w:lang w:val="en-GB" w:eastAsia="en-GB"/>
                <w14:ligatures w14:val="standardContextual"/>
              </w:rPr>
              <w:tab/>
            </w:r>
            <w:r w:rsidRPr="00A4290B">
              <w:rPr>
                <w:rStyle w:val="Hyperlink"/>
                <w:noProof/>
              </w:rPr>
              <w:t>Step 6: Calculate the Last Usable Host</w:t>
            </w:r>
            <w:r>
              <w:rPr>
                <w:noProof/>
                <w:webHidden/>
              </w:rPr>
              <w:tab/>
            </w:r>
            <w:r>
              <w:rPr>
                <w:noProof/>
                <w:webHidden/>
              </w:rPr>
              <w:fldChar w:fldCharType="begin"/>
            </w:r>
            <w:r>
              <w:rPr>
                <w:noProof/>
                <w:webHidden/>
              </w:rPr>
              <w:instrText xml:space="preserve"> PAGEREF _Toc185981703 \h </w:instrText>
            </w:r>
            <w:r>
              <w:rPr>
                <w:noProof/>
                <w:webHidden/>
              </w:rPr>
            </w:r>
            <w:r>
              <w:rPr>
                <w:noProof/>
                <w:webHidden/>
              </w:rPr>
              <w:fldChar w:fldCharType="separate"/>
            </w:r>
            <w:r>
              <w:rPr>
                <w:noProof/>
                <w:webHidden/>
              </w:rPr>
              <w:t>13</w:t>
            </w:r>
            <w:r>
              <w:rPr>
                <w:noProof/>
                <w:webHidden/>
              </w:rPr>
              <w:fldChar w:fldCharType="end"/>
            </w:r>
          </w:hyperlink>
        </w:p>
        <w:p w14:paraId="3FC027FD" w14:textId="488A759B"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04" w:history="1">
            <w:r w:rsidRPr="00A4290B">
              <w:rPr>
                <w:rStyle w:val="Hyperlink"/>
                <w:noProof/>
                <w:lang w:val="en-GB"/>
              </w:rPr>
              <w:t>2.4.7</w:t>
            </w:r>
            <w:r>
              <w:rPr>
                <w:rFonts w:asciiTheme="minorHAnsi" w:hAnsiTheme="minorHAnsi"/>
                <w:noProof/>
                <w:kern w:val="2"/>
                <w:sz w:val="24"/>
                <w:szCs w:val="24"/>
                <w:lang w:val="en-GB" w:eastAsia="en-GB"/>
                <w14:ligatures w14:val="standardContextual"/>
              </w:rPr>
              <w:tab/>
            </w:r>
            <w:r w:rsidRPr="00A4290B">
              <w:rPr>
                <w:rStyle w:val="Hyperlink"/>
                <w:noProof/>
                <w:lang w:val="en-GB"/>
              </w:rPr>
              <w:t>Step 7: Calculate total useable hosts for the subnet</w:t>
            </w:r>
            <w:r>
              <w:rPr>
                <w:noProof/>
                <w:webHidden/>
              </w:rPr>
              <w:tab/>
            </w:r>
            <w:r>
              <w:rPr>
                <w:noProof/>
                <w:webHidden/>
              </w:rPr>
              <w:fldChar w:fldCharType="begin"/>
            </w:r>
            <w:r>
              <w:rPr>
                <w:noProof/>
                <w:webHidden/>
              </w:rPr>
              <w:instrText xml:space="preserve"> PAGEREF _Toc185981704 \h </w:instrText>
            </w:r>
            <w:r>
              <w:rPr>
                <w:noProof/>
                <w:webHidden/>
              </w:rPr>
            </w:r>
            <w:r>
              <w:rPr>
                <w:noProof/>
                <w:webHidden/>
              </w:rPr>
              <w:fldChar w:fldCharType="separate"/>
            </w:r>
            <w:r>
              <w:rPr>
                <w:noProof/>
                <w:webHidden/>
              </w:rPr>
              <w:t>13</w:t>
            </w:r>
            <w:r>
              <w:rPr>
                <w:noProof/>
                <w:webHidden/>
              </w:rPr>
              <w:fldChar w:fldCharType="end"/>
            </w:r>
          </w:hyperlink>
        </w:p>
        <w:p w14:paraId="49CAE934" w14:textId="6057F48E"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05" w:history="1">
            <w:r w:rsidRPr="00A4290B">
              <w:rPr>
                <w:rStyle w:val="Hyperlink"/>
                <w:noProof/>
                <w:lang w:val="en-GB"/>
              </w:rPr>
              <w:t>2.4.8</w:t>
            </w:r>
            <w:r>
              <w:rPr>
                <w:rFonts w:asciiTheme="minorHAnsi" w:hAnsiTheme="minorHAnsi"/>
                <w:noProof/>
                <w:kern w:val="2"/>
                <w:sz w:val="24"/>
                <w:szCs w:val="24"/>
                <w:lang w:val="en-GB" w:eastAsia="en-GB"/>
                <w14:ligatures w14:val="standardContextual"/>
              </w:rPr>
              <w:tab/>
            </w:r>
            <w:r w:rsidRPr="00A4290B">
              <w:rPr>
                <w:rStyle w:val="Hyperlink"/>
                <w:noProof/>
                <w:lang w:val="en-GB"/>
              </w:rPr>
              <w:t>Additional information</w:t>
            </w:r>
            <w:r>
              <w:rPr>
                <w:noProof/>
                <w:webHidden/>
              </w:rPr>
              <w:tab/>
            </w:r>
            <w:r>
              <w:rPr>
                <w:noProof/>
                <w:webHidden/>
              </w:rPr>
              <w:fldChar w:fldCharType="begin"/>
            </w:r>
            <w:r>
              <w:rPr>
                <w:noProof/>
                <w:webHidden/>
              </w:rPr>
              <w:instrText xml:space="preserve"> PAGEREF _Toc185981705 \h </w:instrText>
            </w:r>
            <w:r>
              <w:rPr>
                <w:noProof/>
                <w:webHidden/>
              </w:rPr>
            </w:r>
            <w:r>
              <w:rPr>
                <w:noProof/>
                <w:webHidden/>
              </w:rPr>
              <w:fldChar w:fldCharType="separate"/>
            </w:r>
            <w:r>
              <w:rPr>
                <w:noProof/>
                <w:webHidden/>
              </w:rPr>
              <w:t>13</w:t>
            </w:r>
            <w:r>
              <w:rPr>
                <w:noProof/>
                <w:webHidden/>
              </w:rPr>
              <w:fldChar w:fldCharType="end"/>
            </w:r>
          </w:hyperlink>
        </w:p>
        <w:p w14:paraId="086156FF" w14:textId="1606220E"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06" w:history="1">
            <w:r w:rsidRPr="00A4290B">
              <w:rPr>
                <w:rStyle w:val="Hyperlink"/>
                <w:noProof/>
                <w:lang w:val="en-GB"/>
              </w:rPr>
              <w:t>2.5</w:t>
            </w:r>
            <w:r>
              <w:rPr>
                <w:rFonts w:asciiTheme="minorHAnsi" w:hAnsiTheme="minorHAnsi"/>
                <w:noProof/>
                <w:kern w:val="2"/>
                <w:sz w:val="24"/>
                <w:szCs w:val="24"/>
                <w:lang w:val="en-GB" w:eastAsia="en-GB"/>
                <w14:ligatures w14:val="standardContextual"/>
              </w:rPr>
              <w:tab/>
            </w:r>
            <w:r w:rsidRPr="00A4290B">
              <w:rPr>
                <w:rStyle w:val="Hyperlink"/>
                <w:noProof/>
                <w:lang w:val="en-GB"/>
              </w:rPr>
              <w:t>Interfaces</w:t>
            </w:r>
            <w:r>
              <w:rPr>
                <w:noProof/>
                <w:webHidden/>
              </w:rPr>
              <w:tab/>
            </w:r>
            <w:r>
              <w:rPr>
                <w:noProof/>
                <w:webHidden/>
              </w:rPr>
              <w:fldChar w:fldCharType="begin"/>
            </w:r>
            <w:r>
              <w:rPr>
                <w:noProof/>
                <w:webHidden/>
              </w:rPr>
              <w:instrText xml:space="preserve"> PAGEREF _Toc185981706 \h </w:instrText>
            </w:r>
            <w:r>
              <w:rPr>
                <w:noProof/>
                <w:webHidden/>
              </w:rPr>
            </w:r>
            <w:r>
              <w:rPr>
                <w:noProof/>
                <w:webHidden/>
              </w:rPr>
              <w:fldChar w:fldCharType="separate"/>
            </w:r>
            <w:r>
              <w:rPr>
                <w:noProof/>
                <w:webHidden/>
              </w:rPr>
              <w:t>14</w:t>
            </w:r>
            <w:r>
              <w:rPr>
                <w:noProof/>
                <w:webHidden/>
              </w:rPr>
              <w:fldChar w:fldCharType="end"/>
            </w:r>
          </w:hyperlink>
        </w:p>
        <w:p w14:paraId="195325B8" w14:textId="4D3786DB"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07" w:history="1">
            <w:r w:rsidRPr="00A4290B">
              <w:rPr>
                <w:rStyle w:val="Hyperlink"/>
                <w:noProof/>
                <w:lang w:val="en-GB"/>
              </w:rPr>
              <w:t>2.5.1</w:t>
            </w:r>
            <w:r>
              <w:rPr>
                <w:rFonts w:asciiTheme="minorHAnsi" w:hAnsiTheme="minorHAnsi"/>
                <w:noProof/>
                <w:kern w:val="2"/>
                <w:sz w:val="24"/>
                <w:szCs w:val="24"/>
                <w:lang w:val="en-GB" w:eastAsia="en-GB"/>
                <w14:ligatures w14:val="standardContextual"/>
              </w:rPr>
              <w:tab/>
            </w:r>
            <w:r w:rsidRPr="00A4290B">
              <w:rPr>
                <w:rStyle w:val="Hyperlink"/>
                <w:noProof/>
              </w:rPr>
              <w:t>Router 1</w:t>
            </w:r>
            <w:r>
              <w:rPr>
                <w:noProof/>
                <w:webHidden/>
              </w:rPr>
              <w:tab/>
            </w:r>
            <w:r>
              <w:rPr>
                <w:noProof/>
                <w:webHidden/>
              </w:rPr>
              <w:fldChar w:fldCharType="begin"/>
            </w:r>
            <w:r>
              <w:rPr>
                <w:noProof/>
                <w:webHidden/>
              </w:rPr>
              <w:instrText xml:space="preserve"> PAGEREF _Toc185981707 \h </w:instrText>
            </w:r>
            <w:r>
              <w:rPr>
                <w:noProof/>
                <w:webHidden/>
              </w:rPr>
            </w:r>
            <w:r>
              <w:rPr>
                <w:noProof/>
                <w:webHidden/>
              </w:rPr>
              <w:fldChar w:fldCharType="separate"/>
            </w:r>
            <w:r>
              <w:rPr>
                <w:noProof/>
                <w:webHidden/>
              </w:rPr>
              <w:t>14</w:t>
            </w:r>
            <w:r>
              <w:rPr>
                <w:noProof/>
                <w:webHidden/>
              </w:rPr>
              <w:fldChar w:fldCharType="end"/>
            </w:r>
          </w:hyperlink>
        </w:p>
        <w:p w14:paraId="25DAB659" w14:textId="7468A586"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08" w:history="1">
            <w:r w:rsidRPr="00A4290B">
              <w:rPr>
                <w:rStyle w:val="Hyperlink"/>
                <w:noProof/>
                <w:lang w:val="en-GB"/>
              </w:rPr>
              <w:t>2.5.2</w:t>
            </w:r>
            <w:r>
              <w:rPr>
                <w:rFonts w:asciiTheme="minorHAnsi" w:hAnsiTheme="minorHAnsi"/>
                <w:noProof/>
                <w:kern w:val="2"/>
                <w:sz w:val="24"/>
                <w:szCs w:val="24"/>
                <w:lang w:val="en-GB" w:eastAsia="en-GB"/>
                <w14:ligatures w14:val="standardContextual"/>
              </w:rPr>
              <w:tab/>
            </w:r>
            <w:r w:rsidRPr="00A4290B">
              <w:rPr>
                <w:rStyle w:val="Hyperlink"/>
                <w:noProof/>
              </w:rPr>
              <w:t>Router 2</w:t>
            </w:r>
            <w:r>
              <w:rPr>
                <w:noProof/>
                <w:webHidden/>
              </w:rPr>
              <w:tab/>
            </w:r>
            <w:r>
              <w:rPr>
                <w:noProof/>
                <w:webHidden/>
              </w:rPr>
              <w:fldChar w:fldCharType="begin"/>
            </w:r>
            <w:r>
              <w:rPr>
                <w:noProof/>
                <w:webHidden/>
              </w:rPr>
              <w:instrText xml:space="preserve"> PAGEREF _Toc185981708 \h </w:instrText>
            </w:r>
            <w:r>
              <w:rPr>
                <w:noProof/>
                <w:webHidden/>
              </w:rPr>
            </w:r>
            <w:r>
              <w:rPr>
                <w:noProof/>
                <w:webHidden/>
              </w:rPr>
              <w:fldChar w:fldCharType="separate"/>
            </w:r>
            <w:r>
              <w:rPr>
                <w:noProof/>
                <w:webHidden/>
              </w:rPr>
              <w:t>14</w:t>
            </w:r>
            <w:r>
              <w:rPr>
                <w:noProof/>
                <w:webHidden/>
              </w:rPr>
              <w:fldChar w:fldCharType="end"/>
            </w:r>
          </w:hyperlink>
        </w:p>
        <w:p w14:paraId="52923824" w14:textId="0FDD202A"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09" w:history="1">
            <w:r w:rsidRPr="00A4290B">
              <w:rPr>
                <w:rStyle w:val="Hyperlink"/>
                <w:noProof/>
                <w:lang w:val="en-GB"/>
              </w:rPr>
              <w:t>2.5.3</w:t>
            </w:r>
            <w:r>
              <w:rPr>
                <w:rFonts w:asciiTheme="minorHAnsi" w:hAnsiTheme="minorHAnsi"/>
                <w:noProof/>
                <w:kern w:val="2"/>
                <w:sz w:val="24"/>
                <w:szCs w:val="24"/>
                <w:lang w:val="en-GB" w:eastAsia="en-GB"/>
                <w14:ligatures w14:val="standardContextual"/>
              </w:rPr>
              <w:tab/>
            </w:r>
            <w:r w:rsidRPr="00A4290B">
              <w:rPr>
                <w:rStyle w:val="Hyperlink"/>
                <w:noProof/>
              </w:rPr>
              <w:t>Router 3</w:t>
            </w:r>
            <w:r>
              <w:rPr>
                <w:noProof/>
                <w:webHidden/>
              </w:rPr>
              <w:tab/>
            </w:r>
            <w:r>
              <w:rPr>
                <w:noProof/>
                <w:webHidden/>
              </w:rPr>
              <w:fldChar w:fldCharType="begin"/>
            </w:r>
            <w:r>
              <w:rPr>
                <w:noProof/>
                <w:webHidden/>
              </w:rPr>
              <w:instrText xml:space="preserve"> PAGEREF _Toc185981709 \h </w:instrText>
            </w:r>
            <w:r>
              <w:rPr>
                <w:noProof/>
                <w:webHidden/>
              </w:rPr>
            </w:r>
            <w:r>
              <w:rPr>
                <w:noProof/>
                <w:webHidden/>
              </w:rPr>
              <w:fldChar w:fldCharType="separate"/>
            </w:r>
            <w:r>
              <w:rPr>
                <w:noProof/>
                <w:webHidden/>
              </w:rPr>
              <w:t>15</w:t>
            </w:r>
            <w:r>
              <w:rPr>
                <w:noProof/>
                <w:webHidden/>
              </w:rPr>
              <w:fldChar w:fldCharType="end"/>
            </w:r>
          </w:hyperlink>
        </w:p>
        <w:p w14:paraId="4E80A5AD" w14:textId="7FB6DB16"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10" w:history="1">
            <w:r w:rsidRPr="00A4290B">
              <w:rPr>
                <w:rStyle w:val="Hyperlink"/>
                <w:noProof/>
              </w:rPr>
              <w:t>2.5.4</w:t>
            </w:r>
            <w:r>
              <w:rPr>
                <w:rFonts w:asciiTheme="minorHAnsi" w:hAnsiTheme="minorHAnsi"/>
                <w:noProof/>
                <w:kern w:val="2"/>
                <w:sz w:val="24"/>
                <w:szCs w:val="24"/>
                <w:lang w:val="en-GB" w:eastAsia="en-GB"/>
                <w14:ligatures w14:val="standardContextual"/>
              </w:rPr>
              <w:tab/>
            </w:r>
            <w:r w:rsidRPr="00A4290B">
              <w:rPr>
                <w:rStyle w:val="Hyperlink"/>
                <w:noProof/>
              </w:rPr>
              <w:t>Router 4</w:t>
            </w:r>
            <w:r>
              <w:rPr>
                <w:noProof/>
                <w:webHidden/>
              </w:rPr>
              <w:tab/>
            </w:r>
            <w:r>
              <w:rPr>
                <w:noProof/>
                <w:webHidden/>
              </w:rPr>
              <w:fldChar w:fldCharType="begin"/>
            </w:r>
            <w:r>
              <w:rPr>
                <w:noProof/>
                <w:webHidden/>
              </w:rPr>
              <w:instrText xml:space="preserve"> PAGEREF _Toc185981710 \h </w:instrText>
            </w:r>
            <w:r>
              <w:rPr>
                <w:noProof/>
                <w:webHidden/>
              </w:rPr>
            </w:r>
            <w:r>
              <w:rPr>
                <w:noProof/>
                <w:webHidden/>
              </w:rPr>
              <w:fldChar w:fldCharType="separate"/>
            </w:r>
            <w:r>
              <w:rPr>
                <w:noProof/>
                <w:webHidden/>
              </w:rPr>
              <w:t>15</w:t>
            </w:r>
            <w:r>
              <w:rPr>
                <w:noProof/>
                <w:webHidden/>
              </w:rPr>
              <w:fldChar w:fldCharType="end"/>
            </w:r>
          </w:hyperlink>
        </w:p>
        <w:p w14:paraId="3860CD91" w14:textId="28A77F00"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11" w:history="1">
            <w:r w:rsidRPr="00A4290B">
              <w:rPr>
                <w:rStyle w:val="Hyperlink"/>
                <w:noProof/>
                <w:lang w:val="en-GB"/>
              </w:rPr>
              <w:t>2.5.5</w:t>
            </w:r>
            <w:r>
              <w:rPr>
                <w:rFonts w:asciiTheme="minorHAnsi" w:hAnsiTheme="minorHAnsi"/>
                <w:noProof/>
                <w:kern w:val="2"/>
                <w:sz w:val="24"/>
                <w:szCs w:val="24"/>
                <w:lang w:val="en-GB" w:eastAsia="en-GB"/>
                <w14:ligatures w14:val="standardContextual"/>
              </w:rPr>
              <w:tab/>
            </w:r>
            <w:r w:rsidRPr="00A4290B">
              <w:rPr>
                <w:rStyle w:val="Hyperlink"/>
                <w:noProof/>
              </w:rPr>
              <w:t>Firewall</w:t>
            </w:r>
            <w:r>
              <w:rPr>
                <w:noProof/>
                <w:webHidden/>
              </w:rPr>
              <w:tab/>
            </w:r>
            <w:r>
              <w:rPr>
                <w:noProof/>
                <w:webHidden/>
              </w:rPr>
              <w:fldChar w:fldCharType="begin"/>
            </w:r>
            <w:r>
              <w:rPr>
                <w:noProof/>
                <w:webHidden/>
              </w:rPr>
              <w:instrText xml:space="preserve"> PAGEREF _Toc185981711 \h </w:instrText>
            </w:r>
            <w:r>
              <w:rPr>
                <w:noProof/>
                <w:webHidden/>
              </w:rPr>
            </w:r>
            <w:r>
              <w:rPr>
                <w:noProof/>
                <w:webHidden/>
              </w:rPr>
              <w:fldChar w:fldCharType="separate"/>
            </w:r>
            <w:r>
              <w:rPr>
                <w:noProof/>
                <w:webHidden/>
              </w:rPr>
              <w:t>15</w:t>
            </w:r>
            <w:r>
              <w:rPr>
                <w:noProof/>
                <w:webHidden/>
              </w:rPr>
              <w:fldChar w:fldCharType="end"/>
            </w:r>
          </w:hyperlink>
        </w:p>
        <w:p w14:paraId="74BB06D8" w14:textId="04ADFDA4"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12" w:history="1">
            <w:r w:rsidRPr="00A4290B">
              <w:rPr>
                <w:rStyle w:val="Hyperlink"/>
                <w:noProof/>
              </w:rPr>
              <w:t>2.6</w:t>
            </w:r>
            <w:r>
              <w:rPr>
                <w:rFonts w:asciiTheme="minorHAnsi" w:hAnsiTheme="minorHAnsi"/>
                <w:noProof/>
                <w:kern w:val="2"/>
                <w:sz w:val="24"/>
                <w:szCs w:val="24"/>
                <w:lang w:val="en-GB" w:eastAsia="en-GB"/>
                <w14:ligatures w14:val="standardContextual"/>
              </w:rPr>
              <w:tab/>
            </w:r>
            <w:r w:rsidRPr="00A4290B">
              <w:rPr>
                <w:rStyle w:val="Hyperlink"/>
                <w:noProof/>
              </w:rPr>
              <w:t>Port Table</w:t>
            </w:r>
            <w:r>
              <w:rPr>
                <w:noProof/>
                <w:webHidden/>
              </w:rPr>
              <w:tab/>
            </w:r>
            <w:r>
              <w:rPr>
                <w:noProof/>
                <w:webHidden/>
              </w:rPr>
              <w:fldChar w:fldCharType="begin"/>
            </w:r>
            <w:r>
              <w:rPr>
                <w:noProof/>
                <w:webHidden/>
              </w:rPr>
              <w:instrText xml:space="preserve"> PAGEREF _Toc185981712 \h </w:instrText>
            </w:r>
            <w:r>
              <w:rPr>
                <w:noProof/>
                <w:webHidden/>
              </w:rPr>
            </w:r>
            <w:r>
              <w:rPr>
                <w:noProof/>
                <w:webHidden/>
              </w:rPr>
              <w:fldChar w:fldCharType="separate"/>
            </w:r>
            <w:r>
              <w:rPr>
                <w:noProof/>
                <w:webHidden/>
              </w:rPr>
              <w:t>16</w:t>
            </w:r>
            <w:r>
              <w:rPr>
                <w:noProof/>
                <w:webHidden/>
              </w:rPr>
              <w:fldChar w:fldCharType="end"/>
            </w:r>
          </w:hyperlink>
        </w:p>
        <w:p w14:paraId="46027E23" w14:textId="72E495AB" w:rsidR="00E83848" w:rsidRDefault="00E83848">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85981713" w:history="1">
            <w:r w:rsidRPr="00A4290B">
              <w:rPr>
                <w:rStyle w:val="Hyperlink"/>
                <w:noProof/>
              </w:rPr>
              <w:t>3</w:t>
            </w:r>
            <w:r>
              <w:rPr>
                <w:rFonts w:asciiTheme="minorHAnsi" w:hAnsiTheme="minorHAnsi"/>
                <w:noProof/>
                <w:kern w:val="2"/>
                <w:sz w:val="24"/>
                <w:szCs w:val="24"/>
                <w:lang w:val="en-GB" w:eastAsia="en-GB"/>
                <w14:ligatures w14:val="standardContextual"/>
              </w:rPr>
              <w:tab/>
            </w:r>
            <w:r w:rsidRPr="00A4290B">
              <w:rPr>
                <w:rStyle w:val="Hyperlink"/>
                <w:noProof/>
              </w:rPr>
              <w:t>Network Mapping Process</w:t>
            </w:r>
            <w:r>
              <w:rPr>
                <w:noProof/>
                <w:webHidden/>
              </w:rPr>
              <w:tab/>
            </w:r>
            <w:r>
              <w:rPr>
                <w:noProof/>
                <w:webHidden/>
              </w:rPr>
              <w:fldChar w:fldCharType="begin"/>
            </w:r>
            <w:r>
              <w:rPr>
                <w:noProof/>
                <w:webHidden/>
              </w:rPr>
              <w:instrText xml:space="preserve"> PAGEREF _Toc185981713 \h </w:instrText>
            </w:r>
            <w:r>
              <w:rPr>
                <w:noProof/>
                <w:webHidden/>
              </w:rPr>
            </w:r>
            <w:r>
              <w:rPr>
                <w:noProof/>
                <w:webHidden/>
              </w:rPr>
              <w:fldChar w:fldCharType="separate"/>
            </w:r>
            <w:r>
              <w:rPr>
                <w:noProof/>
                <w:webHidden/>
              </w:rPr>
              <w:t>18</w:t>
            </w:r>
            <w:r>
              <w:rPr>
                <w:noProof/>
                <w:webHidden/>
              </w:rPr>
              <w:fldChar w:fldCharType="end"/>
            </w:r>
          </w:hyperlink>
        </w:p>
        <w:p w14:paraId="68ADCD51" w14:textId="6538A7D7"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14" w:history="1">
            <w:r w:rsidRPr="00A4290B">
              <w:rPr>
                <w:rStyle w:val="Hyperlink"/>
                <w:noProof/>
                <w:lang w:val="en-GB"/>
              </w:rPr>
              <w:t>3.1</w:t>
            </w:r>
            <w:r>
              <w:rPr>
                <w:rFonts w:asciiTheme="minorHAnsi" w:hAnsiTheme="minorHAnsi"/>
                <w:noProof/>
                <w:kern w:val="2"/>
                <w:sz w:val="24"/>
                <w:szCs w:val="24"/>
                <w:lang w:val="en-GB" w:eastAsia="en-GB"/>
                <w14:ligatures w14:val="standardContextual"/>
              </w:rPr>
              <w:tab/>
            </w:r>
            <w:r w:rsidRPr="00A4290B">
              <w:rPr>
                <w:rStyle w:val="Hyperlink"/>
                <w:noProof/>
              </w:rPr>
              <w:t>Initial Host Enumeration</w:t>
            </w:r>
            <w:r>
              <w:rPr>
                <w:noProof/>
                <w:webHidden/>
              </w:rPr>
              <w:tab/>
            </w:r>
            <w:r>
              <w:rPr>
                <w:noProof/>
                <w:webHidden/>
              </w:rPr>
              <w:fldChar w:fldCharType="begin"/>
            </w:r>
            <w:r>
              <w:rPr>
                <w:noProof/>
                <w:webHidden/>
              </w:rPr>
              <w:instrText xml:space="preserve"> PAGEREF _Toc185981714 \h </w:instrText>
            </w:r>
            <w:r>
              <w:rPr>
                <w:noProof/>
                <w:webHidden/>
              </w:rPr>
            </w:r>
            <w:r>
              <w:rPr>
                <w:noProof/>
                <w:webHidden/>
              </w:rPr>
              <w:fldChar w:fldCharType="separate"/>
            </w:r>
            <w:r>
              <w:rPr>
                <w:noProof/>
                <w:webHidden/>
              </w:rPr>
              <w:t>18</w:t>
            </w:r>
            <w:r>
              <w:rPr>
                <w:noProof/>
                <w:webHidden/>
              </w:rPr>
              <w:fldChar w:fldCharType="end"/>
            </w:r>
          </w:hyperlink>
        </w:p>
        <w:p w14:paraId="6EAA9D00" w14:textId="68C5DD8E"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15" w:history="1">
            <w:r w:rsidRPr="00A4290B">
              <w:rPr>
                <w:rStyle w:val="Hyperlink"/>
                <w:noProof/>
              </w:rPr>
              <w:t>3.2</w:t>
            </w:r>
            <w:r>
              <w:rPr>
                <w:rFonts w:asciiTheme="minorHAnsi" w:hAnsiTheme="minorHAnsi"/>
                <w:noProof/>
                <w:kern w:val="2"/>
                <w:sz w:val="24"/>
                <w:szCs w:val="24"/>
                <w:lang w:val="en-GB" w:eastAsia="en-GB"/>
                <w14:ligatures w14:val="standardContextual"/>
              </w:rPr>
              <w:tab/>
            </w:r>
            <w:r w:rsidRPr="00A4290B">
              <w:rPr>
                <w:rStyle w:val="Hyperlink"/>
                <w:noProof/>
              </w:rPr>
              <w:t>Initial Network Discovery</w:t>
            </w:r>
            <w:r>
              <w:rPr>
                <w:noProof/>
                <w:webHidden/>
              </w:rPr>
              <w:tab/>
            </w:r>
            <w:r>
              <w:rPr>
                <w:noProof/>
                <w:webHidden/>
              </w:rPr>
              <w:fldChar w:fldCharType="begin"/>
            </w:r>
            <w:r>
              <w:rPr>
                <w:noProof/>
                <w:webHidden/>
              </w:rPr>
              <w:instrText xml:space="preserve"> PAGEREF _Toc185981715 \h </w:instrText>
            </w:r>
            <w:r>
              <w:rPr>
                <w:noProof/>
                <w:webHidden/>
              </w:rPr>
            </w:r>
            <w:r>
              <w:rPr>
                <w:noProof/>
                <w:webHidden/>
              </w:rPr>
              <w:fldChar w:fldCharType="separate"/>
            </w:r>
            <w:r>
              <w:rPr>
                <w:noProof/>
                <w:webHidden/>
              </w:rPr>
              <w:t>18</w:t>
            </w:r>
            <w:r>
              <w:rPr>
                <w:noProof/>
                <w:webHidden/>
              </w:rPr>
              <w:fldChar w:fldCharType="end"/>
            </w:r>
          </w:hyperlink>
        </w:p>
        <w:p w14:paraId="2255FD84" w14:textId="0B17D7B5"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16" w:history="1">
            <w:r w:rsidRPr="00A4290B">
              <w:rPr>
                <w:rStyle w:val="Hyperlink"/>
                <w:noProof/>
              </w:rPr>
              <w:t>3.2.1</w:t>
            </w:r>
            <w:r>
              <w:rPr>
                <w:rFonts w:asciiTheme="minorHAnsi" w:hAnsiTheme="minorHAnsi"/>
                <w:noProof/>
                <w:kern w:val="2"/>
                <w:sz w:val="24"/>
                <w:szCs w:val="24"/>
                <w:lang w:val="en-GB" w:eastAsia="en-GB"/>
                <w14:ligatures w14:val="standardContextual"/>
              </w:rPr>
              <w:tab/>
            </w:r>
            <w:r w:rsidRPr="00A4290B">
              <w:rPr>
                <w:rStyle w:val="Hyperlink"/>
                <w:noProof/>
              </w:rPr>
              <w:t>Subnet Identification and Scanning (192.168.0.192/27)</w:t>
            </w:r>
            <w:r>
              <w:rPr>
                <w:noProof/>
                <w:webHidden/>
              </w:rPr>
              <w:tab/>
            </w:r>
            <w:r>
              <w:rPr>
                <w:noProof/>
                <w:webHidden/>
              </w:rPr>
              <w:fldChar w:fldCharType="begin"/>
            </w:r>
            <w:r>
              <w:rPr>
                <w:noProof/>
                <w:webHidden/>
              </w:rPr>
              <w:instrText xml:space="preserve"> PAGEREF _Toc185981716 \h </w:instrText>
            </w:r>
            <w:r>
              <w:rPr>
                <w:noProof/>
                <w:webHidden/>
              </w:rPr>
            </w:r>
            <w:r>
              <w:rPr>
                <w:noProof/>
                <w:webHidden/>
              </w:rPr>
              <w:fldChar w:fldCharType="separate"/>
            </w:r>
            <w:r>
              <w:rPr>
                <w:noProof/>
                <w:webHidden/>
              </w:rPr>
              <w:t>18</w:t>
            </w:r>
            <w:r>
              <w:rPr>
                <w:noProof/>
                <w:webHidden/>
              </w:rPr>
              <w:fldChar w:fldCharType="end"/>
            </w:r>
          </w:hyperlink>
        </w:p>
        <w:p w14:paraId="57EB75D0" w14:textId="3C18FE52"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17" w:history="1">
            <w:r w:rsidRPr="00A4290B">
              <w:rPr>
                <w:rStyle w:val="Hyperlink"/>
                <w:noProof/>
              </w:rPr>
              <w:t>3.2.2</w:t>
            </w:r>
            <w:r>
              <w:rPr>
                <w:rFonts w:asciiTheme="minorHAnsi" w:hAnsiTheme="minorHAnsi"/>
                <w:noProof/>
                <w:kern w:val="2"/>
                <w:sz w:val="24"/>
                <w:szCs w:val="24"/>
                <w:lang w:val="en-GB" w:eastAsia="en-GB"/>
                <w14:ligatures w14:val="standardContextual"/>
              </w:rPr>
              <w:tab/>
            </w:r>
            <w:r w:rsidRPr="00A4290B">
              <w:rPr>
                <w:rStyle w:val="Hyperlink"/>
                <w:noProof/>
              </w:rPr>
              <w:t>Key Findings from Network Scan (192.168.0.192)</w:t>
            </w:r>
            <w:r>
              <w:rPr>
                <w:noProof/>
                <w:webHidden/>
              </w:rPr>
              <w:tab/>
            </w:r>
            <w:r>
              <w:rPr>
                <w:noProof/>
                <w:webHidden/>
              </w:rPr>
              <w:fldChar w:fldCharType="begin"/>
            </w:r>
            <w:r>
              <w:rPr>
                <w:noProof/>
                <w:webHidden/>
              </w:rPr>
              <w:instrText xml:space="preserve"> PAGEREF _Toc185981717 \h </w:instrText>
            </w:r>
            <w:r>
              <w:rPr>
                <w:noProof/>
                <w:webHidden/>
              </w:rPr>
            </w:r>
            <w:r>
              <w:rPr>
                <w:noProof/>
                <w:webHidden/>
              </w:rPr>
              <w:fldChar w:fldCharType="separate"/>
            </w:r>
            <w:r>
              <w:rPr>
                <w:noProof/>
                <w:webHidden/>
              </w:rPr>
              <w:t>19</w:t>
            </w:r>
            <w:r>
              <w:rPr>
                <w:noProof/>
                <w:webHidden/>
              </w:rPr>
              <w:fldChar w:fldCharType="end"/>
            </w:r>
          </w:hyperlink>
        </w:p>
        <w:p w14:paraId="7F1383A0" w14:textId="1E1932DE"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18" w:history="1">
            <w:r w:rsidRPr="00A4290B">
              <w:rPr>
                <w:rStyle w:val="Hyperlink"/>
                <w:noProof/>
              </w:rPr>
              <w:t>3.3</w:t>
            </w:r>
            <w:r>
              <w:rPr>
                <w:rFonts w:asciiTheme="minorHAnsi" w:hAnsiTheme="minorHAnsi"/>
                <w:noProof/>
                <w:kern w:val="2"/>
                <w:sz w:val="24"/>
                <w:szCs w:val="24"/>
                <w:lang w:val="en-GB" w:eastAsia="en-GB"/>
                <w14:ligatures w14:val="standardContextual"/>
              </w:rPr>
              <w:tab/>
            </w:r>
            <w:r w:rsidRPr="00A4290B">
              <w:rPr>
                <w:rStyle w:val="Hyperlink"/>
                <w:noProof/>
              </w:rPr>
              <w:t>Enumeration Of PC 1 (192.168.0.210)</w:t>
            </w:r>
            <w:r>
              <w:rPr>
                <w:noProof/>
                <w:webHidden/>
              </w:rPr>
              <w:tab/>
            </w:r>
            <w:r>
              <w:rPr>
                <w:noProof/>
                <w:webHidden/>
              </w:rPr>
              <w:fldChar w:fldCharType="begin"/>
            </w:r>
            <w:r>
              <w:rPr>
                <w:noProof/>
                <w:webHidden/>
              </w:rPr>
              <w:instrText xml:space="preserve"> PAGEREF _Toc185981718 \h </w:instrText>
            </w:r>
            <w:r>
              <w:rPr>
                <w:noProof/>
                <w:webHidden/>
              </w:rPr>
            </w:r>
            <w:r>
              <w:rPr>
                <w:noProof/>
                <w:webHidden/>
              </w:rPr>
              <w:fldChar w:fldCharType="separate"/>
            </w:r>
            <w:r>
              <w:rPr>
                <w:noProof/>
                <w:webHidden/>
              </w:rPr>
              <w:t>20</w:t>
            </w:r>
            <w:r>
              <w:rPr>
                <w:noProof/>
                <w:webHidden/>
              </w:rPr>
              <w:fldChar w:fldCharType="end"/>
            </w:r>
          </w:hyperlink>
        </w:p>
        <w:p w14:paraId="2AAD93E0" w14:textId="6BCD1AD9"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19" w:history="1">
            <w:r w:rsidRPr="00A4290B">
              <w:rPr>
                <w:rStyle w:val="Hyperlink"/>
                <w:noProof/>
              </w:rPr>
              <w:t>3.3.1</w:t>
            </w:r>
            <w:r>
              <w:rPr>
                <w:rFonts w:asciiTheme="minorHAnsi" w:hAnsiTheme="minorHAnsi"/>
                <w:noProof/>
                <w:kern w:val="2"/>
                <w:sz w:val="24"/>
                <w:szCs w:val="24"/>
                <w:lang w:val="en-GB" w:eastAsia="en-GB"/>
                <w14:ligatures w14:val="standardContextual"/>
              </w:rPr>
              <w:tab/>
            </w:r>
            <w:r w:rsidRPr="00A4290B">
              <w:rPr>
                <w:rStyle w:val="Hyperlink"/>
                <w:noProof/>
              </w:rPr>
              <w:t>Network File System (NFS) enumeration &amp; Shadow file extraction</w:t>
            </w:r>
            <w:r>
              <w:rPr>
                <w:noProof/>
                <w:webHidden/>
              </w:rPr>
              <w:tab/>
            </w:r>
            <w:r>
              <w:rPr>
                <w:noProof/>
                <w:webHidden/>
              </w:rPr>
              <w:fldChar w:fldCharType="begin"/>
            </w:r>
            <w:r>
              <w:rPr>
                <w:noProof/>
                <w:webHidden/>
              </w:rPr>
              <w:instrText xml:space="preserve"> PAGEREF _Toc185981719 \h </w:instrText>
            </w:r>
            <w:r>
              <w:rPr>
                <w:noProof/>
                <w:webHidden/>
              </w:rPr>
            </w:r>
            <w:r>
              <w:rPr>
                <w:noProof/>
                <w:webHidden/>
              </w:rPr>
              <w:fldChar w:fldCharType="separate"/>
            </w:r>
            <w:r>
              <w:rPr>
                <w:noProof/>
                <w:webHidden/>
              </w:rPr>
              <w:t>20</w:t>
            </w:r>
            <w:r>
              <w:rPr>
                <w:noProof/>
                <w:webHidden/>
              </w:rPr>
              <w:fldChar w:fldCharType="end"/>
            </w:r>
          </w:hyperlink>
        </w:p>
        <w:p w14:paraId="600ED0DD" w14:textId="7DDDE8D9"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20" w:history="1">
            <w:r w:rsidRPr="00A4290B">
              <w:rPr>
                <w:rStyle w:val="Hyperlink"/>
                <w:noProof/>
                <w:highlight w:val="cyan"/>
              </w:rPr>
              <w:t>3.3.2</w:t>
            </w:r>
            <w:r>
              <w:rPr>
                <w:rFonts w:asciiTheme="minorHAnsi" w:hAnsiTheme="minorHAnsi"/>
                <w:noProof/>
                <w:kern w:val="2"/>
                <w:sz w:val="24"/>
                <w:szCs w:val="24"/>
                <w:lang w:val="en-GB" w:eastAsia="en-GB"/>
                <w14:ligatures w14:val="standardContextual"/>
              </w:rPr>
              <w:tab/>
            </w:r>
            <w:r w:rsidRPr="00A4290B">
              <w:rPr>
                <w:rStyle w:val="Hyperlink"/>
                <w:noProof/>
                <w:highlight w:val="cyan"/>
              </w:rPr>
              <w:t>Key finding from Enumeration of PC 1 (192.168.0.210)</w:t>
            </w:r>
            <w:r>
              <w:rPr>
                <w:noProof/>
                <w:webHidden/>
              </w:rPr>
              <w:tab/>
            </w:r>
            <w:r>
              <w:rPr>
                <w:noProof/>
                <w:webHidden/>
              </w:rPr>
              <w:fldChar w:fldCharType="begin"/>
            </w:r>
            <w:r>
              <w:rPr>
                <w:noProof/>
                <w:webHidden/>
              </w:rPr>
              <w:instrText xml:space="preserve"> PAGEREF _Toc185981720 \h </w:instrText>
            </w:r>
            <w:r>
              <w:rPr>
                <w:noProof/>
                <w:webHidden/>
              </w:rPr>
            </w:r>
            <w:r>
              <w:rPr>
                <w:noProof/>
                <w:webHidden/>
              </w:rPr>
              <w:fldChar w:fldCharType="separate"/>
            </w:r>
            <w:r>
              <w:rPr>
                <w:noProof/>
                <w:webHidden/>
              </w:rPr>
              <w:t>22</w:t>
            </w:r>
            <w:r>
              <w:rPr>
                <w:noProof/>
                <w:webHidden/>
              </w:rPr>
              <w:fldChar w:fldCharType="end"/>
            </w:r>
          </w:hyperlink>
        </w:p>
        <w:p w14:paraId="336F9BFB" w14:textId="31273EA9"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21" w:history="1">
            <w:r w:rsidRPr="00A4290B">
              <w:rPr>
                <w:rStyle w:val="Hyperlink"/>
                <w:noProof/>
              </w:rPr>
              <w:t>3.4</w:t>
            </w:r>
            <w:r>
              <w:rPr>
                <w:rFonts w:asciiTheme="minorHAnsi" w:hAnsiTheme="minorHAnsi"/>
                <w:noProof/>
                <w:kern w:val="2"/>
                <w:sz w:val="24"/>
                <w:szCs w:val="24"/>
                <w:lang w:val="en-GB" w:eastAsia="en-GB"/>
                <w14:ligatures w14:val="standardContextual"/>
              </w:rPr>
              <w:tab/>
            </w:r>
            <w:r w:rsidRPr="00A4290B">
              <w:rPr>
                <w:rStyle w:val="Hyperlink"/>
                <w:noProof/>
              </w:rPr>
              <w:t>Enumeration of the VyOS Router 1 (192.168.0.193)</w:t>
            </w:r>
            <w:r>
              <w:rPr>
                <w:noProof/>
                <w:webHidden/>
              </w:rPr>
              <w:tab/>
            </w:r>
            <w:r>
              <w:rPr>
                <w:noProof/>
                <w:webHidden/>
              </w:rPr>
              <w:fldChar w:fldCharType="begin"/>
            </w:r>
            <w:r>
              <w:rPr>
                <w:noProof/>
                <w:webHidden/>
              </w:rPr>
              <w:instrText xml:space="preserve"> PAGEREF _Toc185981721 \h </w:instrText>
            </w:r>
            <w:r>
              <w:rPr>
                <w:noProof/>
                <w:webHidden/>
              </w:rPr>
            </w:r>
            <w:r>
              <w:rPr>
                <w:noProof/>
                <w:webHidden/>
              </w:rPr>
              <w:fldChar w:fldCharType="separate"/>
            </w:r>
            <w:r>
              <w:rPr>
                <w:noProof/>
                <w:webHidden/>
              </w:rPr>
              <w:t>23</w:t>
            </w:r>
            <w:r>
              <w:rPr>
                <w:noProof/>
                <w:webHidden/>
              </w:rPr>
              <w:fldChar w:fldCharType="end"/>
            </w:r>
          </w:hyperlink>
        </w:p>
        <w:p w14:paraId="5BBFC306" w14:textId="27DBE22A"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22" w:history="1">
            <w:r w:rsidRPr="00A4290B">
              <w:rPr>
                <w:rStyle w:val="Hyperlink"/>
                <w:noProof/>
              </w:rPr>
              <w:t>3.4.2</w:t>
            </w:r>
            <w:r>
              <w:rPr>
                <w:rFonts w:asciiTheme="minorHAnsi" w:hAnsiTheme="minorHAnsi"/>
                <w:noProof/>
                <w:kern w:val="2"/>
                <w:sz w:val="24"/>
                <w:szCs w:val="24"/>
                <w:lang w:val="en-GB" w:eastAsia="en-GB"/>
                <w14:ligatures w14:val="standardContextual"/>
              </w:rPr>
              <w:tab/>
            </w:r>
            <w:r w:rsidRPr="00A4290B">
              <w:rPr>
                <w:rStyle w:val="Hyperlink"/>
                <w:noProof/>
              </w:rPr>
              <w:t>Key Finding from VyOS Router 1 Enumeration (192.168.0.193)</w:t>
            </w:r>
            <w:r>
              <w:rPr>
                <w:noProof/>
                <w:webHidden/>
              </w:rPr>
              <w:tab/>
            </w:r>
            <w:r>
              <w:rPr>
                <w:noProof/>
                <w:webHidden/>
              </w:rPr>
              <w:fldChar w:fldCharType="begin"/>
            </w:r>
            <w:r>
              <w:rPr>
                <w:noProof/>
                <w:webHidden/>
              </w:rPr>
              <w:instrText xml:space="preserve"> PAGEREF _Toc185981722 \h </w:instrText>
            </w:r>
            <w:r>
              <w:rPr>
                <w:noProof/>
                <w:webHidden/>
              </w:rPr>
            </w:r>
            <w:r>
              <w:rPr>
                <w:noProof/>
                <w:webHidden/>
              </w:rPr>
              <w:fldChar w:fldCharType="separate"/>
            </w:r>
            <w:r>
              <w:rPr>
                <w:noProof/>
                <w:webHidden/>
              </w:rPr>
              <w:t>25</w:t>
            </w:r>
            <w:r>
              <w:rPr>
                <w:noProof/>
                <w:webHidden/>
              </w:rPr>
              <w:fldChar w:fldCharType="end"/>
            </w:r>
          </w:hyperlink>
        </w:p>
        <w:p w14:paraId="66A9AB06" w14:textId="627FF546"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23" w:history="1">
            <w:r w:rsidRPr="00A4290B">
              <w:rPr>
                <w:rStyle w:val="Hyperlink"/>
                <w:noProof/>
              </w:rPr>
              <w:t>3.5</w:t>
            </w:r>
            <w:r>
              <w:rPr>
                <w:rFonts w:asciiTheme="minorHAnsi" w:hAnsiTheme="minorHAnsi"/>
                <w:noProof/>
                <w:kern w:val="2"/>
                <w:sz w:val="24"/>
                <w:szCs w:val="24"/>
                <w:lang w:val="en-GB" w:eastAsia="en-GB"/>
                <w14:ligatures w14:val="standardContextual"/>
              </w:rPr>
              <w:tab/>
            </w:r>
            <w:r w:rsidRPr="00A4290B">
              <w:rPr>
                <w:rStyle w:val="Hyperlink"/>
                <w:noProof/>
              </w:rPr>
              <w:t>Enumeration of 172.16.221.16/24 Subnet</w:t>
            </w:r>
            <w:r>
              <w:rPr>
                <w:noProof/>
                <w:webHidden/>
              </w:rPr>
              <w:tab/>
            </w:r>
            <w:r>
              <w:rPr>
                <w:noProof/>
                <w:webHidden/>
              </w:rPr>
              <w:fldChar w:fldCharType="begin"/>
            </w:r>
            <w:r>
              <w:rPr>
                <w:noProof/>
                <w:webHidden/>
              </w:rPr>
              <w:instrText xml:space="preserve"> PAGEREF _Toc185981723 \h </w:instrText>
            </w:r>
            <w:r>
              <w:rPr>
                <w:noProof/>
                <w:webHidden/>
              </w:rPr>
            </w:r>
            <w:r>
              <w:rPr>
                <w:noProof/>
                <w:webHidden/>
              </w:rPr>
              <w:fldChar w:fldCharType="separate"/>
            </w:r>
            <w:r>
              <w:rPr>
                <w:noProof/>
                <w:webHidden/>
              </w:rPr>
              <w:t>26</w:t>
            </w:r>
            <w:r>
              <w:rPr>
                <w:noProof/>
                <w:webHidden/>
              </w:rPr>
              <w:fldChar w:fldCharType="end"/>
            </w:r>
          </w:hyperlink>
        </w:p>
        <w:p w14:paraId="1612E9F6" w14:textId="478512ED"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24" w:history="1">
            <w:r w:rsidRPr="00A4290B">
              <w:rPr>
                <w:rStyle w:val="Hyperlink"/>
                <w:noProof/>
              </w:rPr>
              <w:t>3.5.1</w:t>
            </w:r>
            <w:r>
              <w:rPr>
                <w:rFonts w:asciiTheme="minorHAnsi" w:hAnsiTheme="minorHAnsi"/>
                <w:noProof/>
                <w:kern w:val="2"/>
                <w:sz w:val="24"/>
                <w:szCs w:val="24"/>
                <w:lang w:val="en-GB" w:eastAsia="en-GB"/>
                <w14:ligatures w14:val="standardContextual"/>
              </w:rPr>
              <w:tab/>
            </w:r>
            <w:r w:rsidRPr="00A4290B">
              <w:rPr>
                <w:rStyle w:val="Hyperlink"/>
                <w:noProof/>
              </w:rPr>
              <w:t>Key Findings from Network Scan (172.16.221.0/24)</w:t>
            </w:r>
            <w:r>
              <w:rPr>
                <w:noProof/>
                <w:webHidden/>
              </w:rPr>
              <w:tab/>
            </w:r>
            <w:r>
              <w:rPr>
                <w:noProof/>
                <w:webHidden/>
              </w:rPr>
              <w:fldChar w:fldCharType="begin"/>
            </w:r>
            <w:r>
              <w:rPr>
                <w:noProof/>
                <w:webHidden/>
              </w:rPr>
              <w:instrText xml:space="preserve"> PAGEREF _Toc185981724 \h </w:instrText>
            </w:r>
            <w:r>
              <w:rPr>
                <w:noProof/>
                <w:webHidden/>
              </w:rPr>
            </w:r>
            <w:r>
              <w:rPr>
                <w:noProof/>
                <w:webHidden/>
              </w:rPr>
              <w:fldChar w:fldCharType="separate"/>
            </w:r>
            <w:r>
              <w:rPr>
                <w:noProof/>
                <w:webHidden/>
              </w:rPr>
              <w:t>27</w:t>
            </w:r>
            <w:r>
              <w:rPr>
                <w:noProof/>
                <w:webHidden/>
              </w:rPr>
              <w:fldChar w:fldCharType="end"/>
            </w:r>
          </w:hyperlink>
        </w:p>
        <w:p w14:paraId="6EA6419B" w14:textId="2EADFD90"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25" w:history="1">
            <w:r w:rsidRPr="00A4290B">
              <w:rPr>
                <w:rStyle w:val="Hyperlink"/>
                <w:noProof/>
              </w:rPr>
              <w:t>3.6</w:t>
            </w:r>
            <w:r>
              <w:rPr>
                <w:rFonts w:asciiTheme="minorHAnsi" w:hAnsiTheme="minorHAnsi"/>
                <w:noProof/>
                <w:kern w:val="2"/>
                <w:sz w:val="24"/>
                <w:szCs w:val="24"/>
                <w:lang w:val="en-GB" w:eastAsia="en-GB"/>
                <w14:ligatures w14:val="standardContextual"/>
              </w:rPr>
              <w:tab/>
            </w:r>
            <w:r w:rsidRPr="00A4290B">
              <w:rPr>
                <w:rStyle w:val="Hyperlink"/>
                <w:noProof/>
              </w:rPr>
              <w:t>Web Server 1 Enumeration and Vulnerability Scanning</w:t>
            </w:r>
            <w:r>
              <w:rPr>
                <w:noProof/>
                <w:webHidden/>
              </w:rPr>
              <w:tab/>
            </w:r>
            <w:r>
              <w:rPr>
                <w:noProof/>
                <w:webHidden/>
              </w:rPr>
              <w:fldChar w:fldCharType="begin"/>
            </w:r>
            <w:r>
              <w:rPr>
                <w:noProof/>
                <w:webHidden/>
              </w:rPr>
              <w:instrText xml:space="preserve"> PAGEREF _Toc185981725 \h </w:instrText>
            </w:r>
            <w:r>
              <w:rPr>
                <w:noProof/>
                <w:webHidden/>
              </w:rPr>
            </w:r>
            <w:r>
              <w:rPr>
                <w:noProof/>
                <w:webHidden/>
              </w:rPr>
              <w:fldChar w:fldCharType="separate"/>
            </w:r>
            <w:r>
              <w:rPr>
                <w:noProof/>
                <w:webHidden/>
              </w:rPr>
              <w:t>27</w:t>
            </w:r>
            <w:r>
              <w:rPr>
                <w:noProof/>
                <w:webHidden/>
              </w:rPr>
              <w:fldChar w:fldCharType="end"/>
            </w:r>
          </w:hyperlink>
        </w:p>
        <w:p w14:paraId="7B2FBCD5" w14:textId="26F7CC93"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26" w:history="1">
            <w:r w:rsidRPr="00A4290B">
              <w:rPr>
                <w:rStyle w:val="Hyperlink"/>
                <w:noProof/>
              </w:rPr>
              <w:t>3.6.2</w:t>
            </w:r>
            <w:r>
              <w:rPr>
                <w:rFonts w:asciiTheme="minorHAnsi" w:hAnsiTheme="minorHAnsi"/>
                <w:noProof/>
                <w:kern w:val="2"/>
                <w:sz w:val="24"/>
                <w:szCs w:val="24"/>
                <w:lang w:val="en-GB" w:eastAsia="en-GB"/>
                <w14:ligatures w14:val="standardContextual"/>
              </w:rPr>
              <w:tab/>
            </w:r>
            <w:r w:rsidRPr="00A4290B">
              <w:rPr>
                <w:rStyle w:val="Hyperlink"/>
                <w:noProof/>
              </w:rPr>
              <w:t>Key Findings from Web Server (1) Enumeration and Vulnerability Scanning</w:t>
            </w:r>
            <w:r>
              <w:rPr>
                <w:noProof/>
                <w:webHidden/>
              </w:rPr>
              <w:tab/>
            </w:r>
            <w:r>
              <w:rPr>
                <w:noProof/>
                <w:webHidden/>
              </w:rPr>
              <w:fldChar w:fldCharType="begin"/>
            </w:r>
            <w:r>
              <w:rPr>
                <w:noProof/>
                <w:webHidden/>
              </w:rPr>
              <w:instrText xml:space="preserve"> PAGEREF _Toc185981726 \h </w:instrText>
            </w:r>
            <w:r>
              <w:rPr>
                <w:noProof/>
                <w:webHidden/>
              </w:rPr>
            </w:r>
            <w:r>
              <w:rPr>
                <w:noProof/>
                <w:webHidden/>
              </w:rPr>
              <w:fldChar w:fldCharType="separate"/>
            </w:r>
            <w:r>
              <w:rPr>
                <w:noProof/>
                <w:webHidden/>
              </w:rPr>
              <w:t>29</w:t>
            </w:r>
            <w:r>
              <w:rPr>
                <w:noProof/>
                <w:webHidden/>
              </w:rPr>
              <w:fldChar w:fldCharType="end"/>
            </w:r>
          </w:hyperlink>
        </w:p>
        <w:p w14:paraId="716C3C60" w14:textId="6913B8DC"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27" w:history="1">
            <w:r w:rsidRPr="00A4290B">
              <w:rPr>
                <w:rStyle w:val="Hyperlink"/>
                <w:noProof/>
              </w:rPr>
              <w:t>3.7</w:t>
            </w:r>
            <w:r>
              <w:rPr>
                <w:rFonts w:asciiTheme="minorHAnsi" w:hAnsiTheme="minorHAnsi"/>
                <w:noProof/>
                <w:kern w:val="2"/>
                <w:sz w:val="24"/>
                <w:szCs w:val="24"/>
                <w:lang w:val="en-GB" w:eastAsia="en-GB"/>
                <w14:ligatures w14:val="standardContextual"/>
              </w:rPr>
              <w:tab/>
            </w:r>
            <w:r w:rsidRPr="00A4290B">
              <w:rPr>
                <w:rStyle w:val="Hyperlink"/>
                <w:noProof/>
              </w:rPr>
              <w:t>Point-to-Point Enumeration/Scan (192.168.0.225/30)</w:t>
            </w:r>
            <w:r>
              <w:rPr>
                <w:noProof/>
                <w:webHidden/>
              </w:rPr>
              <w:tab/>
            </w:r>
            <w:r>
              <w:rPr>
                <w:noProof/>
                <w:webHidden/>
              </w:rPr>
              <w:fldChar w:fldCharType="begin"/>
            </w:r>
            <w:r>
              <w:rPr>
                <w:noProof/>
                <w:webHidden/>
              </w:rPr>
              <w:instrText xml:space="preserve"> PAGEREF _Toc185981727 \h </w:instrText>
            </w:r>
            <w:r>
              <w:rPr>
                <w:noProof/>
                <w:webHidden/>
              </w:rPr>
            </w:r>
            <w:r>
              <w:rPr>
                <w:noProof/>
                <w:webHidden/>
              </w:rPr>
              <w:fldChar w:fldCharType="separate"/>
            </w:r>
            <w:r>
              <w:rPr>
                <w:noProof/>
                <w:webHidden/>
              </w:rPr>
              <w:t>30</w:t>
            </w:r>
            <w:r>
              <w:rPr>
                <w:noProof/>
                <w:webHidden/>
              </w:rPr>
              <w:fldChar w:fldCharType="end"/>
            </w:r>
          </w:hyperlink>
        </w:p>
        <w:p w14:paraId="60551899" w14:textId="11CB1284"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28" w:history="1">
            <w:r w:rsidRPr="00A4290B">
              <w:rPr>
                <w:rStyle w:val="Hyperlink"/>
                <w:noProof/>
              </w:rPr>
              <w:t>3.7.1</w:t>
            </w:r>
            <w:r>
              <w:rPr>
                <w:rFonts w:asciiTheme="minorHAnsi" w:hAnsiTheme="minorHAnsi"/>
                <w:noProof/>
                <w:kern w:val="2"/>
                <w:sz w:val="24"/>
                <w:szCs w:val="24"/>
                <w:lang w:val="en-GB" w:eastAsia="en-GB"/>
                <w14:ligatures w14:val="standardContextual"/>
              </w:rPr>
              <w:tab/>
            </w:r>
            <w:r w:rsidRPr="00A4290B">
              <w:rPr>
                <w:rStyle w:val="Hyperlink"/>
                <w:noProof/>
              </w:rPr>
              <w:t>Key Findings from Network Scan (192.168.0.225/30)</w:t>
            </w:r>
            <w:r>
              <w:rPr>
                <w:noProof/>
                <w:webHidden/>
              </w:rPr>
              <w:tab/>
            </w:r>
            <w:r>
              <w:rPr>
                <w:noProof/>
                <w:webHidden/>
              </w:rPr>
              <w:fldChar w:fldCharType="begin"/>
            </w:r>
            <w:r>
              <w:rPr>
                <w:noProof/>
                <w:webHidden/>
              </w:rPr>
              <w:instrText xml:space="preserve"> PAGEREF _Toc185981728 \h </w:instrText>
            </w:r>
            <w:r>
              <w:rPr>
                <w:noProof/>
                <w:webHidden/>
              </w:rPr>
            </w:r>
            <w:r>
              <w:rPr>
                <w:noProof/>
                <w:webHidden/>
              </w:rPr>
              <w:fldChar w:fldCharType="separate"/>
            </w:r>
            <w:r>
              <w:rPr>
                <w:noProof/>
                <w:webHidden/>
              </w:rPr>
              <w:t>30</w:t>
            </w:r>
            <w:r>
              <w:rPr>
                <w:noProof/>
                <w:webHidden/>
              </w:rPr>
              <w:fldChar w:fldCharType="end"/>
            </w:r>
          </w:hyperlink>
        </w:p>
        <w:p w14:paraId="3B9D8AD0" w14:textId="6E1F1FC7"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29" w:history="1">
            <w:r w:rsidRPr="00A4290B">
              <w:rPr>
                <w:rStyle w:val="Hyperlink"/>
                <w:noProof/>
              </w:rPr>
              <w:t>3.8</w:t>
            </w:r>
            <w:r>
              <w:rPr>
                <w:rFonts w:asciiTheme="minorHAnsi" w:hAnsiTheme="minorHAnsi"/>
                <w:noProof/>
                <w:kern w:val="2"/>
                <w:sz w:val="24"/>
                <w:szCs w:val="24"/>
                <w:lang w:val="en-GB" w:eastAsia="en-GB"/>
                <w14:ligatures w14:val="standardContextual"/>
              </w:rPr>
              <w:tab/>
            </w:r>
            <w:r w:rsidRPr="00A4290B">
              <w:rPr>
                <w:rStyle w:val="Hyperlink"/>
                <w:noProof/>
              </w:rPr>
              <w:t>Enumeration of VyOS Router 2 (192.168.0.226)</w:t>
            </w:r>
            <w:r>
              <w:rPr>
                <w:noProof/>
                <w:webHidden/>
              </w:rPr>
              <w:tab/>
            </w:r>
            <w:r>
              <w:rPr>
                <w:noProof/>
                <w:webHidden/>
              </w:rPr>
              <w:fldChar w:fldCharType="begin"/>
            </w:r>
            <w:r>
              <w:rPr>
                <w:noProof/>
                <w:webHidden/>
              </w:rPr>
              <w:instrText xml:space="preserve"> PAGEREF _Toc185981729 \h </w:instrText>
            </w:r>
            <w:r>
              <w:rPr>
                <w:noProof/>
                <w:webHidden/>
              </w:rPr>
            </w:r>
            <w:r>
              <w:rPr>
                <w:noProof/>
                <w:webHidden/>
              </w:rPr>
              <w:fldChar w:fldCharType="separate"/>
            </w:r>
            <w:r>
              <w:rPr>
                <w:noProof/>
                <w:webHidden/>
              </w:rPr>
              <w:t>31</w:t>
            </w:r>
            <w:r>
              <w:rPr>
                <w:noProof/>
                <w:webHidden/>
              </w:rPr>
              <w:fldChar w:fldCharType="end"/>
            </w:r>
          </w:hyperlink>
        </w:p>
        <w:p w14:paraId="25E31040" w14:textId="2DFCC2F1"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30" w:history="1">
            <w:r w:rsidRPr="00A4290B">
              <w:rPr>
                <w:rStyle w:val="Hyperlink"/>
                <w:noProof/>
              </w:rPr>
              <w:t>3.8.2</w:t>
            </w:r>
            <w:r>
              <w:rPr>
                <w:rFonts w:asciiTheme="minorHAnsi" w:hAnsiTheme="minorHAnsi"/>
                <w:noProof/>
                <w:kern w:val="2"/>
                <w:sz w:val="24"/>
                <w:szCs w:val="24"/>
                <w:lang w:val="en-GB" w:eastAsia="en-GB"/>
                <w14:ligatures w14:val="standardContextual"/>
              </w:rPr>
              <w:tab/>
            </w:r>
            <w:r w:rsidRPr="00A4290B">
              <w:rPr>
                <w:rStyle w:val="Hyperlink"/>
                <w:noProof/>
              </w:rPr>
              <w:t>Key Findings from VyOS Router 2 Enumeration (192.168.0.226)</w:t>
            </w:r>
            <w:r>
              <w:rPr>
                <w:noProof/>
                <w:webHidden/>
              </w:rPr>
              <w:tab/>
            </w:r>
            <w:r>
              <w:rPr>
                <w:noProof/>
                <w:webHidden/>
              </w:rPr>
              <w:fldChar w:fldCharType="begin"/>
            </w:r>
            <w:r>
              <w:rPr>
                <w:noProof/>
                <w:webHidden/>
              </w:rPr>
              <w:instrText xml:space="preserve"> PAGEREF _Toc185981730 \h </w:instrText>
            </w:r>
            <w:r>
              <w:rPr>
                <w:noProof/>
                <w:webHidden/>
              </w:rPr>
            </w:r>
            <w:r>
              <w:rPr>
                <w:noProof/>
                <w:webHidden/>
              </w:rPr>
              <w:fldChar w:fldCharType="separate"/>
            </w:r>
            <w:r>
              <w:rPr>
                <w:noProof/>
                <w:webHidden/>
              </w:rPr>
              <w:t>33</w:t>
            </w:r>
            <w:r>
              <w:rPr>
                <w:noProof/>
                <w:webHidden/>
              </w:rPr>
              <w:fldChar w:fldCharType="end"/>
            </w:r>
          </w:hyperlink>
        </w:p>
        <w:p w14:paraId="12F3340E" w14:textId="3EC5E86B"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31" w:history="1">
            <w:r w:rsidRPr="00A4290B">
              <w:rPr>
                <w:rStyle w:val="Hyperlink"/>
                <w:noProof/>
              </w:rPr>
              <w:t>3.9</w:t>
            </w:r>
            <w:r>
              <w:rPr>
                <w:rFonts w:asciiTheme="minorHAnsi" w:hAnsiTheme="minorHAnsi"/>
                <w:noProof/>
                <w:kern w:val="2"/>
                <w:sz w:val="24"/>
                <w:szCs w:val="24"/>
                <w:lang w:val="en-GB" w:eastAsia="en-GB"/>
                <w14:ligatures w14:val="standardContextual"/>
              </w:rPr>
              <w:tab/>
            </w:r>
            <w:r w:rsidRPr="00A4290B">
              <w:rPr>
                <w:rStyle w:val="Hyperlink"/>
                <w:noProof/>
              </w:rPr>
              <w:t>Enumeration of 192.168.0.32/27 Subnet</w:t>
            </w:r>
            <w:r>
              <w:rPr>
                <w:noProof/>
                <w:webHidden/>
              </w:rPr>
              <w:tab/>
            </w:r>
            <w:r>
              <w:rPr>
                <w:noProof/>
                <w:webHidden/>
              </w:rPr>
              <w:fldChar w:fldCharType="begin"/>
            </w:r>
            <w:r>
              <w:rPr>
                <w:noProof/>
                <w:webHidden/>
              </w:rPr>
              <w:instrText xml:space="preserve"> PAGEREF _Toc185981731 \h </w:instrText>
            </w:r>
            <w:r>
              <w:rPr>
                <w:noProof/>
                <w:webHidden/>
              </w:rPr>
            </w:r>
            <w:r>
              <w:rPr>
                <w:noProof/>
                <w:webHidden/>
              </w:rPr>
              <w:fldChar w:fldCharType="separate"/>
            </w:r>
            <w:r>
              <w:rPr>
                <w:noProof/>
                <w:webHidden/>
              </w:rPr>
              <w:t>33</w:t>
            </w:r>
            <w:r>
              <w:rPr>
                <w:noProof/>
                <w:webHidden/>
              </w:rPr>
              <w:fldChar w:fldCharType="end"/>
            </w:r>
          </w:hyperlink>
        </w:p>
        <w:p w14:paraId="1720B788" w14:textId="12B49EE1"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32" w:history="1">
            <w:r w:rsidRPr="00A4290B">
              <w:rPr>
                <w:rStyle w:val="Hyperlink"/>
                <w:noProof/>
              </w:rPr>
              <w:t>3.9.1</w:t>
            </w:r>
            <w:r>
              <w:rPr>
                <w:rFonts w:asciiTheme="minorHAnsi" w:hAnsiTheme="minorHAnsi"/>
                <w:noProof/>
                <w:kern w:val="2"/>
                <w:sz w:val="24"/>
                <w:szCs w:val="24"/>
                <w:lang w:val="en-GB" w:eastAsia="en-GB"/>
                <w14:ligatures w14:val="standardContextual"/>
              </w:rPr>
              <w:tab/>
            </w:r>
            <w:r w:rsidRPr="00A4290B">
              <w:rPr>
                <w:rStyle w:val="Hyperlink"/>
                <w:noProof/>
              </w:rPr>
              <w:t>Key Findings from 192.168.0.32/27 Subnet Scan</w:t>
            </w:r>
            <w:r>
              <w:rPr>
                <w:noProof/>
                <w:webHidden/>
              </w:rPr>
              <w:tab/>
            </w:r>
            <w:r>
              <w:rPr>
                <w:noProof/>
                <w:webHidden/>
              </w:rPr>
              <w:fldChar w:fldCharType="begin"/>
            </w:r>
            <w:r>
              <w:rPr>
                <w:noProof/>
                <w:webHidden/>
              </w:rPr>
              <w:instrText xml:space="preserve"> PAGEREF _Toc185981732 \h </w:instrText>
            </w:r>
            <w:r>
              <w:rPr>
                <w:noProof/>
                <w:webHidden/>
              </w:rPr>
            </w:r>
            <w:r>
              <w:rPr>
                <w:noProof/>
                <w:webHidden/>
              </w:rPr>
              <w:fldChar w:fldCharType="separate"/>
            </w:r>
            <w:r>
              <w:rPr>
                <w:noProof/>
                <w:webHidden/>
              </w:rPr>
              <w:t>33</w:t>
            </w:r>
            <w:r>
              <w:rPr>
                <w:noProof/>
                <w:webHidden/>
              </w:rPr>
              <w:fldChar w:fldCharType="end"/>
            </w:r>
          </w:hyperlink>
        </w:p>
        <w:p w14:paraId="5D2DA9F5" w14:textId="5C06B68D"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33" w:history="1">
            <w:r w:rsidRPr="00A4290B">
              <w:rPr>
                <w:rStyle w:val="Hyperlink"/>
                <w:noProof/>
              </w:rPr>
              <w:t>3.10</w:t>
            </w:r>
            <w:r>
              <w:rPr>
                <w:rFonts w:asciiTheme="minorHAnsi" w:hAnsiTheme="minorHAnsi"/>
                <w:noProof/>
                <w:kern w:val="2"/>
                <w:sz w:val="24"/>
                <w:szCs w:val="24"/>
                <w:lang w:val="en-GB" w:eastAsia="en-GB"/>
                <w14:ligatures w14:val="standardContextual"/>
              </w:rPr>
              <w:tab/>
            </w:r>
            <w:r w:rsidRPr="00A4290B">
              <w:rPr>
                <w:rStyle w:val="Hyperlink"/>
                <w:noProof/>
              </w:rPr>
              <w:t>Enumeration of PC 2 (192.168.0.34)</w:t>
            </w:r>
            <w:r>
              <w:rPr>
                <w:noProof/>
                <w:webHidden/>
              </w:rPr>
              <w:tab/>
            </w:r>
            <w:r>
              <w:rPr>
                <w:noProof/>
                <w:webHidden/>
              </w:rPr>
              <w:fldChar w:fldCharType="begin"/>
            </w:r>
            <w:r>
              <w:rPr>
                <w:noProof/>
                <w:webHidden/>
              </w:rPr>
              <w:instrText xml:space="preserve"> PAGEREF _Toc185981733 \h </w:instrText>
            </w:r>
            <w:r>
              <w:rPr>
                <w:noProof/>
                <w:webHidden/>
              </w:rPr>
            </w:r>
            <w:r>
              <w:rPr>
                <w:noProof/>
                <w:webHidden/>
              </w:rPr>
              <w:fldChar w:fldCharType="separate"/>
            </w:r>
            <w:r>
              <w:rPr>
                <w:noProof/>
                <w:webHidden/>
              </w:rPr>
              <w:t>34</w:t>
            </w:r>
            <w:r>
              <w:rPr>
                <w:noProof/>
                <w:webHidden/>
              </w:rPr>
              <w:fldChar w:fldCharType="end"/>
            </w:r>
          </w:hyperlink>
        </w:p>
        <w:p w14:paraId="3BDDF5C5" w14:textId="781DF1E7"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34" w:history="1">
            <w:r w:rsidRPr="00A4290B">
              <w:rPr>
                <w:rStyle w:val="Hyperlink"/>
                <w:noProof/>
                <w:highlight w:val="cyan"/>
              </w:rPr>
              <w:t>3.10.2</w:t>
            </w:r>
            <w:r>
              <w:rPr>
                <w:rFonts w:asciiTheme="minorHAnsi" w:hAnsiTheme="minorHAnsi"/>
                <w:noProof/>
                <w:kern w:val="2"/>
                <w:sz w:val="24"/>
                <w:szCs w:val="24"/>
                <w:lang w:val="en-GB" w:eastAsia="en-GB"/>
                <w14:ligatures w14:val="standardContextual"/>
              </w:rPr>
              <w:tab/>
            </w:r>
            <w:r w:rsidRPr="00A4290B">
              <w:rPr>
                <w:rStyle w:val="Hyperlink"/>
                <w:noProof/>
                <w:highlight w:val="cyan"/>
              </w:rPr>
              <w:t>Key finding from Enumeration of PC 2 (192.168.0.34)</w:t>
            </w:r>
            <w:r>
              <w:rPr>
                <w:noProof/>
                <w:webHidden/>
              </w:rPr>
              <w:tab/>
            </w:r>
            <w:r>
              <w:rPr>
                <w:noProof/>
                <w:webHidden/>
              </w:rPr>
              <w:fldChar w:fldCharType="begin"/>
            </w:r>
            <w:r>
              <w:rPr>
                <w:noProof/>
                <w:webHidden/>
              </w:rPr>
              <w:instrText xml:space="preserve"> PAGEREF _Toc185981734 \h </w:instrText>
            </w:r>
            <w:r>
              <w:rPr>
                <w:noProof/>
                <w:webHidden/>
              </w:rPr>
            </w:r>
            <w:r>
              <w:rPr>
                <w:noProof/>
                <w:webHidden/>
              </w:rPr>
              <w:fldChar w:fldCharType="separate"/>
            </w:r>
            <w:r>
              <w:rPr>
                <w:noProof/>
                <w:webHidden/>
              </w:rPr>
              <w:t>36</w:t>
            </w:r>
            <w:r>
              <w:rPr>
                <w:noProof/>
                <w:webHidden/>
              </w:rPr>
              <w:fldChar w:fldCharType="end"/>
            </w:r>
          </w:hyperlink>
        </w:p>
        <w:p w14:paraId="4D2A5145" w14:textId="26FF734C"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35" w:history="1">
            <w:r w:rsidRPr="00A4290B">
              <w:rPr>
                <w:rStyle w:val="Hyperlink"/>
                <w:noProof/>
              </w:rPr>
              <w:t>3.11</w:t>
            </w:r>
            <w:r>
              <w:rPr>
                <w:rFonts w:asciiTheme="minorHAnsi" w:hAnsiTheme="minorHAnsi"/>
                <w:noProof/>
                <w:kern w:val="2"/>
                <w:sz w:val="24"/>
                <w:szCs w:val="24"/>
                <w:lang w:val="en-GB" w:eastAsia="en-GB"/>
                <w14:ligatures w14:val="standardContextual"/>
              </w:rPr>
              <w:tab/>
            </w:r>
            <w:r w:rsidRPr="00A4290B">
              <w:rPr>
                <w:rStyle w:val="Hyperlink"/>
                <w:noProof/>
              </w:rPr>
              <w:t>Enumeration of PC 3 (13.13.13.13)</w:t>
            </w:r>
            <w:r>
              <w:rPr>
                <w:noProof/>
                <w:webHidden/>
              </w:rPr>
              <w:tab/>
            </w:r>
            <w:r>
              <w:rPr>
                <w:noProof/>
                <w:webHidden/>
              </w:rPr>
              <w:fldChar w:fldCharType="begin"/>
            </w:r>
            <w:r>
              <w:rPr>
                <w:noProof/>
                <w:webHidden/>
              </w:rPr>
              <w:instrText xml:space="preserve"> PAGEREF _Toc185981735 \h </w:instrText>
            </w:r>
            <w:r>
              <w:rPr>
                <w:noProof/>
                <w:webHidden/>
              </w:rPr>
            </w:r>
            <w:r>
              <w:rPr>
                <w:noProof/>
                <w:webHidden/>
              </w:rPr>
              <w:fldChar w:fldCharType="separate"/>
            </w:r>
            <w:r>
              <w:rPr>
                <w:noProof/>
                <w:webHidden/>
              </w:rPr>
              <w:t>37</w:t>
            </w:r>
            <w:r>
              <w:rPr>
                <w:noProof/>
                <w:webHidden/>
              </w:rPr>
              <w:fldChar w:fldCharType="end"/>
            </w:r>
          </w:hyperlink>
        </w:p>
        <w:p w14:paraId="6B7CA193" w14:textId="2BF00E36"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36" w:history="1">
            <w:r w:rsidRPr="00A4290B">
              <w:rPr>
                <w:rStyle w:val="Hyperlink"/>
                <w:noProof/>
                <w:highlight w:val="cyan"/>
              </w:rPr>
              <w:t>3.11.2</w:t>
            </w:r>
            <w:r>
              <w:rPr>
                <w:rFonts w:asciiTheme="minorHAnsi" w:hAnsiTheme="minorHAnsi"/>
                <w:noProof/>
                <w:kern w:val="2"/>
                <w:sz w:val="24"/>
                <w:szCs w:val="24"/>
                <w:lang w:val="en-GB" w:eastAsia="en-GB"/>
                <w14:ligatures w14:val="standardContextual"/>
              </w:rPr>
              <w:tab/>
            </w:r>
            <w:r w:rsidRPr="00A4290B">
              <w:rPr>
                <w:rStyle w:val="Hyperlink"/>
                <w:noProof/>
                <w:highlight w:val="cyan"/>
              </w:rPr>
              <w:t>Key finding from Enumeration of PC 3 (13.13.13.13)</w:t>
            </w:r>
            <w:r>
              <w:rPr>
                <w:noProof/>
                <w:webHidden/>
              </w:rPr>
              <w:tab/>
            </w:r>
            <w:r>
              <w:rPr>
                <w:noProof/>
                <w:webHidden/>
              </w:rPr>
              <w:fldChar w:fldCharType="begin"/>
            </w:r>
            <w:r>
              <w:rPr>
                <w:noProof/>
                <w:webHidden/>
              </w:rPr>
              <w:instrText xml:space="preserve"> PAGEREF _Toc185981736 \h </w:instrText>
            </w:r>
            <w:r>
              <w:rPr>
                <w:noProof/>
                <w:webHidden/>
              </w:rPr>
            </w:r>
            <w:r>
              <w:rPr>
                <w:noProof/>
                <w:webHidden/>
              </w:rPr>
              <w:fldChar w:fldCharType="separate"/>
            </w:r>
            <w:r>
              <w:rPr>
                <w:noProof/>
                <w:webHidden/>
              </w:rPr>
              <w:t>42</w:t>
            </w:r>
            <w:r>
              <w:rPr>
                <w:noProof/>
                <w:webHidden/>
              </w:rPr>
              <w:fldChar w:fldCharType="end"/>
            </w:r>
          </w:hyperlink>
        </w:p>
        <w:p w14:paraId="274F789E" w14:textId="34552001"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37" w:history="1">
            <w:r w:rsidRPr="00A4290B">
              <w:rPr>
                <w:rStyle w:val="Hyperlink"/>
                <w:noProof/>
              </w:rPr>
              <w:t>3.12</w:t>
            </w:r>
            <w:r>
              <w:rPr>
                <w:rFonts w:asciiTheme="minorHAnsi" w:hAnsiTheme="minorHAnsi"/>
                <w:noProof/>
                <w:kern w:val="2"/>
                <w:sz w:val="24"/>
                <w:szCs w:val="24"/>
                <w:lang w:val="en-GB" w:eastAsia="en-GB"/>
                <w14:ligatures w14:val="standardContextual"/>
              </w:rPr>
              <w:tab/>
            </w:r>
            <w:r w:rsidRPr="00A4290B">
              <w:rPr>
                <w:rStyle w:val="Hyperlink"/>
                <w:noProof/>
              </w:rPr>
              <w:t>Point-to-Point Enumeration/Scan (192.168.0.228/30)</w:t>
            </w:r>
            <w:r>
              <w:rPr>
                <w:noProof/>
                <w:webHidden/>
              </w:rPr>
              <w:tab/>
            </w:r>
            <w:r>
              <w:rPr>
                <w:noProof/>
                <w:webHidden/>
              </w:rPr>
              <w:fldChar w:fldCharType="begin"/>
            </w:r>
            <w:r>
              <w:rPr>
                <w:noProof/>
                <w:webHidden/>
              </w:rPr>
              <w:instrText xml:space="preserve"> PAGEREF _Toc185981737 \h </w:instrText>
            </w:r>
            <w:r>
              <w:rPr>
                <w:noProof/>
                <w:webHidden/>
              </w:rPr>
            </w:r>
            <w:r>
              <w:rPr>
                <w:noProof/>
                <w:webHidden/>
              </w:rPr>
              <w:fldChar w:fldCharType="separate"/>
            </w:r>
            <w:r>
              <w:rPr>
                <w:noProof/>
                <w:webHidden/>
              </w:rPr>
              <w:t>43</w:t>
            </w:r>
            <w:r>
              <w:rPr>
                <w:noProof/>
                <w:webHidden/>
              </w:rPr>
              <w:fldChar w:fldCharType="end"/>
            </w:r>
          </w:hyperlink>
        </w:p>
        <w:p w14:paraId="2ED314C0" w14:textId="516550FB"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38" w:history="1">
            <w:r w:rsidRPr="00A4290B">
              <w:rPr>
                <w:rStyle w:val="Hyperlink"/>
                <w:noProof/>
              </w:rPr>
              <w:t>3.12.1</w:t>
            </w:r>
            <w:r>
              <w:rPr>
                <w:rFonts w:asciiTheme="minorHAnsi" w:hAnsiTheme="minorHAnsi"/>
                <w:noProof/>
                <w:kern w:val="2"/>
                <w:sz w:val="24"/>
                <w:szCs w:val="24"/>
                <w:lang w:val="en-GB" w:eastAsia="en-GB"/>
                <w14:ligatures w14:val="standardContextual"/>
              </w:rPr>
              <w:tab/>
            </w:r>
            <w:r w:rsidRPr="00A4290B">
              <w:rPr>
                <w:rStyle w:val="Hyperlink"/>
                <w:noProof/>
              </w:rPr>
              <w:t>Key Findings from Network Scan (192.168.0.228/30)</w:t>
            </w:r>
            <w:r>
              <w:rPr>
                <w:noProof/>
                <w:webHidden/>
              </w:rPr>
              <w:tab/>
            </w:r>
            <w:r>
              <w:rPr>
                <w:noProof/>
                <w:webHidden/>
              </w:rPr>
              <w:fldChar w:fldCharType="begin"/>
            </w:r>
            <w:r>
              <w:rPr>
                <w:noProof/>
                <w:webHidden/>
              </w:rPr>
              <w:instrText xml:space="preserve"> PAGEREF _Toc185981738 \h </w:instrText>
            </w:r>
            <w:r>
              <w:rPr>
                <w:noProof/>
                <w:webHidden/>
              </w:rPr>
            </w:r>
            <w:r>
              <w:rPr>
                <w:noProof/>
                <w:webHidden/>
              </w:rPr>
              <w:fldChar w:fldCharType="separate"/>
            </w:r>
            <w:r>
              <w:rPr>
                <w:noProof/>
                <w:webHidden/>
              </w:rPr>
              <w:t>43</w:t>
            </w:r>
            <w:r>
              <w:rPr>
                <w:noProof/>
                <w:webHidden/>
              </w:rPr>
              <w:fldChar w:fldCharType="end"/>
            </w:r>
          </w:hyperlink>
        </w:p>
        <w:p w14:paraId="72CFCAEF" w14:textId="36379DF4"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39" w:history="1">
            <w:r w:rsidRPr="00A4290B">
              <w:rPr>
                <w:rStyle w:val="Hyperlink"/>
                <w:noProof/>
              </w:rPr>
              <w:t>3.13</w:t>
            </w:r>
            <w:r>
              <w:rPr>
                <w:rFonts w:asciiTheme="minorHAnsi" w:hAnsiTheme="minorHAnsi"/>
                <w:noProof/>
                <w:kern w:val="2"/>
                <w:sz w:val="24"/>
                <w:szCs w:val="24"/>
                <w:lang w:val="en-GB" w:eastAsia="en-GB"/>
                <w14:ligatures w14:val="standardContextual"/>
              </w:rPr>
              <w:tab/>
            </w:r>
            <w:r w:rsidRPr="00A4290B">
              <w:rPr>
                <w:rStyle w:val="Hyperlink"/>
                <w:noProof/>
              </w:rPr>
              <w:t>Enumeration of VyOS Router 3 (192.168.0.230)</w:t>
            </w:r>
            <w:r>
              <w:rPr>
                <w:noProof/>
                <w:webHidden/>
              </w:rPr>
              <w:tab/>
            </w:r>
            <w:r>
              <w:rPr>
                <w:noProof/>
                <w:webHidden/>
              </w:rPr>
              <w:fldChar w:fldCharType="begin"/>
            </w:r>
            <w:r>
              <w:rPr>
                <w:noProof/>
                <w:webHidden/>
              </w:rPr>
              <w:instrText xml:space="preserve"> PAGEREF _Toc185981739 \h </w:instrText>
            </w:r>
            <w:r>
              <w:rPr>
                <w:noProof/>
                <w:webHidden/>
              </w:rPr>
            </w:r>
            <w:r>
              <w:rPr>
                <w:noProof/>
                <w:webHidden/>
              </w:rPr>
              <w:fldChar w:fldCharType="separate"/>
            </w:r>
            <w:r>
              <w:rPr>
                <w:noProof/>
                <w:webHidden/>
              </w:rPr>
              <w:t>44</w:t>
            </w:r>
            <w:r>
              <w:rPr>
                <w:noProof/>
                <w:webHidden/>
              </w:rPr>
              <w:fldChar w:fldCharType="end"/>
            </w:r>
          </w:hyperlink>
        </w:p>
        <w:p w14:paraId="28A93414" w14:textId="65257731"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40" w:history="1">
            <w:r w:rsidRPr="00A4290B">
              <w:rPr>
                <w:rStyle w:val="Hyperlink"/>
                <w:noProof/>
              </w:rPr>
              <w:t>3.13.2</w:t>
            </w:r>
            <w:r>
              <w:rPr>
                <w:rFonts w:asciiTheme="minorHAnsi" w:hAnsiTheme="minorHAnsi"/>
                <w:noProof/>
                <w:kern w:val="2"/>
                <w:sz w:val="24"/>
                <w:szCs w:val="24"/>
                <w:lang w:val="en-GB" w:eastAsia="en-GB"/>
                <w14:ligatures w14:val="standardContextual"/>
              </w:rPr>
              <w:tab/>
            </w:r>
            <w:r w:rsidRPr="00A4290B">
              <w:rPr>
                <w:rStyle w:val="Hyperlink"/>
                <w:noProof/>
              </w:rPr>
              <w:t>Key Findings from VyOS Router 3 Enumeration (192.168.0.230)</w:t>
            </w:r>
            <w:r>
              <w:rPr>
                <w:noProof/>
                <w:webHidden/>
              </w:rPr>
              <w:tab/>
            </w:r>
            <w:r>
              <w:rPr>
                <w:noProof/>
                <w:webHidden/>
              </w:rPr>
              <w:fldChar w:fldCharType="begin"/>
            </w:r>
            <w:r>
              <w:rPr>
                <w:noProof/>
                <w:webHidden/>
              </w:rPr>
              <w:instrText xml:space="preserve"> PAGEREF _Toc185981740 \h </w:instrText>
            </w:r>
            <w:r>
              <w:rPr>
                <w:noProof/>
                <w:webHidden/>
              </w:rPr>
            </w:r>
            <w:r>
              <w:rPr>
                <w:noProof/>
                <w:webHidden/>
              </w:rPr>
              <w:fldChar w:fldCharType="separate"/>
            </w:r>
            <w:r>
              <w:rPr>
                <w:noProof/>
                <w:webHidden/>
              </w:rPr>
              <w:t>46</w:t>
            </w:r>
            <w:r>
              <w:rPr>
                <w:noProof/>
                <w:webHidden/>
              </w:rPr>
              <w:fldChar w:fldCharType="end"/>
            </w:r>
          </w:hyperlink>
        </w:p>
        <w:p w14:paraId="7E3FA37A" w14:textId="41608F59"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41" w:history="1">
            <w:r w:rsidRPr="00A4290B">
              <w:rPr>
                <w:rStyle w:val="Hyperlink"/>
                <w:noProof/>
              </w:rPr>
              <w:t>3.14</w:t>
            </w:r>
            <w:r>
              <w:rPr>
                <w:rFonts w:asciiTheme="minorHAnsi" w:hAnsiTheme="minorHAnsi"/>
                <w:noProof/>
                <w:kern w:val="2"/>
                <w:sz w:val="24"/>
                <w:szCs w:val="24"/>
                <w:lang w:val="en-GB" w:eastAsia="en-GB"/>
                <w14:ligatures w14:val="standardContextual"/>
              </w:rPr>
              <w:tab/>
            </w:r>
            <w:r w:rsidRPr="00A4290B">
              <w:rPr>
                <w:rStyle w:val="Hyperlink"/>
                <w:noProof/>
              </w:rPr>
              <w:t>Enumeration of 192.168.0.128/27 Subnet</w:t>
            </w:r>
            <w:r>
              <w:rPr>
                <w:noProof/>
                <w:webHidden/>
              </w:rPr>
              <w:tab/>
            </w:r>
            <w:r>
              <w:rPr>
                <w:noProof/>
                <w:webHidden/>
              </w:rPr>
              <w:fldChar w:fldCharType="begin"/>
            </w:r>
            <w:r>
              <w:rPr>
                <w:noProof/>
                <w:webHidden/>
              </w:rPr>
              <w:instrText xml:space="preserve"> PAGEREF _Toc185981741 \h </w:instrText>
            </w:r>
            <w:r>
              <w:rPr>
                <w:noProof/>
                <w:webHidden/>
              </w:rPr>
            </w:r>
            <w:r>
              <w:rPr>
                <w:noProof/>
                <w:webHidden/>
              </w:rPr>
              <w:fldChar w:fldCharType="separate"/>
            </w:r>
            <w:r>
              <w:rPr>
                <w:noProof/>
                <w:webHidden/>
              </w:rPr>
              <w:t>46</w:t>
            </w:r>
            <w:r>
              <w:rPr>
                <w:noProof/>
                <w:webHidden/>
              </w:rPr>
              <w:fldChar w:fldCharType="end"/>
            </w:r>
          </w:hyperlink>
        </w:p>
        <w:p w14:paraId="6A6F72B5" w14:textId="6CD7E9E4"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42" w:history="1">
            <w:r w:rsidRPr="00A4290B">
              <w:rPr>
                <w:rStyle w:val="Hyperlink"/>
                <w:noProof/>
              </w:rPr>
              <w:t>3.14.1</w:t>
            </w:r>
            <w:r>
              <w:rPr>
                <w:rFonts w:asciiTheme="minorHAnsi" w:hAnsiTheme="minorHAnsi"/>
                <w:noProof/>
                <w:kern w:val="2"/>
                <w:sz w:val="24"/>
                <w:szCs w:val="24"/>
                <w:lang w:val="en-GB" w:eastAsia="en-GB"/>
                <w14:ligatures w14:val="standardContextual"/>
              </w:rPr>
              <w:tab/>
            </w:r>
            <w:r w:rsidRPr="00A4290B">
              <w:rPr>
                <w:rStyle w:val="Hyperlink"/>
                <w:noProof/>
              </w:rPr>
              <w:t>Key Findings from Network Scan (192.168.0.128/27)</w:t>
            </w:r>
            <w:r>
              <w:rPr>
                <w:noProof/>
                <w:webHidden/>
              </w:rPr>
              <w:tab/>
            </w:r>
            <w:r>
              <w:rPr>
                <w:noProof/>
                <w:webHidden/>
              </w:rPr>
              <w:fldChar w:fldCharType="begin"/>
            </w:r>
            <w:r>
              <w:rPr>
                <w:noProof/>
                <w:webHidden/>
              </w:rPr>
              <w:instrText xml:space="preserve"> PAGEREF _Toc185981742 \h </w:instrText>
            </w:r>
            <w:r>
              <w:rPr>
                <w:noProof/>
                <w:webHidden/>
              </w:rPr>
            </w:r>
            <w:r>
              <w:rPr>
                <w:noProof/>
                <w:webHidden/>
              </w:rPr>
              <w:fldChar w:fldCharType="separate"/>
            </w:r>
            <w:r>
              <w:rPr>
                <w:noProof/>
                <w:webHidden/>
              </w:rPr>
              <w:t>47</w:t>
            </w:r>
            <w:r>
              <w:rPr>
                <w:noProof/>
                <w:webHidden/>
              </w:rPr>
              <w:fldChar w:fldCharType="end"/>
            </w:r>
          </w:hyperlink>
        </w:p>
        <w:p w14:paraId="50907F77" w14:textId="4AAEF72F"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43" w:history="1">
            <w:r w:rsidRPr="00A4290B">
              <w:rPr>
                <w:rStyle w:val="Hyperlink"/>
                <w:noProof/>
              </w:rPr>
              <w:t>3.15</w:t>
            </w:r>
            <w:r>
              <w:rPr>
                <w:rFonts w:asciiTheme="minorHAnsi" w:hAnsiTheme="minorHAnsi"/>
                <w:noProof/>
                <w:kern w:val="2"/>
                <w:sz w:val="24"/>
                <w:szCs w:val="24"/>
                <w:lang w:val="en-GB" w:eastAsia="en-GB"/>
                <w14:ligatures w14:val="standardContextual"/>
              </w:rPr>
              <w:tab/>
            </w:r>
            <w:r w:rsidRPr="00A4290B">
              <w:rPr>
                <w:rStyle w:val="Hyperlink"/>
                <w:noProof/>
              </w:rPr>
              <w:t>Enumeration of PC 4 (192.168.0.130)</w:t>
            </w:r>
            <w:r>
              <w:rPr>
                <w:noProof/>
                <w:webHidden/>
              </w:rPr>
              <w:tab/>
            </w:r>
            <w:r>
              <w:rPr>
                <w:noProof/>
                <w:webHidden/>
              </w:rPr>
              <w:fldChar w:fldCharType="begin"/>
            </w:r>
            <w:r>
              <w:rPr>
                <w:noProof/>
                <w:webHidden/>
              </w:rPr>
              <w:instrText xml:space="preserve"> PAGEREF _Toc185981743 \h </w:instrText>
            </w:r>
            <w:r>
              <w:rPr>
                <w:noProof/>
                <w:webHidden/>
              </w:rPr>
            </w:r>
            <w:r>
              <w:rPr>
                <w:noProof/>
                <w:webHidden/>
              </w:rPr>
              <w:fldChar w:fldCharType="separate"/>
            </w:r>
            <w:r>
              <w:rPr>
                <w:noProof/>
                <w:webHidden/>
              </w:rPr>
              <w:t>47</w:t>
            </w:r>
            <w:r>
              <w:rPr>
                <w:noProof/>
                <w:webHidden/>
              </w:rPr>
              <w:fldChar w:fldCharType="end"/>
            </w:r>
          </w:hyperlink>
        </w:p>
        <w:p w14:paraId="5276DFC8" w14:textId="4511B611"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44" w:history="1">
            <w:r w:rsidRPr="00A4290B">
              <w:rPr>
                <w:rStyle w:val="Hyperlink"/>
                <w:noProof/>
              </w:rPr>
              <w:t>3.15.1</w:t>
            </w:r>
            <w:r>
              <w:rPr>
                <w:rFonts w:asciiTheme="minorHAnsi" w:hAnsiTheme="minorHAnsi"/>
                <w:noProof/>
                <w:kern w:val="2"/>
                <w:sz w:val="24"/>
                <w:szCs w:val="24"/>
                <w:lang w:val="en-GB" w:eastAsia="en-GB"/>
                <w14:ligatures w14:val="standardContextual"/>
              </w:rPr>
              <w:tab/>
            </w:r>
            <w:r w:rsidRPr="00A4290B">
              <w:rPr>
                <w:rStyle w:val="Hyperlink"/>
                <w:noProof/>
              </w:rPr>
              <w:t>Key finding from Enumeration of PC 4 (192.168.0.130)</w:t>
            </w:r>
            <w:r>
              <w:rPr>
                <w:noProof/>
                <w:webHidden/>
              </w:rPr>
              <w:tab/>
            </w:r>
            <w:r>
              <w:rPr>
                <w:noProof/>
                <w:webHidden/>
              </w:rPr>
              <w:fldChar w:fldCharType="begin"/>
            </w:r>
            <w:r>
              <w:rPr>
                <w:noProof/>
                <w:webHidden/>
              </w:rPr>
              <w:instrText xml:space="preserve"> PAGEREF _Toc185981744 \h </w:instrText>
            </w:r>
            <w:r>
              <w:rPr>
                <w:noProof/>
                <w:webHidden/>
              </w:rPr>
            </w:r>
            <w:r>
              <w:rPr>
                <w:noProof/>
                <w:webHidden/>
              </w:rPr>
              <w:fldChar w:fldCharType="separate"/>
            </w:r>
            <w:r>
              <w:rPr>
                <w:noProof/>
                <w:webHidden/>
              </w:rPr>
              <w:t>49</w:t>
            </w:r>
            <w:r>
              <w:rPr>
                <w:noProof/>
                <w:webHidden/>
              </w:rPr>
              <w:fldChar w:fldCharType="end"/>
            </w:r>
          </w:hyperlink>
        </w:p>
        <w:p w14:paraId="3573D68C" w14:textId="03717733"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45" w:history="1">
            <w:r w:rsidRPr="00A4290B">
              <w:rPr>
                <w:rStyle w:val="Hyperlink"/>
                <w:noProof/>
              </w:rPr>
              <w:t>3.16</w:t>
            </w:r>
            <w:r>
              <w:rPr>
                <w:rFonts w:asciiTheme="minorHAnsi" w:hAnsiTheme="minorHAnsi"/>
                <w:noProof/>
                <w:kern w:val="2"/>
                <w:sz w:val="24"/>
                <w:szCs w:val="24"/>
                <w:lang w:val="en-GB" w:eastAsia="en-GB"/>
                <w14:ligatures w14:val="standardContextual"/>
              </w:rPr>
              <w:tab/>
            </w:r>
            <w:r w:rsidRPr="00A4290B">
              <w:rPr>
                <w:rStyle w:val="Hyperlink"/>
                <w:noProof/>
              </w:rPr>
              <w:t>Point-to-Point Enumeration/Scan (192.168.0.232/30)</w:t>
            </w:r>
            <w:r>
              <w:rPr>
                <w:noProof/>
                <w:webHidden/>
              </w:rPr>
              <w:tab/>
            </w:r>
            <w:r>
              <w:rPr>
                <w:noProof/>
                <w:webHidden/>
              </w:rPr>
              <w:fldChar w:fldCharType="begin"/>
            </w:r>
            <w:r>
              <w:rPr>
                <w:noProof/>
                <w:webHidden/>
              </w:rPr>
              <w:instrText xml:space="preserve"> PAGEREF _Toc185981745 \h </w:instrText>
            </w:r>
            <w:r>
              <w:rPr>
                <w:noProof/>
                <w:webHidden/>
              </w:rPr>
            </w:r>
            <w:r>
              <w:rPr>
                <w:noProof/>
                <w:webHidden/>
              </w:rPr>
              <w:fldChar w:fldCharType="separate"/>
            </w:r>
            <w:r>
              <w:rPr>
                <w:noProof/>
                <w:webHidden/>
              </w:rPr>
              <w:t>50</w:t>
            </w:r>
            <w:r>
              <w:rPr>
                <w:noProof/>
                <w:webHidden/>
              </w:rPr>
              <w:fldChar w:fldCharType="end"/>
            </w:r>
          </w:hyperlink>
        </w:p>
        <w:p w14:paraId="37FA7900" w14:textId="502BB48B"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46" w:history="1">
            <w:r w:rsidRPr="00A4290B">
              <w:rPr>
                <w:rStyle w:val="Hyperlink"/>
                <w:noProof/>
              </w:rPr>
              <w:t>3.16.1</w:t>
            </w:r>
            <w:r>
              <w:rPr>
                <w:rFonts w:asciiTheme="minorHAnsi" w:hAnsiTheme="minorHAnsi"/>
                <w:noProof/>
                <w:kern w:val="2"/>
                <w:sz w:val="24"/>
                <w:szCs w:val="24"/>
                <w:lang w:val="en-GB" w:eastAsia="en-GB"/>
                <w14:ligatures w14:val="standardContextual"/>
              </w:rPr>
              <w:tab/>
            </w:r>
            <w:r w:rsidRPr="00A4290B">
              <w:rPr>
                <w:rStyle w:val="Hyperlink"/>
                <w:noProof/>
              </w:rPr>
              <w:t>Key findings from enumeration of (192.168.0.232/30) network</w:t>
            </w:r>
            <w:r>
              <w:rPr>
                <w:noProof/>
                <w:webHidden/>
              </w:rPr>
              <w:tab/>
            </w:r>
            <w:r>
              <w:rPr>
                <w:noProof/>
                <w:webHidden/>
              </w:rPr>
              <w:fldChar w:fldCharType="begin"/>
            </w:r>
            <w:r>
              <w:rPr>
                <w:noProof/>
                <w:webHidden/>
              </w:rPr>
              <w:instrText xml:space="preserve"> PAGEREF _Toc185981746 \h </w:instrText>
            </w:r>
            <w:r>
              <w:rPr>
                <w:noProof/>
                <w:webHidden/>
              </w:rPr>
            </w:r>
            <w:r>
              <w:rPr>
                <w:noProof/>
                <w:webHidden/>
              </w:rPr>
              <w:fldChar w:fldCharType="separate"/>
            </w:r>
            <w:r>
              <w:rPr>
                <w:noProof/>
                <w:webHidden/>
              </w:rPr>
              <w:t>51</w:t>
            </w:r>
            <w:r>
              <w:rPr>
                <w:noProof/>
                <w:webHidden/>
              </w:rPr>
              <w:fldChar w:fldCharType="end"/>
            </w:r>
          </w:hyperlink>
        </w:p>
        <w:p w14:paraId="1F00BB0F" w14:textId="46F8DDCD"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47" w:history="1">
            <w:r w:rsidRPr="00A4290B">
              <w:rPr>
                <w:rStyle w:val="Hyperlink"/>
                <w:noProof/>
              </w:rPr>
              <w:t>3.17</w:t>
            </w:r>
            <w:r>
              <w:rPr>
                <w:rFonts w:asciiTheme="minorHAnsi" w:hAnsiTheme="minorHAnsi"/>
                <w:noProof/>
                <w:kern w:val="2"/>
                <w:sz w:val="24"/>
                <w:szCs w:val="24"/>
                <w:lang w:val="en-GB" w:eastAsia="en-GB"/>
                <w14:ligatures w14:val="standardContextual"/>
              </w:rPr>
              <w:tab/>
            </w:r>
            <w:r w:rsidRPr="00A4290B">
              <w:rPr>
                <w:rStyle w:val="Hyperlink"/>
                <w:noProof/>
              </w:rPr>
              <w:t>Enumeration of 192.168.0.240/30 Subnet</w:t>
            </w:r>
            <w:r>
              <w:rPr>
                <w:noProof/>
                <w:webHidden/>
              </w:rPr>
              <w:tab/>
            </w:r>
            <w:r>
              <w:rPr>
                <w:noProof/>
                <w:webHidden/>
              </w:rPr>
              <w:fldChar w:fldCharType="begin"/>
            </w:r>
            <w:r>
              <w:rPr>
                <w:noProof/>
                <w:webHidden/>
              </w:rPr>
              <w:instrText xml:space="preserve"> PAGEREF _Toc185981747 \h </w:instrText>
            </w:r>
            <w:r>
              <w:rPr>
                <w:noProof/>
                <w:webHidden/>
              </w:rPr>
            </w:r>
            <w:r>
              <w:rPr>
                <w:noProof/>
                <w:webHidden/>
              </w:rPr>
              <w:fldChar w:fldCharType="separate"/>
            </w:r>
            <w:r>
              <w:rPr>
                <w:noProof/>
                <w:webHidden/>
              </w:rPr>
              <w:t>51</w:t>
            </w:r>
            <w:r>
              <w:rPr>
                <w:noProof/>
                <w:webHidden/>
              </w:rPr>
              <w:fldChar w:fldCharType="end"/>
            </w:r>
          </w:hyperlink>
        </w:p>
        <w:p w14:paraId="7A1501EB" w14:textId="02760690"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48" w:history="1">
            <w:r w:rsidRPr="00A4290B">
              <w:rPr>
                <w:rStyle w:val="Hyperlink"/>
                <w:noProof/>
              </w:rPr>
              <w:t>3.18</w:t>
            </w:r>
            <w:r>
              <w:rPr>
                <w:rFonts w:asciiTheme="minorHAnsi" w:hAnsiTheme="minorHAnsi"/>
                <w:noProof/>
                <w:kern w:val="2"/>
                <w:sz w:val="24"/>
                <w:szCs w:val="24"/>
                <w:lang w:val="en-GB" w:eastAsia="en-GB"/>
                <w14:ligatures w14:val="standardContextual"/>
              </w:rPr>
              <w:tab/>
            </w:r>
            <w:r w:rsidRPr="00A4290B">
              <w:rPr>
                <w:rStyle w:val="Hyperlink"/>
                <w:noProof/>
              </w:rPr>
              <w:t>Web Server 2 (192.168.0.242) Enumeration and Vulnerability Scanning</w:t>
            </w:r>
            <w:r>
              <w:rPr>
                <w:noProof/>
                <w:webHidden/>
              </w:rPr>
              <w:tab/>
            </w:r>
            <w:r>
              <w:rPr>
                <w:noProof/>
                <w:webHidden/>
              </w:rPr>
              <w:fldChar w:fldCharType="begin"/>
            </w:r>
            <w:r>
              <w:rPr>
                <w:noProof/>
                <w:webHidden/>
              </w:rPr>
              <w:instrText xml:space="preserve"> PAGEREF _Toc185981748 \h </w:instrText>
            </w:r>
            <w:r>
              <w:rPr>
                <w:noProof/>
                <w:webHidden/>
              </w:rPr>
            </w:r>
            <w:r>
              <w:rPr>
                <w:noProof/>
                <w:webHidden/>
              </w:rPr>
              <w:fldChar w:fldCharType="separate"/>
            </w:r>
            <w:r>
              <w:rPr>
                <w:noProof/>
                <w:webHidden/>
              </w:rPr>
              <w:t>52</w:t>
            </w:r>
            <w:r>
              <w:rPr>
                <w:noProof/>
                <w:webHidden/>
              </w:rPr>
              <w:fldChar w:fldCharType="end"/>
            </w:r>
          </w:hyperlink>
        </w:p>
        <w:p w14:paraId="12F77B8D" w14:textId="5CA003CC"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49" w:history="1">
            <w:r w:rsidRPr="00A4290B">
              <w:rPr>
                <w:rStyle w:val="Hyperlink"/>
                <w:noProof/>
              </w:rPr>
              <w:t>3.18.2</w:t>
            </w:r>
            <w:r>
              <w:rPr>
                <w:rFonts w:asciiTheme="minorHAnsi" w:hAnsiTheme="minorHAnsi"/>
                <w:noProof/>
                <w:kern w:val="2"/>
                <w:sz w:val="24"/>
                <w:szCs w:val="24"/>
                <w:lang w:val="en-GB" w:eastAsia="en-GB"/>
                <w14:ligatures w14:val="standardContextual"/>
              </w:rPr>
              <w:tab/>
            </w:r>
            <w:r w:rsidRPr="00A4290B">
              <w:rPr>
                <w:rStyle w:val="Hyperlink"/>
                <w:noProof/>
              </w:rPr>
              <w:t>Key finding Web Server 2 (192.168.0.242)</w:t>
            </w:r>
            <w:r>
              <w:rPr>
                <w:noProof/>
                <w:webHidden/>
              </w:rPr>
              <w:tab/>
            </w:r>
            <w:r>
              <w:rPr>
                <w:noProof/>
                <w:webHidden/>
              </w:rPr>
              <w:fldChar w:fldCharType="begin"/>
            </w:r>
            <w:r>
              <w:rPr>
                <w:noProof/>
                <w:webHidden/>
              </w:rPr>
              <w:instrText xml:space="preserve"> PAGEREF _Toc185981749 \h </w:instrText>
            </w:r>
            <w:r>
              <w:rPr>
                <w:noProof/>
                <w:webHidden/>
              </w:rPr>
            </w:r>
            <w:r>
              <w:rPr>
                <w:noProof/>
                <w:webHidden/>
              </w:rPr>
              <w:fldChar w:fldCharType="separate"/>
            </w:r>
            <w:r>
              <w:rPr>
                <w:noProof/>
                <w:webHidden/>
              </w:rPr>
              <w:t>53</w:t>
            </w:r>
            <w:r>
              <w:rPr>
                <w:noProof/>
                <w:webHidden/>
              </w:rPr>
              <w:fldChar w:fldCharType="end"/>
            </w:r>
          </w:hyperlink>
        </w:p>
        <w:p w14:paraId="3B4B8858" w14:textId="573571B1"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50" w:history="1">
            <w:r w:rsidRPr="00A4290B">
              <w:rPr>
                <w:rStyle w:val="Hyperlink"/>
                <w:noProof/>
              </w:rPr>
              <w:t>3.19</w:t>
            </w:r>
            <w:r>
              <w:rPr>
                <w:rFonts w:asciiTheme="minorHAnsi" w:hAnsiTheme="minorHAnsi"/>
                <w:noProof/>
                <w:kern w:val="2"/>
                <w:sz w:val="24"/>
                <w:szCs w:val="24"/>
                <w:lang w:val="en-GB" w:eastAsia="en-GB"/>
                <w14:ligatures w14:val="standardContextual"/>
              </w:rPr>
              <w:tab/>
            </w:r>
            <w:r w:rsidRPr="00A4290B">
              <w:rPr>
                <w:rStyle w:val="Hyperlink"/>
                <w:noProof/>
              </w:rPr>
              <w:t>Enumeration of 192.168.0.96/27 Subnet</w:t>
            </w:r>
            <w:r>
              <w:rPr>
                <w:noProof/>
                <w:webHidden/>
              </w:rPr>
              <w:tab/>
            </w:r>
            <w:r>
              <w:rPr>
                <w:noProof/>
                <w:webHidden/>
              </w:rPr>
              <w:fldChar w:fldCharType="begin"/>
            </w:r>
            <w:r>
              <w:rPr>
                <w:noProof/>
                <w:webHidden/>
              </w:rPr>
              <w:instrText xml:space="preserve"> PAGEREF _Toc185981750 \h </w:instrText>
            </w:r>
            <w:r>
              <w:rPr>
                <w:noProof/>
                <w:webHidden/>
              </w:rPr>
            </w:r>
            <w:r>
              <w:rPr>
                <w:noProof/>
                <w:webHidden/>
              </w:rPr>
              <w:fldChar w:fldCharType="separate"/>
            </w:r>
            <w:r>
              <w:rPr>
                <w:noProof/>
                <w:webHidden/>
              </w:rPr>
              <w:t>54</w:t>
            </w:r>
            <w:r>
              <w:rPr>
                <w:noProof/>
                <w:webHidden/>
              </w:rPr>
              <w:fldChar w:fldCharType="end"/>
            </w:r>
          </w:hyperlink>
        </w:p>
        <w:p w14:paraId="5BBA73AE" w14:textId="3E04BDC3"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51" w:history="1">
            <w:r w:rsidRPr="00A4290B">
              <w:rPr>
                <w:rStyle w:val="Hyperlink"/>
                <w:noProof/>
              </w:rPr>
              <w:t>3.19.1</w:t>
            </w:r>
            <w:r>
              <w:rPr>
                <w:rFonts w:asciiTheme="minorHAnsi" w:hAnsiTheme="minorHAnsi"/>
                <w:noProof/>
                <w:kern w:val="2"/>
                <w:sz w:val="24"/>
                <w:szCs w:val="24"/>
                <w:lang w:val="en-GB" w:eastAsia="en-GB"/>
                <w14:ligatures w14:val="standardContextual"/>
              </w:rPr>
              <w:tab/>
            </w:r>
            <w:r w:rsidRPr="00A4290B">
              <w:rPr>
                <w:rStyle w:val="Hyperlink"/>
                <w:noProof/>
              </w:rPr>
              <w:t>Key Findings from Network Scan (192.168.0.96/27):</w:t>
            </w:r>
            <w:r>
              <w:rPr>
                <w:noProof/>
                <w:webHidden/>
              </w:rPr>
              <w:tab/>
            </w:r>
            <w:r>
              <w:rPr>
                <w:noProof/>
                <w:webHidden/>
              </w:rPr>
              <w:fldChar w:fldCharType="begin"/>
            </w:r>
            <w:r>
              <w:rPr>
                <w:noProof/>
                <w:webHidden/>
              </w:rPr>
              <w:instrText xml:space="preserve"> PAGEREF _Toc185981751 \h </w:instrText>
            </w:r>
            <w:r>
              <w:rPr>
                <w:noProof/>
                <w:webHidden/>
              </w:rPr>
            </w:r>
            <w:r>
              <w:rPr>
                <w:noProof/>
                <w:webHidden/>
              </w:rPr>
              <w:fldChar w:fldCharType="separate"/>
            </w:r>
            <w:r>
              <w:rPr>
                <w:noProof/>
                <w:webHidden/>
              </w:rPr>
              <w:t>54</w:t>
            </w:r>
            <w:r>
              <w:rPr>
                <w:noProof/>
                <w:webHidden/>
              </w:rPr>
              <w:fldChar w:fldCharType="end"/>
            </w:r>
          </w:hyperlink>
        </w:p>
        <w:p w14:paraId="1AF4C0A4" w14:textId="4FCDD652"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52" w:history="1">
            <w:r w:rsidRPr="00A4290B">
              <w:rPr>
                <w:rStyle w:val="Hyperlink"/>
                <w:noProof/>
              </w:rPr>
              <w:t>3.20</w:t>
            </w:r>
            <w:r>
              <w:rPr>
                <w:rFonts w:asciiTheme="minorHAnsi" w:hAnsiTheme="minorHAnsi"/>
                <w:noProof/>
                <w:kern w:val="2"/>
                <w:sz w:val="24"/>
                <w:szCs w:val="24"/>
                <w:lang w:val="en-GB" w:eastAsia="en-GB"/>
                <w14:ligatures w14:val="standardContextual"/>
              </w:rPr>
              <w:tab/>
            </w:r>
            <w:r w:rsidRPr="00A4290B">
              <w:rPr>
                <w:rStyle w:val="Hyperlink"/>
                <w:noProof/>
              </w:rPr>
              <w:t>Enumeration of VyOS Router 4 (192.168.0.97)</w:t>
            </w:r>
            <w:r>
              <w:rPr>
                <w:noProof/>
                <w:webHidden/>
              </w:rPr>
              <w:tab/>
            </w:r>
            <w:r>
              <w:rPr>
                <w:noProof/>
                <w:webHidden/>
              </w:rPr>
              <w:fldChar w:fldCharType="begin"/>
            </w:r>
            <w:r>
              <w:rPr>
                <w:noProof/>
                <w:webHidden/>
              </w:rPr>
              <w:instrText xml:space="preserve"> PAGEREF _Toc185981752 \h </w:instrText>
            </w:r>
            <w:r>
              <w:rPr>
                <w:noProof/>
                <w:webHidden/>
              </w:rPr>
            </w:r>
            <w:r>
              <w:rPr>
                <w:noProof/>
                <w:webHidden/>
              </w:rPr>
              <w:fldChar w:fldCharType="separate"/>
            </w:r>
            <w:r>
              <w:rPr>
                <w:noProof/>
                <w:webHidden/>
              </w:rPr>
              <w:t>55</w:t>
            </w:r>
            <w:r>
              <w:rPr>
                <w:noProof/>
                <w:webHidden/>
              </w:rPr>
              <w:fldChar w:fldCharType="end"/>
            </w:r>
          </w:hyperlink>
        </w:p>
        <w:p w14:paraId="3A8F12AB" w14:textId="0C049F2D"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53" w:history="1">
            <w:r w:rsidRPr="00A4290B">
              <w:rPr>
                <w:rStyle w:val="Hyperlink"/>
                <w:noProof/>
              </w:rPr>
              <w:t>3.20.2</w:t>
            </w:r>
            <w:r>
              <w:rPr>
                <w:rFonts w:asciiTheme="minorHAnsi" w:hAnsiTheme="minorHAnsi"/>
                <w:noProof/>
                <w:kern w:val="2"/>
                <w:sz w:val="24"/>
                <w:szCs w:val="24"/>
                <w:lang w:val="en-GB" w:eastAsia="en-GB"/>
                <w14:ligatures w14:val="standardContextual"/>
              </w:rPr>
              <w:tab/>
            </w:r>
            <w:r w:rsidRPr="00A4290B">
              <w:rPr>
                <w:rStyle w:val="Hyperlink"/>
                <w:noProof/>
              </w:rPr>
              <w:t>Key finding from enumeration of router 4 (192.168.0.97)</w:t>
            </w:r>
            <w:r>
              <w:rPr>
                <w:noProof/>
                <w:webHidden/>
              </w:rPr>
              <w:tab/>
            </w:r>
            <w:r>
              <w:rPr>
                <w:noProof/>
                <w:webHidden/>
              </w:rPr>
              <w:fldChar w:fldCharType="begin"/>
            </w:r>
            <w:r>
              <w:rPr>
                <w:noProof/>
                <w:webHidden/>
              </w:rPr>
              <w:instrText xml:space="preserve"> PAGEREF _Toc185981753 \h </w:instrText>
            </w:r>
            <w:r>
              <w:rPr>
                <w:noProof/>
                <w:webHidden/>
              </w:rPr>
            </w:r>
            <w:r>
              <w:rPr>
                <w:noProof/>
                <w:webHidden/>
              </w:rPr>
              <w:fldChar w:fldCharType="separate"/>
            </w:r>
            <w:r>
              <w:rPr>
                <w:noProof/>
                <w:webHidden/>
              </w:rPr>
              <w:t>56</w:t>
            </w:r>
            <w:r>
              <w:rPr>
                <w:noProof/>
                <w:webHidden/>
              </w:rPr>
              <w:fldChar w:fldCharType="end"/>
            </w:r>
          </w:hyperlink>
        </w:p>
        <w:p w14:paraId="1DCC01B7" w14:textId="641C07C1"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54" w:history="1">
            <w:r w:rsidRPr="00A4290B">
              <w:rPr>
                <w:rStyle w:val="Hyperlink"/>
                <w:noProof/>
              </w:rPr>
              <w:t>3.21</w:t>
            </w:r>
            <w:r>
              <w:rPr>
                <w:rFonts w:asciiTheme="minorHAnsi" w:hAnsiTheme="minorHAnsi"/>
                <w:noProof/>
                <w:kern w:val="2"/>
                <w:sz w:val="24"/>
                <w:szCs w:val="24"/>
                <w:lang w:val="en-GB" w:eastAsia="en-GB"/>
                <w14:ligatures w14:val="standardContextual"/>
              </w:rPr>
              <w:tab/>
            </w:r>
            <w:r w:rsidRPr="00A4290B">
              <w:rPr>
                <w:rStyle w:val="Hyperlink"/>
                <w:noProof/>
              </w:rPr>
              <w:t>Enumeration of 192.168.0.65/27 Subnet</w:t>
            </w:r>
            <w:r>
              <w:rPr>
                <w:noProof/>
                <w:webHidden/>
              </w:rPr>
              <w:tab/>
            </w:r>
            <w:r>
              <w:rPr>
                <w:noProof/>
                <w:webHidden/>
              </w:rPr>
              <w:fldChar w:fldCharType="begin"/>
            </w:r>
            <w:r>
              <w:rPr>
                <w:noProof/>
                <w:webHidden/>
              </w:rPr>
              <w:instrText xml:space="preserve"> PAGEREF _Toc185981754 \h </w:instrText>
            </w:r>
            <w:r>
              <w:rPr>
                <w:noProof/>
                <w:webHidden/>
              </w:rPr>
            </w:r>
            <w:r>
              <w:rPr>
                <w:noProof/>
                <w:webHidden/>
              </w:rPr>
              <w:fldChar w:fldCharType="separate"/>
            </w:r>
            <w:r>
              <w:rPr>
                <w:noProof/>
                <w:webHidden/>
              </w:rPr>
              <w:t>56</w:t>
            </w:r>
            <w:r>
              <w:rPr>
                <w:noProof/>
                <w:webHidden/>
              </w:rPr>
              <w:fldChar w:fldCharType="end"/>
            </w:r>
          </w:hyperlink>
        </w:p>
        <w:p w14:paraId="366A89EB" w14:textId="6B12D681"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55" w:history="1">
            <w:r w:rsidRPr="00A4290B">
              <w:rPr>
                <w:rStyle w:val="Hyperlink"/>
                <w:noProof/>
              </w:rPr>
              <w:t>3.21.1</w:t>
            </w:r>
            <w:r>
              <w:rPr>
                <w:rFonts w:asciiTheme="minorHAnsi" w:hAnsiTheme="minorHAnsi"/>
                <w:noProof/>
                <w:kern w:val="2"/>
                <w:sz w:val="24"/>
                <w:szCs w:val="24"/>
                <w:lang w:val="en-GB" w:eastAsia="en-GB"/>
                <w14:ligatures w14:val="standardContextual"/>
              </w:rPr>
              <w:tab/>
            </w:r>
            <w:r w:rsidRPr="00A4290B">
              <w:rPr>
                <w:rStyle w:val="Hyperlink"/>
                <w:noProof/>
              </w:rPr>
              <w:t>Key finding from enumeration of 192.168.0.65/27</w:t>
            </w:r>
            <w:r>
              <w:rPr>
                <w:noProof/>
                <w:webHidden/>
              </w:rPr>
              <w:tab/>
            </w:r>
            <w:r>
              <w:rPr>
                <w:noProof/>
                <w:webHidden/>
              </w:rPr>
              <w:fldChar w:fldCharType="begin"/>
            </w:r>
            <w:r>
              <w:rPr>
                <w:noProof/>
                <w:webHidden/>
              </w:rPr>
              <w:instrText xml:space="preserve"> PAGEREF _Toc185981755 \h </w:instrText>
            </w:r>
            <w:r>
              <w:rPr>
                <w:noProof/>
                <w:webHidden/>
              </w:rPr>
            </w:r>
            <w:r>
              <w:rPr>
                <w:noProof/>
                <w:webHidden/>
              </w:rPr>
              <w:fldChar w:fldCharType="separate"/>
            </w:r>
            <w:r>
              <w:rPr>
                <w:noProof/>
                <w:webHidden/>
              </w:rPr>
              <w:t>57</w:t>
            </w:r>
            <w:r>
              <w:rPr>
                <w:noProof/>
                <w:webHidden/>
              </w:rPr>
              <w:fldChar w:fldCharType="end"/>
            </w:r>
          </w:hyperlink>
        </w:p>
        <w:p w14:paraId="3039DE4E" w14:textId="4F2A3347"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56" w:history="1">
            <w:r w:rsidRPr="00A4290B">
              <w:rPr>
                <w:rStyle w:val="Hyperlink"/>
                <w:noProof/>
              </w:rPr>
              <w:t>3.22</w:t>
            </w:r>
            <w:r>
              <w:rPr>
                <w:rFonts w:asciiTheme="minorHAnsi" w:hAnsiTheme="minorHAnsi"/>
                <w:noProof/>
                <w:kern w:val="2"/>
                <w:sz w:val="24"/>
                <w:szCs w:val="24"/>
                <w:lang w:val="en-GB" w:eastAsia="en-GB"/>
                <w14:ligatures w14:val="standardContextual"/>
              </w:rPr>
              <w:tab/>
            </w:r>
            <w:r w:rsidRPr="00A4290B">
              <w:rPr>
                <w:rStyle w:val="Hyperlink"/>
                <w:noProof/>
              </w:rPr>
              <w:t>Enumeration of PC 5 (192.168.0.66)</w:t>
            </w:r>
            <w:r>
              <w:rPr>
                <w:noProof/>
                <w:webHidden/>
              </w:rPr>
              <w:tab/>
            </w:r>
            <w:r>
              <w:rPr>
                <w:noProof/>
                <w:webHidden/>
              </w:rPr>
              <w:fldChar w:fldCharType="begin"/>
            </w:r>
            <w:r>
              <w:rPr>
                <w:noProof/>
                <w:webHidden/>
              </w:rPr>
              <w:instrText xml:space="preserve"> PAGEREF _Toc185981756 \h </w:instrText>
            </w:r>
            <w:r>
              <w:rPr>
                <w:noProof/>
                <w:webHidden/>
              </w:rPr>
            </w:r>
            <w:r>
              <w:rPr>
                <w:noProof/>
                <w:webHidden/>
              </w:rPr>
              <w:fldChar w:fldCharType="separate"/>
            </w:r>
            <w:r>
              <w:rPr>
                <w:noProof/>
                <w:webHidden/>
              </w:rPr>
              <w:t>57</w:t>
            </w:r>
            <w:r>
              <w:rPr>
                <w:noProof/>
                <w:webHidden/>
              </w:rPr>
              <w:fldChar w:fldCharType="end"/>
            </w:r>
          </w:hyperlink>
        </w:p>
        <w:p w14:paraId="37121953" w14:textId="111AFAF9" w:rsidR="00E83848" w:rsidRDefault="00E83848">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85981757" w:history="1">
            <w:r w:rsidRPr="00A4290B">
              <w:rPr>
                <w:rStyle w:val="Hyperlink"/>
                <w:noProof/>
              </w:rPr>
              <w:t>4</w:t>
            </w:r>
            <w:r>
              <w:rPr>
                <w:rFonts w:asciiTheme="minorHAnsi" w:hAnsiTheme="minorHAnsi"/>
                <w:noProof/>
                <w:kern w:val="2"/>
                <w:sz w:val="24"/>
                <w:szCs w:val="24"/>
                <w:lang w:val="en-GB" w:eastAsia="en-GB"/>
                <w14:ligatures w14:val="standardContextual"/>
              </w:rPr>
              <w:tab/>
            </w:r>
            <w:r w:rsidRPr="00A4290B">
              <w:rPr>
                <w:rStyle w:val="Hyperlink"/>
                <w:noProof/>
              </w:rPr>
              <w:t>exploitation</w:t>
            </w:r>
            <w:r>
              <w:rPr>
                <w:noProof/>
                <w:webHidden/>
              </w:rPr>
              <w:tab/>
            </w:r>
            <w:r>
              <w:rPr>
                <w:noProof/>
                <w:webHidden/>
              </w:rPr>
              <w:fldChar w:fldCharType="begin"/>
            </w:r>
            <w:r>
              <w:rPr>
                <w:noProof/>
                <w:webHidden/>
              </w:rPr>
              <w:instrText xml:space="preserve"> PAGEREF _Toc185981757 \h </w:instrText>
            </w:r>
            <w:r>
              <w:rPr>
                <w:noProof/>
                <w:webHidden/>
              </w:rPr>
            </w:r>
            <w:r>
              <w:rPr>
                <w:noProof/>
                <w:webHidden/>
              </w:rPr>
              <w:fldChar w:fldCharType="separate"/>
            </w:r>
            <w:r>
              <w:rPr>
                <w:noProof/>
                <w:webHidden/>
              </w:rPr>
              <w:t>59</w:t>
            </w:r>
            <w:r>
              <w:rPr>
                <w:noProof/>
                <w:webHidden/>
              </w:rPr>
              <w:fldChar w:fldCharType="end"/>
            </w:r>
          </w:hyperlink>
        </w:p>
        <w:p w14:paraId="4C624777" w14:textId="5CE66005"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58" w:history="1">
            <w:r w:rsidRPr="00A4290B">
              <w:rPr>
                <w:rStyle w:val="Hyperlink"/>
                <w:noProof/>
              </w:rPr>
              <w:t>4.1</w:t>
            </w:r>
            <w:r>
              <w:rPr>
                <w:rFonts w:asciiTheme="minorHAnsi" w:hAnsiTheme="minorHAnsi"/>
                <w:noProof/>
                <w:kern w:val="2"/>
                <w:sz w:val="24"/>
                <w:szCs w:val="24"/>
                <w:lang w:val="en-GB" w:eastAsia="en-GB"/>
                <w14:ligatures w14:val="standardContextual"/>
              </w:rPr>
              <w:tab/>
            </w:r>
            <w:r w:rsidRPr="00A4290B">
              <w:rPr>
                <w:rStyle w:val="Hyperlink"/>
                <w:noProof/>
              </w:rPr>
              <w:t>Exploitation of Webserver 1 (</w:t>
            </w:r>
            <w:r w:rsidRPr="00A4290B">
              <w:rPr>
                <w:rStyle w:val="Hyperlink"/>
                <w:noProof/>
                <w:highlight w:val="cyan"/>
              </w:rPr>
              <w:t>172.16.221.237)</w:t>
            </w:r>
            <w:r>
              <w:rPr>
                <w:noProof/>
                <w:webHidden/>
              </w:rPr>
              <w:tab/>
            </w:r>
            <w:r>
              <w:rPr>
                <w:noProof/>
                <w:webHidden/>
              </w:rPr>
              <w:fldChar w:fldCharType="begin"/>
            </w:r>
            <w:r>
              <w:rPr>
                <w:noProof/>
                <w:webHidden/>
              </w:rPr>
              <w:instrText xml:space="preserve"> PAGEREF _Toc185981758 \h </w:instrText>
            </w:r>
            <w:r>
              <w:rPr>
                <w:noProof/>
                <w:webHidden/>
              </w:rPr>
            </w:r>
            <w:r>
              <w:rPr>
                <w:noProof/>
                <w:webHidden/>
              </w:rPr>
              <w:fldChar w:fldCharType="separate"/>
            </w:r>
            <w:r>
              <w:rPr>
                <w:noProof/>
                <w:webHidden/>
              </w:rPr>
              <w:t>59</w:t>
            </w:r>
            <w:r>
              <w:rPr>
                <w:noProof/>
                <w:webHidden/>
              </w:rPr>
              <w:fldChar w:fldCharType="end"/>
            </w:r>
          </w:hyperlink>
        </w:p>
        <w:p w14:paraId="715C708D" w14:textId="0134722B"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59" w:history="1">
            <w:r w:rsidRPr="00A4290B">
              <w:rPr>
                <w:rStyle w:val="Hyperlink"/>
                <w:noProof/>
              </w:rPr>
              <w:t>4.2</w:t>
            </w:r>
            <w:r>
              <w:rPr>
                <w:rFonts w:asciiTheme="minorHAnsi" w:hAnsiTheme="minorHAnsi"/>
                <w:noProof/>
                <w:kern w:val="2"/>
                <w:sz w:val="24"/>
                <w:szCs w:val="24"/>
                <w:lang w:val="en-GB" w:eastAsia="en-GB"/>
                <w14:ligatures w14:val="standardContextual"/>
              </w:rPr>
              <w:tab/>
            </w:r>
            <w:r w:rsidRPr="00A4290B">
              <w:rPr>
                <w:rStyle w:val="Hyperlink"/>
                <w:noProof/>
              </w:rPr>
              <w:t>Firewall Bypass &amp; Exploitation of Webserver 2 (192.168.0.242)</w:t>
            </w:r>
            <w:r>
              <w:rPr>
                <w:noProof/>
                <w:webHidden/>
              </w:rPr>
              <w:tab/>
            </w:r>
            <w:r>
              <w:rPr>
                <w:noProof/>
                <w:webHidden/>
              </w:rPr>
              <w:fldChar w:fldCharType="begin"/>
            </w:r>
            <w:r>
              <w:rPr>
                <w:noProof/>
                <w:webHidden/>
              </w:rPr>
              <w:instrText xml:space="preserve"> PAGEREF _Toc185981759 \h </w:instrText>
            </w:r>
            <w:r>
              <w:rPr>
                <w:noProof/>
                <w:webHidden/>
              </w:rPr>
            </w:r>
            <w:r>
              <w:rPr>
                <w:noProof/>
                <w:webHidden/>
              </w:rPr>
              <w:fldChar w:fldCharType="separate"/>
            </w:r>
            <w:r>
              <w:rPr>
                <w:noProof/>
                <w:webHidden/>
              </w:rPr>
              <w:t>60</w:t>
            </w:r>
            <w:r>
              <w:rPr>
                <w:noProof/>
                <w:webHidden/>
              </w:rPr>
              <w:fldChar w:fldCharType="end"/>
            </w:r>
          </w:hyperlink>
        </w:p>
        <w:p w14:paraId="0256C6A4" w14:textId="34C274CB"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60" w:history="1">
            <w:r w:rsidRPr="00A4290B">
              <w:rPr>
                <w:rStyle w:val="Hyperlink"/>
                <w:noProof/>
              </w:rPr>
              <w:t>4.2.1</w:t>
            </w:r>
            <w:r>
              <w:rPr>
                <w:rFonts w:asciiTheme="minorHAnsi" w:hAnsiTheme="minorHAnsi"/>
                <w:noProof/>
                <w:kern w:val="2"/>
                <w:sz w:val="24"/>
                <w:szCs w:val="24"/>
                <w:lang w:val="en-GB" w:eastAsia="en-GB"/>
                <w14:ligatures w14:val="standardContextual"/>
              </w:rPr>
              <w:tab/>
            </w:r>
            <w:r w:rsidRPr="00A4290B">
              <w:rPr>
                <w:rStyle w:val="Hyperlink"/>
                <w:noProof/>
              </w:rPr>
              <w:t>Exploitation of Webserver 2</w:t>
            </w:r>
            <w:r>
              <w:rPr>
                <w:noProof/>
                <w:webHidden/>
              </w:rPr>
              <w:tab/>
            </w:r>
            <w:r>
              <w:rPr>
                <w:noProof/>
                <w:webHidden/>
              </w:rPr>
              <w:fldChar w:fldCharType="begin"/>
            </w:r>
            <w:r>
              <w:rPr>
                <w:noProof/>
                <w:webHidden/>
              </w:rPr>
              <w:instrText xml:space="preserve"> PAGEREF _Toc185981760 \h </w:instrText>
            </w:r>
            <w:r>
              <w:rPr>
                <w:noProof/>
                <w:webHidden/>
              </w:rPr>
            </w:r>
            <w:r>
              <w:rPr>
                <w:noProof/>
                <w:webHidden/>
              </w:rPr>
              <w:fldChar w:fldCharType="separate"/>
            </w:r>
            <w:r>
              <w:rPr>
                <w:noProof/>
                <w:webHidden/>
              </w:rPr>
              <w:t>60</w:t>
            </w:r>
            <w:r>
              <w:rPr>
                <w:noProof/>
                <w:webHidden/>
              </w:rPr>
              <w:fldChar w:fldCharType="end"/>
            </w:r>
          </w:hyperlink>
        </w:p>
        <w:p w14:paraId="560F26F7" w14:textId="69674453"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61" w:history="1">
            <w:r w:rsidRPr="00A4290B">
              <w:rPr>
                <w:rStyle w:val="Hyperlink"/>
                <w:noProof/>
              </w:rPr>
              <w:t>4.2.2</w:t>
            </w:r>
            <w:r>
              <w:rPr>
                <w:rFonts w:asciiTheme="minorHAnsi" w:hAnsiTheme="minorHAnsi"/>
                <w:noProof/>
                <w:kern w:val="2"/>
                <w:sz w:val="24"/>
                <w:szCs w:val="24"/>
                <w:lang w:val="en-GB" w:eastAsia="en-GB"/>
                <w14:ligatures w14:val="standardContextual"/>
              </w:rPr>
              <w:tab/>
            </w:r>
            <w:r w:rsidRPr="00A4290B">
              <w:rPr>
                <w:rStyle w:val="Hyperlink"/>
                <w:noProof/>
              </w:rPr>
              <w:t>Firewall Bypass</w:t>
            </w:r>
            <w:r>
              <w:rPr>
                <w:noProof/>
                <w:webHidden/>
              </w:rPr>
              <w:tab/>
            </w:r>
            <w:r>
              <w:rPr>
                <w:noProof/>
                <w:webHidden/>
              </w:rPr>
              <w:fldChar w:fldCharType="begin"/>
            </w:r>
            <w:r>
              <w:rPr>
                <w:noProof/>
                <w:webHidden/>
              </w:rPr>
              <w:instrText xml:space="preserve"> PAGEREF _Toc185981761 \h </w:instrText>
            </w:r>
            <w:r>
              <w:rPr>
                <w:noProof/>
                <w:webHidden/>
              </w:rPr>
            </w:r>
            <w:r>
              <w:rPr>
                <w:noProof/>
                <w:webHidden/>
              </w:rPr>
              <w:fldChar w:fldCharType="separate"/>
            </w:r>
            <w:r>
              <w:rPr>
                <w:noProof/>
                <w:webHidden/>
              </w:rPr>
              <w:t>66</w:t>
            </w:r>
            <w:r>
              <w:rPr>
                <w:noProof/>
                <w:webHidden/>
              </w:rPr>
              <w:fldChar w:fldCharType="end"/>
            </w:r>
          </w:hyperlink>
        </w:p>
        <w:p w14:paraId="1E56C413" w14:textId="03858198" w:rsidR="00E83848" w:rsidRDefault="00E83848">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85981762" w:history="1">
            <w:r w:rsidRPr="00A4290B">
              <w:rPr>
                <w:rStyle w:val="Hyperlink"/>
                <w:noProof/>
              </w:rPr>
              <w:t>5</w:t>
            </w:r>
            <w:r>
              <w:rPr>
                <w:rFonts w:asciiTheme="minorHAnsi" w:hAnsiTheme="minorHAnsi"/>
                <w:noProof/>
                <w:kern w:val="2"/>
                <w:sz w:val="24"/>
                <w:szCs w:val="24"/>
                <w:lang w:val="en-GB" w:eastAsia="en-GB"/>
                <w14:ligatures w14:val="standardContextual"/>
              </w:rPr>
              <w:tab/>
            </w:r>
            <w:r w:rsidRPr="00A4290B">
              <w:rPr>
                <w:rStyle w:val="Hyperlink"/>
                <w:noProof/>
              </w:rPr>
              <w:t>Evaluation of the Security weaknesses found</w:t>
            </w:r>
            <w:r>
              <w:rPr>
                <w:noProof/>
                <w:webHidden/>
              </w:rPr>
              <w:tab/>
            </w:r>
            <w:r>
              <w:rPr>
                <w:noProof/>
                <w:webHidden/>
              </w:rPr>
              <w:fldChar w:fldCharType="begin"/>
            </w:r>
            <w:r>
              <w:rPr>
                <w:noProof/>
                <w:webHidden/>
              </w:rPr>
              <w:instrText xml:space="preserve"> PAGEREF _Toc185981762 \h </w:instrText>
            </w:r>
            <w:r>
              <w:rPr>
                <w:noProof/>
                <w:webHidden/>
              </w:rPr>
            </w:r>
            <w:r>
              <w:rPr>
                <w:noProof/>
                <w:webHidden/>
              </w:rPr>
              <w:fldChar w:fldCharType="separate"/>
            </w:r>
            <w:r>
              <w:rPr>
                <w:noProof/>
                <w:webHidden/>
              </w:rPr>
              <w:t>72</w:t>
            </w:r>
            <w:r>
              <w:rPr>
                <w:noProof/>
                <w:webHidden/>
              </w:rPr>
              <w:fldChar w:fldCharType="end"/>
            </w:r>
          </w:hyperlink>
        </w:p>
        <w:p w14:paraId="01ACDE6E" w14:textId="141261E4"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63" w:history="1">
            <w:r w:rsidRPr="00A4290B">
              <w:rPr>
                <w:rStyle w:val="Hyperlink"/>
                <w:noProof/>
                <w:lang w:val="en-GB"/>
              </w:rPr>
              <w:t>5.1</w:t>
            </w:r>
            <w:r>
              <w:rPr>
                <w:rFonts w:asciiTheme="minorHAnsi" w:hAnsiTheme="minorHAnsi"/>
                <w:noProof/>
                <w:kern w:val="2"/>
                <w:sz w:val="24"/>
                <w:szCs w:val="24"/>
                <w:lang w:val="en-GB" w:eastAsia="en-GB"/>
                <w14:ligatures w14:val="standardContextual"/>
              </w:rPr>
              <w:tab/>
            </w:r>
            <w:r w:rsidRPr="00A4290B">
              <w:rPr>
                <w:rStyle w:val="Hyperlink"/>
                <w:noProof/>
                <w:lang w:val="en-GB"/>
              </w:rPr>
              <w:t>PC’S</w:t>
            </w:r>
            <w:r>
              <w:rPr>
                <w:noProof/>
                <w:webHidden/>
              </w:rPr>
              <w:tab/>
            </w:r>
            <w:r>
              <w:rPr>
                <w:noProof/>
                <w:webHidden/>
              </w:rPr>
              <w:fldChar w:fldCharType="begin"/>
            </w:r>
            <w:r>
              <w:rPr>
                <w:noProof/>
                <w:webHidden/>
              </w:rPr>
              <w:instrText xml:space="preserve"> PAGEREF _Toc185981763 \h </w:instrText>
            </w:r>
            <w:r>
              <w:rPr>
                <w:noProof/>
                <w:webHidden/>
              </w:rPr>
            </w:r>
            <w:r>
              <w:rPr>
                <w:noProof/>
                <w:webHidden/>
              </w:rPr>
              <w:fldChar w:fldCharType="separate"/>
            </w:r>
            <w:r>
              <w:rPr>
                <w:noProof/>
                <w:webHidden/>
              </w:rPr>
              <w:t>72</w:t>
            </w:r>
            <w:r>
              <w:rPr>
                <w:noProof/>
                <w:webHidden/>
              </w:rPr>
              <w:fldChar w:fldCharType="end"/>
            </w:r>
          </w:hyperlink>
        </w:p>
        <w:p w14:paraId="5FDDC70D" w14:textId="31AA7F53"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64" w:history="1">
            <w:r w:rsidRPr="00A4290B">
              <w:rPr>
                <w:rStyle w:val="Hyperlink"/>
                <w:noProof/>
                <w:lang w:val="en-GB"/>
              </w:rPr>
              <w:t>5.2</w:t>
            </w:r>
            <w:r>
              <w:rPr>
                <w:rFonts w:asciiTheme="minorHAnsi" w:hAnsiTheme="minorHAnsi"/>
                <w:noProof/>
                <w:kern w:val="2"/>
                <w:sz w:val="24"/>
                <w:szCs w:val="24"/>
                <w:lang w:val="en-GB" w:eastAsia="en-GB"/>
                <w14:ligatures w14:val="standardContextual"/>
              </w:rPr>
              <w:tab/>
            </w:r>
            <w:r w:rsidRPr="00A4290B">
              <w:rPr>
                <w:rStyle w:val="Hyperlink"/>
                <w:noProof/>
                <w:lang w:val="en-GB"/>
              </w:rPr>
              <w:t>Routers</w:t>
            </w:r>
            <w:r>
              <w:rPr>
                <w:noProof/>
                <w:webHidden/>
              </w:rPr>
              <w:tab/>
            </w:r>
            <w:r>
              <w:rPr>
                <w:noProof/>
                <w:webHidden/>
              </w:rPr>
              <w:fldChar w:fldCharType="begin"/>
            </w:r>
            <w:r>
              <w:rPr>
                <w:noProof/>
                <w:webHidden/>
              </w:rPr>
              <w:instrText xml:space="preserve"> PAGEREF _Toc185981764 \h </w:instrText>
            </w:r>
            <w:r>
              <w:rPr>
                <w:noProof/>
                <w:webHidden/>
              </w:rPr>
            </w:r>
            <w:r>
              <w:rPr>
                <w:noProof/>
                <w:webHidden/>
              </w:rPr>
              <w:fldChar w:fldCharType="separate"/>
            </w:r>
            <w:r>
              <w:rPr>
                <w:noProof/>
                <w:webHidden/>
              </w:rPr>
              <w:t>73</w:t>
            </w:r>
            <w:r>
              <w:rPr>
                <w:noProof/>
                <w:webHidden/>
              </w:rPr>
              <w:fldChar w:fldCharType="end"/>
            </w:r>
          </w:hyperlink>
        </w:p>
        <w:p w14:paraId="5A2A1431" w14:textId="20CC5E42"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65" w:history="1">
            <w:r w:rsidRPr="00A4290B">
              <w:rPr>
                <w:rStyle w:val="Hyperlink"/>
                <w:noProof/>
                <w:lang w:val="en-GB"/>
              </w:rPr>
              <w:t>5.3</w:t>
            </w:r>
            <w:r>
              <w:rPr>
                <w:rFonts w:asciiTheme="minorHAnsi" w:hAnsiTheme="minorHAnsi"/>
                <w:noProof/>
                <w:kern w:val="2"/>
                <w:sz w:val="24"/>
                <w:szCs w:val="24"/>
                <w:lang w:val="en-GB" w:eastAsia="en-GB"/>
                <w14:ligatures w14:val="standardContextual"/>
              </w:rPr>
              <w:tab/>
            </w:r>
            <w:r w:rsidRPr="00A4290B">
              <w:rPr>
                <w:rStyle w:val="Hyperlink"/>
                <w:noProof/>
                <w:lang w:val="en-GB"/>
              </w:rPr>
              <w:t>Servers</w:t>
            </w:r>
            <w:r>
              <w:rPr>
                <w:noProof/>
                <w:webHidden/>
              </w:rPr>
              <w:tab/>
            </w:r>
            <w:r>
              <w:rPr>
                <w:noProof/>
                <w:webHidden/>
              </w:rPr>
              <w:fldChar w:fldCharType="begin"/>
            </w:r>
            <w:r>
              <w:rPr>
                <w:noProof/>
                <w:webHidden/>
              </w:rPr>
              <w:instrText xml:space="preserve"> PAGEREF _Toc185981765 \h </w:instrText>
            </w:r>
            <w:r>
              <w:rPr>
                <w:noProof/>
                <w:webHidden/>
              </w:rPr>
            </w:r>
            <w:r>
              <w:rPr>
                <w:noProof/>
                <w:webHidden/>
              </w:rPr>
              <w:fldChar w:fldCharType="separate"/>
            </w:r>
            <w:r>
              <w:rPr>
                <w:noProof/>
                <w:webHidden/>
              </w:rPr>
              <w:t>75</w:t>
            </w:r>
            <w:r>
              <w:rPr>
                <w:noProof/>
                <w:webHidden/>
              </w:rPr>
              <w:fldChar w:fldCharType="end"/>
            </w:r>
          </w:hyperlink>
        </w:p>
        <w:p w14:paraId="1B557DCF" w14:textId="7A0153C3"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66" w:history="1">
            <w:r w:rsidRPr="00A4290B">
              <w:rPr>
                <w:rStyle w:val="Hyperlink"/>
                <w:noProof/>
                <w:lang w:val="en-GB"/>
              </w:rPr>
              <w:t>5.4</w:t>
            </w:r>
            <w:r>
              <w:rPr>
                <w:rFonts w:asciiTheme="minorHAnsi" w:hAnsiTheme="minorHAnsi"/>
                <w:noProof/>
                <w:kern w:val="2"/>
                <w:sz w:val="24"/>
                <w:szCs w:val="24"/>
                <w:lang w:val="en-GB" w:eastAsia="en-GB"/>
                <w14:ligatures w14:val="standardContextual"/>
              </w:rPr>
              <w:tab/>
            </w:r>
            <w:r w:rsidRPr="00A4290B">
              <w:rPr>
                <w:rStyle w:val="Hyperlink"/>
                <w:noProof/>
                <w:lang w:val="en-GB"/>
              </w:rPr>
              <w:t>Firewall</w:t>
            </w:r>
            <w:r>
              <w:rPr>
                <w:noProof/>
                <w:webHidden/>
              </w:rPr>
              <w:tab/>
            </w:r>
            <w:r>
              <w:rPr>
                <w:noProof/>
                <w:webHidden/>
              </w:rPr>
              <w:fldChar w:fldCharType="begin"/>
            </w:r>
            <w:r>
              <w:rPr>
                <w:noProof/>
                <w:webHidden/>
              </w:rPr>
              <w:instrText xml:space="preserve"> PAGEREF _Toc185981766 \h </w:instrText>
            </w:r>
            <w:r>
              <w:rPr>
                <w:noProof/>
                <w:webHidden/>
              </w:rPr>
            </w:r>
            <w:r>
              <w:rPr>
                <w:noProof/>
                <w:webHidden/>
              </w:rPr>
              <w:fldChar w:fldCharType="separate"/>
            </w:r>
            <w:r>
              <w:rPr>
                <w:noProof/>
                <w:webHidden/>
              </w:rPr>
              <w:t>75</w:t>
            </w:r>
            <w:r>
              <w:rPr>
                <w:noProof/>
                <w:webHidden/>
              </w:rPr>
              <w:fldChar w:fldCharType="end"/>
            </w:r>
          </w:hyperlink>
        </w:p>
        <w:p w14:paraId="39C83827" w14:textId="3978A550" w:rsidR="00E83848" w:rsidRDefault="00E83848">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85981767" w:history="1">
            <w:r w:rsidRPr="00A4290B">
              <w:rPr>
                <w:rStyle w:val="Hyperlink"/>
                <w:noProof/>
              </w:rPr>
              <w:t>6</w:t>
            </w:r>
            <w:r>
              <w:rPr>
                <w:rFonts w:asciiTheme="minorHAnsi" w:hAnsiTheme="minorHAnsi"/>
                <w:noProof/>
                <w:kern w:val="2"/>
                <w:sz w:val="24"/>
                <w:szCs w:val="24"/>
                <w:lang w:val="en-GB" w:eastAsia="en-GB"/>
                <w14:ligatures w14:val="standardContextual"/>
              </w:rPr>
              <w:tab/>
            </w:r>
            <w:r w:rsidRPr="00A4290B">
              <w:rPr>
                <w:rStyle w:val="Hyperlink"/>
                <w:noProof/>
              </w:rPr>
              <w:t>Network Critical Evaluation</w:t>
            </w:r>
            <w:r>
              <w:rPr>
                <w:noProof/>
                <w:webHidden/>
              </w:rPr>
              <w:tab/>
            </w:r>
            <w:r>
              <w:rPr>
                <w:noProof/>
                <w:webHidden/>
              </w:rPr>
              <w:fldChar w:fldCharType="begin"/>
            </w:r>
            <w:r>
              <w:rPr>
                <w:noProof/>
                <w:webHidden/>
              </w:rPr>
              <w:instrText xml:space="preserve"> PAGEREF _Toc185981767 \h </w:instrText>
            </w:r>
            <w:r>
              <w:rPr>
                <w:noProof/>
                <w:webHidden/>
              </w:rPr>
            </w:r>
            <w:r>
              <w:rPr>
                <w:noProof/>
                <w:webHidden/>
              </w:rPr>
              <w:fldChar w:fldCharType="separate"/>
            </w:r>
            <w:r>
              <w:rPr>
                <w:noProof/>
                <w:webHidden/>
              </w:rPr>
              <w:t>77</w:t>
            </w:r>
            <w:r>
              <w:rPr>
                <w:noProof/>
                <w:webHidden/>
              </w:rPr>
              <w:fldChar w:fldCharType="end"/>
            </w:r>
          </w:hyperlink>
        </w:p>
        <w:p w14:paraId="511F14B9" w14:textId="1A7C07AC"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68" w:history="1">
            <w:r w:rsidRPr="00A4290B">
              <w:rPr>
                <w:rStyle w:val="Hyperlink"/>
                <w:noProof/>
                <w:lang w:val="en-GB"/>
              </w:rPr>
              <w:t>6.1</w:t>
            </w:r>
            <w:r>
              <w:rPr>
                <w:rFonts w:asciiTheme="minorHAnsi" w:hAnsiTheme="minorHAnsi"/>
                <w:noProof/>
                <w:kern w:val="2"/>
                <w:sz w:val="24"/>
                <w:szCs w:val="24"/>
                <w:lang w:val="en-GB" w:eastAsia="en-GB"/>
                <w14:ligatures w14:val="standardContextual"/>
              </w:rPr>
              <w:tab/>
            </w:r>
            <w:r w:rsidRPr="00A4290B">
              <w:rPr>
                <w:rStyle w:val="Hyperlink"/>
                <w:noProof/>
                <w:lang w:val="en-GB"/>
              </w:rPr>
              <w:t>What is good about the network design?</w:t>
            </w:r>
            <w:r>
              <w:rPr>
                <w:noProof/>
                <w:webHidden/>
              </w:rPr>
              <w:tab/>
            </w:r>
            <w:r>
              <w:rPr>
                <w:noProof/>
                <w:webHidden/>
              </w:rPr>
              <w:fldChar w:fldCharType="begin"/>
            </w:r>
            <w:r>
              <w:rPr>
                <w:noProof/>
                <w:webHidden/>
              </w:rPr>
              <w:instrText xml:space="preserve"> PAGEREF _Toc185981768 \h </w:instrText>
            </w:r>
            <w:r>
              <w:rPr>
                <w:noProof/>
                <w:webHidden/>
              </w:rPr>
            </w:r>
            <w:r>
              <w:rPr>
                <w:noProof/>
                <w:webHidden/>
              </w:rPr>
              <w:fldChar w:fldCharType="separate"/>
            </w:r>
            <w:r>
              <w:rPr>
                <w:noProof/>
                <w:webHidden/>
              </w:rPr>
              <w:t>77</w:t>
            </w:r>
            <w:r>
              <w:rPr>
                <w:noProof/>
                <w:webHidden/>
              </w:rPr>
              <w:fldChar w:fldCharType="end"/>
            </w:r>
          </w:hyperlink>
        </w:p>
        <w:p w14:paraId="306ACDE8" w14:textId="11E06611"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69" w:history="1">
            <w:r w:rsidRPr="00A4290B">
              <w:rPr>
                <w:rStyle w:val="Hyperlink"/>
                <w:noProof/>
                <w:lang w:val="en-GB"/>
              </w:rPr>
              <w:t>6.2</w:t>
            </w:r>
            <w:r>
              <w:rPr>
                <w:rFonts w:asciiTheme="minorHAnsi" w:hAnsiTheme="minorHAnsi"/>
                <w:noProof/>
                <w:kern w:val="2"/>
                <w:sz w:val="24"/>
                <w:szCs w:val="24"/>
                <w:lang w:val="en-GB" w:eastAsia="en-GB"/>
                <w14:ligatures w14:val="standardContextual"/>
              </w:rPr>
              <w:tab/>
            </w:r>
            <w:r w:rsidRPr="00A4290B">
              <w:rPr>
                <w:rStyle w:val="Hyperlink"/>
                <w:noProof/>
                <w:lang w:val="en-GB"/>
              </w:rPr>
              <w:t>What is terrible about the network design?</w:t>
            </w:r>
            <w:r>
              <w:rPr>
                <w:noProof/>
                <w:webHidden/>
              </w:rPr>
              <w:tab/>
            </w:r>
            <w:r>
              <w:rPr>
                <w:noProof/>
                <w:webHidden/>
              </w:rPr>
              <w:fldChar w:fldCharType="begin"/>
            </w:r>
            <w:r>
              <w:rPr>
                <w:noProof/>
                <w:webHidden/>
              </w:rPr>
              <w:instrText xml:space="preserve"> PAGEREF _Toc185981769 \h </w:instrText>
            </w:r>
            <w:r>
              <w:rPr>
                <w:noProof/>
                <w:webHidden/>
              </w:rPr>
            </w:r>
            <w:r>
              <w:rPr>
                <w:noProof/>
                <w:webHidden/>
              </w:rPr>
              <w:fldChar w:fldCharType="separate"/>
            </w:r>
            <w:r>
              <w:rPr>
                <w:noProof/>
                <w:webHidden/>
              </w:rPr>
              <w:t>77</w:t>
            </w:r>
            <w:r>
              <w:rPr>
                <w:noProof/>
                <w:webHidden/>
              </w:rPr>
              <w:fldChar w:fldCharType="end"/>
            </w:r>
          </w:hyperlink>
        </w:p>
        <w:p w14:paraId="0C6A08D0" w14:textId="18FFD11D"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70" w:history="1">
            <w:r w:rsidRPr="00A4290B">
              <w:rPr>
                <w:rStyle w:val="Hyperlink"/>
                <w:noProof/>
                <w:lang w:val="en-GB"/>
              </w:rPr>
              <w:t>6.2.1</w:t>
            </w:r>
            <w:r>
              <w:rPr>
                <w:rFonts w:asciiTheme="minorHAnsi" w:hAnsiTheme="minorHAnsi"/>
                <w:noProof/>
                <w:kern w:val="2"/>
                <w:sz w:val="24"/>
                <w:szCs w:val="24"/>
                <w:lang w:val="en-GB" w:eastAsia="en-GB"/>
                <w14:ligatures w14:val="standardContextual"/>
              </w:rPr>
              <w:tab/>
            </w:r>
            <w:r w:rsidRPr="00A4290B">
              <w:rPr>
                <w:rStyle w:val="Hyperlink"/>
                <w:noProof/>
                <w:lang w:val="en-GB"/>
              </w:rPr>
              <w:t>Network structure?</w:t>
            </w:r>
            <w:r>
              <w:rPr>
                <w:noProof/>
                <w:webHidden/>
              </w:rPr>
              <w:tab/>
            </w:r>
            <w:r>
              <w:rPr>
                <w:noProof/>
                <w:webHidden/>
              </w:rPr>
              <w:fldChar w:fldCharType="begin"/>
            </w:r>
            <w:r>
              <w:rPr>
                <w:noProof/>
                <w:webHidden/>
              </w:rPr>
              <w:instrText xml:space="preserve"> PAGEREF _Toc185981770 \h </w:instrText>
            </w:r>
            <w:r>
              <w:rPr>
                <w:noProof/>
                <w:webHidden/>
              </w:rPr>
            </w:r>
            <w:r>
              <w:rPr>
                <w:noProof/>
                <w:webHidden/>
              </w:rPr>
              <w:fldChar w:fldCharType="separate"/>
            </w:r>
            <w:r>
              <w:rPr>
                <w:noProof/>
                <w:webHidden/>
              </w:rPr>
              <w:t>77</w:t>
            </w:r>
            <w:r>
              <w:rPr>
                <w:noProof/>
                <w:webHidden/>
              </w:rPr>
              <w:fldChar w:fldCharType="end"/>
            </w:r>
          </w:hyperlink>
        </w:p>
        <w:p w14:paraId="5AE0CAA2" w14:textId="5BD067BD"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71" w:history="1">
            <w:r w:rsidRPr="00A4290B">
              <w:rPr>
                <w:rStyle w:val="Hyperlink"/>
                <w:noProof/>
                <w:lang w:val="en-GB"/>
              </w:rPr>
              <w:t>6.3</w:t>
            </w:r>
            <w:r>
              <w:rPr>
                <w:rFonts w:asciiTheme="minorHAnsi" w:hAnsiTheme="minorHAnsi"/>
                <w:noProof/>
                <w:kern w:val="2"/>
                <w:sz w:val="24"/>
                <w:szCs w:val="24"/>
                <w:lang w:val="en-GB" w:eastAsia="en-GB"/>
                <w14:ligatures w14:val="standardContextual"/>
              </w:rPr>
              <w:tab/>
            </w:r>
            <w:r w:rsidRPr="00A4290B">
              <w:rPr>
                <w:rStyle w:val="Hyperlink"/>
                <w:noProof/>
                <w:lang w:val="en-GB"/>
              </w:rPr>
              <w:t>What can be improved?</w:t>
            </w:r>
            <w:r>
              <w:rPr>
                <w:noProof/>
                <w:webHidden/>
              </w:rPr>
              <w:tab/>
            </w:r>
            <w:r>
              <w:rPr>
                <w:noProof/>
                <w:webHidden/>
              </w:rPr>
              <w:fldChar w:fldCharType="begin"/>
            </w:r>
            <w:r>
              <w:rPr>
                <w:noProof/>
                <w:webHidden/>
              </w:rPr>
              <w:instrText xml:space="preserve"> PAGEREF _Toc185981771 \h </w:instrText>
            </w:r>
            <w:r>
              <w:rPr>
                <w:noProof/>
                <w:webHidden/>
              </w:rPr>
            </w:r>
            <w:r>
              <w:rPr>
                <w:noProof/>
                <w:webHidden/>
              </w:rPr>
              <w:fldChar w:fldCharType="separate"/>
            </w:r>
            <w:r>
              <w:rPr>
                <w:noProof/>
                <w:webHidden/>
              </w:rPr>
              <w:t>79</w:t>
            </w:r>
            <w:r>
              <w:rPr>
                <w:noProof/>
                <w:webHidden/>
              </w:rPr>
              <w:fldChar w:fldCharType="end"/>
            </w:r>
          </w:hyperlink>
        </w:p>
        <w:p w14:paraId="7CCA9618" w14:textId="30D6F5D7" w:rsidR="00E83848" w:rsidRDefault="00E83848">
          <w:pPr>
            <w:pStyle w:val="TOC2"/>
            <w:tabs>
              <w:tab w:val="left" w:pos="960"/>
              <w:tab w:val="right" w:leader="dot" w:pos="9350"/>
            </w:tabs>
            <w:rPr>
              <w:rFonts w:asciiTheme="minorHAnsi" w:hAnsiTheme="minorHAnsi"/>
              <w:noProof/>
              <w:kern w:val="2"/>
              <w:sz w:val="24"/>
              <w:szCs w:val="24"/>
              <w:lang w:val="en-GB" w:eastAsia="en-GB"/>
              <w14:ligatures w14:val="standardContextual"/>
            </w:rPr>
          </w:pPr>
          <w:hyperlink w:anchor="_Toc185981772" w:history="1">
            <w:r w:rsidRPr="00A4290B">
              <w:rPr>
                <w:rStyle w:val="Hyperlink"/>
                <w:noProof/>
                <w:lang w:val="en-GB"/>
              </w:rPr>
              <w:t>6.4</w:t>
            </w:r>
            <w:r>
              <w:rPr>
                <w:rFonts w:asciiTheme="minorHAnsi" w:hAnsiTheme="minorHAnsi"/>
                <w:noProof/>
                <w:kern w:val="2"/>
                <w:sz w:val="24"/>
                <w:szCs w:val="24"/>
                <w:lang w:val="en-GB" w:eastAsia="en-GB"/>
                <w14:ligatures w14:val="standardContextual"/>
              </w:rPr>
              <w:tab/>
            </w:r>
            <w:r w:rsidRPr="00A4290B">
              <w:rPr>
                <w:rStyle w:val="Hyperlink"/>
                <w:noProof/>
                <w:lang w:val="en-GB"/>
              </w:rPr>
              <w:t>What additional devices would you deploy?</w:t>
            </w:r>
            <w:r>
              <w:rPr>
                <w:noProof/>
                <w:webHidden/>
              </w:rPr>
              <w:tab/>
            </w:r>
            <w:r>
              <w:rPr>
                <w:noProof/>
                <w:webHidden/>
              </w:rPr>
              <w:fldChar w:fldCharType="begin"/>
            </w:r>
            <w:r>
              <w:rPr>
                <w:noProof/>
                <w:webHidden/>
              </w:rPr>
              <w:instrText xml:space="preserve"> PAGEREF _Toc185981772 \h </w:instrText>
            </w:r>
            <w:r>
              <w:rPr>
                <w:noProof/>
                <w:webHidden/>
              </w:rPr>
            </w:r>
            <w:r>
              <w:rPr>
                <w:noProof/>
                <w:webHidden/>
              </w:rPr>
              <w:fldChar w:fldCharType="separate"/>
            </w:r>
            <w:r>
              <w:rPr>
                <w:noProof/>
                <w:webHidden/>
              </w:rPr>
              <w:t>80</w:t>
            </w:r>
            <w:r>
              <w:rPr>
                <w:noProof/>
                <w:webHidden/>
              </w:rPr>
              <w:fldChar w:fldCharType="end"/>
            </w:r>
          </w:hyperlink>
        </w:p>
        <w:p w14:paraId="02ED107B" w14:textId="1C746D17" w:rsidR="00E83848" w:rsidRDefault="00E83848">
          <w:pPr>
            <w:pStyle w:val="TOC1"/>
            <w:tabs>
              <w:tab w:val="left" w:pos="440"/>
              <w:tab w:val="right" w:leader="dot" w:pos="9350"/>
            </w:tabs>
            <w:rPr>
              <w:rFonts w:asciiTheme="minorHAnsi" w:hAnsiTheme="minorHAnsi"/>
              <w:noProof/>
              <w:kern w:val="2"/>
              <w:sz w:val="24"/>
              <w:szCs w:val="24"/>
              <w:lang w:val="en-GB" w:eastAsia="en-GB"/>
              <w14:ligatures w14:val="standardContextual"/>
            </w:rPr>
          </w:pPr>
          <w:hyperlink w:anchor="_Toc185981773" w:history="1">
            <w:r w:rsidRPr="00A4290B">
              <w:rPr>
                <w:rStyle w:val="Hyperlink"/>
                <w:noProof/>
              </w:rPr>
              <w:t>7</w:t>
            </w:r>
            <w:r>
              <w:rPr>
                <w:rFonts w:asciiTheme="minorHAnsi" w:hAnsiTheme="minorHAnsi"/>
                <w:noProof/>
                <w:kern w:val="2"/>
                <w:sz w:val="24"/>
                <w:szCs w:val="24"/>
                <w:lang w:val="en-GB" w:eastAsia="en-GB"/>
                <w14:ligatures w14:val="standardContextual"/>
              </w:rPr>
              <w:tab/>
            </w:r>
            <w:r w:rsidRPr="00A4290B">
              <w:rPr>
                <w:rStyle w:val="Hyperlink"/>
                <w:noProof/>
              </w:rPr>
              <w:t>Conclusion</w:t>
            </w:r>
            <w:r>
              <w:rPr>
                <w:noProof/>
                <w:webHidden/>
              </w:rPr>
              <w:tab/>
            </w:r>
            <w:r>
              <w:rPr>
                <w:noProof/>
                <w:webHidden/>
              </w:rPr>
              <w:fldChar w:fldCharType="begin"/>
            </w:r>
            <w:r>
              <w:rPr>
                <w:noProof/>
                <w:webHidden/>
              </w:rPr>
              <w:instrText xml:space="preserve"> PAGEREF _Toc185981773 \h </w:instrText>
            </w:r>
            <w:r>
              <w:rPr>
                <w:noProof/>
                <w:webHidden/>
              </w:rPr>
            </w:r>
            <w:r>
              <w:rPr>
                <w:noProof/>
                <w:webHidden/>
              </w:rPr>
              <w:fldChar w:fldCharType="separate"/>
            </w:r>
            <w:r>
              <w:rPr>
                <w:noProof/>
                <w:webHidden/>
              </w:rPr>
              <w:t>82</w:t>
            </w:r>
            <w:r>
              <w:rPr>
                <w:noProof/>
                <w:webHidden/>
              </w:rPr>
              <w:fldChar w:fldCharType="end"/>
            </w:r>
          </w:hyperlink>
        </w:p>
        <w:p w14:paraId="5B9DF89A" w14:textId="3CE2BF0C" w:rsidR="00E83848" w:rsidRDefault="00E83848">
          <w:pPr>
            <w:pStyle w:val="TOC1"/>
            <w:tabs>
              <w:tab w:val="right" w:leader="dot" w:pos="9350"/>
            </w:tabs>
            <w:rPr>
              <w:rFonts w:asciiTheme="minorHAnsi" w:hAnsiTheme="minorHAnsi"/>
              <w:noProof/>
              <w:kern w:val="2"/>
              <w:sz w:val="24"/>
              <w:szCs w:val="24"/>
              <w:lang w:val="en-GB" w:eastAsia="en-GB"/>
              <w14:ligatures w14:val="standardContextual"/>
            </w:rPr>
          </w:pPr>
          <w:hyperlink w:anchor="_Toc185981774" w:history="1">
            <w:r w:rsidRPr="00A4290B">
              <w:rPr>
                <w:rStyle w:val="Hyperlink"/>
                <w:noProof/>
              </w:rPr>
              <w:t>References part 1</w:t>
            </w:r>
            <w:r>
              <w:rPr>
                <w:noProof/>
                <w:webHidden/>
              </w:rPr>
              <w:tab/>
            </w:r>
            <w:r>
              <w:rPr>
                <w:noProof/>
                <w:webHidden/>
              </w:rPr>
              <w:fldChar w:fldCharType="begin"/>
            </w:r>
            <w:r>
              <w:rPr>
                <w:noProof/>
                <w:webHidden/>
              </w:rPr>
              <w:instrText xml:space="preserve"> PAGEREF _Toc185981774 \h </w:instrText>
            </w:r>
            <w:r>
              <w:rPr>
                <w:noProof/>
                <w:webHidden/>
              </w:rPr>
            </w:r>
            <w:r>
              <w:rPr>
                <w:noProof/>
                <w:webHidden/>
              </w:rPr>
              <w:fldChar w:fldCharType="separate"/>
            </w:r>
            <w:r>
              <w:rPr>
                <w:noProof/>
                <w:webHidden/>
              </w:rPr>
              <w:t>85</w:t>
            </w:r>
            <w:r>
              <w:rPr>
                <w:noProof/>
                <w:webHidden/>
              </w:rPr>
              <w:fldChar w:fldCharType="end"/>
            </w:r>
          </w:hyperlink>
        </w:p>
        <w:p w14:paraId="56571572" w14:textId="53B10D74" w:rsidR="00E83848" w:rsidRDefault="00E83848">
          <w:pPr>
            <w:pStyle w:val="TOC1"/>
            <w:tabs>
              <w:tab w:val="right" w:leader="dot" w:pos="9350"/>
            </w:tabs>
            <w:rPr>
              <w:rFonts w:asciiTheme="minorHAnsi" w:hAnsiTheme="minorHAnsi"/>
              <w:noProof/>
              <w:kern w:val="2"/>
              <w:sz w:val="24"/>
              <w:szCs w:val="24"/>
              <w:lang w:val="en-GB" w:eastAsia="en-GB"/>
              <w14:ligatures w14:val="standardContextual"/>
            </w:rPr>
          </w:pPr>
          <w:hyperlink w:anchor="_Toc185981775" w:history="1">
            <w:r w:rsidRPr="00A4290B">
              <w:rPr>
                <w:rStyle w:val="Hyperlink"/>
                <w:noProof/>
              </w:rPr>
              <w:t>Appendices part 1</w:t>
            </w:r>
            <w:r>
              <w:rPr>
                <w:noProof/>
                <w:webHidden/>
              </w:rPr>
              <w:tab/>
            </w:r>
            <w:r>
              <w:rPr>
                <w:noProof/>
                <w:webHidden/>
              </w:rPr>
              <w:fldChar w:fldCharType="begin"/>
            </w:r>
            <w:r>
              <w:rPr>
                <w:noProof/>
                <w:webHidden/>
              </w:rPr>
              <w:instrText xml:space="preserve"> PAGEREF _Toc185981775 \h </w:instrText>
            </w:r>
            <w:r>
              <w:rPr>
                <w:noProof/>
                <w:webHidden/>
              </w:rPr>
            </w:r>
            <w:r>
              <w:rPr>
                <w:noProof/>
                <w:webHidden/>
              </w:rPr>
              <w:fldChar w:fldCharType="separate"/>
            </w:r>
            <w:r>
              <w:rPr>
                <w:noProof/>
                <w:webHidden/>
              </w:rPr>
              <w:t>86</w:t>
            </w:r>
            <w:r>
              <w:rPr>
                <w:noProof/>
                <w:webHidden/>
              </w:rPr>
              <w:fldChar w:fldCharType="end"/>
            </w:r>
          </w:hyperlink>
        </w:p>
        <w:p w14:paraId="65DE9DAA" w14:textId="55127291" w:rsidR="00E83848" w:rsidRDefault="00E83848">
          <w:pPr>
            <w:pStyle w:val="TOC2"/>
            <w:tabs>
              <w:tab w:val="right" w:leader="dot" w:pos="9350"/>
            </w:tabs>
            <w:rPr>
              <w:rFonts w:asciiTheme="minorHAnsi" w:hAnsiTheme="minorHAnsi"/>
              <w:noProof/>
              <w:kern w:val="2"/>
              <w:sz w:val="24"/>
              <w:szCs w:val="24"/>
              <w:lang w:val="en-GB" w:eastAsia="en-GB"/>
              <w14:ligatures w14:val="standardContextual"/>
            </w:rPr>
          </w:pPr>
          <w:hyperlink w:anchor="_Toc185981776" w:history="1">
            <w:r w:rsidRPr="00A4290B">
              <w:rPr>
                <w:rStyle w:val="Hyperlink"/>
                <w:noProof/>
                <w:lang w:eastAsia="en-US"/>
              </w:rPr>
              <w:t>Appendix A – NMAP OUTPUT</w:t>
            </w:r>
            <w:r>
              <w:rPr>
                <w:noProof/>
                <w:webHidden/>
              </w:rPr>
              <w:tab/>
            </w:r>
            <w:r>
              <w:rPr>
                <w:noProof/>
                <w:webHidden/>
              </w:rPr>
              <w:fldChar w:fldCharType="begin"/>
            </w:r>
            <w:r>
              <w:rPr>
                <w:noProof/>
                <w:webHidden/>
              </w:rPr>
              <w:instrText xml:space="preserve"> PAGEREF _Toc185981776 \h </w:instrText>
            </w:r>
            <w:r>
              <w:rPr>
                <w:noProof/>
                <w:webHidden/>
              </w:rPr>
            </w:r>
            <w:r>
              <w:rPr>
                <w:noProof/>
                <w:webHidden/>
              </w:rPr>
              <w:fldChar w:fldCharType="separate"/>
            </w:r>
            <w:r>
              <w:rPr>
                <w:noProof/>
                <w:webHidden/>
              </w:rPr>
              <w:t>86</w:t>
            </w:r>
            <w:r>
              <w:rPr>
                <w:noProof/>
                <w:webHidden/>
              </w:rPr>
              <w:fldChar w:fldCharType="end"/>
            </w:r>
          </w:hyperlink>
        </w:p>
        <w:p w14:paraId="28536823" w14:textId="04EE5D84"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77" w:history="1">
            <w:r w:rsidRPr="00A4290B">
              <w:rPr>
                <w:rStyle w:val="Hyperlink"/>
                <w:noProof/>
                <w:lang w:eastAsia="en-US"/>
              </w:rPr>
              <w:t>7.1.1</w:t>
            </w:r>
            <w:r>
              <w:rPr>
                <w:rFonts w:asciiTheme="minorHAnsi" w:hAnsiTheme="minorHAnsi"/>
                <w:noProof/>
                <w:kern w:val="2"/>
                <w:sz w:val="24"/>
                <w:szCs w:val="24"/>
                <w:lang w:val="en-GB" w:eastAsia="en-GB"/>
                <w14:ligatures w14:val="standardContextual"/>
              </w:rPr>
              <w:tab/>
            </w:r>
            <w:r w:rsidRPr="00A4290B">
              <w:rPr>
                <w:rStyle w:val="Hyperlink"/>
                <w:noProof/>
                <w:lang w:eastAsia="en-US"/>
              </w:rPr>
              <w:t>pnscan_192.168.1.232</w:t>
            </w:r>
            <w:r>
              <w:rPr>
                <w:noProof/>
                <w:webHidden/>
              </w:rPr>
              <w:tab/>
            </w:r>
            <w:r>
              <w:rPr>
                <w:noProof/>
                <w:webHidden/>
              </w:rPr>
              <w:fldChar w:fldCharType="begin"/>
            </w:r>
            <w:r>
              <w:rPr>
                <w:noProof/>
                <w:webHidden/>
              </w:rPr>
              <w:instrText xml:space="preserve"> PAGEREF _Toc185981777 \h </w:instrText>
            </w:r>
            <w:r>
              <w:rPr>
                <w:noProof/>
                <w:webHidden/>
              </w:rPr>
            </w:r>
            <w:r>
              <w:rPr>
                <w:noProof/>
                <w:webHidden/>
              </w:rPr>
              <w:fldChar w:fldCharType="separate"/>
            </w:r>
            <w:r>
              <w:rPr>
                <w:noProof/>
                <w:webHidden/>
              </w:rPr>
              <w:t>86</w:t>
            </w:r>
            <w:r>
              <w:rPr>
                <w:noProof/>
                <w:webHidden/>
              </w:rPr>
              <w:fldChar w:fldCharType="end"/>
            </w:r>
          </w:hyperlink>
        </w:p>
        <w:p w14:paraId="22CED757" w14:textId="4304CB32"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78" w:history="1">
            <w:r w:rsidRPr="00A4290B">
              <w:rPr>
                <w:rStyle w:val="Hyperlink"/>
                <w:noProof/>
                <w:lang w:eastAsia="en-US"/>
              </w:rPr>
              <w:t>7.1.2</w:t>
            </w:r>
            <w:r>
              <w:rPr>
                <w:rFonts w:asciiTheme="minorHAnsi" w:hAnsiTheme="minorHAnsi"/>
                <w:noProof/>
                <w:kern w:val="2"/>
                <w:sz w:val="24"/>
                <w:szCs w:val="24"/>
                <w:lang w:val="en-GB" w:eastAsia="en-GB"/>
                <w14:ligatures w14:val="standardContextual"/>
              </w:rPr>
              <w:tab/>
            </w:r>
            <w:r w:rsidRPr="00A4290B">
              <w:rPr>
                <w:rStyle w:val="Hyperlink"/>
                <w:noProof/>
                <w:lang w:eastAsia="en-US"/>
              </w:rPr>
              <w:t>scanfs_172.16.221.16</w:t>
            </w:r>
            <w:r>
              <w:rPr>
                <w:noProof/>
                <w:webHidden/>
              </w:rPr>
              <w:tab/>
            </w:r>
            <w:r>
              <w:rPr>
                <w:noProof/>
                <w:webHidden/>
              </w:rPr>
              <w:fldChar w:fldCharType="begin"/>
            </w:r>
            <w:r>
              <w:rPr>
                <w:noProof/>
                <w:webHidden/>
              </w:rPr>
              <w:instrText xml:space="preserve"> PAGEREF _Toc185981778 \h </w:instrText>
            </w:r>
            <w:r>
              <w:rPr>
                <w:noProof/>
                <w:webHidden/>
              </w:rPr>
            </w:r>
            <w:r>
              <w:rPr>
                <w:noProof/>
                <w:webHidden/>
              </w:rPr>
              <w:fldChar w:fldCharType="separate"/>
            </w:r>
            <w:r>
              <w:rPr>
                <w:noProof/>
                <w:webHidden/>
              </w:rPr>
              <w:t>87</w:t>
            </w:r>
            <w:r>
              <w:rPr>
                <w:noProof/>
                <w:webHidden/>
              </w:rPr>
              <w:fldChar w:fldCharType="end"/>
            </w:r>
          </w:hyperlink>
        </w:p>
        <w:p w14:paraId="7427E929" w14:textId="1675C262"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79" w:history="1">
            <w:r w:rsidRPr="00A4290B">
              <w:rPr>
                <w:rStyle w:val="Hyperlink"/>
                <w:noProof/>
                <w:lang w:eastAsia="en-US"/>
              </w:rPr>
              <w:t>7.1.3</w:t>
            </w:r>
            <w:r>
              <w:rPr>
                <w:rFonts w:asciiTheme="minorHAnsi" w:hAnsiTheme="minorHAnsi"/>
                <w:noProof/>
                <w:kern w:val="2"/>
                <w:sz w:val="24"/>
                <w:szCs w:val="24"/>
                <w:lang w:val="en-GB" w:eastAsia="en-GB"/>
                <w14:ligatures w14:val="standardContextual"/>
              </w:rPr>
              <w:tab/>
            </w:r>
            <w:r w:rsidRPr="00A4290B">
              <w:rPr>
                <w:rStyle w:val="Hyperlink"/>
                <w:noProof/>
                <w:lang w:eastAsia="en-US"/>
              </w:rPr>
              <w:t>scanfs_172.16.221.237</w:t>
            </w:r>
            <w:r>
              <w:rPr>
                <w:noProof/>
                <w:webHidden/>
              </w:rPr>
              <w:tab/>
            </w:r>
            <w:r>
              <w:rPr>
                <w:noProof/>
                <w:webHidden/>
              </w:rPr>
              <w:fldChar w:fldCharType="begin"/>
            </w:r>
            <w:r>
              <w:rPr>
                <w:noProof/>
                <w:webHidden/>
              </w:rPr>
              <w:instrText xml:space="preserve"> PAGEREF _Toc185981779 \h </w:instrText>
            </w:r>
            <w:r>
              <w:rPr>
                <w:noProof/>
                <w:webHidden/>
              </w:rPr>
            </w:r>
            <w:r>
              <w:rPr>
                <w:noProof/>
                <w:webHidden/>
              </w:rPr>
              <w:fldChar w:fldCharType="separate"/>
            </w:r>
            <w:r>
              <w:rPr>
                <w:noProof/>
                <w:webHidden/>
              </w:rPr>
              <w:t>98</w:t>
            </w:r>
            <w:r>
              <w:rPr>
                <w:noProof/>
                <w:webHidden/>
              </w:rPr>
              <w:fldChar w:fldCharType="end"/>
            </w:r>
          </w:hyperlink>
        </w:p>
        <w:p w14:paraId="3A28D1D1" w14:textId="54E3D41F"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80" w:history="1">
            <w:r w:rsidRPr="00A4290B">
              <w:rPr>
                <w:rStyle w:val="Hyperlink"/>
                <w:noProof/>
                <w:lang w:eastAsia="en-US"/>
              </w:rPr>
              <w:t>7.1.4</w:t>
            </w:r>
            <w:r>
              <w:rPr>
                <w:rFonts w:asciiTheme="minorHAnsi" w:hAnsiTheme="minorHAnsi"/>
                <w:noProof/>
                <w:kern w:val="2"/>
                <w:sz w:val="24"/>
                <w:szCs w:val="24"/>
                <w:lang w:val="en-GB" w:eastAsia="en-GB"/>
                <w14:ligatures w14:val="standardContextual"/>
              </w:rPr>
              <w:tab/>
            </w:r>
            <w:r w:rsidRPr="00A4290B">
              <w:rPr>
                <w:rStyle w:val="Hyperlink"/>
                <w:noProof/>
                <w:lang w:eastAsia="en-US"/>
              </w:rPr>
              <w:t>scanfs_192.168.0.33</w:t>
            </w:r>
            <w:r>
              <w:rPr>
                <w:noProof/>
                <w:webHidden/>
              </w:rPr>
              <w:tab/>
            </w:r>
            <w:r>
              <w:rPr>
                <w:noProof/>
                <w:webHidden/>
              </w:rPr>
              <w:fldChar w:fldCharType="begin"/>
            </w:r>
            <w:r>
              <w:rPr>
                <w:noProof/>
                <w:webHidden/>
              </w:rPr>
              <w:instrText xml:space="preserve"> PAGEREF _Toc185981780 \h </w:instrText>
            </w:r>
            <w:r>
              <w:rPr>
                <w:noProof/>
                <w:webHidden/>
              </w:rPr>
            </w:r>
            <w:r>
              <w:rPr>
                <w:noProof/>
                <w:webHidden/>
              </w:rPr>
              <w:fldChar w:fldCharType="separate"/>
            </w:r>
            <w:r>
              <w:rPr>
                <w:noProof/>
                <w:webHidden/>
              </w:rPr>
              <w:t>109</w:t>
            </w:r>
            <w:r>
              <w:rPr>
                <w:noProof/>
                <w:webHidden/>
              </w:rPr>
              <w:fldChar w:fldCharType="end"/>
            </w:r>
          </w:hyperlink>
        </w:p>
        <w:p w14:paraId="4B060595" w14:textId="3D3201FD"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81" w:history="1">
            <w:r w:rsidRPr="00A4290B">
              <w:rPr>
                <w:rStyle w:val="Hyperlink"/>
                <w:noProof/>
                <w:lang w:eastAsia="en-US"/>
              </w:rPr>
              <w:t>7.1.5</w:t>
            </w:r>
            <w:r>
              <w:rPr>
                <w:rFonts w:asciiTheme="minorHAnsi" w:hAnsiTheme="minorHAnsi"/>
                <w:noProof/>
                <w:kern w:val="2"/>
                <w:sz w:val="24"/>
                <w:szCs w:val="24"/>
                <w:lang w:val="en-GB" w:eastAsia="en-GB"/>
                <w14:ligatures w14:val="standardContextual"/>
              </w:rPr>
              <w:tab/>
            </w:r>
            <w:r w:rsidRPr="00A4290B">
              <w:rPr>
                <w:rStyle w:val="Hyperlink"/>
                <w:noProof/>
                <w:lang w:eastAsia="en-US"/>
              </w:rPr>
              <w:t>scanfs_192.168.0.66</w:t>
            </w:r>
            <w:r>
              <w:rPr>
                <w:noProof/>
                <w:webHidden/>
              </w:rPr>
              <w:tab/>
            </w:r>
            <w:r>
              <w:rPr>
                <w:noProof/>
                <w:webHidden/>
              </w:rPr>
              <w:fldChar w:fldCharType="begin"/>
            </w:r>
            <w:r>
              <w:rPr>
                <w:noProof/>
                <w:webHidden/>
              </w:rPr>
              <w:instrText xml:space="preserve"> PAGEREF _Toc185981781 \h </w:instrText>
            </w:r>
            <w:r>
              <w:rPr>
                <w:noProof/>
                <w:webHidden/>
              </w:rPr>
            </w:r>
            <w:r>
              <w:rPr>
                <w:noProof/>
                <w:webHidden/>
              </w:rPr>
              <w:fldChar w:fldCharType="separate"/>
            </w:r>
            <w:r>
              <w:rPr>
                <w:noProof/>
                <w:webHidden/>
              </w:rPr>
              <w:t>113</w:t>
            </w:r>
            <w:r>
              <w:rPr>
                <w:noProof/>
                <w:webHidden/>
              </w:rPr>
              <w:fldChar w:fldCharType="end"/>
            </w:r>
          </w:hyperlink>
        </w:p>
        <w:p w14:paraId="411109FC" w14:textId="32B03104"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82" w:history="1">
            <w:r w:rsidRPr="00A4290B">
              <w:rPr>
                <w:rStyle w:val="Hyperlink"/>
                <w:noProof/>
                <w:lang w:eastAsia="en-US"/>
              </w:rPr>
              <w:t>7.1.6</w:t>
            </w:r>
            <w:r>
              <w:rPr>
                <w:rFonts w:asciiTheme="minorHAnsi" w:hAnsiTheme="minorHAnsi"/>
                <w:noProof/>
                <w:kern w:val="2"/>
                <w:sz w:val="24"/>
                <w:szCs w:val="24"/>
                <w:lang w:val="en-GB" w:eastAsia="en-GB"/>
                <w14:ligatures w14:val="standardContextual"/>
              </w:rPr>
              <w:tab/>
            </w:r>
            <w:r w:rsidRPr="00A4290B">
              <w:rPr>
                <w:rStyle w:val="Hyperlink"/>
                <w:noProof/>
                <w:lang w:eastAsia="en-US"/>
              </w:rPr>
              <w:t>scanfs_192.168.0.98</w:t>
            </w:r>
            <w:r>
              <w:rPr>
                <w:noProof/>
                <w:webHidden/>
              </w:rPr>
              <w:tab/>
            </w:r>
            <w:r>
              <w:rPr>
                <w:noProof/>
                <w:webHidden/>
              </w:rPr>
              <w:fldChar w:fldCharType="begin"/>
            </w:r>
            <w:r>
              <w:rPr>
                <w:noProof/>
                <w:webHidden/>
              </w:rPr>
              <w:instrText xml:space="preserve"> PAGEREF _Toc185981782 \h </w:instrText>
            </w:r>
            <w:r>
              <w:rPr>
                <w:noProof/>
                <w:webHidden/>
              </w:rPr>
            </w:r>
            <w:r>
              <w:rPr>
                <w:noProof/>
                <w:webHidden/>
              </w:rPr>
              <w:fldChar w:fldCharType="separate"/>
            </w:r>
            <w:r>
              <w:rPr>
                <w:noProof/>
                <w:webHidden/>
              </w:rPr>
              <w:t>116</w:t>
            </w:r>
            <w:r>
              <w:rPr>
                <w:noProof/>
                <w:webHidden/>
              </w:rPr>
              <w:fldChar w:fldCharType="end"/>
            </w:r>
          </w:hyperlink>
        </w:p>
        <w:p w14:paraId="45B8CEC1" w14:textId="7AEC2CA7"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83" w:history="1">
            <w:r w:rsidRPr="00A4290B">
              <w:rPr>
                <w:rStyle w:val="Hyperlink"/>
                <w:noProof/>
                <w:lang w:eastAsia="en-US"/>
              </w:rPr>
              <w:t>7.1.7</w:t>
            </w:r>
            <w:r>
              <w:rPr>
                <w:rFonts w:asciiTheme="minorHAnsi" w:hAnsiTheme="minorHAnsi"/>
                <w:noProof/>
                <w:kern w:val="2"/>
                <w:sz w:val="24"/>
                <w:szCs w:val="24"/>
                <w:lang w:val="en-GB" w:eastAsia="en-GB"/>
                <w14:ligatures w14:val="standardContextual"/>
              </w:rPr>
              <w:tab/>
            </w:r>
            <w:r w:rsidRPr="00A4290B">
              <w:rPr>
                <w:rStyle w:val="Hyperlink"/>
                <w:noProof/>
                <w:lang w:eastAsia="en-US"/>
              </w:rPr>
              <w:t>scanfs_192.168.0.128</w:t>
            </w:r>
            <w:r>
              <w:rPr>
                <w:noProof/>
                <w:webHidden/>
              </w:rPr>
              <w:tab/>
            </w:r>
            <w:r>
              <w:rPr>
                <w:noProof/>
                <w:webHidden/>
              </w:rPr>
              <w:fldChar w:fldCharType="begin"/>
            </w:r>
            <w:r>
              <w:rPr>
                <w:noProof/>
                <w:webHidden/>
              </w:rPr>
              <w:instrText xml:space="preserve"> PAGEREF _Toc185981783 \h </w:instrText>
            </w:r>
            <w:r>
              <w:rPr>
                <w:noProof/>
                <w:webHidden/>
              </w:rPr>
            </w:r>
            <w:r>
              <w:rPr>
                <w:noProof/>
                <w:webHidden/>
              </w:rPr>
              <w:fldChar w:fldCharType="separate"/>
            </w:r>
            <w:r>
              <w:rPr>
                <w:noProof/>
                <w:webHidden/>
              </w:rPr>
              <w:t>119</w:t>
            </w:r>
            <w:r>
              <w:rPr>
                <w:noProof/>
                <w:webHidden/>
              </w:rPr>
              <w:fldChar w:fldCharType="end"/>
            </w:r>
          </w:hyperlink>
        </w:p>
        <w:p w14:paraId="5DE0A385" w14:textId="15AA4930"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84" w:history="1">
            <w:r w:rsidRPr="00A4290B">
              <w:rPr>
                <w:rStyle w:val="Hyperlink"/>
                <w:noProof/>
                <w:lang w:eastAsia="en-US"/>
              </w:rPr>
              <w:t>7.1.8</w:t>
            </w:r>
            <w:r>
              <w:rPr>
                <w:rFonts w:asciiTheme="minorHAnsi" w:hAnsiTheme="minorHAnsi"/>
                <w:noProof/>
                <w:kern w:val="2"/>
                <w:sz w:val="24"/>
                <w:szCs w:val="24"/>
                <w:lang w:val="en-GB" w:eastAsia="en-GB"/>
                <w14:ligatures w14:val="standardContextual"/>
              </w:rPr>
              <w:tab/>
            </w:r>
            <w:r w:rsidRPr="00A4290B">
              <w:rPr>
                <w:rStyle w:val="Hyperlink"/>
                <w:noProof/>
                <w:lang w:eastAsia="en-US"/>
              </w:rPr>
              <w:t>scanfs_192.168.0.192</w:t>
            </w:r>
            <w:r>
              <w:rPr>
                <w:noProof/>
                <w:webHidden/>
              </w:rPr>
              <w:tab/>
            </w:r>
            <w:r>
              <w:rPr>
                <w:noProof/>
                <w:webHidden/>
              </w:rPr>
              <w:fldChar w:fldCharType="begin"/>
            </w:r>
            <w:r>
              <w:rPr>
                <w:noProof/>
                <w:webHidden/>
              </w:rPr>
              <w:instrText xml:space="preserve"> PAGEREF _Toc185981784 \h </w:instrText>
            </w:r>
            <w:r>
              <w:rPr>
                <w:noProof/>
                <w:webHidden/>
              </w:rPr>
            </w:r>
            <w:r>
              <w:rPr>
                <w:noProof/>
                <w:webHidden/>
              </w:rPr>
              <w:fldChar w:fldCharType="separate"/>
            </w:r>
            <w:r>
              <w:rPr>
                <w:noProof/>
                <w:webHidden/>
              </w:rPr>
              <w:t>122</w:t>
            </w:r>
            <w:r>
              <w:rPr>
                <w:noProof/>
                <w:webHidden/>
              </w:rPr>
              <w:fldChar w:fldCharType="end"/>
            </w:r>
          </w:hyperlink>
        </w:p>
        <w:p w14:paraId="0DEE0441" w14:textId="39BDE501" w:rsidR="00E83848" w:rsidRDefault="00E83848">
          <w:pPr>
            <w:pStyle w:val="TOC3"/>
            <w:tabs>
              <w:tab w:val="left" w:pos="1200"/>
              <w:tab w:val="right" w:leader="dot" w:pos="9350"/>
            </w:tabs>
            <w:rPr>
              <w:rFonts w:asciiTheme="minorHAnsi" w:hAnsiTheme="minorHAnsi"/>
              <w:noProof/>
              <w:kern w:val="2"/>
              <w:sz w:val="24"/>
              <w:szCs w:val="24"/>
              <w:lang w:val="en-GB" w:eastAsia="en-GB"/>
              <w14:ligatures w14:val="standardContextual"/>
            </w:rPr>
          </w:pPr>
          <w:hyperlink w:anchor="_Toc185981785" w:history="1">
            <w:r w:rsidRPr="00A4290B">
              <w:rPr>
                <w:rStyle w:val="Hyperlink"/>
                <w:noProof/>
                <w:lang w:eastAsia="en-US"/>
              </w:rPr>
              <w:t>7.1.9</w:t>
            </w:r>
            <w:r>
              <w:rPr>
                <w:rFonts w:asciiTheme="minorHAnsi" w:hAnsiTheme="minorHAnsi"/>
                <w:noProof/>
                <w:kern w:val="2"/>
                <w:sz w:val="24"/>
                <w:szCs w:val="24"/>
                <w:lang w:val="en-GB" w:eastAsia="en-GB"/>
                <w14:ligatures w14:val="standardContextual"/>
              </w:rPr>
              <w:tab/>
            </w:r>
            <w:r w:rsidRPr="00A4290B">
              <w:rPr>
                <w:rStyle w:val="Hyperlink"/>
                <w:noProof/>
                <w:lang w:eastAsia="en-US"/>
              </w:rPr>
              <w:t>scanfs_192.168.0.234</w:t>
            </w:r>
            <w:r>
              <w:rPr>
                <w:noProof/>
                <w:webHidden/>
              </w:rPr>
              <w:tab/>
            </w:r>
            <w:r>
              <w:rPr>
                <w:noProof/>
                <w:webHidden/>
              </w:rPr>
              <w:fldChar w:fldCharType="begin"/>
            </w:r>
            <w:r>
              <w:rPr>
                <w:noProof/>
                <w:webHidden/>
              </w:rPr>
              <w:instrText xml:space="preserve"> PAGEREF _Toc185981785 \h </w:instrText>
            </w:r>
            <w:r>
              <w:rPr>
                <w:noProof/>
                <w:webHidden/>
              </w:rPr>
            </w:r>
            <w:r>
              <w:rPr>
                <w:noProof/>
                <w:webHidden/>
              </w:rPr>
              <w:fldChar w:fldCharType="separate"/>
            </w:r>
            <w:r>
              <w:rPr>
                <w:noProof/>
                <w:webHidden/>
              </w:rPr>
              <w:t>131</w:t>
            </w:r>
            <w:r>
              <w:rPr>
                <w:noProof/>
                <w:webHidden/>
              </w:rPr>
              <w:fldChar w:fldCharType="end"/>
            </w:r>
          </w:hyperlink>
        </w:p>
        <w:p w14:paraId="7F25EA68" w14:textId="1F8560B0"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86" w:history="1">
            <w:r w:rsidRPr="00A4290B">
              <w:rPr>
                <w:rStyle w:val="Hyperlink"/>
                <w:noProof/>
                <w:lang w:eastAsia="en-US"/>
              </w:rPr>
              <w:t>7.1.10</w:t>
            </w:r>
            <w:r>
              <w:rPr>
                <w:rFonts w:asciiTheme="minorHAnsi" w:hAnsiTheme="minorHAnsi"/>
                <w:noProof/>
                <w:kern w:val="2"/>
                <w:sz w:val="24"/>
                <w:szCs w:val="24"/>
                <w:lang w:val="en-GB" w:eastAsia="en-GB"/>
                <w14:ligatures w14:val="standardContextual"/>
              </w:rPr>
              <w:tab/>
            </w:r>
            <w:r w:rsidRPr="00A4290B">
              <w:rPr>
                <w:rStyle w:val="Hyperlink"/>
                <w:noProof/>
                <w:lang w:eastAsia="en-US"/>
              </w:rPr>
              <w:t>scanfs_192.168.0.240</w:t>
            </w:r>
            <w:r>
              <w:rPr>
                <w:noProof/>
                <w:webHidden/>
              </w:rPr>
              <w:tab/>
            </w:r>
            <w:r>
              <w:rPr>
                <w:noProof/>
                <w:webHidden/>
              </w:rPr>
              <w:fldChar w:fldCharType="begin"/>
            </w:r>
            <w:r>
              <w:rPr>
                <w:noProof/>
                <w:webHidden/>
              </w:rPr>
              <w:instrText xml:space="preserve"> PAGEREF _Toc185981786 \h </w:instrText>
            </w:r>
            <w:r>
              <w:rPr>
                <w:noProof/>
                <w:webHidden/>
              </w:rPr>
            </w:r>
            <w:r>
              <w:rPr>
                <w:noProof/>
                <w:webHidden/>
              </w:rPr>
              <w:fldChar w:fldCharType="separate"/>
            </w:r>
            <w:r>
              <w:rPr>
                <w:noProof/>
                <w:webHidden/>
              </w:rPr>
              <w:t>158</w:t>
            </w:r>
            <w:r>
              <w:rPr>
                <w:noProof/>
                <w:webHidden/>
              </w:rPr>
              <w:fldChar w:fldCharType="end"/>
            </w:r>
          </w:hyperlink>
        </w:p>
        <w:p w14:paraId="6C9E8BD8" w14:textId="0D559DFA"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87" w:history="1">
            <w:r w:rsidRPr="00A4290B">
              <w:rPr>
                <w:rStyle w:val="Hyperlink"/>
                <w:noProof/>
                <w:lang w:eastAsia="en-US"/>
              </w:rPr>
              <w:t>7.1.11</w:t>
            </w:r>
            <w:r>
              <w:rPr>
                <w:rFonts w:asciiTheme="minorHAnsi" w:hAnsiTheme="minorHAnsi"/>
                <w:noProof/>
                <w:kern w:val="2"/>
                <w:sz w:val="24"/>
                <w:szCs w:val="24"/>
                <w:lang w:val="en-GB" w:eastAsia="en-GB"/>
                <w14:ligatures w14:val="standardContextual"/>
              </w:rPr>
              <w:tab/>
            </w:r>
            <w:r w:rsidRPr="00A4290B">
              <w:rPr>
                <w:rStyle w:val="Hyperlink"/>
                <w:noProof/>
                <w:lang w:eastAsia="en-US"/>
              </w:rPr>
              <w:t>scan_172.16.221.0</w:t>
            </w:r>
            <w:r>
              <w:rPr>
                <w:noProof/>
                <w:webHidden/>
              </w:rPr>
              <w:tab/>
            </w:r>
            <w:r>
              <w:rPr>
                <w:noProof/>
                <w:webHidden/>
              </w:rPr>
              <w:fldChar w:fldCharType="begin"/>
            </w:r>
            <w:r>
              <w:rPr>
                <w:noProof/>
                <w:webHidden/>
              </w:rPr>
              <w:instrText xml:space="preserve"> PAGEREF _Toc185981787 \h </w:instrText>
            </w:r>
            <w:r>
              <w:rPr>
                <w:noProof/>
                <w:webHidden/>
              </w:rPr>
            </w:r>
            <w:r>
              <w:rPr>
                <w:noProof/>
                <w:webHidden/>
              </w:rPr>
              <w:fldChar w:fldCharType="separate"/>
            </w:r>
            <w:r>
              <w:rPr>
                <w:noProof/>
                <w:webHidden/>
              </w:rPr>
              <w:t>158</w:t>
            </w:r>
            <w:r>
              <w:rPr>
                <w:noProof/>
                <w:webHidden/>
              </w:rPr>
              <w:fldChar w:fldCharType="end"/>
            </w:r>
          </w:hyperlink>
        </w:p>
        <w:p w14:paraId="1967C53F" w14:textId="5DAB0EE2"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88" w:history="1">
            <w:r w:rsidRPr="00A4290B">
              <w:rPr>
                <w:rStyle w:val="Hyperlink"/>
                <w:noProof/>
              </w:rPr>
              <w:t>7.1.12</w:t>
            </w:r>
            <w:r>
              <w:rPr>
                <w:rFonts w:asciiTheme="minorHAnsi" w:hAnsiTheme="minorHAnsi"/>
                <w:noProof/>
                <w:kern w:val="2"/>
                <w:sz w:val="24"/>
                <w:szCs w:val="24"/>
                <w:lang w:val="en-GB" w:eastAsia="en-GB"/>
                <w14:ligatures w14:val="standardContextual"/>
              </w:rPr>
              <w:tab/>
            </w:r>
            <w:r w:rsidRPr="00A4290B">
              <w:rPr>
                <w:rStyle w:val="Hyperlink"/>
                <w:noProof/>
              </w:rPr>
              <w:t>scanfs_192.168.0.65</w:t>
            </w:r>
            <w:r>
              <w:rPr>
                <w:noProof/>
                <w:webHidden/>
              </w:rPr>
              <w:tab/>
            </w:r>
            <w:r>
              <w:rPr>
                <w:noProof/>
                <w:webHidden/>
              </w:rPr>
              <w:fldChar w:fldCharType="begin"/>
            </w:r>
            <w:r>
              <w:rPr>
                <w:noProof/>
                <w:webHidden/>
              </w:rPr>
              <w:instrText xml:space="preserve"> PAGEREF _Toc185981788 \h </w:instrText>
            </w:r>
            <w:r>
              <w:rPr>
                <w:noProof/>
                <w:webHidden/>
              </w:rPr>
            </w:r>
            <w:r>
              <w:rPr>
                <w:noProof/>
                <w:webHidden/>
              </w:rPr>
              <w:fldChar w:fldCharType="separate"/>
            </w:r>
            <w:r>
              <w:rPr>
                <w:noProof/>
                <w:webHidden/>
              </w:rPr>
              <w:t>172</w:t>
            </w:r>
            <w:r>
              <w:rPr>
                <w:noProof/>
                <w:webHidden/>
              </w:rPr>
              <w:fldChar w:fldCharType="end"/>
            </w:r>
          </w:hyperlink>
        </w:p>
        <w:p w14:paraId="3D06CB64" w14:textId="02121BB6"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89" w:history="1">
            <w:r w:rsidRPr="00A4290B">
              <w:rPr>
                <w:rStyle w:val="Hyperlink"/>
                <w:noProof/>
              </w:rPr>
              <w:t>7.1.13</w:t>
            </w:r>
            <w:r>
              <w:rPr>
                <w:rFonts w:asciiTheme="minorHAnsi" w:hAnsiTheme="minorHAnsi"/>
                <w:noProof/>
                <w:kern w:val="2"/>
                <w:sz w:val="24"/>
                <w:szCs w:val="24"/>
                <w:lang w:val="en-GB" w:eastAsia="en-GB"/>
                <w14:ligatures w14:val="standardContextual"/>
              </w:rPr>
              <w:tab/>
            </w:r>
            <w:r w:rsidRPr="00A4290B">
              <w:rPr>
                <w:rStyle w:val="Hyperlink"/>
                <w:noProof/>
              </w:rPr>
              <w:t>scanfs_192.168.0.96</w:t>
            </w:r>
            <w:r>
              <w:rPr>
                <w:noProof/>
                <w:webHidden/>
              </w:rPr>
              <w:tab/>
            </w:r>
            <w:r>
              <w:rPr>
                <w:noProof/>
                <w:webHidden/>
              </w:rPr>
              <w:fldChar w:fldCharType="begin"/>
            </w:r>
            <w:r>
              <w:rPr>
                <w:noProof/>
                <w:webHidden/>
              </w:rPr>
              <w:instrText xml:space="preserve"> PAGEREF _Toc185981789 \h </w:instrText>
            </w:r>
            <w:r>
              <w:rPr>
                <w:noProof/>
                <w:webHidden/>
              </w:rPr>
            </w:r>
            <w:r>
              <w:rPr>
                <w:noProof/>
                <w:webHidden/>
              </w:rPr>
              <w:fldChar w:fldCharType="separate"/>
            </w:r>
            <w:r>
              <w:rPr>
                <w:noProof/>
                <w:webHidden/>
              </w:rPr>
              <w:t>175</w:t>
            </w:r>
            <w:r>
              <w:rPr>
                <w:noProof/>
                <w:webHidden/>
              </w:rPr>
              <w:fldChar w:fldCharType="end"/>
            </w:r>
          </w:hyperlink>
        </w:p>
        <w:p w14:paraId="48B59C6F" w14:textId="46C1CC20"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90" w:history="1">
            <w:r w:rsidRPr="00A4290B">
              <w:rPr>
                <w:rStyle w:val="Hyperlink"/>
                <w:noProof/>
              </w:rPr>
              <w:t>7.1.14</w:t>
            </w:r>
            <w:r>
              <w:rPr>
                <w:rFonts w:asciiTheme="minorHAnsi" w:hAnsiTheme="minorHAnsi"/>
                <w:noProof/>
                <w:kern w:val="2"/>
                <w:sz w:val="24"/>
                <w:szCs w:val="24"/>
                <w:lang w:val="en-GB" w:eastAsia="en-GB"/>
                <w14:ligatures w14:val="standardContextual"/>
              </w:rPr>
              <w:tab/>
            </w:r>
            <w:r w:rsidRPr="00A4290B">
              <w:rPr>
                <w:rStyle w:val="Hyperlink"/>
                <w:noProof/>
              </w:rPr>
              <w:t>scan_172.16.221.0</w:t>
            </w:r>
            <w:r>
              <w:rPr>
                <w:noProof/>
                <w:webHidden/>
              </w:rPr>
              <w:tab/>
            </w:r>
            <w:r>
              <w:rPr>
                <w:noProof/>
                <w:webHidden/>
              </w:rPr>
              <w:fldChar w:fldCharType="begin"/>
            </w:r>
            <w:r>
              <w:rPr>
                <w:noProof/>
                <w:webHidden/>
              </w:rPr>
              <w:instrText xml:space="preserve"> PAGEREF _Toc185981790 \h </w:instrText>
            </w:r>
            <w:r>
              <w:rPr>
                <w:noProof/>
                <w:webHidden/>
              </w:rPr>
            </w:r>
            <w:r>
              <w:rPr>
                <w:noProof/>
                <w:webHidden/>
              </w:rPr>
              <w:fldChar w:fldCharType="separate"/>
            </w:r>
            <w:r>
              <w:rPr>
                <w:noProof/>
                <w:webHidden/>
              </w:rPr>
              <w:t>177</w:t>
            </w:r>
            <w:r>
              <w:rPr>
                <w:noProof/>
                <w:webHidden/>
              </w:rPr>
              <w:fldChar w:fldCharType="end"/>
            </w:r>
          </w:hyperlink>
        </w:p>
        <w:p w14:paraId="7A3F37BF" w14:textId="41AE131E"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91" w:history="1">
            <w:r w:rsidRPr="00A4290B">
              <w:rPr>
                <w:rStyle w:val="Hyperlink"/>
                <w:noProof/>
                <w:lang w:eastAsia="en-US"/>
              </w:rPr>
              <w:t>7.1.15</w:t>
            </w:r>
            <w:r>
              <w:rPr>
                <w:rFonts w:asciiTheme="minorHAnsi" w:hAnsiTheme="minorHAnsi"/>
                <w:noProof/>
                <w:kern w:val="2"/>
                <w:sz w:val="24"/>
                <w:szCs w:val="24"/>
                <w:lang w:val="en-GB" w:eastAsia="en-GB"/>
                <w14:ligatures w14:val="standardContextual"/>
              </w:rPr>
              <w:tab/>
            </w:r>
            <w:r w:rsidRPr="00A4290B">
              <w:rPr>
                <w:rStyle w:val="Hyperlink"/>
                <w:noProof/>
                <w:lang w:eastAsia="en-US"/>
              </w:rPr>
              <w:t>scan-point-to-point_192.168.0.225</w:t>
            </w:r>
            <w:r>
              <w:rPr>
                <w:noProof/>
                <w:webHidden/>
              </w:rPr>
              <w:tab/>
            </w:r>
            <w:r>
              <w:rPr>
                <w:noProof/>
                <w:webHidden/>
              </w:rPr>
              <w:fldChar w:fldCharType="begin"/>
            </w:r>
            <w:r>
              <w:rPr>
                <w:noProof/>
                <w:webHidden/>
              </w:rPr>
              <w:instrText xml:space="preserve"> PAGEREF _Toc185981791 \h </w:instrText>
            </w:r>
            <w:r>
              <w:rPr>
                <w:noProof/>
                <w:webHidden/>
              </w:rPr>
            </w:r>
            <w:r>
              <w:rPr>
                <w:noProof/>
                <w:webHidden/>
              </w:rPr>
              <w:fldChar w:fldCharType="separate"/>
            </w:r>
            <w:r>
              <w:rPr>
                <w:noProof/>
                <w:webHidden/>
              </w:rPr>
              <w:t>189</w:t>
            </w:r>
            <w:r>
              <w:rPr>
                <w:noProof/>
                <w:webHidden/>
              </w:rPr>
              <w:fldChar w:fldCharType="end"/>
            </w:r>
          </w:hyperlink>
        </w:p>
        <w:p w14:paraId="664A8A07" w14:textId="4B0AD350"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92" w:history="1">
            <w:r w:rsidRPr="00A4290B">
              <w:rPr>
                <w:rStyle w:val="Hyperlink"/>
                <w:noProof/>
                <w:lang w:eastAsia="en-US"/>
              </w:rPr>
              <w:t>7.1.16</w:t>
            </w:r>
            <w:r>
              <w:rPr>
                <w:rFonts w:asciiTheme="minorHAnsi" w:hAnsiTheme="minorHAnsi"/>
                <w:noProof/>
                <w:kern w:val="2"/>
                <w:sz w:val="24"/>
                <w:szCs w:val="24"/>
                <w:lang w:val="en-GB" w:eastAsia="en-GB"/>
                <w14:ligatures w14:val="standardContextual"/>
              </w:rPr>
              <w:tab/>
            </w:r>
            <w:r w:rsidRPr="00A4290B">
              <w:rPr>
                <w:rStyle w:val="Hyperlink"/>
                <w:noProof/>
                <w:lang w:eastAsia="en-US"/>
              </w:rPr>
              <w:t>scan-point-to-point_192.168.0.229</w:t>
            </w:r>
            <w:r>
              <w:rPr>
                <w:noProof/>
                <w:webHidden/>
              </w:rPr>
              <w:tab/>
            </w:r>
            <w:r>
              <w:rPr>
                <w:noProof/>
                <w:webHidden/>
              </w:rPr>
              <w:fldChar w:fldCharType="begin"/>
            </w:r>
            <w:r>
              <w:rPr>
                <w:noProof/>
                <w:webHidden/>
              </w:rPr>
              <w:instrText xml:space="preserve"> PAGEREF _Toc185981792 \h </w:instrText>
            </w:r>
            <w:r>
              <w:rPr>
                <w:noProof/>
                <w:webHidden/>
              </w:rPr>
            </w:r>
            <w:r>
              <w:rPr>
                <w:noProof/>
                <w:webHidden/>
              </w:rPr>
              <w:fldChar w:fldCharType="separate"/>
            </w:r>
            <w:r>
              <w:rPr>
                <w:noProof/>
                <w:webHidden/>
              </w:rPr>
              <w:t>191</w:t>
            </w:r>
            <w:r>
              <w:rPr>
                <w:noProof/>
                <w:webHidden/>
              </w:rPr>
              <w:fldChar w:fldCharType="end"/>
            </w:r>
          </w:hyperlink>
        </w:p>
        <w:p w14:paraId="549E2142" w14:textId="38B41797"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93" w:history="1">
            <w:r w:rsidRPr="00A4290B">
              <w:rPr>
                <w:rStyle w:val="Hyperlink"/>
                <w:noProof/>
                <w:lang w:eastAsia="en-US"/>
              </w:rPr>
              <w:t>7.1.17</w:t>
            </w:r>
            <w:r>
              <w:rPr>
                <w:rFonts w:asciiTheme="minorHAnsi" w:hAnsiTheme="minorHAnsi"/>
                <w:noProof/>
                <w:kern w:val="2"/>
                <w:sz w:val="24"/>
                <w:szCs w:val="24"/>
                <w:lang w:val="en-GB" w:eastAsia="en-GB"/>
                <w14:ligatures w14:val="standardContextual"/>
              </w:rPr>
              <w:tab/>
            </w:r>
            <w:r w:rsidRPr="00A4290B">
              <w:rPr>
                <w:rStyle w:val="Hyperlink"/>
                <w:noProof/>
                <w:lang w:eastAsia="en-US"/>
              </w:rPr>
              <w:t>scan-point-to-point_192.168.0.233</w:t>
            </w:r>
            <w:r>
              <w:rPr>
                <w:noProof/>
                <w:webHidden/>
              </w:rPr>
              <w:tab/>
            </w:r>
            <w:r>
              <w:rPr>
                <w:noProof/>
                <w:webHidden/>
              </w:rPr>
              <w:fldChar w:fldCharType="begin"/>
            </w:r>
            <w:r>
              <w:rPr>
                <w:noProof/>
                <w:webHidden/>
              </w:rPr>
              <w:instrText xml:space="preserve"> PAGEREF _Toc185981793 \h </w:instrText>
            </w:r>
            <w:r>
              <w:rPr>
                <w:noProof/>
                <w:webHidden/>
              </w:rPr>
            </w:r>
            <w:r>
              <w:rPr>
                <w:noProof/>
                <w:webHidden/>
              </w:rPr>
              <w:fldChar w:fldCharType="separate"/>
            </w:r>
            <w:r>
              <w:rPr>
                <w:noProof/>
                <w:webHidden/>
              </w:rPr>
              <w:t>193</w:t>
            </w:r>
            <w:r>
              <w:rPr>
                <w:noProof/>
                <w:webHidden/>
              </w:rPr>
              <w:fldChar w:fldCharType="end"/>
            </w:r>
          </w:hyperlink>
        </w:p>
        <w:p w14:paraId="516EBE56" w14:textId="41412637"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94" w:history="1">
            <w:r w:rsidRPr="00A4290B">
              <w:rPr>
                <w:rStyle w:val="Hyperlink"/>
                <w:noProof/>
              </w:rPr>
              <w:t>7.1.18</w:t>
            </w:r>
            <w:r>
              <w:rPr>
                <w:rFonts w:asciiTheme="minorHAnsi" w:hAnsiTheme="minorHAnsi"/>
                <w:noProof/>
                <w:kern w:val="2"/>
                <w:sz w:val="24"/>
                <w:szCs w:val="24"/>
                <w:lang w:val="en-GB" w:eastAsia="en-GB"/>
                <w14:ligatures w14:val="standardContextual"/>
              </w:rPr>
              <w:tab/>
            </w:r>
            <w:r w:rsidRPr="00A4290B">
              <w:rPr>
                <w:rStyle w:val="Hyperlink"/>
                <w:noProof/>
              </w:rPr>
              <w:t>192.168.0.240_ICMP_ALLOW</w:t>
            </w:r>
            <w:r>
              <w:rPr>
                <w:noProof/>
                <w:webHidden/>
              </w:rPr>
              <w:tab/>
            </w:r>
            <w:r>
              <w:rPr>
                <w:noProof/>
                <w:webHidden/>
              </w:rPr>
              <w:fldChar w:fldCharType="begin"/>
            </w:r>
            <w:r>
              <w:rPr>
                <w:noProof/>
                <w:webHidden/>
              </w:rPr>
              <w:instrText xml:space="preserve"> PAGEREF _Toc185981794 \h </w:instrText>
            </w:r>
            <w:r>
              <w:rPr>
                <w:noProof/>
                <w:webHidden/>
              </w:rPr>
            </w:r>
            <w:r>
              <w:rPr>
                <w:noProof/>
                <w:webHidden/>
              </w:rPr>
              <w:fldChar w:fldCharType="separate"/>
            </w:r>
            <w:r>
              <w:rPr>
                <w:noProof/>
                <w:webHidden/>
              </w:rPr>
              <w:t>194</w:t>
            </w:r>
            <w:r>
              <w:rPr>
                <w:noProof/>
                <w:webHidden/>
              </w:rPr>
              <w:fldChar w:fldCharType="end"/>
            </w:r>
          </w:hyperlink>
        </w:p>
        <w:p w14:paraId="2088CF86" w14:textId="236FA3A0"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95" w:history="1">
            <w:r w:rsidRPr="00A4290B">
              <w:rPr>
                <w:rStyle w:val="Hyperlink"/>
                <w:noProof/>
              </w:rPr>
              <w:t>7.1.19</w:t>
            </w:r>
            <w:r>
              <w:rPr>
                <w:rFonts w:asciiTheme="minorHAnsi" w:hAnsiTheme="minorHAnsi"/>
                <w:noProof/>
                <w:kern w:val="2"/>
                <w:sz w:val="24"/>
                <w:szCs w:val="24"/>
                <w:lang w:val="en-GB" w:eastAsia="en-GB"/>
                <w14:ligatures w14:val="standardContextual"/>
              </w:rPr>
              <w:tab/>
            </w:r>
            <w:r w:rsidRPr="00A4290B">
              <w:rPr>
                <w:rStyle w:val="Hyperlink"/>
                <w:noProof/>
              </w:rPr>
              <w:t>192.168.0.96_ICMP_ALLOW</w:t>
            </w:r>
            <w:r>
              <w:rPr>
                <w:noProof/>
                <w:webHidden/>
              </w:rPr>
              <w:tab/>
            </w:r>
            <w:r>
              <w:rPr>
                <w:noProof/>
                <w:webHidden/>
              </w:rPr>
              <w:fldChar w:fldCharType="begin"/>
            </w:r>
            <w:r>
              <w:rPr>
                <w:noProof/>
                <w:webHidden/>
              </w:rPr>
              <w:instrText xml:space="preserve"> PAGEREF _Toc185981795 \h </w:instrText>
            </w:r>
            <w:r>
              <w:rPr>
                <w:noProof/>
                <w:webHidden/>
              </w:rPr>
            </w:r>
            <w:r>
              <w:rPr>
                <w:noProof/>
                <w:webHidden/>
              </w:rPr>
              <w:fldChar w:fldCharType="separate"/>
            </w:r>
            <w:r>
              <w:rPr>
                <w:noProof/>
                <w:webHidden/>
              </w:rPr>
              <w:t>197</w:t>
            </w:r>
            <w:r>
              <w:rPr>
                <w:noProof/>
                <w:webHidden/>
              </w:rPr>
              <w:fldChar w:fldCharType="end"/>
            </w:r>
          </w:hyperlink>
        </w:p>
        <w:p w14:paraId="3B8DF8D5" w14:textId="68E9AC91"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96" w:history="1">
            <w:r w:rsidRPr="00A4290B">
              <w:rPr>
                <w:rStyle w:val="Hyperlink"/>
                <w:noProof/>
              </w:rPr>
              <w:t>7.1.20</w:t>
            </w:r>
            <w:r>
              <w:rPr>
                <w:rFonts w:asciiTheme="minorHAnsi" w:hAnsiTheme="minorHAnsi"/>
                <w:noProof/>
                <w:kern w:val="2"/>
                <w:sz w:val="24"/>
                <w:szCs w:val="24"/>
                <w:lang w:val="en-GB" w:eastAsia="en-GB"/>
                <w14:ligatures w14:val="standardContextual"/>
              </w:rPr>
              <w:tab/>
            </w:r>
            <w:r w:rsidRPr="00A4290B">
              <w:rPr>
                <w:rStyle w:val="Hyperlink"/>
                <w:noProof/>
              </w:rPr>
              <w:t>192.168.0.232_ICMP_ALLOW</w:t>
            </w:r>
            <w:r>
              <w:rPr>
                <w:noProof/>
                <w:webHidden/>
              </w:rPr>
              <w:tab/>
            </w:r>
            <w:r>
              <w:rPr>
                <w:noProof/>
                <w:webHidden/>
              </w:rPr>
              <w:fldChar w:fldCharType="begin"/>
            </w:r>
            <w:r>
              <w:rPr>
                <w:noProof/>
                <w:webHidden/>
              </w:rPr>
              <w:instrText xml:space="preserve"> PAGEREF _Toc185981796 \h </w:instrText>
            </w:r>
            <w:r>
              <w:rPr>
                <w:noProof/>
                <w:webHidden/>
              </w:rPr>
            </w:r>
            <w:r>
              <w:rPr>
                <w:noProof/>
                <w:webHidden/>
              </w:rPr>
              <w:fldChar w:fldCharType="separate"/>
            </w:r>
            <w:r>
              <w:rPr>
                <w:noProof/>
                <w:webHidden/>
              </w:rPr>
              <w:t>199</w:t>
            </w:r>
            <w:r>
              <w:rPr>
                <w:noProof/>
                <w:webHidden/>
              </w:rPr>
              <w:fldChar w:fldCharType="end"/>
            </w:r>
          </w:hyperlink>
        </w:p>
        <w:p w14:paraId="508FE336" w14:textId="7E69374D" w:rsidR="00E83848" w:rsidRDefault="00E83848">
          <w:pPr>
            <w:pStyle w:val="TOC2"/>
            <w:tabs>
              <w:tab w:val="right" w:leader="dot" w:pos="9350"/>
            </w:tabs>
            <w:rPr>
              <w:rFonts w:asciiTheme="minorHAnsi" w:hAnsiTheme="minorHAnsi"/>
              <w:noProof/>
              <w:kern w:val="2"/>
              <w:sz w:val="24"/>
              <w:szCs w:val="24"/>
              <w:lang w:val="en-GB" w:eastAsia="en-GB"/>
              <w14:ligatures w14:val="standardContextual"/>
            </w:rPr>
          </w:pPr>
          <w:hyperlink w:anchor="_Toc185981797" w:history="1">
            <w:r w:rsidRPr="00A4290B">
              <w:rPr>
                <w:rStyle w:val="Hyperlink"/>
                <w:noProof/>
                <w:lang w:eastAsia="en-US"/>
              </w:rPr>
              <w:t>Appendix B – Dirb</w:t>
            </w:r>
            <w:r>
              <w:rPr>
                <w:noProof/>
                <w:webHidden/>
              </w:rPr>
              <w:tab/>
            </w:r>
            <w:r>
              <w:rPr>
                <w:noProof/>
                <w:webHidden/>
              </w:rPr>
              <w:fldChar w:fldCharType="begin"/>
            </w:r>
            <w:r>
              <w:rPr>
                <w:noProof/>
                <w:webHidden/>
              </w:rPr>
              <w:instrText xml:space="preserve"> PAGEREF _Toc185981797 \h </w:instrText>
            </w:r>
            <w:r>
              <w:rPr>
                <w:noProof/>
                <w:webHidden/>
              </w:rPr>
            </w:r>
            <w:r>
              <w:rPr>
                <w:noProof/>
                <w:webHidden/>
              </w:rPr>
              <w:fldChar w:fldCharType="separate"/>
            </w:r>
            <w:r>
              <w:rPr>
                <w:noProof/>
                <w:webHidden/>
              </w:rPr>
              <w:t>201</w:t>
            </w:r>
            <w:r>
              <w:rPr>
                <w:noProof/>
                <w:webHidden/>
              </w:rPr>
              <w:fldChar w:fldCharType="end"/>
            </w:r>
          </w:hyperlink>
        </w:p>
        <w:p w14:paraId="3B0C74AC" w14:textId="2B3EA2CD"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98" w:history="1">
            <w:r w:rsidRPr="00A4290B">
              <w:rPr>
                <w:rStyle w:val="Hyperlink"/>
                <w:noProof/>
              </w:rPr>
              <w:t>7.1.21</w:t>
            </w:r>
            <w:r>
              <w:rPr>
                <w:rFonts w:asciiTheme="minorHAnsi" w:hAnsiTheme="minorHAnsi"/>
                <w:noProof/>
                <w:kern w:val="2"/>
                <w:sz w:val="24"/>
                <w:szCs w:val="24"/>
                <w:lang w:val="en-GB" w:eastAsia="en-GB"/>
                <w14:ligatures w14:val="standardContextual"/>
              </w:rPr>
              <w:tab/>
            </w:r>
            <w:r w:rsidRPr="00A4290B">
              <w:rPr>
                <w:rStyle w:val="Hyperlink"/>
                <w:noProof/>
              </w:rPr>
              <w:t>172.16.221.237 (web server 1)</w:t>
            </w:r>
            <w:r>
              <w:rPr>
                <w:noProof/>
                <w:webHidden/>
              </w:rPr>
              <w:tab/>
            </w:r>
            <w:r>
              <w:rPr>
                <w:noProof/>
                <w:webHidden/>
              </w:rPr>
              <w:fldChar w:fldCharType="begin"/>
            </w:r>
            <w:r>
              <w:rPr>
                <w:noProof/>
                <w:webHidden/>
              </w:rPr>
              <w:instrText xml:space="preserve"> PAGEREF _Toc185981798 \h </w:instrText>
            </w:r>
            <w:r>
              <w:rPr>
                <w:noProof/>
                <w:webHidden/>
              </w:rPr>
            </w:r>
            <w:r>
              <w:rPr>
                <w:noProof/>
                <w:webHidden/>
              </w:rPr>
              <w:fldChar w:fldCharType="separate"/>
            </w:r>
            <w:r>
              <w:rPr>
                <w:noProof/>
                <w:webHidden/>
              </w:rPr>
              <w:t>201</w:t>
            </w:r>
            <w:r>
              <w:rPr>
                <w:noProof/>
                <w:webHidden/>
              </w:rPr>
              <w:fldChar w:fldCharType="end"/>
            </w:r>
          </w:hyperlink>
        </w:p>
        <w:p w14:paraId="67E4AD18" w14:textId="29DE5AF5"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799" w:history="1">
            <w:r w:rsidRPr="00A4290B">
              <w:rPr>
                <w:rStyle w:val="Hyperlink"/>
                <w:noProof/>
              </w:rPr>
              <w:t>7.1.22</w:t>
            </w:r>
            <w:r>
              <w:rPr>
                <w:rFonts w:asciiTheme="minorHAnsi" w:hAnsiTheme="minorHAnsi"/>
                <w:noProof/>
                <w:kern w:val="2"/>
                <w:sz w:val="24"/>
                <w:szCs w:val="24"/>
                <w:lang w:val="en-GB" w:eastAsia="en-GB"/>
                <w14:ligatures w14:val="standardContextual"/>
              </w:rPr>
              <w:tab/>
            </w:r>
            <w:r w:rsidRPr="00A4290B">
              <w:rPr>
                <w:rStyle w:val="Hyperlink"/>
                <w:noProof/>
              </w:rPr>
              <w:t>dirb_192.168.0.242 (web server 2)</w:t>
            </w:r>
            <w:r>
              <w:rPr>
                <w:noProof/>
                <w:webHidden/>
              </w:rPr>
              <w:tab/>
            </w:r>
            <w:r>
              <w:rPr>
                <w:noProof/>
                <w:webHidden/>
              </w:rPr>
              <w:fldChar w:fldCharType="begin"/>
            </w:r>
            <w:r>
              <w:rPr>
                <w:noProof/>
                <w:webHidden/>
              </w:rPr>
              <w:instrText xml:space="preserve"> PAGEREF _Toc185981799 \h </w:instrText>
            </w:r>
            <w:r>
              <w:rPr>
                <w:noProof/>
                <w:webHidden/>
              </w:rPr>
            </w:r>
            <w:r>
              <w:rPr>
                <w:noProof/>
                <w:webHidden/>
              </w:rPr>
              <w:fldChar w:fldCharType="separate"/>
            </w:r>
            <w:r>
              <w:rPr>
                <w:noProof/>
                <w:webHidden/>
              </w:rPr>
              <w:t>207</w:t>
            </w:r>
            <w:r>
              <w:rPr>
                <w:noProof/>
                <w:webHidden/>
              </w:rPr>
              <w:fldChar w:fldCharType="end"/>
            </w:r>
          </w:hyperlink>
        </w:p>
        <w:p w14:paraId="4AD15DEA" w14:textId="194AA5B8" w:rsidR="00E83848" w:rsidRDefault="00E83848">
          <w:pPr>
            <w:pStyle w:val="TOC2"/>
            <w:tabs>
              <w:tab w:val="right" w:leader="dot" w:pos="9350"/>
            </w:tabs>
            <w:rPr>
              <w:rFonts w:asciiTheme="minorHAnsi" w:hAnsiTheme="minorHAnsi"/>
              <w:noProof/>
              <w:kern w:val="2"/>
              <w:sz w:val="24"/>
              <w:szCs w:val="24"/>
              <w:lang w:val="en-GB" w:eastAsia="en-GB"/>
              <w14:ligatures w14:val="standardContextual"/>
            </w:rPr>
          </w:pPr>
          <w:hyperlink w:anchor="_Toc185981800" w:history="1">
            <w:r w:rsidRPr="00A4290B">
              <w:rPr>
                <w:rStyle w:val="Hyperlink"/>
                <w:noProof/>
              </w:rPr>
              <w:t>Appendix C– Nikto</w:t>
            </w:r>
            <w:r>
              <w:rPr>
                <w:noProof/>
                <w:webHidden/>
              </w:rPr>
              <w:tab/>
            </w:r>
            <w:r>
              <w:rPr>
                <w:noProof/>
                <w:webHidden/>
              </w:rPr>
              <w:fldChar w:fldCharType="begin"/>
            </w:r>
            <w:r>
              <w:rPr>
                <w:noProof/>
                <w:webHidden/>
              </w:rPr>
              <w:instrText xml:space="preserve"> PAGEREF _Toc185981800 \h </w:instrText>
            </w:r>
            <w:r>
              <w:rPr>
                <w:noProof/>
                <w:webHidden/>
              </w:rPr>
            </w:r>
            <w:r>
              <w:rPr>
                <w:noProof/>
                <w:webHidden/>
              </w:rPr>
              <w:fldChar w:fldCharType="separate"/>
            </w:r>
            <w:r>
              <w:rPr>
                <w:noProof/>
                <w:webHidden/>
              </w:rPr>
              <w:t>209</w:t>
            </w:r>
            <w:r>
              <w:rPr>
                <w:noProof/>
                <w:webHidden/>
              </w:rPr>
              <w:fldChar w:fldCharType="end"/>
            </w:r>
          </w:hyperlink>
        </w:p>
        <w:p w14:paraId="5D0CBEEF" w14:textId="2A17EB77"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801" w:history="1">
            <w:r w:rsidRPr="00A4290B">
              <w:rPr>
                <w:rStyle w:val="Hyperlink"/>
                <w:noProof/>
                <w:lang w:val="en-GB"/>
              </w:rPr>
              <w:t>7.1.23</w:t>
            </w:r>
            <w:r>
              <w:rPr>
                <w:rFonts w:asciiTheme="minorHAnsi" w:hAnsiTheme="minorHAnsi"/>
                <w:noProof/>
                <w:kern w:val="2"/>
                <w:sz w:val="24"/>
                <w:szCs w:val="24"/>
                <w:lang w:val="en-GB" w:eastAsia="en-GB"/>
                <w14:ligatures w14:val="standardContextual"/>
              </w:rPr>
              <w:tab/>
            </w:r>
            <w:r w:rsidRPr="00A4290B">
              <w:rPr>
                <w:rStyle w:val="Hyperlink"/>
                <w:noProof/>
                <w:lang w:val="en-GB"/>
              </w:rPr>
              <w:t>172.16.221.237</w:t>
            </w:r>
            <w:r>
              <w:rPr>
                <w:noProof/>
                <w:webHidden/>
              </w:rPr>
              <w:tab/>
            </w:r>
            <w:r>
              <w:rPr>
                <w:noProof/>
                <w:webHidden/>
              </w:rPr>
              <w:fldChar w:fldCharType="begin"/>
            </w:r>
            <w:r>
              <w:rPr>
                <w:noProof/>
                <w:webHidden/>
              </w:rPr>
              <w:instrText xml:space="preserve"> PAGEREF _Toc185981801 \h </w:instrText>
            </w:r>
            <w:r>
              <w:rPr>
                <w:noProof/>
                <w:webHidden/>
              </w:rPr>
            </w:r>
            <w:r>
              <w:rPr>
                <w:noProof/>
                <w:webHidden/>
              </w:rPr>
              <w:fldChar w:fldCharType="separate"/>
            </w:r>
            <w:r>
              <w:rPr>
                <w:noProof/>
                <w:webHidden/>
              </w:rPr>
              <w:t>209</w:t>
            </w:r>
            <w:r>
              <w:rPr>
                <w:noProof/>
                <w:webHidden/>
              </w:rPr>
              <w:fldChar w:fldCharType="end"/>
            </w:r>
          </w:hyperlink>
        </w:p>
        <w:p w14:paraId="4D05CA5D" w14:textId="211BF7F9" w:rsidR="00E83848" w:rsidRDefault="00E83848">
          <w:pPr>
            <w:pStyle w:val="TOC3"/>
            <w:tabs>
              <w:tab w:val="left" w:pos="1440"/>
              <w:tab w:val="right" w:leader="dot" w:pos="9350"/>
            </w:tabs>
            <w:rPr>
              <w:rFonts w:asciiTheme="minorHAnsi" w:hAnsiTheme="minorHAnsi"/>
              <w:noProof/>
              <w:kern w:val="2"/>
              <w:sz w:val="24"/>
              <w:szCs w:val="24"/>
              <w:lang w:val="en-GB" w:eastAsia="en-GB"/>
              <w14:ligatures w14:val="standardContextual"/>
            </w:rPr>
          </w:pPr>
          <w:hyperlink w:anchor="_Toc185981802" w:history="1">
            <w:r w:rsidRPr="00A4290B">
              <w:rPr>
                <w:rStyle w:val="Hyperlink"/>
                <w:noProof/>
              </w:rPr>
              <w:t>7.1.24</w:t>
            </w:r>
            <w:r>
              <w:rPr>
                <w:rFonts w:asciiTheme="minorHAnsi" w:hAnsiTheme="minorHAnsi"/>
                <w:noProof/>
                <w:kern w:val="2"/>
                <w:sz w:val="24"/>
                <w:szCs w:val="24"/>
                <w:lang w:val="en-GB" w:eastAsia="en-GB"/>
                <w14:ligatures w14:val="standardContextual"/>
              </w:rPr>
              <w:tab/>
            </w:r>
            <w:r w:rsidRPr="00A4290B">
              <w:rPr>
                <w:rStyle w:val="Hyperlink"/>
                <w:noProof/>
              </w:rPr>
              <w:t>192.168.0.242</w:t>
            </w:r>
            <w:r>
              <w:rPr>
                <w:noProof/>
                <w:webHidden/>
              </w:rPr>
              <w:tab/>
            </w:r>
            <w:r>
              <w:rPr>
                <w:noProof/>
                <w:webHidden/>
              </w:rPr>
              <w:fldChar w:fldCharType="begin"/>
            </w:r>
            <w:r>
              <w:rPr>
                <w:noProof/>
                <w:webHidden/>
              </w:rPr>
              <w:instrText xml:space="preserve"> PAGEREF _Toc185981802 \h </w:instrText>
            </w:r>
            <w:r>
              <w:rPr>
                <w:noProof/>
                <w:webHidden/>
              </w:rPr>
            </w:r>
            <w:r>
              <w:rPr>
                <w:noProof/>
                <w:webHidden/>
              </w:rPr>
              <w:fldChar w:fldCharType="separate"/>
            </w:r>
            <w:r>
              <w:rPr>
                <w:noProof/>
                <w:webHidden/>
              </w:rPr>
              <w:t>209</w:t>
            </w:r>
            <w:r>
              <w:rPr>
                <w:noProof/>
                <w:webHidden/>
              </w:rPr>
              <w:fldChar w:fldCharType="end"/>
            </w:r>
          </w:hyperlink>
        </w:p>
        <w:p w14:paraId="72312F11" w14:textId="0315C558" w:rsidR="00E83848" w:rsidRDefault="00E83848">
          <w:pPr>
            <w:pStyle w:val="TOC2"/>
            <w:tabs>
              <w:tab w:val="right" w:leader="dot" w:pos="9350"/>
            </w:tabs>
            <w:rPr>
              <w:rFonts w:asciiTheme="minorHAnsi" w:hAnsiTheme="minorHAnsi"/>
              <w:noProof/>
              <w:kern w:val="2"/>
              <w:sz w:val="24"/>
              <w:szCs w:val="24"/>
              <w:lang w:val="en-GB" w:eastAsia="en-GB"/>
              <w14:ligatures w14:val="standardContextual"/>
            </w:rPr>
          </w:pPr>
          <w:hyperlink w:anchor="_Toc185981803" w:history="1">
            <w:r w:rsidRPr="00A4290B">
              <w:rPr>
                <w:rStyle w:val="Hyperlink"/>
                <w:noProof/>
              </w:rPr>
              <w:t>Appendix C – WPSCAN</w:t>
            </w:r>
            <w:r>
              <w:rPr>
                <w:noProof/>
                <w:webHidden/>
              </w:rPr>
              <w:tab/>
            </w:r>
            <w:r>
              <w:rPr>
                <w:noProof/>
                <w:webHidden/>
              </w:rPr>
              <w:fldChar w:fldCharType="begin"/>
            </w:r>
            <w:r>
              <w:rPr>
                <w:noProof/>
                <w:webHidden/>
              </w:rPr>
              <w:instrText xml:space="preserve"> PAGEREF _Toc185981803 \h </w:instrText>
            </w:r>
            <w:r>
              <w:rPr>
                <w:noProof/>
                <w:webHidden/>
              </w:rPr>
            </w:r>
            <w:r>
              <w:rPr>
                <w:noProof/>
                <w:webHidden/>
              </w:rPr>
              <w:fldChar w:fldCharType="separate"/>
            </w:r>
            <w:r>
              <w:rPr>
                <w:noProof/>
                <w:webHidden/>
              </w:rPr>
              <w:t>210</w:t>
            </w:r>
            <w:r>
              <w:rPr>
                <w:noProof/>
                <w:webHidden/>
              </w:rPr>
              <w:fldChar w:fldCharType="end"/>
            </w:r>
          </w:hyperlink>
        </w:p>
        <w:p w14:paraId="63E7A4D9" w14:textId="37C44967" w:rsidR="00E83848" w:rsidRDefault="00E83848">
          <w:pPr>
            <w:pStyle w:val="TOC2"/>
            <w:tabs>
              <w:tab w:val="right" w:leader="dot" w:pos="9350"/>
            </w:tabs>
            <w:rPr>
              <w:rFonts w:asciiTheme="minorHAnsi" w:hAnsiTheme="minorHAnsi"/>
              <w:noProof/>
              <w:kern w:val="2"/>
              <w:sz w:val="24"/>
              <w:szCs w:val="24"/>
              <w:lang w:val="en-GB" w:eastAsia="en-GB"/>
              <w14:ligatures w14:val="standardContextual"/>
            </w:rPr>
          </w:pPr>
          <w:hyperlink w:anchor="_Toc185981804" w:history="1">
            <w:r w:rsidRPr="00A4290B">
              <w:rPr>
                <w:rStyle w:val="Hyperlink"/>
                <w:noProof/>
              </w:rPr>
              <w:t>Appendix D – SNMP ENUM</w:t>
            </w:r>
            <w:r>
              <w:rPr>
                <w:noProof/>
                <w:webHidden/>
              </w:rPr>
              <w:tab/>
            </w:r>
            <w:r>
              <w:rPr>
                <w:noProof/>
                <w:webHidden/>
              </w:rPr>
              <w:fldChar w:fldCharType="begin"/>
            </w:r>
            <w:r>
              <w:rPr>
                <w:noProof/>
                <w:webHidden/>
              </w:rPr>
              <w:instrText xml:space="preserve"> PAGEREF _Toc185981804 \h </w:instrText>
            </w:r>
            <w:r>
              <w:rPr>
                <w:noProof/>
                <w:webHidden/>
              </w:rPr>
            </w:r>
            <w:r>
              <w:rPr>
                <w:noProof/>
                <w:webHidden/>
              </w:rPr>
              <w:fldChar w:fldCharType="separate"/>
            </w:r>
            <w:r>
              <w:rPr>
                <w:noProof/>
                <w:webHidden/>
              </w:rPr>
              <w:t>213</w:t>
            </w:r>
            <w:r>
              <w:rPr>
                <w:noProof/>
                <w:webHidden/>
              </w:rPr>
              <w:fldChar w:fldCharType="end"/>
            </w:r>
          </w:hyperlink>
        </w:p>
        <w:p w14:paraId="11352F93" w14:textId="48ABF478" w:rsidR="00A00813" w:rsidRDefault="00404615" w:rsidP="008605B2">
          <w:pPr>
            <w:ind w:right="4"/>
            <w:rPr>
              <w:b/>
              <w:bCs/>
              <w:noProof/>
            </w:rPr>
          </w:pPr>
          <w:r>
            <w:rPr>
              <w:b/>
              <w:bCs/>
              <w:noProof/>
            </w:rPr>
            <w:fldChar w:fldCharType="end"/>
          </w:r>
        </w:p>
      </w:sdtContent>
    </w:sdt>
    <w:p w14:paraId="60C1999F" w14:textId="065CE5C5" w:rsidR="00DE344B" w:rsidRDefault="00B06FC6" w:rsidP="00A00813">
      <w:pPr>
        <w:pStyle w:val="Heading1"/>
        <w:rPr>
          <w:noProof/>
          <w:lang w:val="en-US"/>
        </w:rPr>
      </w:pPr>
      <w:bookmarkStart w:id="0" w:name="_Toc185981691"/>
      <w:r>
        <w:rPr>
          <w:noProof/>
          <w:lang w:val="en-US"/>
        </w:rPr>
        <w:lastRenderedPageBreak/>
        <w:t>Introduction</w:t>
      </w:r>
      <w:bookmarkEnd w:id="0"/>
    </w:p>
    <w:p w14:paraId="67D7BB15" w14:textId="77777777" w:rsidR="00DE344B" w:rsidRDefault="00DE344B" w:rsidP="00DE344B">
      <w:pPr>
        <w:pStyle w:val="Heading2"/>
      </w:pPr>
      <w:bookmarkStart w:id="1" w:name="_Toc185981692"/>
      <w:bookmarkEnd w:id="1"/>
    </w:p>
    <w:p w14:paraId="3E06BCA5" w14:textId="624829B8" w:rsidR="00256D8A" w:rsidRPr="00256D8A" w:rsidRDefault="00256D8A" w:rsidP="00256D8A">
      <w:pPr>
        <w:rPr>
          <w:color w:val="FF0000"/>
          <w:lang w:val="en-GB"/>
        </w:rPr>
      </w:pPr>
      <w:r w:rsidRPr="00256D8A">
        <w:rPr>
          <w:color w:val="FF0000"/>
          <w:lang w:val="en-GB"/>
        </w:rPr>
        <w:t xml:space="preserve">A situation has arisen at ACME Inc. whereby their network administrator has left in acrimonious circumstances. Upon review ACME Inc. discovered there is no documentation about the network. In </w:t>
      </w:r>
      <w:r w:rsidR="0098356A" w:rsidRPr="00256D8A">
        <w:rPr>
          <w:color w:val="FF0000"/>
          <w:lang w:val="en-GB"/>
        </w:rPr>
        <w:t>addition,</w:t>
      </w:r>
      <w:r w:rsidRPr="00256D8A">
        <w:rPr>
          <w:color w:val="FF0000"/>
          <w:lang w:val="en-GB"/>
        </w:rPr>
        <w:t xml:space="preserve"> they are also worried about the overall security of the network.</w:t>
      </w:r>
    </w:p>
    <w:p w14:paraId="237FCF99" w14:textId="77777777" w:rsidR="00256D8A" w:rsidRPr="00256D8A" w:rsidRDefault="00256D8A" w:rsidP="00256D8A">
      <w:pPr>
        <w:rPr>
          <w:color w:val="FF0000"/>
          <w:lang w:val="en-GB"/>
        </w:rPr>
      </w:pPr>
    </w:p>
    <w:p w14:paraId="794BE942" w14:textId="77777777" w:rsidR="00256D8A" w:rsidRPr="00256D8A" w:rsidRDefault="00256D8A" w:rsidP="00256D8A">
      <w:pPr>
        <w:rPr>
          <w:color w:val="FF0000"/>
          <w:lang w:val="en-GB"/>
        </w:rPr>
      </w:pPr>
      <w:r w:rsidRPr="00256D8A">
        <w:rPr>
          <w:color w:val="FF0000"/>
          <w:lang w:val="en-GB"/>
        </w:rPr>
        <w:t>ACME Inc. have tasked you with producing the following:</w:t>
      </w:r>
    </w:p>
    <w:p w14:paraId="70409085" w14:textId="77777777" w:rsidR="00256D8A" w:rsidRPr="00204F86" w:rsidRDefault="00256D8A" w:rsidP="00204F86">
      <w:pPr>
        <w:pStyle w:val="ListParagraph"/>
        <w:numPr>
          <w:ilvl w:val="0"/>
          <w:numId w:val="30"/>
        </w:numPr>
        <w:rPr>
          <w:color w:val="FF0000"/>
          <w:lang w:val="en-GB"/>
        </w:rPr>
      </w:pPr>
      <w:r w:rsidRPr="00204F86">
        <w:rPr>
          <w:color w:val="FF0000"/>
          <w:lang w:val="en-GB"/>
        </w:rPr>
        <w:t>A detailed network diagram</w:t>
      </w:r>
    </w:p>
    <w:p w14:paraId="77F52EC8" w14:textId="77777777" w:rsidR="00256D8A" w:rsidRPr="00204F86" w:rsidRDefault="00256D8A" w:rsidP="00204F86">
      <w:pPr>
        <w:pStyle w:val="ListParagraph"/>
        <w:numPr>
          <w:ilvl w:val="0"/>
          <w:numId w:val="30"/>
        </w:numPr>
        <w:rPr>
          <w:color w:val="FF0000"/>
          <w:lang w:val="en-GB"/>
        </w:rPr>
      </w:pPr>
      <w:r w:rsidRPr="00204F86">
        <w:rPr>
          <w:color w:val="FF0000"/>
          <w:lang w:val="en-GB"/>
        </w:rPr>
        <w:t>Along with the steps that you took to map out the network</w:t>
      </w:r>
    </w:p>
    <w:p w14:paraId="1410A13A" w14:textId="77777777" w:rsidR="00256D8A" w:rsidRPr="00204F86" w:rsidRDefault="00256D8A" w:rsidP="00204F86">
      <w:pPr>
        <w:pStyle w:val="ListParagraph"/>
        <w:numPr>
          <w:ilvl w:val="0"/>
          <w:numId w:val="30"/>
        </w:numPr>
        <w:rPr>
          <w:color w:val="FF0000"/>
          <w:lang w:val="en-GB"/>
        </w:rPr>
      </w:pPr>
      <w:r w:rsidRPr="00204F86">
        <w:rPr>
          <w:color w:val="FF0000"/>
          <w:lang w:val="en-GB"/>
        </w:rPr>
        <w:t>Subnet Table</w:t>
      </w:r>
    </w:p>
    <w:p w14:paraId="5D05D734" w14:textId="77777777" w:rsidR="00256D8A" w:rsidRPr="00204F86" w:rsidRDefault="00256D8A" w:rsidP="00204F86">
      <w:pPr>
        <w:pStyle w:val="ListParagraph"/>
        <w:numPr>
          <w:ilvl w:val="0"/>
          <w:numId w:val="30"/>
        </w:numPr>
        <w:rPr>
          <w:color w:val="FF0000"/>
          <w:lang w:val="en-GB"/>
        </w:rPr>
      </w:pPr>
      <w:r w:rsidRPr="00204F86">
        <w:rPr>
          <w:color w:val="FF0000"/>
          <w:lang w:val="en-GB"/>
        </w:rPr>
        <w:t>Including your subnet calculations</w:t>
      </w:r>
    </w:p>
    <w:p w14:paraId="441DDB61" w14:textId="77777777" w:rsidR="00256D8A" w:rsidRPr="00204F86" w:rsidRDefault="00256D8A" w:rsidP="00204F86">
      <w:pPr>
        <w:pStyle w:val="ListParagraph"/>
        <w:numPr>
          <w:ilvl w:val="0"/>
          <w:numId w:val="30"/>
        </w:numPr>
        <w:rPr>
          <w:color w:val="FF0000"/>
          <w:lang w:val="en-GB"/>
        </w:rPr>
      </w:pPr>
      <w:r w:rsidRPr="00204F86">
        <w:rPr>
          <w:color w:val="FF0000"/>
          <w:lang w:val="en-GB"/>
        </w:rPr>
        <w:t>Evaluation of the Security weaknesses found</w:t>
      </w:r>
    </w:p>
    <w:p w14:paraId="4875EAE2" w14:textId="77777777" w:rsidR="00256D8A" w:rsidRPr="00204F86" w:rsidRDefault="00256D8A" w:rsidP="00204F86">
      <w:pPr>
        <w:pStyle w:val="ListParagraph"/>
        <w:numPr>
          <w:ilvl w:val="0"/>
          <w:numId w:val="30"/>
        </w:numPr>
        <w:rPr>
          <w:color w:val="FF0000"/>
          <w:lang w:val="en-GB"/>
        </w:rPr>
      </w:pPr>
      <w:r w:rsidRPr="00204F86">
        <w:rPr>
          <w:color w:val="FF0000"/>
          <w:lang w:val="en-GB"/>
        </w:rPr>
        <w:t>Including how you would fix them</w:t>
      </w:r>
    </w:p>
    <w:p w14:paraId="6AD43027" w14:textId="6EC0C75A" w:rsidR="00256D8A" w:rsidRPr="003C74CD" w:rsidRDefault="00256D8A" w:rsidP="00204F86">
      <w:pPr>
        <w:pStyle w:val="ListParagraph"/>
        <w:numPr>
          <w:ilvl w:val="0"/>
          <w:numId w:val="30"/>
        </w:numPr>
        <w:rPr>
          <w:color w:val="FF0000"/>
          <w:highlight w:val="red"/>
          <w:lang w:val="en-GB"/>
        </w:rPr>
      </w:pPr>
      <w:r w:rsidRPr="003C74CD">
        <w:rPr>
          <w:color w:val="FF0000"/>
          <w:highlight w:val="red"/>
          <w:lang w:val="en-GB"/>
        </w:rPr>
        <w:t>Critical Evaluation</w:t>
      </w:r>
    </w:p>
    <w:p w14:paraId="72BAFADA" w14:textId="6AE6F10D" w:rsidR="003C74CD" w:rsidRPr="003C74CD" w:rsidRDefault="00E83848" w:rsidP="003C74CD">
      <w:pPr>
        <w:rPr>
          <w:highlight w:val="red"/>
          <w:lang w:val="en-GB"/>
        </w:rPr>
      </w:pPr>
      <w:r>
        <w:rPr>
          <w:highlight w:val="red"/>
          <w:lang w:val="en-GB"/>
        </w:rPr>
        <w:t>Maintaining a well-documented and secure network infrastructure is critical in today's interconnected business environment</w:t>
      </w:r>
      <w:r w:rsidR="003C74CD" w:rsidRPr="003C74CD">
        <w:rPr>
          <w:highlight w:val="red"/>
          <w:lang w:val="en-GB"/>
        </w:rPr>
        <w:t>. At ACME Inc., the sudden departure of the network</w:t>
      </w:r>
      <w:r>
        <w:rPr>
          <w:highlight w:val="red"/>
          <w:lang w:val="en-GB"/>
        </w:rPr>
        <w:t>\</w:t>
      </w:r>
      <w:r w:rsidR="003C74CD" w:rsidRPr="003C74CD">
        <w:rPr>
          <w:highlight w:val="red"/>
          <w:lang w:val="en-GB"/>
        </w:rPr>
        <w:t xml:space="preserve"> administrator under contentious circumstances has left the </w:t>
      </w:r>
      <w:r>
        <w:rPr>
          <w:highlight w:val="red"/>
          <w:lang w:val="en-GB"/>
        </w:rPr>
        <w:t>organisation</w:t>
      </w:r>
      <w:r w:rsidR="003C74CD" w:rsidRPr="003C74CD">
        <w:rPr>
          <w:highlight w:val="red"/>
          <w:lang w:val="en-GB"/>
        </w:rPr>
        <w:t xml:space="preserve"> vulnerable due to a complete lack of network documentation. This has </w:t>
      </w:r>
      <w:r>
        <w:rPr>
          <w:highlight w:val="red"/>
          <w:lang w:val="en-GB"/>
        </w:rPr>
        <w:t>created challenges in understanding and managing the existing network structure and</w:t>
      </w:r>
      <w:r w:rsidR="003C74CD" w:rsidRPr="003C74CD">
        <w:rPr>
          <w:highlight w:val="red"/>
          <w:lang w:val="en-GB"/>
        </w:rPr>
        <w:t xml:space="preserve"> raised concerns about potential security weaknesses.</w:t>
      </w:r>
    </w:p>
    <w:p w14:paraId="0A36619A" w14:textId="77777777" w:rsidR="003C74CD" w:rsidRPr="003C74CD" w:rsidRDefault="003C74CD" w:rsidP="003C74CD">
      <w:pPr>
        <w:rPr>
          <w:highlight w:val="red"/>
          <w:lang w:val="en-GB"/>
        </w:rPr>
      </w:pPr>
    </w:p>
    <w:p w14:paraId="634B13B4" w14:textId="6DAF28CD" w:rsidR="003C74CD" w:rsidRPr="003C74CD" w:rsidRDefault="003C74CD" w:rsidP="003C74CD">
      <w:pPr>
        <w:rPr>
          <w:highlight w:val="red"/>
          <w:lang w:val="en-GB"/>
        </w:rPr>
      </w:pPr>
      <w:r w:rsidRPr="003C74CD">
        <w:rPr>
          <w:highlight w:val="red"/>
          <w:lang w:val="en-GB"/>
        </w:rPr>
        <w:t xml:space="preserve">This report aims to address these challenges by systematically </w:t>
      </w:r>
      <w:r w:rsidR="00E83848">
        <w:rPr>
          <w:highlight w:val="red"/>
          <w:lang w:val="en-GB"/>
        </w:rPr>
        <w:t>analysing</w:t>
      </w:r>
      <w:r w:rsidRPr="003C74CD">
        <w:rPr>
          <w:highlight w:val="red"/>
          <w:lang w:val="en-GB"/>
        </w:rPr>
        <w:t xml:space="preserve"> the network infrastructure. The key objectives of the report are to:</w:t>
      </w:r>
    </w:p>
    <w:p w14:paraId="523FDA86" w14:textId="77777777" w:rsidR="003C74CD" w:rsidRPr="003C74CD" w:rsidRDefault="003C74CD" w:rsidP="003C74CD">
      <w:pPr>
        <w:rPr>
          <w:highlight w:val="red"/>
          <w:lang w:val="en-GB"/>
        </w:rPr>
      </w:pPr>
    </w:p>
    <w:p w14:paraId="76AF235D" w14:textId="12472669" w:rsidR="003C74CD" w:rsidRPr="003C74CD" w:rsidRDefault="003C74CD" w:rsidP="003C74CD">
      <w:pPr>
        <w:rPr>
          <w:highlight w:val="red"/>
          <w:lang w:val="en-GB"/>
        </w:rPr>
      </w:pPr>
      <w:r w:rsidRPr="003C74CD">
        <w:rPr>
          <w:highlight w:val="red"/>
          <w:lang w:val="en-GB"/>
        </w:rPr>
        <w:t xml:space="preserve">    Develop a comprehensive network diagram to </w:t>
      </w:r>
      <w:r w:rsidR="00E83848">
        <w:rPr>
          <w:highlight w:val="red"/>
          <w:lang w:val="en-GB"/>
        </w:rPr>
        <w:t>visualise</w:t>
      </w:r>
      <w:r w:rsidRPr="003C74CD">
        <w:rPr>
          <w:highlight w:val="red"/>
          <w:lang w:val="en-GB"/>
        </w:rPr>
        <w:t xml:space="preserve"> the current infrastructure.</w:t>
      </w:r>
    </w:p>
    <w:p w14:paraId="37EC9B13" w14:textId="77777777" w:rsidR="003C74CD" w:rsidRPr="003C74CD" w:rsidRDefault="003C74CD" w:rsidP="003C74CD">
      <w:pPr>
        <w:rPr>
          <w:highlight w:val="red"/>
          <w:lang w:val="en-GB"/>
        </w:rPr>
      </w:pPr>
      <w:r w:rsidRPr="003C74CD">
        <w:rPr>
          <w:highlight w:val="red"/>
          <w:lang w:val="en-GB"/>
        </w:rPr>
        <w:t xml:space="preserve">    Document the step-by-step process used to map out the network.</w:t>
      </w:r>
    </w:p>
    <w:p w14:paraId="0B05FE26" w14:textId="68879054" w:rsidR="003C74CD" w:rsidRPr="003C74CD" w:rsidRDefault="003C74CD" w:rsidP="003C74CD">
      <w:pPr>
        <w:rPr>
          <w:highlight w:val="red"/>
          <w:lang w:val="en-GB"/>
        </w:rPr>
      </w:pPr>
      <w:r w:rsidRPr="003C74CD">
        <w:rPr>
          <w:highlight w:val="red"/>
          <w:lang w:val="en-GB"/>
        </w:rPr>
        <w:t xml:space="preserve">    Create a subnet table, including detailed calculations, to ensure clarity and </w:t>
      </w:r>
      <w:r w:rsidR="00E83848">
        <w:rPr>
          <w:highlight w:val="red"/>
          <w:lang w:val="en-GB"/>
        </w:rPr>
        <w:t>optimise</w:t>
      </w:r>
      <w:r w:rsidRPr="003C74CD">
        <w:rPr>
          <w:highlight w:val="red"/>
          <w:lang w:val="en-GB"/>
        </w:rPr>
        <w:t xml:space="preserve"> network resources.</w:t>
      </w:r>
    </w:p>
    <w:p w14:paraId="7FF3ADE6" w14:textId="77777777" w:rsidR="003C74CD" w:rsidRPr="003C74CD" w:rsidRDefault="003C74CD" w:rsidP="003C74CD">
      <w:pPr>
        <w:rPr>
          <w:highlight w:val="red"/>
          <w:lang w:val="en-GB"/>
        </w:rPr>
      </w:pPr>
      <w:r w:rsidRPr="003C74CD">
        <w:rPr>
          <w:highlight w:val="red"/>
          <w:lang w:val="en-GB"/>
        </w:rPr>
        <w:t xml:space="preserve">    Evaluate existing security vulnerabilities within the network and propose effective mitigation strategies.</w:t>
      </w:r>
    </w:p>
    <w:p w14:paraId="4263564D" w14:textId="77777777" w:rsidR="003C74CD" w:rsidRPr="003C74CD" w:rsidRDefault="003C74CD" w:rsidP="003C74CD">
      <w:pPr>
        <w:rPr>
          <w:highlight w:val="red"/>
          <w:lang w:val="en-GB"/>
        </w:rPr>
      </w:pPr>
      <w:r w:rsidRPr="003C74CD">
        <w:rPr>
          <w:highlight w:val="red"/>
          <w:lang w:val="en-GB"/>
        </w:rPr>
        <w:t xml:space="preserve">    Conduct a critical evaluation of the network’s overall design, highlighting areas for improvement and </w:t>
      </w:r>
      <w:proofErr w:type="gramStart"/>
      <w:r w:rsidRPr="003C74CD">
        <w:rPr>
          <w:highlight w:val="red"/>
          <w:lang w:val="en-GB"/>
        </w:rPr>
        <w:t>future-proofing</w:t>
      </w:r>
      <w:proofErr w:type="gramEnd"/>
      <w:r w:rsidRPr="003C74CD">
        <w:rPr>
          <w:highlight w:val="red"/>
          <w:lang w:val="en-GB"/>
        </w:rPr>
        <w:t>.</w:t>
      </w:r>
    </w:p>
    <w:p w14:paraId="77F2AAA6" w14:textId="77777777" w:rsidR="003C74CD" w:rsidRPr="003C74CD" w:rsidRDefault="003C74CD" w:rsidP="003C74CD">
      <w:pPr>
        <w:rPr>
          <w:highlight w:val="red"/>
          <w:lang w:val="en-GB"/>
        </w:rPr>
      </w:pPr>
    </w:p>
    <w:p w14:paraId="13300BBB" w14:textId="65BF14E2" w:rsidR="00256D8A" w:rsidRPr="001D5FCD" w:rsidRDefault="003C74CD" w:rsidP="003C74CD">
      <w:pPr>
        <w:rPr>
          <w:lang w:val="en-GB"/>
        </w:rPr>
      </w:pPr>
      <w:r w:rsidRPr="003C74CD">
        <w:rPr>
          <w:highlight w:val="red"/>
          <w:lang w:val="en-GB"/>
        </w:rPr>
        <w:lastRenderedPageBreak/>
        <w:t xml:space="preserve">By fulfilling these objectives, this document will serve as a foundational resource for ACME Inc., empowering the </w:t>
      </w:r>
      <w:r w:rsidR="00E83848">
        <w:rPr>
          <w:highlight w:val="red"/>
          <w:lang w:val="en-GB"/>
        </w:rPr>
        <w:t>organisation</w:t>
      </w:r>
      <w:r w:rsidRPr="003C74CD">
        <w:rPr>
          <w:highlight w:val="red"/>
          <w:lang w:val="en-GB"/>
        </w:rPr>
        <w:t xml:space="preserve"> to regain control over its network operations and fortify its security posture.</w:t>
      </w:r>
    </w:p>
    <w:p w14:paraId="43F8034A" w14:textId="724B9C13" w:rsidR="00DE344B" w:rsidRDefault="00DE344B" w:rsidP="00DE344B">
      <w:pPr>
        <w:pStyle w:val="Heading1"/>
      </w:pPr>
      <w:bookmarkStart w:id="2" w:name="_Toc185981693"/>
      <w:r>
        <w:lastRenderedPageBreak/>
        <w:t>Introduction to the network</w:t>
      </w:r>
      <w:bookmarkEnd w:id="2"/>
    </w:p>
    <w:p w14:paraId="5BAA192E" w14:textId="77777777" w:rsidR="00972689" w:rsidRDefault="00972689" w:rsidP="00972689">
      <w:pPr>
        <w:rPr>
          <w:lang w:val="en-GB"/>
        </w:rPr>
      </w:pPr>
    </w:p>
    <w:p w14:paraId="13B59AA8" w14:textId="77777777" w:rsidR="00972689" w:rsidRDefault="00972689" w:rsidP="00972689">
      <w:pPr>
        <w:rPr>
          <w:lang w:val="en-GB"/>
        </w:rPr>
      </w:pPr>
    </w:p>
    <w:p w14:paraId="38FAE863" w14:textId="430EA668" w:rsidR="00972689" w:rsidRDefault="00F51A4E" w:rsidP="00972689">
      <w:pPr>
        <w:pStyle w:val="Heading2"/>
      </w:pPr>
      <w:bookmarkStart w:id="3" w:name="_Ref185197065"/>
      <w:bookmarkStart w:id="4" w:name="_Toc185981694"/>
      <w:r>
        <w:t>Network Diagram</w:t>
      </w:r>
      <w:bookmarkEnd w:id="3"/>
      <w:bookmarkEnd w:id="4"/>
    </w:p>
    <w:p w14:paraId="518242F4" w14:textId="3C651B1F" w:rsidR="00F700DC" w:rsidRDefault="00074F6C" w:rsidP="00F700DC">
      <w:r>
        <w:rPr>
          <w:noProof/>
        </w:rPr>
        <w:drawing>
          <wp:inline distT="0" distB="0" distL="0" distR="0" wp14:anchorId="7AC5A3FF" wp14:editId="2BC76746">
            <wp:extent cx="5943600" cy="4719320"/>
            <wp:effectExtent l="0" t="0" r="0" b="5080"/>
            <wp:docPr id="285393587" name="Picture 2"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93587" name="Picture 2" descr="A diagram of a computer network&#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719320"/>
                    </a:xfrm>
                    <a:prstGeom prst="rect">
                      <a:avLst/>
                    </a:prstGeom>
                    <a:noFill/>
                    <a:ln>
                      <a:noFill/>
                    </a:ln>
                  </pic:spPr>
                </pic:pic>
              </a:graphicData>
            </a:graphic>
          </wp:inline>
        </w:drawing>
      </w:r>
    </w:p>
    <w:p w14:paraId="6BD30B0B" w14:textId="77777777" w:rsidR="004A36A2" w:rsidRDefault="004A36A2" w:rsidP="00F700DC"/>
    <w:p w14:paraId="463FA57B" w14:textId="77777777" w:rsidR="004A36A2" w:rsidRDefault="004A36A2" w:rsidP="00F700DC"/>
    <w:p w14:paraId="5C282222" w14:textId="77777777" w:rsidR="004A36A2" w:rsidRDefault="004A36A2" w:rsidP="00F700DC"/>
    <w:p w14:paraId="755E22C1" w14:textId="77777777" w:rsidR="004A36A2" w:rsidRPr="00F700DC" w:rsidRDefault="004A36A2" w:rsidP="00F700DC"/>
    <w:p w14:paraId="14DFFB2E" w14:textId="5087D3FE" w:rsidR="00D960F2" w:rsidRDefault="00D960F2" w:rsidP="00D960F2">
      <w:pPr>
        <w:pStyle w:val="Heading2"/>
        <w:rPr>
          <w:lang w:val="en-GB"/>
        </w:rPr>
      </w:pPr>
      <w:bookmarkStart w:id="5" w:name="_Toc185981695"/>
      <w:r>
        <w:rPr>
          <w:lang w:val="en-GB"/>
        </w:rPr>
        <w:lastRenderedPageBreak/>
        <w:t>IP Addresses</w:t>
      </w:r>
      <w:bookmarkEnd w:id="5"/>
    </w:p>
    <w:p w14:paraId="3862D52E" w14:textId="50B6B20C" w:rsidR="00CD2175" w:rsidRDefault="00CD2175" w:rsidP="005856C3">
      <w:pPr>
        <w:pStyle w:val="Caption"/>
      </w:pPr>
      <w:r>
        <w:t xml:space="preserve">Table </w:t>
      </w:r>
      <w:r>
        <w:fldChar w:fldCharType="begin"/>
      </w:r>
      <w:r>
        <w:instrText xml:space="preserve"> SEQ Table \* ARABIC </w:instrText>
      </w:r>
      <w:r>
        <w:fldChar w:fldCharType="separate"/>
      </w:r>
      <w:r>
        <w:rPr>
          <w:noProof/>
        </w:rPr>
        <w:t>1</w:t>
      </w:r>
      <w:r>
        <w:rPr>
          <w:noProof/>
        </w:rPr>
        <w:fldChar w:fldCharType="end"/>
      </w:r>
      <w:r>
        <w:t>: IP Address Table</w:t>
      </w:r>
    </w:p>
    <w:tbl>
      <w:tblPr>
        <w:tblStyle w:val="PlainTable1"/>
        <w:tblW w:w="0" w:type="auto"/>
        <w:tblLook w:val="04A0" w:firstRow="1" w:lastRow="0" w:firstColumn="1" w:lastColumn="0" w:noHBand="0" w:noVBand="1"/>
      </w:tblPr>
      <w:tblGrid>
        <w:gridCol w:w="2337"/>
        <w:gridCol w:w="2053"/>
        <w:gridCol w:w="4819"/>
      </w:tblGrid>
      <w:tr w:rsidR="006F0B13" w:rsidRPr="00B56EC4" w14:paraId="53E20381" w14:textId="77777777" w:rsidTr="00B56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79BA445" w14:textId="77777777" w:rsidR="006F0B13" w:rsidRPr="00B56EC4" w:rsidRDefault="006F0B13" w:rsidP="00CB6ACA">
            <w:pPr>
              <w:spacing w:line="276" w:lineRule="auto"/>
              <w:jc w:val="center"/>
              <w:rPr>
                <w:rFonts w:ascii="Aptos" w:hAnsi="Aptos" w:cstheme="minorHAnsi"/>
                <w:b w:val="0"/>
                <w:bCs w:val="0"/>
                <w:lang w:val="en-GB"/>
              </w:rPr>
            </w:pPr>
            <w:r w:rsidRPr="00B56EC4">
              <w:rPr>
                <w:rFonts w:ascii="Aptos" w:hAnsi="Aptos" w:cstheme="minorHAnsi"/>
                <w:b w:val="0"/>
                <w:bCs w:val="0"/>
                <w:lang w:val="en-GB"/>
              </w:rPr>
              <w:t>Device/Component</w:t>
            </w:r>
          </w:p>
        </w:tc>
        <w:tc>
          <w:tcPr>
            <w:tcW w:w="2053" w:type="dxa"/>
          </w:tcPr>
          <w:p w14:paraId="78F98F8E" w14:textId="77777777" w:rsidR="006F0B13" w:rsidRPr="00B56EC4" w:rsidRDefault="006F0B13" w:rsidP="00CB6ACA">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cstheme="minorHAnsi"/>
                <w:b w:val="0"/>
                <w:bCs w:val="0"/>
                <w:lang w:val="en-GB"/>
              </w:rPr>
            </w:pPr>
            <w:r w:rsidRPr="00B56EC4">
              <w:rPr>
                <w:rFonts w:ascii="Aptos" w:hAnsi="Aptos" w:cstheme="minorHAnsi"/>
                <w:b w:val="0"/>
                <w:bCs w:val="0"/>
                <w:lang w:val="en-GB"/>
              </w:rPr>
              <w:t>IP Address</w:t>
            </w:r>
          </w:p>
        </w:tc>
        <w:tc>
          <w:tcPr>
            <w:tcW w:w="4819" w:type="dxa"/>
          </w:tcPr>
          <w:p w14:paraId="7590ED06" w14:textId="77777777" w:rsidR="006F0B13" w:rsidRPr="00B56EC4" w:rsidRDefault="006F0B13" w:rsidP="00CB6ACA">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cstheme="minorHAnsi"/>
                <w:b w:val="0"/>
                <w:bCs w:val="0"/>
                <w:lang w:val="en-GB"/>
              </w:rPr>
            </w:pPr>
            <w:r w:rsidRPr="00B56EC4">
              <w:rPr>
                <w:rFonts w:ascii="Aptos" w:hAnsi="Aptos" w:cstheme="minorHAnsi"/>
                <w:b w:val="0"/>
                <w:bCs w:val="0"/>
                <w:lang w:val="en-GB"/>
              </w:rPr>
              <w:t>Notes</w:t>
            </w:r>
          </w:p>
        </w:tc>
      </w:tr>
      <w:tr w:rsidR="006F0B13" w:rsidRPr="00B56EC4" w14:paraId="0EF76954"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0AD3D50"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PC 1</w:t>
            </w:r>
          </w:p>
        </w:tc>
        <w:tc>
          <w:tcPr>
            <w:tcW w:w="2053" w:type="dxa"/>
          </w:tcPr>
          <w:p w14:paraId="3115EA8C"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192.168.0.210</w:t>
            </w:r>
          </w:p>
        </w:tc>
        <w:tc>
          <w:tcPr>
            <w:tcW w:w="4819" w:type="dxa"/>
          </w:tcPr>
          <w:p w14:paraId="49FD2168"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Switch</w:t>
            </w:r>
          </w:p>
        </w:tc>
      </w:tr>
      <w:tr w:rsidR="006F0B13" w:rsidRPr="00B56EC4" w14:paraId="2DAEC852" w14:textId="77777777" w:rsidTr="00B56EC4">
        <w:tc>
          <w:tcPr>
            <w:cnfStyle w:val="001000000000" w:firstRow="0" w:lastRow="0" w:firstColumn="1" w:lastColumn="0" w:oddVBand="0" w:evenVBand="0" w:oddHBand="0" w:evenHBand="0" w:firstRowFirstColumn="0" w:firstRowLastColumn="0" w:lastRowFirstColumn="0" w:lastRowLastColumn="0"/>
            <w:tcW w:w="2337" w:type="dxa"/>
          </w:tcPr>
          <w:p w14:paraId="44906720"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Kali Linux Machine</w:t>
            </w:r>
          </w:p>
        </w:tc>
        <w:tc>
          <w:tcPr>
            <w:tcW w:w="2053" w:type="dxa"/>
          </w:tcPr>
          <w:p w14:paraId="72D10586"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192.168.0.200</w:t>
            </w:r>
          </w:p>
        </w:tc>
        <w:tc>
          <w:tcPr>
            <w:tcW w:w="4819" w:type="dxa"/>
          </w:tcPr>
          <w:p w14:paraId="0CC2F146"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Switch</w:t>
            </w:r>
          </w:p>
        </w:tc>
      </w:tr>
      <w:tr w:rsidR="006F0B13" w:rsidRPr="00B56EC4" w14:paraId="46CE78EE"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547CCFB"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Router 1 (eth1)</w:t>
            </w:r>
          </w:p>
        </w:tc>
        <w:tc>
          <w:tcPr>
            <w:tcW w:w="2053" w:type="dxa"/>
          </w:tcPr>
          <w:p w14:paraId="4E8F6ED5"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192.168.0.225</w:t>
            </w:r>
          </w:p>
        </w:tc>
        <w:tc>
          <w:tcPr>
            <w:tcW w:w="4819" w:type="dxa"/>
          </w:tcPr>
          <w:p w14:paraId="44BAA165"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Point-to-point to Router 2</w:t>
            </w:r>
          </w:p>
        </w:tc>
      </w:tr>
      <w:tr w:rsidR="006F0B13" w:rsidRPr="00B56EC4" w14:paraId="5946AA8C" w14:textId="77777777" w:rsidTr="00B56EC4">
        <w:tc>
          <w:tcPr>
            <w:cnfStyle w:val="001000000000" w:firstRow="0" w:lastRow="0" w:firstColumn="1" w:lastColumn="0" w:oddVBand="0" w:evenVBand="0" w:oddHBand="0" w:evenHBand="0" w:firstRowFirstColumn="0" w:firstRowLastColumn="0" w:lastRowFirstColumn="0" w:lastRowLastColumn="0"/>
            <w:tcW w:w="2337" w:type="dxa"/>
          </w:tcPr>
          <w:p w14:paraId="7A02291C"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Router 1 (eth2)</w:t>
            </w:r>
          </w:p>
        </w:tc>
        <w:tc>
          <w:tcPr>
            <w:tcW w:w="2053" w:type="dxa"/>
          </w:tcPr>
          <w:p w14:paraId="3FF01188"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172.16.221.16</w:t>
            </w:r>
          </w:p>
        </w:tc>
        <w:tc>
          <w:tcPr>
            <w:tcW w:w="4819" w:type="dxa"/>
          </w:tcPr>
          <w:p w14:paraId="01C763A7"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Web Server 1</w:t>
            </w:r>
          </w:p>
        </w:tc>
      </w:tr>
      <w:tr w:rsidR="006F0B13" w:rsidRPr="00B56EC4" w14:paraId="4B684EE4"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709B580"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Router 1 (eth3)</w:t>
            </w:r>
          </w:p>
        </w:tc>
        <w:tc>
          <w:tcPr>
            <w:tcW w:w="2053" w:type="dxa"/>
          </w:tcPr>
          <w:p w14:paraId="1A84A48D"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192.168.0.193</w:t>
            </w:r>
          </w:p>
        </w:tc>
        <w:tc>
          <w:tcPr>
            <w:tcW w:w="4819" w:type="dxa"/>
          </w:tcPr>
          <w:p w14:paraId="1A97C4DF"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Switch</w:t>
            </w:r>
          </w:p>
        </w:tc>
      </w:tr>
      <w:tr w:rsidR="006F0B13" w:rsidRPr="00B56EC4" w14:paraId="7293FD1B" w14:textId="77777777" w:rsidTr="00B56EC4">
        <w:tc>
          <w:tcPr>
            <w:cnfStyle w:val="001000000000" w:firstRow="0" w:lastRow="0" w:firstColumn="1" w:lastColumn="0" w:oddVBand="0" w:evenVBand="0" w:oddHBand="0" w:evenHBand="0" w:firstRowFirstColumn="0" w:firstRowLastColumn="0" w:lastRowFirstColumn="0" w:lastRowLastColumn="0"/>
            <w:tcW w:w="2337" w:type="dxa"/>
          </w:tcPr>
          <w:p w14:paraId="7BA75D49"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Router 2 (eth1)</w:t>
            </w:r>
          </w:p>
        </w:tc>
        <w:tc>
          <w:tcPr>
            <w:tcW w:w="2053" w:type="dxa"/>
          </w:tcPr>
          <w:p w14:paraId="5EB2BF44"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192.168.0.33</w:t>
            </w:r>
          </w:p>
        </w:tc>
        <w:tc>
          <w:tcPr>
            <w:tcW w:w="4819" w:type="dxa"/>
          </w:tcPr>
          <w:p w14:paraId="31AA6FE9"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PC 2</w:t>
            </w:r>
          </w:p>
        </w:tc>
      </w:tr>
      <w:tr w:rsidR="006F0B13" w:rsidRPr="00B56EC4" w14:paraId="1DFF23E2"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261EF3E"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Router 2 (eth2)</w:t>
            </w:r>
          </w:p>
        </w:tc>
        <w:tc>
          <w:tcPr>
            <w:tcW w:w="2053" w:type="dxa"/>
          </w:tcPr>
          <w:p w14:paraId="7223EFDE"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192.168.0.229</w:t>
            </w:r>
          </w:p>
        </w:tc>
        <w:tc>
          <w:tcPr>
            <w:tcW w:w="4819" w:type="dxa"/>
          </w:tcPr>
          <w:p w14:paraId="4D9310FA"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Point-to-point to Router 3</w:t>
            </w:r>
          </w:p>
        </w:tc>
      </w:tr>
      <w:tr w:rsidR="006F0B13" w:rsidRPr="00B56EC4" w14:paraId="43976A4F" w14:textId="77777777" w:rsidTr="00B56EC4">
        <w:tc>
          <w:tcPr>
            <w:cnfStyle w:val="001000000000" w:firstRow="0" w:lastRow="0" w:firstColumn="1" w:lastColumn="0" w:oddVBand="0" w:evenVBand="0" w:oddHBand="0" w:evenHBand="0" w:firstRowFirstColumn="0" w:firstRowLastColumn="0" w:lastRowFirstColumn="0" w:lastRowLastColumn="0"/>
            <w:tcW w:w="2337" w:type="dxa"/>
          </w:tcPr>
          <w:p w14:paraId="60105F81"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Router 2 (eth3)</w:t>
            </w:r>
          </w:p>
        </w:tc>
        <w:tc>
          <w:tcPr>
            <w:tcW w:w="2053" w:type="dxa"/>
          </w:tcPr>
          <w:p w14:paraId="6F2CBFDC"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192.168.0.226</w:t>
            </w:r>
          </w:p>
        </w:tc>
        <w:tc>
          <w:tcPr>
            <w:tcW w:w="4819" w:type="dxa"/>
          </w:tcPr>
          <w:p w14:paraId="2266249D"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Point-to-point to Router 1</w:t>
            </w:r>
          </w:p>
        </w:tc>
      </w:tr>
      <w:tr w:rsidR="006F0B13" w:rsidRPr="00B56EC4" w14:paraId="1A54CEB9"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2D63949"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PC 2</w:t>
            </w:r>
          </w:p>
        </w:tc>
        <w:tc>
          <w:tcPr>
            <w:tcW w:w="2053" w:type="dxa"/>
          </w:tcPr>
          <w:p w14:paraId="0F605E2B"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192.168.0.34</w:t>
            </w:r>
          </w:p>
        </w:tc>
        <w:tc>
          <w:tcPr>
            <w:tcW w:w="4819" w:type="dxa"/>
          </w:tcPr>
          <w:p w14:paraId="246A3A8C"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Router 2</w:t>
            </w:r>
          </w:p>
        </w:tc>
      </w:tr>
      <w:tr w:rsidR="006F0B13" w:rsidRPr="00B56EC4" w14:paraId="58375AA8" w14:textId="77777777" w:rsidTr="00B56EC4">
        <w:tc>
          <w:tcPr>
            <w:cnfStyle w:val="001000000000" w:firstRow="0" w:lastRow="0" w:firstColumn="1" w:lastColumn="0" w:oddVBand="0" w:evenVBand="0" w:oddHBand="0" w:evenHBand="0" w:firstRowFirstColumn="0" w:firstRowLastColumn="0" w:lastRowFirstColumn="0" w:lastRowLastColumn="0"/>
            <w:tcW w:w="2337" w:type="dxa"/>
          </w:tcPr>
          <w:p w14:paraId="428B5C15"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PC 3</w:t>
            </w:r>
          </w:p>
        </w:tc>
        <w:tc>
          <w:tcPr>
            <w:tcW w:w="2053" w:type="dxa"/>
          </w:tcPr>
          <w:p w14:paraId="77587967"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13.13.13.13</w:t>
            </w:r>
          </w:p>
        </w:tc>
        <w:tc>
          <w:tcPr>
            <w:tcW w:w="4819" w:type="dxa"/>
          </w:tcPr>
          <w:p w14:paraId="774975C1"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PC 2</w:t>
            </w:r>
          </w:p>
        </w:tc>
      </w:tr>
      <w:tr w:rsidR="006F0B13" w:rsidRPr="00B56EC4" w14:paraId="3CCC4007"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E9DCE73"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Router 3 (eth1)</w:t>
            </w:r>
          </w:p>
        </w:tc>
        <w:tc>
          <w:tcPr>
            <w:tcW w:w="2053" w:type="dxa"/>
          </w:tcPr>
          <w:p w14:paraId="6705EF70"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192.168.0.130</w:t>
            </w:r>
          </w:p>
        </w:tc>
        <w:tc>
          <w:tcPr>
            <w:tcW w:w="4819" w:type="dxa"/>
          </w:tcPr>
          <w:p w14:paraId="71574A5A"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PC 4</w:t>
            </w:r>
          </w:p>
        </w:tc>
      </w:tr>
      <w:tr w:rsidR="006F0B13" w:rsidRPr="00B56EC4" w14:paraId="28145A26" w14:textId="77777777" w:rsidTr="00B56EC4">
        <w:tc>
          <w:tcPr>
            <w:cnfStyle w:val="001000000000" w:firstRow="0" w:lastRow="0" w:firstColumn="1" w:lastColumn="0" w:oddVBand="0" w:evenVBand="0" w:oddHBand="0" w:evenHBand="0" w:firstRowFirstColumn="0" w:firstRowLastColumn="0" w:lastRowFirstColumn="0" w:lastRowLastColumn="0"/>
            <w:tcW w:w="2337" w:type="dxa"/>
          </w:tcPr>
          <w:p w14:paraId="02C12496"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Router 3 (eth2)</w:t>
            </w:r>
          </w:p>
        </w:tc>
        <w:tc>
          <w:tcPr>
            <w:tcW w:w="2053" w:type="dxa"/>
          </w:tcPr>
          <w:p w14:paraId="46A55261"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192.168.0.233</w:t>
            </w:r>
          </w:p>
        </w:tc>
        <w:tc>
          <w:tcPr>
            <w:tcW w:w="4819" w:type="dxa"/>
          </w:tcPr>
          <w:p w14:paraId="358E1DA7"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Point-to-point to Firewall</w:t>
            </w:r>
          </w:p>
        </w:tc>
      </w:tr>
      <w:tr w:rsidR="006F0B13" w:rsidRPr="00B56EC4" w14:paraId="343586B0"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FD32C69"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Router 3 (eth3)</w:t>
            </w:r>
          </w:p>
        </w:tc>
        <w:tc>
          <w:tcPr>
            <w:tcW w:w="2053" w:type="dxa"/>
          </w:tcPr>
          <w:p w14:paraId="535B925B"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192.168.0.230</w:t>
            </w:r>
          </w:p>
        </w:tc>
        <w:tc>
          <w:tcPr>
            <w:tcW w:w="4819" w:type="dxa"/>
          </w:tcPr>
          <w:p w14:paraId="61E5492F"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Point-to-point to Router 2</w:t>
            </w:r>
          </w:p>
        </w:tc>
      </w:tr>
      <w:tr w:rsidR="006F0B13" w:rsidRPr="00B56EC4" w14:paraId="6D0736B5" w14:textId="77777777" w:rsidTr="00B56EC4">
        <w:tc>
          <w:tcPr>
            <w:cnfStyle w:val="001000000000" w:firstRow="0" w:lastRow="0" w:firstColumn="1" w:lastColumn="0" w:oddVBand="0" w:evenVBand="0" w:oddHBand="0" w:evenHBand="0" w:firstRowFirstColumn="0" w:firstRowLastColumn="0" w:lastRowFirstColumn="0" w:lastRowLastColumn="0"/>
            <w:tcW w:w="2337" w:type="dxa"/>
          </w:tcPr>
          <w:p w14:paraId="047CD606"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Firewall (WAN)</w:t>
            </w:r>
          </w:p>
        </w:tc>
        <w:tc>
          <w:tcPr>
            <w:tcW w:w="2053" w:type="dxa"/>
          </w:tcPr>
          <w:p w14:paraId="442B4D9D"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192.168.0.234</w:t>
            </w:r>
          </w:p>
        </w:tc>
        <w:tc>
          <w:tcPr>
            <w:tcW w:w="4819" w:type="dxa"/>
          </w:tcPr>
          <w:p w14:paraId="510FFA6E"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Router 3</w:t>
            </w:r>
          </w:p>
        </w:tc>
      </w:tr>
      <w:tr w:rsidR="006F0B13" w:rsidRPr="00B56EC4" w14:paraId="7356AC5F"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8CABB69"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Firewall (LAN)</w:t>
            </w:r>
          </w:p>
        </w:tc>
        <w:tc>
          <w:tcPr>
            <w:tcW w:w="2053" w:type="dxa"/>
          </w:tcPr>
          <w:p w14:paraId="24847626"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192.168.0.97</w:t>
            </w:r>
          </w:p>
        </w:tc>
        <w:tc>
          <w:tcPr>
            <w:tcW w:w="4819" w:type="dxa"/>
          </w:tcPr>
          <w:p w14:paraId="319D1C62"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Router 4</w:t>
            </w:r>
          </w:p>
        </w:tc>
      </w:tr>
      <w:tr w:rsidR="006F0B13" w:rsidRPr="00B56EC4" w14:paraId="20A59B25" w14:textId="77777777" w:rsidTr="00B56EC4">
        <w:tc>
          <w:tcPr>
            <w:cnfStyle w:val="001000000000" w:firstRow="0" w:lastRow="0" w:firstColumn="1" w:lastColumn="0" w:oddVBand="0" w:evenVBand="0" w:oddHBand="0" w:evenHBand="0" w:firstRowFirstColumn="0" w:firstRowLastColumn="0" w:lastRowFirstColumn="0" w:lastRowLastColumn="0"/>
            <w:tcW w:w="2337" w:type="dxa"/>
          </w:tcPr>
          <w:p w14:paraId="5F1FB15F"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Firewall (DMZ)</w:t>
            </w:r>
          </w:p>
        </w:tc>
        <w:tc>
          <w:tcPr>
            <w:tcW w:w="2053" w:type="dxa"/>
          </w:tcPr>
          <w:p w14:paraId="5DE462E6"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192.168.0.242</w:t>
            </w:r>
          </w:p>
        </w:tc>
        <w:tc>
          <w:tcPr>
            <w:tcW w:w="4819" w:type="dxa"/>
          </w:tcPr>
          <w:p w14:paraId="77FF8531"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Web Server 2</w:t>
            </w:r>
          </w:p>
        </w:tc>
      </w:tr>
      <w:tr w:rsidR="006F0B13" w:rsidRPr="00B56EC4" w14:paraId="19DF7BFB"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C3D951D"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Router 4 (eth1)</w:t>
            </w:r>
          </w:p>
        </w:tc>
        <w:tc>
          <w:tcPr>
            <w:tcW w:w="2053" w:type="dxa"/>
          </w:tcPr>
          <w:p w14:paraId="318E35A1" w14:textId="21FCEE2E"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192.168.0.6</w:t>
            </w:r>
            <w:r w:rsidR="0098356A" w:rsidRPr="00B56EC4">
              <w:rPr>
                <w:rFonts w:ascii="Aptos" w:hAnsi="Aptos" w:cstheme="minorHAnsi"/>
                <w:lang w:val="en-GB"/>
              </w:rPr>
              <w:t>5</w:t>
            </w:r>
          </w:p>
        </w:tc>
        <w:tc>
          <w:tcPr>
            <w:tcW w:w="4819" w:type="dxa"/>
          </w:tcPr>
          <w:p w14:paraId="638FACA7"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Admin PC</w:t>
            </w:r>
          </w:p>
        </w:tc>
      </w:tr>
      <w:tr w:rsidR="006F0B13" w:rsidRPr="00B56EC4" w14:paraId="0335D611" w14:textId="77777777" w:rsidTr="00B56EC4">
        <w:tc>
          <w:tcPr>
            <w:cnfStyle w:val="001000000000" w:firstRow="0" w:lastRow="0" w:firstColumn="1" w:lastColumn="0" w:oddVBand="0" w:evenVBand="0" w:oddHBand="0" w:evenHBand="0" w:firstRowFirstColumn="0" w:firstRowLastColumn="0" w:lastRowFirstColumn="0" w:lastRowLastColumn="0"/>
            <w:tcW w:w="2337" w:type="dxa"/>
          </w:tcPr>
          <w:p w14:paraId="2DA40295"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Router 4 (eth2)</w:t>
            </w:r>
          </w:p>
        </w:tc>
        <w:tc>
          <w:tcPr>
            <w:tcW w:w="2053" w:type="dxa"/>
          </w:tcPr>
          <w:p w14:paraId="0803E307"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192.168.0.98</w:t>
            </w:r>
          </w:p>
        </w:tc>
        <w:tc>
          <w:tcPr>
            <w:tcW w:w="4819" w:type="dxa"/>
          </w:tcPr>
          <w:p w14:paraId="7F0879CE" w14:textId="7F8D187D"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Firewall</w:t>
            </w:r>
            <w:r w:rsidR="00B16021" w:rsidRPr="00B56EC4">
              <w:rPr>
                <w:rFonts w:ascii="Aptos" w:hAnsi="Aptos" w:cstheme="minorHAnsi"/>
                <w:lang w:val="en-GB"/>
              </w:rPr>
              <w:t xml:space="preserve"> &amp; LAN</w:t>
            </w:r>
          </w:p>
        </w:tc>
      </w:tr>
      <w:tr w:rsidR="006F0B13" w:rsidRPr="00B56EC4" w14:paraId="753053E8"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361F1F6" w14:textId="1309DFF9"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PC 5</w:t>
            </w:r>
          </w:p>
        </w:tc>
        <w:tc>
          <w:tcPr>
            <w:tcW w:w="2053" w:type="dxa"/>
          </w:tcPr>
          <w:p w14:paraId="1F8C5585"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192.168.0.66</w:t>
            </w:r>
          </w:p>
        </w:tc>
        <w:tc>
          <w:tcPr>
            <w:tcW w:w="4819" w:type="dxa"/>
          </w:tcPr>
          <w:p w14:paraId="1AD84088"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Router 4</w:t>
            </w:r>
          </w:p>
        </w:tc>
      </w:tr>
      <w:tr w:rsidR="006F0B13" w:rsidRPr="00B56EC4" w14:paraId="43276CA6" w14:textId="77777777" w:rsidTr="00B56EC4">
        <w:tc>
          <w:tcPr>
            <w:cnfStyle w:val="001000000000" w:firstRow="0" w:lastRow="0" w:firstColumn="1" w:lastColumn="0" w:oddVBand="0" w:evenVBand="0" w:oddHBand="0" w:evenHBand="0" w:firstRowFirstColumn="0" w:firstRowLastColumn="0" w:lastRowFirstColumn="0" w:lastRowLastColumn="0"/>
            <w:tcW w:w="2337" w:type="dxa"/>
          </w:tcPr>
          <w:p w14:paraId="5A0FD574"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Web Server 1</w:t>
            </w:r>
          </w:p>
        </w:tc>
        <w:tc>
          <w:tcPr>
            <w:tcW w:w="2053" w:type="dxa"/>
          </w:tcPr>
          <w:p w14:paraId="2C7CABD1"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172.16.221.237</w:t>
            </w:r>
          </w:p>
        </w:tc>
        <w:tc>
          <w:tcPr>
            <w:tcW w:w="4819" w:type="dxa"/>
          </w:tcPr>
          <w:p w14:paraId="144C034D" w14:textId="77777777" w:rsidR="006F0B13" w:rsidRPr="00B56EC4" w:rsidRDefault="006F0B13" w:rsidP="00E62887">
            <w:pPr>
              <w:spacing w:line="480"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Router 1</w:t>
            </w:r>
          </w:p>
        </w:tc>
      </w:tr>
      <w:tr w:rsidR="006F0B13" w:rsidRPr="00B56EC4" w14:paraId="5CFCE21E"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A8007AD" w14:textId="77777777" w:rsidR="006F0B13" w:rsidRPr="00B56EC4" w:rsidRDefault="006F0B13" w:rsidP="00E62887">
            <w:pPr>
              <w:spacing w:line="480" w:lineRule="auto"/>
              <w:jc w:val="both"/>
              <w:rPr>
                <w:rFonts w:ascii="Aptos" w:hAnsi="Aptos" w:cstheme="minorHAnsi"/>
                <w:b w:val="0"/>
                <w:bCs w:val="0"/>
                <w:lang w:val="en-GB"/>
              </w:rPr>
            </w:pPr>
            <w:r w:rsidRPr="00B56EC4">
              <w:rPr>
                <w:rFonts w:ascii="Aptos" w:hAnsi="Aptos" w:cstheme="minorHAnsi"/>
                <w:b w:val="0"/>
                <w:bCs w:val="0"/>
                <w:lang w:val="en-GB"/>
              </w:rPr>
              <w:t>Web Server 2</w:t>
            </w:r>
          </w:p>
        </w:tc>
        <w:tc>
          <w:tcPr>
            <w:tcW w:w="2053" w:type="dxa"/>
          </w:tcPr>
          <w:p w14:paraId="7CB35CD9"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192.168.0.242</w:t>
            </w:r>
          </w:p>
        </w:tc>
        <w:tc>
          <w:tcPr>
            <w:tcW w:w="4819" w:type="dxa"/>
          </w:tcPr>
          <w:p w14:paraId="333A41D9" w14:textId="77777777" w:rsidR="006F0B13" w:rsidRPr="00B56EC4" w:rsidRDefault="006F0B13" w:rsidP="00E62887">
            <w:pPr>
              <w:spacing w:line="480"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lang w:val="en-GB"/>
              </w:rPr>
            </w:pPr>
            <w:r w:rsidRPr="00B56EC4">
              <w:rPr>
                <w:rFonts w:ascii="Aptos" w:hAnsi="Aptos" w:cstheme="minorHAnsi"/>
                <w:lang w:val="en-GB"/>
              </w:rPr>
              <w:t>Connected to Firewall</w:t>
            </w:r>
          </w:p>
        </w:tc>
      </w:tr>
    </w:tbl>
    <w:p w14:paraId="0472C768" w14:textId="77777777" w:rsidR="00A55D70" w:rsidRPr="003C5B4D" w:rsidRDefault="00A55D70" w:rsidP="00E62887">
      <w:pPr>
        <w:spacing w:line="480" w:lineRule="auto"/>
        <w:rPr>
          <w:rFonts w:asciiTheme="minorHAnsi" w:hAnsiTheme="minorHAnsi" w:cstheme="minorHAnsi"/>
          <w:lang w:val="en-GB"/>
        </w:rPr>
      </w:pPr>
    </w:p>
    <w:p w14:paraId="4E3194A8" w14:textId="77777777" w:rsidR="00BC72EE" w:rsidRPr="003C5B4D" w:rsidRDefault="00BC72EE" w:rsidP="00E62887">
      <w:pPr>
        <w:spacing w:line="480" w:lineRule="auto"/>
        <w:rPr>
          <w:rFonts w:asciiTheme="minorHAnsi" w:hAnsiTheme="minorHAnsi" w:cstheme="minorHAnsi"/>
          <w:lang w:val="en-GB"/>
        </w:rPr>
      </w:pPr>
    </w:p>
    <w:p w14:paraId="0750277B" w14:textId="77777777" w:rsidR="00BC72EE" w:rsidRPr="003C5B4D" w:rsidRDefault="00BC72EE" w:rsidP="00E62887">
      <w:pPr>
        <w:spacing w:line="480" w:lineRule="auto"/>
        <w:rPr>
          <w:rFonts w:asciiTheme="minorHAnsi" w:hAnsiTheme="minorHAnsi" w:cstheme="minorHAnsi"/>
          <w:lang w:val="en-GB"/>
        </w:rPr>
      </w:pPr>
    </w:p>
    <w:p w14:paraId="1342CD6A" w14:textId="77777777" w:rsidR="00A55D70" w:rsidRPr="003C5B4D" w:rsidRDefault="00A55D70" w:rsidP="00FE2F0F">
      <w:pPr>
        <w:rPr>
          <w:rFonts w:asciiTheme="minorHAnsi" w:hAnsiTheme="minorHAnsi" w:cstheme="minorHAnsi"/>
          <w:lang w:val="en-GB"/>
        </w:rPr>
      </w:pPr>
    </w:p>
    <w:p w14:paraId="46285D58" w14:textId="77777777" w:rsidR="00A55D70" w:rsidRPr="003C5B4D" w:rsidRDefault="00A55D70" w:rsidP="00FE2F0F">
      <w:pPr>
        <w:rPr>
          <w:rFonts w:asciiTheme="minorHAnsi" w:hAnsiTheme="minorHAnsi" w:cstheme="minorHAnsi"/>
          <w:lang w:val="en-GB"/>
        </w:rPr>
      </w:pPr>
    </w:p>
    <w:p w14:paraId="52ACAF33" w14:textId="77777777" w:rsidR="00A55D70" w:rsidRPr="003C5B4D" w:rsidRDefault="00A55D70" w:rsidP="00FE2F0F">
      <w:pPr>
        <w:rPr>
          <w:rFonts w:asciiTheme="minorHAnsi" w:hAnsiTheme="minorHAnsi" w:cstheme="minorHAnsi"/>
          <w:lang w:val="en-GB"/>
        </w:rPr>
      </w:pPr>
    </w:p>
    <w:p w14:paraId="215766A7" w14:textId="77777777" w:rsidR="00CB6ACA" w:rsidRPr="003C5B4D" w:rsidRDefault="00CB6ACA" w:rsidP="00FE2F0F">
      <w:pPr>
        <w:rPr>
          <w:rFonts w:asciiTheme="minorHAnsi" w:hAnsiTheme="minorHAnsi" w:cstheme="minorHAnsi"/>
          <w:lang w:val="en-GB"/>
        </w:rPr>
      </w:pPr>
    </w:p>
    <w:p w14:paraId="61864BA2" w14:textId="77777777" w:rsidR="00CB6ACA" w:rsidRPr="003C5B4D" w:rsidRDefault="00CB6ACA" w:rsidP="00FE2F0F">
      <w:pPr>
        <w:rPr>
          <w:rFonts w:asciiTheme="minorHAnsi" w:hAnsiTheme="minorHAnsi" w:cstheme="minorHAnsi"/>
          <w:lang w:val="en-GB"/>
        </w:rPr>
      </w:pPr>
    </w:p>
    <w:p w14:paraId="04DCEC2E" w14:textId="77777777" w:rsidR="00CB6ACA" w:rsidRPr="003C5B4D" w:rsidRDefault="00CB6ACA" w:rsidP="00FE2F0F">
      <w:pPr>
        <w:rPr>
          <w:rFonts w:asciiTheme="minorHAnsi" w:hAnsiTheme="minorHAnsi" w:cstheme="minorHAnsi"/>
          <w:lang w:val="en-GB"/>
        </w:rPr>
      </w:pPr>
    </w:p>
    <w:p w14:paraId="43BA6359" w14:textId="77777777" w:rsidR="00972689" w:rsidRPr="00052CC0" w:rsidRDefault="00972689" w:rsidP="00052CC0">
      <w:pPr>
        <w:pStyle w:val="Heading2"/>
      </w:pPr>
      <w:bookmarkStart w:id="6" w:name="_Toc185981696"/>
      <w:r w:rsidRPr="00052CC0">
        <w:t>Subnet Table</w:t>
      </w:r>
      <w:bookmarkEnd w:id="6"/>
    </w:p>
    <w:p w14:paraId="4B50CA25" w14:textId="2CF20106" w:rsidR="004363BC" w:rsidRDefault="004363BC" w:rsidP="005856C3">
      <w:pPr>
        <w:pStyle w:val="Caption"/>
      </w:pPr>
      <w:bookmarkStart w:id="7" w:name="_Ref184910383"/>
      <w:bookmarkStart w:id="8" w:name="_Ref184910377"/>
      <w:r>
        <w:t xml:space="preserve">Table </w:t>
      </w:r>
      <w:r w:rsidR="00CD2175">
        <w:fldChar w:fldCharType="begin"/>
      </w:r>
      <w:r w:rsidR="00CD2175">
        <w:instrText xml:space="preserve"> SEQ Table \* ARABIC </w:instrText>
      </w:r>
      <w:r w:rsidR="00CD2175">
        <w:fldChar w:fldCharType="separate"/>
      </w:r>
      <w:r w:rsidR="00CD2175">
        <w:rPr>
          <w:noProof/>
        </w:rPr>
        <w:t>2</w:t>
      </w:r>
      <w:r w:rsidR="00CD2175">
        <w:rPr>
          <w:noProof/>
        </w:rPr>
        <w:fldChar w:fldCharType="end"/>
      </w:r>
      <w:bookmarkEnd w:id="7"/>
      <w:r>
        <w:t>: Subnet Table</w:t>
      </w:r>
      <w:bookmarkEnd w:id="8"/>
    </w:p>
    <w:tbl>
      <w:tblPr>
        <w:tblStyle w:val="PlainTable1"/>
        <w:tblW w:w="0" w:type="auto"/>
        <w:tblLook w:val="04A0" w:firstRow="1" w:lastRow="0" w:firstColumn="1" w:lastColumn="0" w:noHBand="0" w:noVBand="1"/>
      </w:tblPr>
      <w:tblGrid>
        <w:gridCol w:w="995"/>
        <w:gridCol w:w="2017"/>
        <w:gridCol w:w="1815"/>
        <w:gridCol w:w="1698"/>
        <w:gridCol w:w="995"/>
        <w:gridCol w:w="1830"/>
      </w:tblGrid>
      <w:tr w:rsidR="00D62C44" w:rsidRPr="00B56EC4" w14:paraId="156F7B09" w14:textId="77777777" w:rsidTr="00B56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7C652604" w14:textId="6A249136" w:rsidR="00D62C44" w:rsidRPr="00B56EC4" w:rsidRDefault="00D62C44" w:rsidP="00CB6ACA">
            <w:pPr>
              <w:spacing w:line="276" w:lineRule="auto"/>
              <w:jc w:val="both"/>
              <w:rPr>
                <w:rFonts w:ascii="Aptos" w:hAnsi="Aptos" w:cstheme="minorHAnsi"/>
                <w:b w:val="0"/>
                <w:bCs w:val="0"/>
                <w:lang w:val="en-GB"/>
              </w:rPr>
            </w:pPr>
            <w:r w:rsidRPr="00B56EC4">
              <w:rPr>
                <w:rFonts w:ascii="Aptos" w:hAnsi="Aptos" w:cstheme="minorHAnsi"/>
                <w:b w:val="0"/>
                <w:bCs w:val="0"/>
                <w:lang w:val="en-GB"/>
              </w:rPr>
              <w:t>Subnet Number</w:t>
            </w:r>
          </w:p>
        </w:tc>
        <w:tc>
          <w:tcPr>
            <w:tcW w:w="2067" w:type="dxa"/>
          </w:tcPr>
          <w:p w14:paraId="4F707105" w14:textId="491C39DD" w:rsidR="00D62C44" w:rsidRPr="00B56EC4" w:rsidRDefault="00D62C44" w:rsidP="00CB6ACA">
            <w:pPr>
              <w:spacing w:line="276" w:lineRule="auto"/>
              <w:jc w:val="both"/>
              <w:cnfStyle w:val="100000000000" w:firstRow="1" w:lastRow="0" w:firstColumn="0" w:lastColumn="0" w:oddVBand="0" w:evenVBand="0" w:oddHBand="0" w:evenHBand="0" w:firstRowFirstColumn="0" w:firstRowLastColumn="0" w:lastRowFirstColumn="0" w:lastRowLastColumn="0"/>
              <w:rPr>
                <w:rFonts w:ascii="Aptos" w:hAnsi="Aptos" w:cstheme="minorHAnsi"/>
                <w:b w:val="0"/>
                <w:bCs w:val="0"/>
              </w:rPr>
            </w:pPr>
            <w:r w:rsidRPr="00B56EC4">
              <w:rPr>
                <w:rFonts w:ascii="Aptos" w:hAnsi="Aptos" w:cstheme="minorHAnsi"/>
                <w:b w:val="0"/>
                <w:bCs w:val="0"/>
              </w:rPr>
              <w:t>Subnet Address</w:t>
            </w:r>
          </w:p>
        </w:tc>
        <w:tc>
          <w:tcPr>
            <w:tcW w:w="1721" w:type="dxa"/>
          </w:tcPr>
          <w:p w14:paraId="27ACB98A" w14:textId="52BBA4BD" w:rsidR="00D62C44" w:rsidRPr="00B56EC4" w:rsidRDefault="00AC6935" w:rsidP="00CB6ACA">
            <w:pPr>
              <w:spacing w:line="276" w:lineRule="auto"/>
              <w:jc w:val="both"/>
              <w:cnfStyle w:val="100000000000" w:firstRow="1" w:lastRow="0" w:firstColumn="0" w:lastColumn="0" w:oddVBand="0" w:evenVBand="0" w:oddHBand="0" w:evenHBand="0" w:firstRowFirstColumn="0" w:firstRowLastColumn="0" w:lastRowFirstColumn="0" w:lastRowLastColumn="0"/>
              <w:rPr>
                <w:rFonts w:ascii="Aptos" w:hAnsi="Aptos" w:cstheme="minorHAnsi"/>
                <w:b w:val="0"/>
                <w:bCs w:val="0"/>
              </w:rPr>
            </w:pPr>
            <w:r w:rsidRPr="00B56EC4">
              <w:rPr>
                <w:rFonts w:ascii="Aptos" w:hAnsi="Aptos" w:cstheme="minorHAnsi"/>
                <w:b w:val="0"/>
                <w:bCs w:val="0"/>
              </w:rPr>
              <w:t>Subnet Mask</w:t>
            </w:r>
          </w:p>
        </w:tc>
        <w:tc>
          <w:tcPr>
            <w:tcW w:w="1610" w:type="dxa"/>
          </w:tcPr>
          <w:p w14:paraId="2856AC1D" w14:textId="6A95C0B8" w:rsidR="00D62C44" w:rsidRPr="00B56EC4" w:rsidRDefault="00753AD7" w:rsidP="00CB6ACA">
            <w:pPr>
              <w:spacing w:line="276" w:lineRule="auto"/>
              <w:jc w:val="both"/>
              <w:cnfStyle w:val="100000000000" w:firstRow="1" w:lastRow="0" w:firstColumn="0" w:lastColumn="0" w:oddVBand="0" w:evenVBand="0" w:oddHBand="0" w:evenHBand="0" w:firstRowFirstColumn="0" w:firstRowLastColumn="0" w:lastRowFirstColumn="0" w:lastRowLastColumn="0"/>
              <w:rPr>
                <w:rFonts w:ascii="Aptos" w:hAnsi="Aptos" w:cstheme="minorHAnsi"/>
                <w:b w:val="0"/>
                <w:bCs w:val="0"/>
              </w:rPr>
            </w:pPr>
            <w:r w:rsidRPr="00B56EC4">
              <w:rPr>
                <w:rFonts w:ascii="Aptos" w:hAnsi="Aptos" w:cstheme="minorHAnsi"/>
                <w:b w:val="0"/>
                <w:bCs w:val="0"/>
              </w:rPr>
              <w:t>Host Range</w:t>
            </w:r>
          </w:p>
        </w:tc>
        <w:tc>
          <w:tcPr>
            <w:tcW w:w="965" w:type="dxa"/>
          </w:tcPr>
          <w:p w14:paraId="2015AB3B" w14:textId="399A0ED5" w:rsidR="00D62C44" w:rsidRPr="00B56EC4" w:rsidRDefault="00753AD7" w:rsidP="00CB6ACA">
            <w:pPr>
              <w:spacing w:line="276" w:lineRule="auto"/>
              <w:jc w:val="both"/>
              <w:cnfStyle w:val="100000000000" w:firstRow="1" w:lastRow="0" w:firstColumn="0" w:lastColumn="0" w:oddVBand="0" w:evenVBand="0" w:oddHBand="0" w:evenHBand="0" w:firstRowFirstColumn="0" w:firstRowLastColumn="0" w:lastRowFirstColumn="0" w:lastRowLastColumn="0"/>
              <w:rPr>
                <w:rFonts w:ascii="Aptos" w:hAnsi="Aptos" w:cstheme="minorHAnsi"/>
                <w:b w:val="0"/>
                <w:bCs w:val="0"/>
              </w:rPr>
            </w:pPr>
            <w:r w:rsidRPr="00B56EC4">
              <w:rPr>
                <w:rFonts w:ascii="Aptos" w:hAnsi="Aptos" w:cstheme="minorHAnsi"/>
                <w:b w:val="0"/>
                <w:bCs w:val="0"/>
              </w:rPr>
              <w:t>Number Of Usable Hosts,</w:t>
            </w:r>
          </w:p>
        </w:tc>
        <w:tc>
          <w:tcPr>
            <w:tcW w:w="1881" w:type="dxa"/>
          </w:tcPr>
          <w:p w14:paraId="6AA9F6D7" w14:textId="61D38781" w:rsidR="00D62C44" w:rsidRPr="00B56EC4" w:rsidRDefault="008030BD" w:rsidP="00CB6ACA">
            <w:pPr>
              <w:spacing w:line="276" w:lineRule="auto"/>
              <w:jc w:val="both"/>
              <w:cnfStyle w:val="100000000000" w:firstRow="1" w:lastRow="0" w:firstColumn="0" w:lastColumn="0" w:oddVBand="0" w:evenVBand="0" w:oddHBand="0" w:evenHBand="0" w:firstRowFirstColumn="0" w:firstRowLastColumn="0" w:lastRowFirstColumn="0" w:lastRowLastColumn="0"/>
              <w:rPr>
                <w:rFonts w:ascii="Aptos" w:hAnsi="Aptos" w:cstheme="minorHAnsi"/>
                <w:b w:val="0"/>
                <w:bCs w:val="0"/>
              </w:rPr>
            </w:pPr>
            <w:r w:rsidRPr="00B56EC4">
              <w:rPr>
                <w:rFonts w:ascii="Aptos" w:hAnsi="Aptos" w:cstheme="minorHAnsi"/>
                <w:b w:val="0"/>
                <w:bCs w:val="0"/>
              </w:rPr>
              <w:t>Broadcast Address</w:t>
            </w:r>
          </w:p>
        </w:tc>
      </w:tr>
      <w:tr w:rsidR="00D62C44" w:rsidRPr="00B56EC4" w14:paraId="6BA9937F"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2C150E38" w14:textId="28571E12" w:rsidR="00D62C44" w:rsidRPr="00B56EC4" w:rsidRDefault="00D62C44" w:rsidP="00CB6ACA">
            <w:pPr>
              <w:spacing w:line="276" w:lineRule="auto"/>
              <w:jc w:val="both"/>
              <w:rPr>
                <w:rFonts w:ascii="Aptos" w:hAnsi="Aptos" w:cstheme="minorHAnsi"/>
                <w:b w:val="0"/>
                <w:bCs w:val="0"/>
                <w:highlight w:val="blue"/>
                <w:lang w:val="en-GB"/>
              </w:rPr>
            </w:pPr>
            <w:r w:rsidRPr="00B56EC4">
              <w:rPr>
                <w:rFonts w:ascii="Aptos" w:hAnsi="Aptos" w:cstheme="minorHAnsi"/>
                <w:b w:val="0"/>
                <w:bCs w:val="0"/>
                <w:highlight w:val="blue"/>
                <w:lang w:val="en-GB"/>
              </w:rPr>
              <w:t>1</w:t>
            </w:r>
          </w:p>
        </w:tc>
        <w:tc>
          <w:tcPr>
            <w:tcW w:w="2067" w:type="dxa"/>
          </w:tcPr>
          <w:p w14:paraId="3ECF3C5B" w14:textId="184972B8"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blue"/>
                <w:lang w:val="en-GB"/>
              </w:rPr>
            </w:pPr>
            <w:r w:rsidRPr="00B56EC4">
              <w:rPr>
                <w:rFonts w:ascii="Aptos" w:hAnsi="Aptos" w:cstheme="minorHAnsi"/>
                <w:highlight w:val="blue"/>
              </w:rPr>
              <w:t>192.168.0.192/27</w:t>
            </w:r>
          </w:p>
        </w:tc>
        <w:tc>
          <w:tcPr>
            <w:tcW w:w="1721" w:type="dxa"/>
          </w:tcPr>
          <w:p w14:paraId="2F4B49DF" w14:textId="54C2AB73"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blue"/>
                <w:lang w:val="en-GB"/>
              </w:rPr>
            </w:pPr>
            <w:r w:rsidRPr="00B56EC4">
              <w:rPr>
                <w:rFonts w:ascii="Aptos" w:hAnsi="Aptos" w:cstheme="minorHAnsi"/>
                <w:highlight w:val="blue"/>
              </w:rPr>
              <w:t>225.225.225.224</w:t>
            </w:r>
          </w:p>
        </w:tc>
        <w:tc>
          <w:tcPr>
            <w:tcW w:w="1610" w:type="dxa"/>
          </w:tcPr>
          <w:p w14:paraId="765DCF8B" w14:textId="4B3833DE"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blue"/>
                <w:lang w:val="en-GB"/>
              </w:rPr>
            </w:pPr>
            <w:r w:rsidRPr="00B56EC4">
              <w:rPr>
                <w:rFonts w:ascii="Aptos" w:hAnsi="Aptos" w:cstheme="minorHAnsi"/>
                <w:highlight w:val="blue"/>
              </w:rPr>
              <w:t>192.168.0.192-192.168.0.222</w:t>
            </w:r>
          </w:p>
        </w:tc>
        <w:tc>
          <w:tcPr>
            <w:tcW w:w="965" w:type="dxa"/>
          </w:tcPr>
          <w:p w14:paraId="07EFF80B" w14:textId="462AA45D"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blue"/>
                <w:lang w:val="en-GB"/>
              </w:rPr>
            </w:pPr>
            <w:r w:rsidRPr="00B56EC4">
              <w:rPr>
                <w:rFonts w:ascii="Aptos" w:hAnsi="Aptos" w:cstheme="minorHAnsi"/>
                <w:highlight w:val="blue"/>
              </w:rPr>
              <w:t>30</w:t>
            </w:r>
          </w:p>
        </w:tc>
        <w:tc>
          <w:tcPr>
            <w:tcW w:w="1881" w:type="dxa"/>
          </w:tcPr>
          <w:p w14:paraId="7D100C02" w14:textId="6CF06005"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blue"/>
                <w:lang w:val="en-GB"/>
              </w:rPr>
            </w:pPr>
            <w:r w:rsidRPr="00B56EC4">
              <w:rPr>
                <w:rFonts w:ascii="Aptos" w:hAnsi="Aptos" w:cstheme="minorHAnsi"/>
                <w:highlight w:val="blue"/>
              </w:rPr>
              <w:t>192.168.0.223</w:t>
            </w:r>
          </w:p>
        </w:tc>
      </w:tr>
      <w:tr w:rsidR="00D62C44" w:rsidRPr="00B56EC4" w14:paraId="5681D7C0" w14:textId="77777777" w:rsidTr="00B56EC4">
        <w:tc>
          <w:tcPr>
            <w:cnfStyle w:val="001000000000" w:firstRow="0" w:lastRow="0" w:firstColumn="1" w:lastColumn="0" w:oddVBand="0" w:evenVBand="0" w:oddHBand="0" w:evenHBand="0" w:firstRowFirstColumn="0" w:firstRowLastColumn="0" w:lastRowFirstColumn="0" w:lastRowLastColumn="0"/>
            <w:tcW w:w="965" w:type="dxa"/>
          </w:tcPr>
          <w:p w14:paraId="2C27CBF3" w14:textId="4E3EB602" w:rsidR="00D62C44" w:rsidRPr="00B56EC4" w:rsidRDefault="00D62C44" w:rsidP="00CB6ACA">
            <w:pPr>
              <w:spacing w:line="276" w:lineRule="auto"/>
              <w:jc w:val="both"/>
              <w:rPr>
                <w:rFonts w:ascii="Aptos" w:hAnsi="Aptos" w:cstheme="minorHAnsi"/>
                <w:b w:val="0"/>
                <w:bCs w:val="0"/>
                <w:highlight w:val="green"/>
                <w:lang w:val="en-GB"/>
              </w:rPr>
            </w:pPr>
            <w:r w:rsidRPr="00B56EC4">
              <w:rPr>
                <w:rFonts w:ascii="Aptos" w:hAnsi="Aptos" w:cstheme="minorHAnsi"/>
                <w:b w:val="0"/>
                <w:bCs w:val="0"/>
                <w:highlight w:val="green"/>
                <w:lang w:val="en-GB"/>
              </w:rPr>
              <w:t>2</w:t>
            </w:r>
          </w:p>
        </w:tc>
        <w:tc>
          <w:tcPr>
            <w:tcW w:w="2067" w:type="dxa"/>
          </w:tcPr>
          <w:p w14:paraId="0DC7F45C" w14:textId="5CA090A8"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green"/>
              </w:rPr>
            </w:pPr>
            <w:r w:rsidRPr="00B56EC4">
              <w:rPr>
                <w:rFonts w:ascii="Aptos" w:hAnsi="Aptos" w:cstheme="minorHAnsi"/>
                <w:highlight w:val="green"/>
              </w:rPr>
              <w:t>172.16.221.0/24</w:t>
            </w:r>
          </w:p>
        </w:tc>
        <w:tc>
          <w:tcPr>
            <w:tcW w:w="1721" w:type="dxa"/>
          </w:tcPr>
          <w:p w14:paraId="4AF6210C" w14:textId="16DA6C27"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green"/>
              </w:rPr>
            </w:pPr>
            <w:r w:rsidRPr="00B56EC4">
              <w:rPr>
                <w:rFonts w:ascii="Aptos" w:hAnsi="Aptos" w:cstheme="minorHAnsi"/>
                <w:highlight w:val="green"/>
              </w:rPr>
              <w:t>255.255.255.0</w:t>
            </w:r>
          </w:p>
        </w:tc>
        <w:tc>
          <w:tcPr>
            <w:tcW w:w="1610" w:type="dxa"/>
          </w:tcPr>
          <w:p w14:paraId="5F5EA8F7" w14:textId="5473D5F4"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green"/>
              </w:rPr>
            </w:pPr>
            <w:r w:rsidRPr="00B56EC4">
              <w:rPr>
                <w:rFonts w:ascii="Aptos" w:hAnsi="Aptos" w:cstheme="minorHAnsi"/>
                <w:highlight w:val="green"/>
              </w:rPr>
              <w:t>172.16.221.1-172.16.220.254</w:t>
            </w:r>
          </w:p>
        </w:tc>
        <w:tc>
          <w:tcPr>
            <w:tcW w:w="965" w:type="dxa"/>
          </w:tcPr>
          <w:p w14:paraId="4D85033E" w14:textId="7AE3DDE9"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green"/>
              </w:rPr>
            </w:pPr>
            <w:r w:rsidRPr="00B56EC4">
              <w:rPr>
                <w:rFonts w:ascii="Aptos" w:hAnsi="Aptos" w:cstheme="minorHAnsi"/>
                <w:highlight w:val="green"/>
              </w:rPr>
              <w:t>254</w:t>
            </w:r>
          </w:p>
        </w:tc>
        <w:tc>
          <w:tcPr>
            <w:tcW w:w="1881" w:type="dxa"/>
          </w:tcPr>
          <w:p w14:paraId="07836337" w14:textId="12C51F8B"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green"/>
              </w:rPr>
            </w:pPr>
            <w:r w:rsidRPr="00B56EC4">
              <w:rPr>
                <w:rFonts w:ascii="Aptos" w:hAnsi="Aptos" w:cstheme="minorHAnsi"/>
                <w:highlight w:val="green"/>
              </w:rPr>
              <w:t>172.16.221.255</w:t>
            </w:r>
          </w:p>
        </w:tc>
      </w:tr>
      <w:tr w:rsidR="00D62C44" w:rsidRPr="00B56EC4" w14:paraId="7E81CA3F"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22CEF8CD" w14:textId="59298CDF" w:rsidR="00D62C44" w:rsidRPr="00B56EC4" w:rsidRDefault="00D62C44" w:rsidP="00CB6ACA">
            <w:pPr>
              <w:spacing w:line="276" w:lineRule="auto"/>
              <w:jc w:val="both"/>
              <w:rPr>
                <w:rFonts w:ascii="Aptos" w:hAnsi="Aptos" w:cstheme="minorHAnsi"/>
                <w:b w:val="0"/>
                <w:bCs w:val="0"/>
                <w:highlight w:val="darkMagenta"/>
                <w:lang w:val="en-GB"/>
              </w:rPr>
            </w:pPr>
            <w:r w:rsidRPr="00B56EC4">
              <w:rPr>
                <w:rFonts w:ascii="Aptos" w:hAnsi="Aptos" w:cstheme="minorHAnsi"/>
                <w:b w:val="0"/>
                <w:bCs w:val="0"/>
                <w:highlight w:val="darkMagenta"/>
                <w:lang w:val="en-GB"/>
              </w:rPr>
              <w:t>3</w:t>
            </w:r>
          </w:p>
        </w:tc>
        <w:tc>
          <w:tcPr>
            <w:tcW w:w="2067" w:type="dxa"/>
          </w:tcPr>
          <w:p w14:paraId="792B9148" w14:textId="2F57E08D"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darkMagenta"/>
              </w:rPr>
            </w:pPr>
            <w:r w:rsidRPr="00B56EC4">
              <w:rPr>
                <w:rFonts w:ascii="Aptos" w:hAnsi="Aptos" w:cstheme="minorHAnsi"/>
                <w:highlight w:val="darkMagenta"/>
              </w:rPr>
              <w:t>192.168.0.224/30</w:t>
            </w:r>
          </w:p>
        </w:tc>
        <w:tc>
          <w:tcPr>
            <w:tcW w:w="1721" w:type="dxa"/>
          </w:tcPr>
          <w:p w14:paraId="17717BEF" w14:textId="594E5EE2"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darkMagenta"/>
              </w:rPr>
            </w:pPr>
            <w:r w:rsidRPr="00B56EC4">
              <w:rPr>
                <w:rFonts w:ascii="Aptos" w:hAnsi="Aptos" w:cstheme="minorHAnsi"/>
                <w:highlight w:val="darkMagenta"/>
              </w:rPr>
              <w:t>225.225.225.252</w:t>
            </w:r>
          </w:p>
        </w:tc>
        <w:tc>
          <w:tcPr>
            <w:tcW w:w="1610" w:type="dxa"/>
          </w:tcPr>
          <w:p w14:paraId="77AC2E34" w14:textId="2E9ADFE4"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darkMagenta"/>
              </w:rPr>
            </w:pPr>
            <w:r w:rsidRPr="00B56EC4">
              <w:rPr>
                <w:rFonts w:ascii="Aptos" w:hAnsi="Aptos" w:cstheme="minorHAnsi"/>
                <w:highlight w:val="darkMagenta"/>
              </w:rPr>
              <w:t>192.168.0.225-192.168.0.226</w:t>
            </w:r>
          </w:p>
        </w:tc>
        <w:tc>
          <w:tcPr>
            <w:tcW w:w="965" w:type="dxa"/>
          </w:tcPr>
          <w:p w14:paraId="23756B71" w14:textId="068BF4DD"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darkMagenta"/>
              </w:rPr>
            </w:pPr>
            <w:r w:rsidRPr="00B56EC4">
              <w:rPr>
                <w:rFonts w:ascii="Aptos" w:hAnsi="Aptos" w:cstheme="minorHAnsi"/>
                <w:highlight w:val="darkMagenta"/>
              </w:rPr>
              <w:t>2</w:t>
            </w:r>
          </w:p>
        </w:tc>
        <w:tc>
          <w:tcPr>
            <w:tcW w:w="1881" w:type="dxa"/>
          </w:tcPr>
          <w:p w14:paraId="38D5D60F" w14:textId="423D7D41"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darkMagenta"/>
              </w:rPr>
            </w:pPr>
            <w:r w:rsidRPr="00B56EC4">
              <w:rPr>
                <w:rFonts w:ascii="Aptos" w:hAnsi="Aptos" w:cstheme="minorHAnsi"/>
                <w:highlight w:val="darkMagenta"/>
              </w:rPr>
              <w:t>192.168.0.227</w:t>
            </w:r>
          </w:p>
        </w:tc>
      </w:tr>
      <w:tr w:rsidR="00D62C44" w:rsidRPr="00B56EC4" w14:paraId="6745200C" w14:textId="77777777" w:rsidTr="00B56EC4">
        <w:tc>
          <w:tcPr>
            <w:cnfStyle w:val="001000000000" w:firstRow="0" w:lastRow="0" w:firstColumn="1" w:lastColumn="0" w:oddVBand="0" w:evenVBand="0" w:oddHBand="0" w:evenHBand="0" w:firstRowFirstColumn="0" w:firstRowLastColumn="0" w:lastRowFirstColumn="0" w:lastRowLastColumn="0"/>
            <w:tcW w:w="965" w:type="dxa"/>
          </w:tcPr>
          <w:p w14:paraId="6143476A" w14:textId="2760955D" w:rsidR="00D62C44" w:rsidRPr="00B56EC4" w:rsidRDefault="00D62C44" w:rsidP="00CB6ACA">
            <w:pPr>
              <w:spacing w:line="276" w:lineRule="auto"/>
              <w:jc w:val="both"/>
              <w:rPr>
                <w:rFonts w:ascii="Aptos" w:hAnsi="Aptos" w:cstheme="minorHAnsi"/>
                <w:b w:val="0"/>
                <w:bCs w:val="0"/>
                <w:highlight w:val="yellow"/>
                <w:lang w:val="en-GB"/>
              </w:rPr>
            </w:pPr>
            <w:r w:rsidRPr="00B56EC4">
              <w:rPr>
                <w:rFonts w:ascii="Aptos" w:hAnsi="Aptos" w:cstheme="minorHAnsi"/>
                <w:b w:val="0"/>
                <w:bCs w:val="0"/>
                <w:highlight w:val="yellow"/>
                <w:lang w:val="en-GB"/>
              </w:rPr>
              <w:t>4</w:t>
            </w:r>
          </w:p>
        </w:tc>
        <w:tc>
          <w:tcPr>
            <w:tcW w:w="2067" w:type="dxa"/>
          </w:tcPr>
          <w:p w14:paraId="6D178DF0" w14:textId="4BFAFE94"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yellow"/>
              </w:rPr>
            </w:pPr>
            <w:r w:rsidRPr="00B56EC4">
              <w:rPr>
                <w:rFonts w:ascii="Aptos" w:hAnsi="Aptos" w:cstheme="minorHAnsi"/>
                <w:highlight w:val="yellow"/>
              </w:rPr>
              <w:t>192.168.0.228/30</w:t>
            </w:r>
          </w:p>
        </w:tc>
        <w:tc>
          <w:tcPr>
            <w:tcW w:w="1721" w:type="dxa"/>
          </w:tcPr>
          <w:p w14:paraId="3BAD27A0" w14:textId="7705570B"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yellow"/>
              </w:rPr>
            </w:pPr>
            <w:r w:rsidRPr="00B56EC4">
              <w:rPr>
                <w:rFonts w:ascii="Aptos" w:hAnsi="Aptos" w:cstheme="minorHAnsi"/>
                <w:highlight w:val="yellow"/>
              </w:rPr>
              <w:t>225.225.225.252</w:t>
            </w:r>
          </w:p>
        </w:tc>
        <w:tc>
          <w:tcPr>
            <w:tcW w:w="1610" w:type="dxa"/>
          </w:tcPr>
          <w:p w14:paraId="7CD5ED47" w14:textId="22E934B0"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yellow"/>
              </w:rPr>
            </w:pPr>
            <w:r w:rsidRPr="00B56EC4">
              <w:rPr>
                <w:rFonts w:ascii="Aptos" w:hAnsi="Aptos" w:cstheme="minorHAnsi"/>
                <w:highlight w:val="yellow"/>
              </w:rPr>
              <w:t>192.168.0.229-192.168.0.230</w:t>
            </w:r>
          </w:p>
        </w:tc>
        <w:tc>
          <w:tcPr>
            <w:tcW w:w="965" w:type="dxa"/>
          </w:tcPr>
          <w:p w14:paraId="35FCB9ED" w14:textId="679708CB"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yellow"/>
              </w:rPr>
            </w:pPr>
            <w:r w:rsidRPr="00B56EC4">
              <w:rPr>
                <w:rFonts w:ascii="Aptos" w:hAnsi="Aptos" w:cstheme="minorHAnsi"/>
                <w:highlight w:val="yellow"/>
              </w:rPr>
              <w:t>2</w:t>
            </w:r>
          </w:p>
        </w:tc>
        <w:tc>
          <w:tcPr>
            <w:tcW w:w="1881" w:type="dxa"/>
          </w:tcPr>
          <w:p w14:paraId="24CCFE51" w14:textId="2839512E"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yellow"/>
              </w:rPr>
            </w:pPr>
            <w:r w:rsidRPr="00B56EC4">
              <w:rPr>
                <w:rFonts w:ascii="Aptos" w:hAnsi="Aptos" w:cstheme="minorHAnsi"/>
                <w:highlight w:val="yellow"/>
              </w:rPr>
              <w:t>192.168.0.231</w:t>
            </w:r>
          </w:p>
        </w:tc>
      </w:tr>
      <w:tr w:rsidR="00D62C44" w:rsidRPr="00B56EC4" w14:paraId="4DE7C0C8"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04CAD6B8" w14:textId="3F4ED92B" w:rsidR="00D62C44" w:rsidRPr="00B56EC4" w:rsidRDefault="00D62C44" w:rsidP="00CB6ACA">
            <w:pPr>
              <w:spacing w:line="276" w:lineRule="auto"/>
              <w:jc w:val="both"/>
              <w:rPr>
                <w:rFonts w:ascii="Aptos" w:hAnsi="Aptos" w:cstheme="minorHAnsi"/>
                <w:b w:val="0"/>
                <w:bCs w:val="0"/>
                <w:highlight w:val="magenta"/>
                <w:lang w:val="en-GB"/>
              </w:rPr>
            </w:pPr>
            <w:r w:rsidRPr="00B56EC4">
              <w:rPr>
                <w:rFonts w:ascii="Aptos" w:hAnsi="Aptos" w:cstheme="minorHAnsi"/>
                <w:b w:val="0"/>
                <w:bCs w:val="0"/>
                <w:highlight w:val="magenta"/>
                <w:lang w:val="en-GB"/>
              </w:rPr>
              <w:t>5</w:t>
            </w:r>
          </w:p>
        </w:tc>
        <w:tc>
          <w:tcPr>
            <w:tcW w:w="2067" w:type="dxa"/>
          </w:tcPr>
          <w:p w14:paraId="749C0E95" w14:textId="39EC07BC"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magenta"/>
              </w:rPr>
            </w:pPr>
            <w:r w:rsidRPr="00B56EC4">
              <w:rPr>
                <w:rFonts w:ascii="Aptos" w:hAnsi="Aptos" w:cstheme="minorHAnsi"/>
                <w:highlight w:val="magenta"/>
              </w:rPr>
              <w:t>192.168.0.32/27</w:t>
            </w:r>
          </w:p>
        </w:tc>
        <w:tc>
          <w:tcPr>
            <w:tcW w:w="1721" w:type="dxa"/>
          </w:tcPr>
          <w:p w14:paraId="21E85DBF" w14:textId="2EF18FB7"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magenta"/>
              </w:rPr>
            </w:pPr>
            <w:r w:rsidRPr="00B56EC4">
              <w:rPr>
                <w:rFonts w:ascii="Aptos" w:hAnsi="Aptos" w:cstheme="minorHAnsi"/>
                <w:highlight w:val="magenta"/>
              </w:rPr>
              <w:t>255.255.255.242</w:t>
            </w:r>
          </w:p>
        </w:tc>
        <w:tc>
          <w:tcPr>
            <w:tcW w:w="1610" w:type="dxa"/>
          </w:tcPr>
          <w:p w14:paraId="6A61265A" w14:textId="04231FD9"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magenta"/>
              </w:rPr>
            </w:pPr>
            <w:r w:rsidRPr="00B56EC4">
              <w:rPr>
                <w:rFonts w:ascii="Aptos" w:hAnsi="Aptos" w:cstheme="minorHAnsi"/>
                <w:highlight w:val="magenta"/>
              </w:rPr>
              <w:t>192.168.0.33-192.168.0.62</w:t>
            </w:r>
          </w:p>
        </w:tc>
        <w:tc>
          <w:tcPr>
            <w:tcW w:w="965" w:type="dxa"/>
          </w:tcPr>
          <w:p w14:paraId="2C092CDA" w14:textId="52897C6E"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magenta"/>
              </w:rPr>
            </w:pPr>
            <w:r w:rsidRPr="00B56EC4">
              <w:rPr>
                <w:rFonts w:ascii="Aptos" w:hAnsi="Aptos" w:cstheme="minorHAnsi"/>
                <w:highlight w:val="magenta"/>
              </w:rPr>
              <w:t>30</w:t>
            </w:r>
          </w:p>
        </w:tc>
        <w:tc>
          <w:tcPr>
            <w:tcW w:w="1881" w:type="dxa"/>
          </w:tcPr>
          <w:p w14:paraId="68BA4B4D" w14:textId="7F77756D"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magenta"/>
              </w:rPr>
            </w:pPr>
            <w:r w:rsidRPr="00B56EC4">
              <w:rPr>
                <w:rFonts w:ascii="Aptos" w:hAnsi="Aptos" w:cstheme="minorHAnsi"/>
                <w:highlight w:val="magenta"/>
              </w:rPr>
              <w:t>192.168.0.63</w:t>
            </w:r>
          </w:p>
        </w:tc>
      </w:tr>
      <w:tr w:rsidR="00D62C44" w:rsidRPr="00B56EC4" w14:paraId="51B0B398" w14:textId="77777777" w:rsidTr="00B56EC4">
        <w:tc>
          <w:tcPr>
            <w:cnfStyle w:val="001000000000" w:firstRow="0" w:lastRow="0" w:firstColumn="1" w:lastColumn="0" w:oddVBand="0" w:evenVBand="0" w:oddHBand="0" w:evenHBand="0" w:firstRowFirstColumn="0" w:firstRowLastColumn="0" w:lastRowFirstColumn="0" w:lastRowLastColumn="0"/>
            <w:tcW w:w="965" w:type="dxa"/>
          </w:tcPr>
          <w:p w14:paraId="4B3F3ED9" w14:textId="4EEE0BEE" w:rsidR="00D62C44" w:rsidRPr="00B56EC4" w:rsidRDefault="00D62C44" w:rsidP="00CB6ACA">
            <w:pPr>
              <w:spacing w:line="276" w:lineRule="auto"/>
              <w:jc w:val="both"/>
              <w:rPr>
                <w:rFonts w:ascii="Aptos" w:hAnsi="Aptos" w:cstheme="minorHAnsi"/>
                <w:b w:val="0"/>
                <w:bCs w:val="0"/>
                <w:highlight w:val="darkYellow"/>
                <w:lang w:val="en-GB"/>
              </w:rPr>
            </w:pPr>
            <w:r w:rsidRPr="00B56EC4">
              <w:rPr>
                <w:rFonts w:ascii="Aptos" w:hAnsi="Aptos" w:cstheme="minorHAnsi"/>
                <w:b w:val="0"/>
                <w:bCs w:val="0"/>
                <w:highlight w:val="darkYellow"/>
                <w:lang w:val="en-GB"/>
              </w:rPr>
              <w:t>6</w:t>
            </w:r>
          </w:p>
        </w:tc>
        <w:tc>
          <w:tcPr>
            <w:tcW w:w="2067" w:type="dxa"/>
          </w:tcPr>
          <w:p w14:paraId="545AEF9C" w14:textId="24E0E543"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darkYellow"/>
              </w:rPr>
            </w:pPr>
            <w:r w:rsidRPr="00B56EC4">
              <w:rPr>
                <w:rFonts w:ascii="Aptos" w:hAnsi="Aptos" w:cstheme="minorHAnsi"/>
                <w:highlight w:val="darkYellow"/>
              </w:rPr>
              <w:t>13.13.13.0/24</w:t>
            </w:r>
          </w:p>
        </w:tc>
        <w:tc>
          <w:tcPr>
            <w:tcW w:w="1721" w:type="dxa"/>
          </w:tcPr>
          <w:p w14:paraId="3FA71946" w14:textId="62C80F2F"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darkYellow"/>
              </w:rPr>
            </w:pPr>
            <w:r w:rsidRPr="00B56EC4">
              <w:rPr>
                <w:rFonts w:ascii="Aptos" w:hAnsi="Aptos" w:cstheme="minorHAnsi"/>
                <w:highlight w:val="darkYellow"/>
              </w:rPr>
              <w:t>255.255.255.0</w:t>
            </w:r>
          </w:p>
        </w:tc>
        <w:tc>
          <w:tcPr>
            <w:tcW w:w="1610" w:type="dxa"/>
          </w:tcPr>
          <w:p w14:paraId="088177F6" w14:textId="2FFB61BB"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darkYellow"/>
              </w:rPr>
            </w:pPr>
            <w:r w:rsidRPr="00B56EC4">
              <w:rPr>
                <w:rFonts w:ascii="Aptos" w:hAnsi="Aptos" w:cstheme="minorHAnsi"/>
                <w:highlight w:val="darkYellow"/>
              </w:rPr>
              <w:t>13.13.13.1-13.13.13.254</w:t>
            </w:r>
          </w:p>
        </w:tc>
        <w:tc>
          <w:tcPr>
            <w:tcW w:w="965" w:type="dxa"/>
          </w:tcPr>
          <w:p w14:paraId="69E3D090" w14:textId="59E10CBD"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darkYellow"/>
              </w:rPr>
            </w:pPr>
            <w:r w:rsidRPr="00B56EC4">
              <w:rPr>
                <w:rFonts w:ascii="Aptos" w:hAnsi="Aptos" w:cstheme="minorHAnsi"/>
                <w:highlight w:val="darkYellow"/>
              </w:rPr>
              <w:t>254</w:t>
            </w:r>
          </w:p>
        </w:tc>
        <w:tc>
          <w:tcPr>
            <w:tcW w:w="1881" w:type="dxa"/>
          </w:tcPr>
          <w:p w14:paraId="18AA2095" w14:textId="29B28547"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darkYellow"/>
              </w:rPr>
            </w:pPr>
            <w:r w:rsidRPr="00B56EC4">
              <w:rPr>
                <w:rFonts w:ascii="Aptos" w:hAnsi="Aptos" w:cstheme="minorHAnsi"/>
                <w:highlight w:val="darkYellow"/>
              </w:rPr>
              <w:t>13.13.13.255</w:t>
            </w:r>
          </w:p>
        </w:tc>
      </w:tr>
      <w:tr w:rsidR="00D62C44" w:rsidRPr="00B56EC4" w14:paraId="1BD898BC"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3805F0AF" w14:textId="1D4C83FA" w:rsidR="00D62C44" w:rsidRPr="00B56EC4" w:rsidRDefault="00D62C44" w:rsidP="00CB6ACA">
            <w:pPr>
              <w:spacing w:line="276" w:lineRule="auto"/>
              <w:jc w:val="both"/>
              <w:rPr>
                <w:rFonts w:ascii="Aptos" w:hAnsi="Aptos" w:cstheme="minorHAnsi"/>
                <w:b w:val="0"/>
                <w:bCs w:val="0"/>
                <w:highlight w:val="darkGray"/>
                <w:lang w:val="en-GB"/>
              </w:rPr>
            </w:pPr>
            <w:r w:rsidRPr="00B56EC4">
              <w:rPr>
                <w:rFonts w:ascii="Aptos" w:hAnsi="Aptos" w:cstheme="minorHAnsi"/>
                <w:b w:val="0"/>
                <w:bCs w:val="0"/>
                <w:highlight w:val="darkGray"/>
                <w:lang w:val="en-GB"/>
              </w:rPr>
              <w:t>7</w:t>
            </w:r>
          </w:p>
        </w:tc>
        <w:tc>
          <w:tcPr>
            <w:tcW w:w="2067" w:type="dxa"/>
          </w:tcPr>
          <w:p w14:paraId="56EF31A7" w14:textId="40AFCDBC"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darkGray"/>
              </w:rPr>
            </w:pPr>
            <w:r w:rsidRPr="00B56EC4">
              <w:rPr>
                <w:rFonts w:ascii="Aptos" w:hAnsi="Aptos" w:cstheme="minorHAnsi"/>
                <w:highlight w:val="darkGray"/>
              </w:rPr>
              <w:t>192.168.0.232/30</w:t>
            </w:r>
          </w:p>
        </w:tc>
        <w:tc>
          <w:tcPr>
            <w:tcW w:w="1721" w:type="dxa"/>
          </w:tcPr>
          <w:p w14:paraId="3150C9D5" w14:textId="33747014"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darkGray"/>
              </w:rPr>
            </w:pPr>
            <w:r w:rsidRPr="00B56EC4">
              <w:rPr>
                <w:rFonts w:ascii="Aptos" w:hAnsi="Aptos" w:cstheme="minorHAnsi"/>
                <w:highlight w:val="darkGray"/>
              </w:rPr>
              <w:t>225.225.225.252</w:t>
            </w:r>
          </w:p>
        </w:tc>
        <w:tc>
          <w:tcPr>
            <w:tcW w:w="1610" w:type="dxa"/>
          </w:tcPr>
          <w:p w14:paraId="035BB504" w14:textId="14FC6D62"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darkGray"/>
              </w:rPr>
            </w:pPr>
            <w:r w:rsidRPr="00B56EC4">
              <w:rPr>
                <w:rFonts w:ascii="Aptos" w:hAnsi="Aptos" w:cstheme="minorHAnsi"/>
                <w:highlight w:val="darkGray"/>
              </w:rPr>
              <w:t>192.168.0.233-192.168.0.234</w:t>
            </w:r>
          </w:p>
        </w:tc>
        <w:tc>
          <w:tcPr>
            <w:tcW w:w="965" w:type="dxa"/>
          </w:tcPr>
          <w:p w14:paraId="703C1C9D" w14:textId="32FD1255"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darkGray"/>
              </w:rPr>
            </w:pPr>
            <w:r w:rsidRPr="00B56EC4">
              <w:rPr>
                <w:rFonts w:ascii="Aptos" w:hAnsi="Aptos" w:cstheme="minorHAnsi"/>
                <w:highlight w:val="darkGray"/>
              </w:rPr>
              <w:t>2</w:t>
            </w:r>
          </w:p>
        </w:tc>
        <w:tc>
          <w:tcPr>
            <w:tcW w:w="1881" w:type="dxa"/>
          </w:tcPr>
          <w:p w14:paraId="43BF4576" w14:textId="31B51687"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darkGray"/>
              </w:rPr>
            </w:pPr>
            <w:r w:rsidRPr="00B56EC4">
              <w:rPr>
                <w:rFonts w:ascii="Aptos" w:hAnsi="Aptos" w:cstheme="minorHAnsi"/>
                <w:highlight w:val="darkGray"/>
              </w:rPr>
              <w:t>192.168.0.235</w:t>
            </w:r>
          </w:p>
        </w:tc>
      </w:tr>
      <w:tr w:rsidR="00D62C44" w:rsidRPr="00B56EC4" w14:paraId="35498076" w14:textId="77777777" w:rsidTr="00B56EC4">
        <w:tc>
          <w:tcPr>
            <w:cnfStyle w:val="001000000000" w:firstRow="0" w:lastRow="0" w:firstColumn="1" w:lastColumn="0" w:oddVBand="0" w:evenVBand="0" w:oddHBand="0" w:evenHBand="0" w:firstRowFirstColumn="0" w:firstRowLastColumn="0" w:lastRowFirstColumn="0" w:lastRowLastColumn="0"/>
            <w:tcW w:w="965" w:type="dxa"/>
          </w:tcPr>
          <w:p w14:paraId="352BD7EA" w14:textId="1B6FD17C" w:rsidR="00D62C44" w:rsidRPr="00B56EC4" w:rsidRDefault="00D62C44" w:rsidP="00CB6ACA">
            <w:pPr>
              <w:spacing w:line="276" w:lineRule="auto"/>
              <w:jc w:val="both"/>
              <w:rPr>
                <w:rFonts w:ascii="Aptos" w:hAnsi="Aptos" w:cstheme="minorHAnsi"/>
                <w:b w:val="0"/>
                <w:bCs w:val="0"/>
                <w:highlight w:val="lightGray"/>
                <w:lang w:val="en-GB"/>
              </w:rPr>
            </w:pPr>
            <w:r w:rsidRPr="00B56EC4">
              <w:rPr>
                <w:rFonts w:ascii="Aptos" w:hAnsi="Aptos" w:cstheme="minorHAnsi"/>
                <w:b w:val="0"/>
                <w:bCs w:val="0"/>
                <w:highlight w:val="lightGray"/>
                <w:lang w:val="en-GB"/>
              </w:rPr>
              <w:t>8</w:t>
            </w:r>
          </w:p>
        </w:tc>
        <w:tc>
          <w:tcPr>
            <w:tcW w:w="2067" w:type="dxa"/>
          </w:tcPr>
          <w:p w14:paraId="6E06F9DB" w14:textId="0B2E161C"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lightGray"/>
              </w:rPr>
            </w:pPr>
            <w:r w:rsidRPr="00B56EC4">
              <w:rPr>
                <w:rFonts w:ascii="Aptos" w:hAnsi="Aptos" w:cstheme="minorHAnsi"/>
                <w:highlight w:val="lightGray"/>
              </w:rPr>
              <w:t>192.168.0.128/27</w:t>
            </w:r>
          </w:p>
        </w:tc>
        <w:tc>
          <w:tcPr>
            <w:tcW w:w="1721" w:type="dxa"/>
          </w:tcPr>
          <w:p w14:paraId="1CAC3C33" w14:textId="0212D437"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lightGray"/>
              </w:rPr>
            </w:pPr>
            <w:r w:rsidRPr="00B56EC4">
              <w:rPr>
                <w:rFonts w:ascii="Aptos" w:hAnsi="Aptos" w:cstheme="minorHAnsi"/>
                <w:highlight w:val="lightGray"/>
              </w:rPr>
              <w:t>225.225.225.224</w:t>
            </w:r>
          </w:p>
        </w:tc>
        <w:tc>
          <w:tcPr>
            <w:tcW w:w="1610" w:type="dxa"/>
          </w:tcPr>
          <w:p w14:paraId="168E2AE6" w14:textId="2764039F"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lightGray"/>
              </w:rPr>
            </w:pPr>
            <w:r w:rsidRPr="00B56EC4">
              <w:rPr>
                <w:rFonts w:ascii="Aptos" w:hAnsi="Aptos" w:cstheme="minorHAnsi"/>
                <w:highlight w:val="lightGray"/>
              </w:rPr>
              <w:t>192.168.0.129-192.168.0.158</w:t>
            </w:r>
          </w:p>
        </w:tc>
        <w:tc>
          <w:tcPr>
            <w:tcW w:w="965" w:type="dxa"/>
          </w:tcPr>
          <w:p w14:paraId="67108023" w14:textId="42EBA2BC"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lightGray"/>
              </w:rPr>
            </w:pPr>
            <w:r w:rsidRPr="00B56EC4">
              <w:rPr>
                <w:rFonts w:ascii="Aptos" w:hAnsi="Aptos" w:cstheme="minorHAnsi"/>
                <w:highlight w:val="lightGray"/>
              </w:rPr>
              <w:t>30</w:t>
            </w:r>
          </w:p>
        </w:tc>
        <w:tc>
          <w:tcPr>
            <w:tcW w:w="1881" w:type="dxa"/>
          </w:tcPr>
          <w:p w14:paraId="3B548A46" w14:textId="64CEEB13"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lightGray"/>
              </w:rPr>
            </w:pPr>
            <w:r w:rsidRPr="00B56EC4">
              <w:rPr>
                <w:rFonts w:ascii="Aptos" w:hAnsi="Aptos" w:cstheme="minorHAnsi"/>
                <w:highlight w:val="lightGray"/>
              </w:rPr>
              <w:t>192.168.0.159</w:t>
            </w:r>
          </w:p>
        </w:tc>
      </w:tr>
      <w:tr w:rsidR="00D62C44" w:rsidRPr="00B56EC4" w14:paraId="43E0CD9D"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756CAE2B" w14:textId="2BC43659" w:rsidR="00D62C44" w:rsidRPr="00B56EC4" w:rsidRDefault="00D62C44" w:rsidP="00CB6ACA">
            <w:pPr>
              <w:spacing w:line="276" w:lineRule="auto"/>
              <w:jc w:val="both"/>
              <w:rPr>
                <w:rFonts w:ascii="Aptos" w:hAnsi="Aptos" w:cstheme="minorHAnsi"/>
                <w:b w:val="0"/>
                <w:bCs w:val="0"/>
                <w:highlight w:val="cyan"/>
                <w:lang w:val="en-GB"/>
              </w:rPr>
            </w:pPr>
            <w:r w:rsidRPr="00B56EC4">
              <w:rPr>
                <w:rFonts w:ascii="Aptos" w:hAnsi="Aptos" w:cstheme="minorHAnsi"/>
                <w:b w:val="0"/>
                <w:bCs w:val="0"/>
                <w:highlight w:val="cyan"/>
                <w:lang w:val="en-GB"/>
              </w:rPr>
              <w:lastRenderedPageBreak/>
              <w:t>9</w:t>
            </w:r>
          </w:p>
        </w:tc>
        <w:tc>
          <w:tcPr>
            <w:tcW w:w="2067" w:type="dxa"/>
          </w:tcPr>
          <w:p w14:paraId="6562995C" w14:textId="711D1D81"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cyan"/>
              </w:rPr>
            </w:pPr>
            <w:r w:rsidRPr="00B56EC4">
              <w:rPr>
                <w:rFonts w:ascii="Aptos" w:hAnsi="Aptos" w:cstheme="minorHAnsi"/>
                <w:highlight w:val="cyan"/>
              </w:rPr>
              <w:t>192.168.0.240.30</w:t>
            </w:r>
          </w:p>
        </w:tc>
        <w:tc>
          <w:tcPr>
            <w:tcW w:w="1721" w:type="dxa"/>
          </w:tcPr>
          <w:p w14:paraId="12A25470" w14:textId="0501C365"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cyan"/>
              </w:rPr>
            </w:pPr>
            <w:r w:rsidRPr="00B56EC4">
              <w:rPr>
                <w:rFonts w:ascii="Aptos" w:hAnsi="Aptos" w:cstheme="minorHAnsi"/>
                <w:highlight w:val="cyan"/>
              </w:rPr>
              <w:t>225.225.225.252</w:t>
            </w:r>
          </w:p>
        </w:tc>
        <w:tc>
          <w:tcPr>
            <w:tcW w:w="1610" w:type="dxa"/>
          </w:tcPr>
          <w:p w14:paraId="788E0362" w14:textId="2FB1B1F7"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cyan"/>
              </w:rPr>
            </w:pPr>
            <w:r w:rsidRPr="00B56EC4">
              <w:rPr>
                <w:rFonts w:ascii="Aptos" w:hAnsi="Aptos" w:cstheme="minorHAnsi"/>
                <w:highlight w:val="cyan"/>
              </w:rPr>
              <w:t>192.168.0.241-192.168.0.242</w:t>
            </w:r>
          </w:p>
        </w:tc>
        <w:tc>
          <w:tcPr>
            <w:tcW w:w="965" w:type="dxa"/>
          </w:tcPr>
          <w:p w14:paraId="7B24B75E" w14:textId="4F051404"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cyan"/>
              </w:rPr>
            </w:pPr>
            <w:r w:rsidRPr="00B56EC4">
              <w:rPr>
                <w:rFonts w:ascii="Aptos" w:hAnsi="Aptos" w:cstheme="minorHAnsi"/>
                <w:highlight w:val="cyan"/>
              </w:rPr>
              <w:t>2</w:t>
            </w:r>
          </w:p>
        </w:tc>
        <w:tc>
          <w:tcPr>
            <w:tcW w:w="1881" w:type="dxa"/>
          </w:tcPr>
          <w:p w14:paraId="49866516" w14:textId="10DDBBA4"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cyan"/>
              </w:rPr>
            </w:pPr>
            <w:r w:rsidRPr="00B56EC4">
              <w:rPr>
                <w:rFonts w:ascii="Aptos" w:hAnsi="Aptos" w:cstheme="minorHAnsi"/>
                <w:highlight w:val="cyan"/>
              </w:rPr>
              <w:t>192.168.0.243</w:t>
            </w:r>
          </w:p>
        </w:tc>
      </w:tr>
      <w:tr w:rsidR="00D62C44" w:rsidRPr="00B56EC4" w14:paraId="115D02E6" w14:textId="77777777" w:rsidTr="00B56EC4">
        <w:tc>
          <w:tcPr>
            <w:cnfStyle w:val="001000000000" w:firstRow="0" w:lastRow="0" w:firstColumn="1" w:lastColumn="0" w:oddVBand="0" w:evenVBand="0" w:oddHBand="0" w:evenHBand="0" w:firstRowFirstColumn="0" w:firstRowLastColumn="0" w:lastRowFirstColumn="0" w:lastRowLastColumn="0"/>
            <w:tcW w:w="965" w:type="dxa"/>
          </w:tcPr>
          <w:p w14:paraId="7B75B388" w14:textId="58670DE2" w:rsidR="00D62C44" w:rsidRPr="00B56EC4" w:rsidRDefault="00D62C44" w:rsidP="00CB6ACA">
            <w:pPr>
              <w:spacing w:line="276" w:lineRule="auto"/>
              <w:jc w:val="both"/>
              <w:rPr>
                <w:rFonts w:ascii="Aptos" w:hAnsi="Aptos" w:cstheme="minorHAnsi"/>
                <w:b w:val="0"/>
                <w:bCs w:val="0"/>
                <w:lang w:val="en-GB"/>
              </w:rPr>
            </w:pPr>
            <w:r w:rsidRPr="00B56EC4">
              <w:rPr>
                <w:rFonts w:ascii="Aptos" w:hAnsi="Aptos" w:cstheme="minorHAnsi"/>
                <w:b w:val="0"/>
                <w:bCs w:val="0"/>
                <w:highlight w:val="darkMagenta"/>
                <w:lang w:val="en-GB"/>
              </w:rPr>
              <w:t>10</w:t>
            </w:r>
          </w:p>
        </w:tc>
        <w:tc>
          <w:tcPr>
            <w:tcW w:w="2067" w:type="dxa"/>
          </w:tcPr>
          <w:p w14:paraId="6D755D84" w14:textId="2574426B"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darkMagenta"/>
              </w:rPr>
            </w:pPr>
            <w:r w:rsidRPr="00B56EC4">
              <w:rPr>
                <w:rFonts w:ascii="Aptos" w:hAnsi="Aptos" w:cstheme="minorHAnsi"/>
                <w:highlight w:val="darkMagenta"/>
              </w:rPr>
              <w:t>192.168.0.96/27</w:t>
            </w:r>
          </w:p>
        </w:tc>
        <w:tc>
          <w:tcPr>
            <w:tcW w:w="1721" w:type="dxa"/>
          </w:tcPr>
          <w:p w14:paraId="4A918D8F" w14:textId="7824D36A"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darkMagenta"/>
              </w:rPr>
            </w:pPr>
            <w:r w:rsidRPr="00B56EC4">
              <w:rPr>
                <w:rFonts w:ascii="Aptos" w:hAnsi="Aptos" w:cstheme="minorHAnsi"/>
                <w:highlight w:val="darkMagenta"/>
              </w:rPr>
              <w:t>225.225.225.224</w:t>
            </w:r>
          </w:p>
        </w:tc>
        <w:tc>
          <w:tcPr>
            <w:tcW w:w="1610" w:type="dxa"/>
          </w:tcPr>
          <w:p w14:paraId="4CF0837C" w14:textId="37CF93D4"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darkMagenta"/>
              </w:rPr>
            </w:pPr>
            <w:r w:rsidRPr="00B56EC4">
              <w:rPr>
                <w:rFonts w:ascii="Aptos" w:hAnsi="Aptos" w:cstheme="minorHAnsi"/>
                <w:highlight w:val="darkMagenta"/>
              </w:rPr>
              <w:t>192.168.0.97-192.168.0.126</w:t>
            </w:r>
          </w:p>
        </w:tc>
        <w:tc>
          <w:tcPr>
            <w:tcW w:w="965" w:type="dxa"/>
          </w:tcPr>
          <w:p w14:paraId="41F11266" w14:textId="3166EB7B"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darkMagenta"/>
              </w:rPr>
            </w:pPr>
            <w:r w:rsidRPr="00B56EC4">
              <w:rPr>
                <w:rFonts w:ascii="Aptos" w:hAnsi="Aptos" w:cstheme="minorHAnsi"/>
                <w:highlight w:val="darkMagenta"/>
              </w:rPr>
              <w:t>30</w:t>
            </w:r>
          </w:p>
        </w:tc>
        <w:tc>
          <w:tcPr>
            <w:tcW w:w="1881" w:type="dxa"/>
          </w:tcPr>
          <w:p w14:paraId="50B6D6D8" w14:textId="5464A1C1" w:rsidR="00D62C44" w:rsidRPr="00B56EC4" w:rsidRDefault="00D62C44" w:rsidP="00CB6ACA">
            <w:pPr>
              <w:spacing w:line="276" w:lineRule="auto"/>
              <w:jc w:val="both"/>
              <w:cnfStyle w:val="000000000000" w:firstRow="0" w:lastRow="0" w:firstColumn="0" w:lastColumn="0" w:oddVBand="0" w:evenVBand="0" w:oddHBand="0" w:evenHBand="0" w:firstRowFirstColumn="0" w:firstRowLastColumn="0" w:lastRowFirstColumn="0" w:lastRowLastColumn="0"/>
              <w:rPr>
                <w:rFonts w:ascii="Aptos" w:hAnsi="Aptos" w:cstheme="minorHAnsi"/>
                <w:highlight w:val="darkMagenta"/>
              </w:rPr>
            </w:pPr>
            <w:r w:rsidRPr="00B56EC4">
              <w:rPr>
                <w:rFonts w:ascii="Aptos" w:hAnsi="Aptos" w:cstheme="minorHAnsi"/>
                <w:highlight w:val="darkMagenta"/>
              </w:rPr>
              <w:t>192.168.0.127</w:t>
            </w:r>
          </w:p>
        </w:tc>
      </w:tr>
      <w:tr w:rsidR="00D62C44" w:rsidRPr="00B56EC4" w14:paraId="19169279"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dxa"/>
          </w:tcPr>
          <w:p w14:paraId="3DFC3BFE" w14:textId="2647AAD7" w:rsidR="00D62C44" w:rsidRPr="00B56EC4" w:rsidRDefault="00D62C44" w:rsidP="00CB6ACA">
            <w:pPr>
              <w:spacing w:line="276" w:lineRule="auto"/>
              <w:jc w:val="both"/>
              <w:rPr>
                <w:rFonts w:ascii="Aptos" w:hAnsi="Aptos" w:cstheme="minorHAnsi"/>
                <w:b w:val="0"/>
                <w:bCs w:val="0"/>
                <w:highlight w:val="green"/>
                <w:lang w:val="en-GB"/>
              </w:rPr>
            </w:pPr>
            <w:r w:rsidRPr="00B56EC4">
              <w:rPr>
                <w:rFonts w:ascii="Aptos" w:hAnsi="Aptos" w:cstheme="minorHAnsi"/>
                <w:b w:val="0"/>
                <w:bCs w:val="0"/>
                <w:highlight w:val="green"/>
                <w:lang w:val="en-GB"/>
              </w:rPr>
              <w:t>11</w:t>
            </w:r>
          </w:p>
        </w:tc>
        <w:tc>
          <w:tcPr>
            <w:tcW w:w="2067" w:type="dxa"/>
          </w:tcPr>
          <w:p w14:paraId="10965452" w14:textId="339E3B50"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green"/>
              </w:rPr>
            </w:pPr>
            <w:r w:rsidRPr="00B56EC4">
              <w:rPr>
                <w:rFonts w:ascii="Aptos" w:hAnsi="Aptos" w:cstheme="minorHAnsi"/>
                <w:highlight w:val="green"/>
              </w:rPr>
              <w:t>192.168.0.64/27</w:t>
            </w:r>
          </w:p>
        </w:tc>
        <w:tc>
          <w:tcPr>
            <w:tcW w:w="1721" w:type="dxa"/>
          </w:tcPr>
          <w:p w14:paraId="722D877B" w14:textId="58562981"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green"/>
              </w:rPr>
            </w:pPr>
            <w:r w:rsidRPr="00B56EC4">
              <w:rPr>
                <w:rFonts w:ascii="Aptos" w:hAnsi="Aptos" w:cstheme="minorHAnsi"/>
                <w:highlight w:val="green"/>
              </w:rPr>
              <w:t>225.225.225.224</w:t>
            </w:r>
          </w:p>
        </w:tc>
        <w:tc>
          <w:tcPr>
            <w:tcW w:w="1610" w:type="dxa"/>
          </w:tcPr>
          <w:p w14:paraId="57B374A4" w14:textId="7C83119A"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green"/>
              </w:rPr>
            </w:pPr>
            <w:r w:rsidRPr="00B56EC4">
              <w:rPr>
                <w:rFonts w:ascii="Aptos" w:hAnsi="Aptos" w:cstheme="minorHAnsi"/>
                <w:highlight w:val="green"/>
              </w:rPr>
              <w:t>192.168.0.65-192.168.0.94</w:t>
            </w:r>
          </w:p>
        </w:tc>
        <w:tc>
          <w:tcPr>
            <w:tcW w:w="965" w:type="dxa"/>
          </w:tcPr>
          <w:p w14:paraId="1A8E9444" w14:textId="4B4735AF"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green"/>
              </w:rPr>
            </w:pPr>
            <w:r w:rsidRPr="00B56EC4">
              <w:rPr>
                <w:rFonts w:ascii="Aptos" w:hAnsi="Aptos" w:cstheme="minorHAnsi"/>
                <w:highlight w:val="green"/>
              </w:rPr>
              <w:t>30</w:t>
            </w:r>
          </w:p>
        </w:tc>
        <w:tc>
          <w:tcPr>
            <w:tcW w:w="1881" w:type="dxa"/>
          </w:tcPr>
          <w:p w14:paraId="656970BB" w14:textId="05E3546B" w:rsidR="00D62C44" w:rsidRPr="00B56EC4" w:rsidRDefault="00D62C44" w:rsidP="00CB6ACA">
            <w:pPr>
              <w:spacing w:line="276" w:lineRule="auto"/>
              <w:jc w:val="both"/>
              <w:cnfStyle w:val="000000100000" w:firstRow="0" w:lastRow="0" w:firstColumn="0" w:lastColumn="0" w:oddVBand="0" w:evenVBand="0" w:oddHBand="1" w:evenHBand="0" w:firstRowFirstColumn="0" w:firstRowLastColumn="0" w:lastRowFirstColumn="0" w:lastRowLastColumn="0"/>
              <w:rPr>
                <w:rFonts w:ascii="Aptos" w:hAnsi="Aptos" w:cstheme="minorHAnsi"/>
                <w:highlight w:val="green"/>
              </w:rPr>
            </w:pPr>
            <w:r w:rsidRPr="00B56EC4">
              <w:rPr>
                <w:rFonts w:ascii="Aptos" w:hAnsi="Aptos" w:cstheme="minorHAnsi"/>
                <w:highlight w:val="green"/>
              </w:rPr>
              <w:t>192.168.0.95</w:t>
            </w:r>
          </w:p>
        </w:tc>
      </w:tr>
    </w:tbl>
    <w:p w14:paraId="6DA2F5B0" w14:textId="77777777" w:rsidR="00E94F84" w:rsidRPr="003C5B4D" w:rsidRDefault="00E94F84" w:rsidP="00185C48">
      <w:pPr>
        <w:rPr>
          <w:rFonts w:asciiTheme="minorHAnsi" w:hAnsiTheme="minorHAnsi" w:cstheme="minorHAnsi"/>
          <w:lang w:val="en-GB"/>
        </w:rPr>
      </w:pPr>
    </w:p>
    <w:p w14:paraId="245EFE6E" w14:textId="6E4478E6" w:rsidR="00E94F84" w:rsidRPr="00052CC0" w:rsidRDefault="00052CC0" w:rsidP="00185C48">
      <w:pPr>
        <w:pStyle w:val="Heading2"/>
        <w:rPr>
          <w:sz w:val="22"/>
          <w:szCs w:val="22"/>
          <w:lang w:val="en-GB"/>
        </w:rPr>
      </w:pPr>
      <w:bookmarkStart w:id="9" w:name="_Ref185192043"/>
      <w:bookmarkStart w:id="10" w:name="_Toc185981697"/>
      <w:r>
        <w:rPr>
          <w:lang w:val="en-GB"/>
        </w:rPr>
        <w:t>Subnet Calculations</w:t>
      </w:r>
      <w:bookmarkEnd w:id="9"/>
      <w:bookmarkEnd w:id="10"/>
      <w:r>
        <w:rPr>
          <w:lang w:val="en-GB"/>
        </w:rPr>
        <w:t xml:space="preserve"> </w:t>
      </w:r>
    </w:p>
    <w:p w14:paraId="2670F1FF" w14:textId="77777777" w:rsidR="003C5B4D" w:rsidRPr="003C5B4D" w:rsidRDefault="003C5B4D" w:rsidP="00F008D3">
      <w:pPr>
        <w:jc w:val="both"/>
        <w:rPr>
          <w:rFonts w:asciiTheme="minorHAnsi" w:hAnsiTheme="minorHAnsi" w:cstheme="minorHAnsi"/>
          <w:lang w:val="en-GB"/>
        </w:rPr>
      </w:pPr>
      <w:r w:rsidRPr="003C5B4D">
        <w:rPr>
          <w:rFonts w:asciiTheme="minorHAnsi" w:hAnsiTheme="minorHAnsi" w:cstheme="minorHAnsi"/>
          <w:lang w:val="en-GB"/>
        </w:rPr>
        <w:t>As the Kali machine is the starting point, it will be used to illustrate how each subnet will be calculated.</w:t>
      </w:r>
    </w:p>
    <w:p w14:paraId="56009AA1" w14:textId="152B6760" w:rsidR="003C5B4D" w:rsidRDefault="003C5B4D" w:rsidP="00F008D3">
      <w:pPr>
        <w:jc w:val="both"/>
        <w:rPr>
          <w:rFonts w:asciiTheme="minorHAnsi" w:hAnsiTheme="minorHAnsi" w:cstheme="minorHAnsi"/>
          <w:lang w:val="en-GB"/>
        </w:rPr>
      </w:pPr>
      <w:r w:rsidRPr="003C5B4D">
        <w:rPr>
          <w:rFonts w:asciiTheme="minorHAnsi" w:hAnsiTheme="minorHAnsi" w:cstheme="minorHAnsi"/>
          <w:lang w:val="en-GB"/>
        </w:rPr>
        <w:t xml:space="preserve">The </w:t>
      </w:r>
      <w:r w:rsidR="00D81041">
        <w:rPr>
          <w:rFonts w:asciiTheme="minorHAnsi" w:hAnsiTheme="minorHAnsi" w:cstheme="minorHAnsi"/>
          <w:lang w:val="en-GB"/>
        </w:rPr>
        <w:t>data from the Kali machine is shown in Figure 1 below. The</w:t>
      </w:r>
      <w:r w:rsidRPr="003C5B4D">
        <w:rPr>
          <w:rFonts w:asciiTheme="minorHAnsi" w:hAnsiTheme="minorHAnsi" w:cstheme="minorHAnsi"/>
          <w:lang w:val="en-GB"/>
        </w:rPr>
        <w:t xml:space="preserve"> IP Address is (192.168.0.200), and the Netmask is (255.255.255.224); this Netmask gives a Classless Inter-Domain Routing </w:t>
      </w:r>
      <w:r w:rsidR="007F577E">
        <w:rPr>
          <w:rFonts w:asciiTheme="minorHAnsi" w:hAnsiTheme="minorHAnsi" w:cstheme="minorHAnsi"/>
          <w:lang w:val="en-GB"/>
        </w:rPr>
        <w:t>(</w:t>
      </w:r>
      <w:r w:rsidRPr="003C5B4D">
        <w:rPr>
          <w:rFonts w:asciiTheme="minorHAnsi" w:hAnsiTheme="minorHAnsi" w:cstheme="minorHAnsi"/>
          <w:lang w:val="en-GB"/>
        </w:rPr>
        <w:t>CIDR</w:t>
      </w:r>
      <w:r w:rsidR="007F577E">
        <w:rPr>
          <w:rFonts w:asciiTheme="minorHAnsi" w:hAnsiTheme="minorHAnsi" w:cstheme="minorHAnsi"/>
          <w:lang w:val="en-GB"/>
        </w:rPr>
        <w:t>)</w:t>
      </w:r>
      <w:r w:rsidRPr="003C5B4D">
        <w:rPr>
          <w:rFonts w:asciiTheme="minorHAnsi" w:hAnsiTheme="minorHAnsi" w:cstheme="minorHAnsi"/>
          <w:lang w:val="en-GB"/>
        </w:rPr>
        <w:t xml:space="preserve"> prefix of /27. </w:t>
      </w:r>
    </w:p>
    <w:p w14:paraId="1A24C8B6" w14:textId="77777777" w:rsidR="003C5B4D" w:rsidRDefault="003C5B4D" w:rsidP="00F008D3">
      <w:pPr>
        <w:keepNext/>
        <w:jc w:val="both"/>
      </w:pPr>
      <w:r w:rsidRPr="00BC72EE">
        <w:rPr>
          <w:noProof/>
          <w:lang w:val="en-GB"/>
        </w:rPr>
        <w:drawing>
          <wp:inline distT="0" distB="0" distL="0" distR="0" wp14:anchorId="4F4A68D4" wp14:editId="74A46C2C">
            <wp:extent cx="5943600" cy="1826895"/>
            <wp:effectExtent l="0" t="0" r="0" b="1905"/>
            <wp:docPr id="1397299187"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99187" name="Picture 1" descr="A computer screen shot of a computer code&#10;&#10;Description automatically generated"/>
                    <pic:cNvPicPr/>
                  </pic:nvPicPr>
                  <pic:blipFill>
                    <a:blip r:embed="rId11"/>
                    <a:stretch>
                      <a:fillRect/>
                    </a:stretch>
                  </pic:blipFill>
                  <pic:spPr>
                    <a:xfrm>
                      <a:off x="0" y="0"/>
                      <a:ext cx="5943600" cy="1826895"/>
                    </a:xfrm>
                    <a:prstGeom prst="rect">
                      <a:avLst/>
                    </a:prstGeom>
                  </pic:spPr>
                </pic:pic>
              </a:graphicData>
            </a:graphic>
          </wp:inline>
        </w:drawing>
      </w:r>
    </w:p>
    <w:p w14:paraId="1034A92A" w14:textId="2C5C92BD" w:rsidR="003C5B4D" w:rsidRDefault="003C5B4D" w:rsidP="005856C3">
      <w:pPr>
        <w:pStyle w:val="Caption"/>
        <w:rPr>
          <w:lang w:val="en-GB"/>
        </w:rPr>
      </w:pPr>
      <w:bookmarkStart w:id="11" w:name="_Ref184849410"/>
      <w:r>
        <w:t xml:space="preserve">Figure </w:t>
      </w:r>
      <w:r w:rsidR="00F643F0">
        <w:fldChar w:fldCharType="begin"/>
      </w:r>
      <w:r w:rsidR="00F643F0">
        <w:instrText xml:space="preserve"> SEQ Figure \* ARABIC </w:instrText>
      </w:r>
      <w:r w:rsidR="00F643F0">
        <w:fldChar w:fldCharType="separate"/>
      </w:r>
      <w:r w:rsidR="00F643F0">
        <w:rPr>
          <w:noProof/>
        </w:rPr>
        <w:t>1</w:t>
      </w:r>
      <w:r w:rsidR="00F643F0">
        <w:rPr>
          <w:noProof/>
        </w:rPr>
        <w:fldChar w:fldCharType="end"/>
      </w:r>
      <w:bookmarkEnd w:id="11"/>
      <w:r>
        <w:t>: ifconfig (kali)</w:t>
      </w:r>
    </w:p>
    <w:p w14:paraId="0EA2E480" w14:textId="77777777" w:rsidR="003C5B4D" w:rsidRPr="003C5B4D" w:rsidRDefault="003C5B4D" w:rsidP="00F008D3">
      <w:pPr>
        <w:jc w:val="both"/>
        <w:rPr>
          <w:rFonts w:asciiTheme="minorHAnsi" w:hAnsiTheme="minorHAnsi" w:cstheme="minorHAnsi"/>
          <w:lang w:val="en-GB"/>
        </w:rPr>
      </w:pPr>
    </w:p>
    <w:p w14:paraId="7038E7E7" w14:textId="7E8DE36E" w:rsidR="003C5B4D" w:rsidRDefault="003C5B4D" w:rsidP="00F008D3">
      <w:pPr>
        <w:jc w:val="both"/>
        <w:rPr>
          <w:rFonts w:asciiTheme="minorHAnsi" w:hAnsiTheme="minorHAnsi" w:cstheme="minorHAnsi"/>
          <w:lang w:val="en-GB"/>
        </w:rPr>
      </w:pPr>
      <w:r w:rsidRPr="003C5B4D">
        <w:rPr>
          <w:rFonts w:asciiTheme="minorHAnsi" w:hAnsiTheme="minorHAnsi" w:cstheme="minorHAnsi"/>
          <w:lang w:val="en-GB"/>
        </w:rPr>
        <w:t>Using the systematic process outlined below, all subnets</w:t>
      </w:r>
      <w:r w:rsidR="00BB02B6">
        <w:rPr>
          <w:rFonts w:asciiTheme="minorHAnsi" w:hAnsiTheme="minorHAnsi" w:cstheme="minorHAnsi"/>
          <w:lang w:val="en-GB"/>
        </w:rPr>
        <w:t xml:space="preserve"> identified</w:t>
      </w:r>
      <w:r w:rsidRPr="003C5B4D">
        <w:rPr>
          <w:rFonts w:asciiTheme="minorHAnsi" w:hAnsiTheme="minorHAnsi" w:cstheme="minorHAnsi"/>
          <w:lang w:val="en-GB"/>
        </w:rPr>
        <w:t xml:space="preserve"> were correctly calculated:</w:t>
      </w:r>
    </w:p>
    <w:p w14:paraId="7E627235" w14:textId="368A467F" w:rsidR="00AA3818" w:rsidRDefault="0050794A" w:rsidP="00F008D3">
      <w:pPr>
        <w:pStyle w:val="Heading3"/>
        <w:jc w:val="both"/>
        <w:rPr>
          <w:lang w:val="en-GB"/>
        </w:rPr>
      </w:pPr>
      <w:bookmarkStart w:id="12" w:name="_Toc185981698"/>
      <w:r w:rsidRPr="0050794A">
        <w:rPr>
          <w:lang w:val="en-GB"/>
        </w:rPr>
        <w:t>Step 1: Convert IP Address to Binary</w:t>
      </w:r>
      <w:bookmarkEnd w:id="12"/>
    </w:p>
    <w:p w14:paraId="4F66E9CA" w14:textId="77777777" w:rsidR="00AA3818" w:rsidRPr="00AA3818" w:rsidRDefault="00AA3818" w:rsidP="00F008D3">
      <w:pPr>
        <w:spacing w:line="276" w:lineRule="auto"/>
        <w:jc w:val="both"/>
        <w:rPr>
          <w:lang w:val="en-GB"/>
        </w:rPr>
      </w:pPr>
    </w:p>
    <w:p w14:paraId="52258BD1" w14:textId="317F9E9F" w:rsidR="003C5B4D" w:rsidRPr="00AA3818" w:rsidRDefault="003C5B4D">
      <w:pPr>
        <w:pStyle w:val="ListParagraph"/>
        <w:numPr>
          <w:ilvl w:val="0"/>
          <w:numId w:val="2"/>
        </w:numPr>
        <w:spacing w:line="276" w:lineRule="auto"/>
        <w:jc w:val="both"/>
        <w:rPr>
          <w:rFonts w:asciiTheme="minorHAnsi" w:hAnsiTheme="minorHAnsi" w:cstheme="minorHAnsi"/>
          <w:lang w:val="en-GB"/>
        </w:rPr>
      </w:pPr>
      <w:r w:rsidRPr="00AA3818">
        <w:rPr>
          <w:rFonts w:asciiTheme="minorHAnsi" w:hAnsiTheme="minorHAnsi" w:cstheme="minorHAnsi"/>
          <w:lang w:val="en-GB"/>
        </w:rPr>
        <w:t>Convert each octet of the IP address (192.168.0.200) to binary.</w:t>
      </w:r>
    </w:p>
    <w:p w14:paraId="0571B75B" w14:textId="507BDB78" w:rsidR="003C5B4D" w:rsidRPr="00AA3818" w:rsidRDefault="003C5B4D">
      <w:pPr>
        <w:pStyle w:val="ListParagraph"/>
        <w:numPr>
          <w:ilvl w:val="0"/>
          <w:numId w:val="2"/>
        </w:numPr>
        <w:spacing w:line="276" w:lineRule="auto"/>
        <w:jc w:val="both"/>
        <w:rPr>
          <w:rFonts w:asciiTheme="minorHAnsi" w:hAnsiTheme="minorHAnsi" w:cstheme="minorHAnsi"/>
          <w:lang w:val="en-GB"/>
        </w:rPr>
      </w:pPr>
      <w:r w:rsidRPr="00AA3818">
        <w:rPr>
          <w:rFonts w:asciiTheme="minorHAnsi" w:hAnsiTheme="minorHAnsi" w:cstheme="minorHAnsi"/>
          <w:lang w:val="en-GB"/>
        </w:rPr>
        <w:t xml:space="preserve">Binary format: </w:t>
      </w:r>
      <w:r w:rsidR="00673006" w:rsidRPr="00AC2D52">
        <w:rPr>
          <w:rFonts w:asciiTheme="minorHAnsi" w:hAnsiTheme="minorHAnsi" w:cstheme="minorHAnsi"/>
          <w:highlight w:val="red"/>
          <w:lang w:val="en-GB"/>
        </w:rPr>
        <w:t>11000000.10101000.00000000.11001000</w:t>
      </w:r>
    </w:p>
    <w:p w14:paraId="1FE25C7F" w14:textId="17732494" w:rsidR="00AA3818" w:rsidRDefault="00803874" w:rsidP="00F008D3">
      <w:pPr>
        <w:pStyle w:val="Heading3"/>
        <w:jc w:val="both"/>
      </w:pPr>
      <w:bookmarkStart w:id="13" w:name="_Toc185981699"/>
      <w:r w:rsidRPr="00803874">
        <w:t>Step 2: Convert the CIDR Prefix to a Subnet Mask</w:t>
      </w:r>
      <w:bookmarkEnd w:id="13"/>
    </w:p>
    <w:p w14:paraId="56028489" w14:textId="77777777" w:rsidR="00AA3818" w:rsidRDefault="00AA3818" w:rsidP="00F008D3">
      <w:pPr>
        <w:jc w:val="both"/>
      </w:pPr>
    </w:p>
    <w:p w14:paraId="2902A44D" w14:textId="52679C28" w:rsidR="00AA3818" w:rsidRPr="00AA3818" w:rsidRDefault="003C5B4D">
      <w:pPr>
        <w:pStyle w:val="ListParagraph"/>
        <w:numPr>
          <w:ilvl w:val="0"/>
          <w:numId w:val="3"/>
        </w:numPr>
        <w:jc w:val="both"/>
        <w:rPr>
          <w:rFonts w:asciiTheme="minorHAnsi" w:hAnsiTheme="minorHAnsi" w:cstheme="minorHAnsi"/>
          <w:lang w:val="en-GB"/>
        </w:rPr>
      </w:pPr>
      <w:r w:rsidRPr="00AA3818">
        <w:rPr>
          <w:rFonts w:asciiTheme="minorHAnsi" w:hAnsiTheme="minorHAnsi" w:cstheme="minorHAnsi"/>
          <w:lang w:val="en-GB"/>
        </w:rPr>
        <w:t xml:space="preserve">/27 represents the number of bits used for the network portion, as an IPV4 address is 32 bits; this means that the first 27 bits are the </w:t>
      </w:r>
      <w:r w:rsidR="0095624E">
        <w:rPr>
          <w:rFonts w:asciiTheme="minorHAnsi" w:hAnsiTheme="minorHAnsi" w:cstheme="minorHAnsi"/>
          <w:lang w:val="en-GB"/>
        </w:rPr>
        <w:t>network portion</w:t>
      </w:r>
      <w:r w:rsidRPr="00AA3818">
        <w:rPr>
          <w:rFonts w:asciiTheme="minorHAnsi" w:hAnsiTheme="minorHAnsi" w:cstheme="minorHAnsi"/>
          <w:lang w:val="en-GB"/>
        </w:rPr>
        <w:t xml:space="preserve"> and are set to 1, and the remaining 5 bits are reserved for the </w:t>
      </w:r>
      <w:r w:rsidR="00E13CEF">
        <w:rPr>
          <w:rFonts w:asciiTheme="minorHAnsi" w:hAnsiTheme="minorHAnsi" w:cstheme="minorHAnsi"/>
          <w:lang w:val="en-GB"/>
        </w:rPr>
        <w:t xml:space="preserve">host </w:t>
      </w:r>
      <w:r w:rsidR="0095624E">
        <w:rPr>
          <w:rFonts w:asciiTheme="minorHAnsi" w:hAnsiTheme="minorHAnsi" w:cstheme="minorHAnsi"/>
          <w:lang w:val="en-GB"/>
        </w:rPr>
        <w:t>portion</w:t>
      </w:r>
      <w:r w:rsidRPr="00AA3818">
        <w:rPr>
          <w:rFonts w:asciiTheme="minorHAnsi" w:hAnsiTheme="minorHAnsi" w:cstheme="minorHAnsi"/>
          <w:lang w:val="en-GB"/>
        </w:rPr>
        <w:t>.</w:t>
      </w:r>
    </w:p>
    <w:p w14:paraId="7FB7EE66" w14:textId="58484248" w:rsidR="00AA3818" w:rsidRPr="00AA3818" w:rsidRDefault="00803874">
      <w:pPr>
        <w:pStyle w:val="ListParagraph"/>
        <w:numPr>
          <w:ilvl w:val="0"/>
          <w:numId w:val="3"/>
        </w:numPr>
        <w:jc w:val="both"/>
        <w:rPr>
          <w:rFonts w:asciiTheme="minorHAnsi" w:hAnsiTheme="minorHAnsi" w:cstheme="minorHAnsi"/>
          <w:lang w:val="en-GB"/>
        </w:rPr>
      </w:pPr>
      <w:r w:rsidRPr="00AA3818">
        <w:rPr>
          <w:rFonts w:asciiTheme="minorHAnsi" w:hAnsiTheme="minorHAnsi" w:cstheme="minorHAnsi"/>
          <w:lang w:val="en-GB"/>
        </w:rPr>
        <w:t>The binary</w:t>
      </w:r>
      <w:r w:rsidR="003C5B4D" w:rsidRPr="00AA3818">
        <w:rPr>
          <w:rFonts w:asciiTheme="minorHAnsi" w:hAnsiTheme="minorHAnsi" w:cstheme="minorHAnsi"/>
          <w:lang w:val="en-GB"/>
        </w:rPr>
        <w:t xml:space="preserve"> format of CIDR Prefix: </w:t>
      </w:r>
      <w:r w:rsidR="003C5B4D" w:rsidRPr="00AC2D52">
        <w:rPr>
          <w:rFonts w:asciiTheme="minorHAnsi" w:hAnsiTheme="minorHAnsi" w:cstheme="minorHAnsi"/>
          <w:highlight w:val="red"/>
          <w:lang w:val="en-GB"/>
        </w:rPr>
        <w:t>11111111.11111111.11111111.11100000</w:t>
      </w:r>
    </w:p>
    <w:p w14:paraId="41E5CA93" w14:textId="3F9BB007" w:rsidR="003C5B4D" w:rsidRDefault="00803874" w:rsidP="00F008D3">
      <w:pPr>
        <w:pStyle w:val="Heading3"/>
        <w:jc w:val="both"/>
      </w:pPr>
      <w:bookmarkStart w:id="14" w:name="_Toc185981700"/>
      <w:r w:rsidRPr="00803874">
        <w:lastRenderedPageBreak/>
        <w:t>Step 3: Calculate Broadcast Address</w:t>
      </w:r>
      <w:bookmarkEnd w:id="14"/>
    </w:p>
    <w:p w14:paraId="6B15814B" w14:textId="77777777" w:rsidR="00AA3818" w:rsidRDefault="00AA3818" w:rsidP="00F008D3">
      <w:pPr>
        <w:jc w:val="both"/>
      </w:pPr>
    </w:p>
    <w:p w14:paraId="27994EA2" w14:textId="5CCF6C2E" w:rsidR="003C5B4D" w:rsidRPr="00AA3818" w:rsidRDefault="003C5B4D">
      <w:pPr>
        <w:pStyle w:val="ListParagraph"/>
        <w:numPr>
          <w:ilvl w:val="0"/>
          <w:numId w:val="4"/>
        </w:numPr>
        <w:spacing w:line="360" w:lineRule="auto"/>
        <w:jc w:val="both"/>
        <w:rPr>
          <w:rFonts w:asciiTheme="minorHAnsi" w:hAnsiTheme="minorHAnsi" w:cstheme="minorHAnsi"/>
          <w:lang w:val="en-GB"/>
        </w:rPr>
      </w:pPr>
      <w:r w:rsidRPr="00AA3818">
        <w:rPr>
          <w:rFonts w:asciiTheme="minorHAnsi" w:hAnsiTheme="minorHAnsi" w:cstheme="minorHAnsi"/>
          <w:lang w:val="en-GB"/>
        </w:rPr>
        <w:t>The broadcast address is the last in the subnet. It can be calculated by setting all the host bits (the last 5 bits) to 1 while leaving the network bits unchanged.</w:t>
      </w:r>
    </w:p>
    <w:p w14:paraId="0CC7876B" w14:textId="45F370B8" w:rsidR="00AA3818" w:rsidRPr="00AA3818" w:rsidRDefault="003C5B4D">
      <w:pPr>
        <w:pStyle w:val="ListParagraph"/>
        <w:numPr>
          <w:ilvl w:val="0"/>
          <w:numId w:val="4"/>
        </w:numPr>
        <w:spacing w:line="360" w:lineRule="auto"/>
        <w:jc w:val="both"/>
        <w:rPr>
          <w:rFonts w:asciiTheme="minorHAnsi" w:hAnsiTheme="minorHAnsi" w:cstheme="minorHAnsi"/>
          <w:lang w:val="en-GB"/>
        </w:rPr>
      </w:pPr>
      <w:r w:rsidRPr="00AA3818">
        <w:rPr>
          <w:rFonts w:asciiTheme="minorHAnsi" w:hAnsiTheme="minorHAnsi" w:cstheme="minorHAnsi"/>
          <w:lang w:val="en-GB"/>
        </w:rPr>
        <w:t xml:space="preserve">Binary Broadcast Address: </w:t>
      </w:r>
      <w:r w:rsidRPr="00AC2D52">
        <w:rPr>
          <w:rFonts w:asciiTheme="minorHAnsi" w:hAnsiTheme="minorHAnsi" w:cstheme="minorHAnsi"/>
          <w:highlight w:val="red"/>
          <w:lang w:val="en-GB"/>
        </w:rPr>
        <w:t>11000000.10101000.00000000.11011111</w:t>
      </w:r>
    </w:p>
    <w:p w14:paraId="35F9EB96" w14:textId="1D0C2A31" w:rsidR="00E30CC2" w:rsidRPr="00AA3818" w:rsidRDefault="003C5B4D">
      <w:pPr>
        <w:pStyle w:val="ListParagraph"/>
        <w:numPr>
          <w:ilvl w:val="0"/>
          <w:numId w:val="4"/>
        </w:numPr>
        <w:spacing w:line="360" w:lineRule="auto"/>
        <w:jc w:val="both"/>
        <w:rPr>
          <w:rFonts w:asciiTheme="minorHAnsi" w:hAnsiTheme="minorHAnsi" w:cstheme="minorHAnsi"/>
          <w:lang w:val="en-GB"/>
        </w:rPr>
      </w:pPr>
      <w:r w:rsidRPr="00AA3818">
        <w:rPr>
          <w:rFonts w:asciiTheme="minorHAnsi" w:hAnsiTheme="minorHAnsi" w:cstheme="minorHAnsi"/>
          <w:lang w:val="en-GB"/>
        </w:rPr>
        <w:t>Convert the result to decimal:</w:t>
      </w:r>
      <w:r w:rsidR="00AA3818" w:rsidRPr="00AA3818">
        <w:rPr>
          <w:rFonts w:asciiTheme="minorHAnsi" w:hAnsiTheme="minorHAnsi" w:cstheme="minorHAnsi"/>
          <w:lang w:val="en-GB"/>
        </w:rPr>
        <w:t xml:space="preserve"> </w:t>
      </w:r>
      <w:r w:rsidRPr="00AA3818">
        <w:rPr>
          <w:rFonts w:asciiTheme="minorHAnsi" w:hAnsiTheme="minorHAnsi" w:cstheme="minorHAnsi"/>
          <w:lang w:val="en-GB"/>
        </w:rPr>
        <w:t>Broadcast Address: 192.168.0.223</w:t>
      </w:r>
    </w:p>
    <w:p w14:paraId="3BC91FDC" w14:textId="1FF50BAF" w:rsidR="00803874" w:rsidRDefault="00803874" w:rsidP="00F008D3">
      <w:pPr>
        <w:pStyle w:val="Heading3"/>
        <w:jc w:val="both"/>
        <w:rPr>
          <w:lang w:val="en-GB"/>
        </w:rPr>
      </w:pPr>
      <w:bookmarkStart w:id="15" w:name="_Toc185981701"/>
      <w:r w:rsidRPr="00803874">
        <w:t>Step 4: Calculate Network Address</w:t>
      </w:r>
      <w:bookmarkEnd w:id="15"/>
    </w:p>
    <w:p w14:paraId="717582E2" w14:textId="77777777" w:rsidR="0061135A" w:rsidRDefault="0061135A" w:rsidP="00F008D3">
      <w:pPr>
        <w:jc w:val="both"/>
        <w:rPr>
          <w:rFonts w:asciiTheme="minorHAnsi" w:hAnsiTheme="minorHAnsi" w:cstheme="minorHAnsi"/>
          <w:lang w:val="en-GB"/>
        </w:rPr>
      </w:pPr>
    </w:p>
    <w:p w14:paraId="18687093" w14:textId="13399AD6" w:rsidR="00E30CC2" w:rsidRPr="0061135A" w:rsidRDefault="003C5B4D">
      <w:pPr>
        <w:pStyle w:val="ListParagraph"/>
        <w:numPr>
          <w:ilvl w:val="0"/>
          <w:numId w:val="5"/>
        </w:numPr>
        <w:jc w:val="both"/>
        <w:rPr>
          <w:rFonts w:asciiTheme="minorHAnsi" w:hAnsiTheme="minorHAnsi" w:cstheme="minorHAnsi"/>
          <w:lang w:val="en-GB"/>
        </w:rPr>
      </w:pPr>
      <w:r w:rsidRPr="0061135A">
        <w:rPr>
          <w:rFonts w:asciiTheme="minorHAnsi" w:hAnsiTheme="minorHAnsi" w:cstheme="minorHAnsi"/>
          <w:lang w:val="en-GB"/>
        </w:rPr>
        <w:t xml:space="preserve">Perform </w:t>
      </w:r>
      <w:r w:rsidR="00AA3818" w:rsidRPr="0061135A">
        <w:rPr>
          <w:rFonts w:asciiTheme="minorHAnsi" w:hAnsiTheme="minorHAnsi" w:cstheme="minorHAnsi"/>
          <w:lang w:val="en-GB"/>
        </w:rPr>
        <w:t xml:space="preserve">a </w:t>
      </w:r>
      <w:r w:rsidR="00AA3818" w:rsidRPr="0061135A">
        <w:rPr>
          <w:rFonts w:asciiTheme="minorHAnsi" w:hAnsiTheme="minorHAnsi" w:cstheme="minorHAnsi"/>
          <w:b/>
          <w:bCs/>
          <w:lang w:val="en-GB"/>
        </w:rPr>
        <w:t>bitwise</w:t>
      </w:r>
      <w:r w:rsidRPr="0061135A">
        <w:rPr>
          <w:rFonts w:asciiTheme="minorHAnsi" w:hAnsiTheme="minorHAnsi" w:cstheme="minorHAnsi"/>
          <w:b/>
          <w:bCs/>
          <w:lang w:val="en-GB"/>
        </w:rPr>
        <w:t xml:space="preserve"> AND</w:t>
      </w:r>
      <w:r w:rsidRPr="0061135A">
        <w:rPr>
          <w:rFonts w:asciiTheme="minorHAnsi" w:hAnsiTheme="minorHAnsi" w:cstheme="minorHAnsi"/>
          <w:lang w:val="en-GB"/>
        </w:rPr>
        <w:t xml:space="preserve"> operation on IP Address(binary) &amp; CIDR (binary)</w:t>
      </w:r>
    </w:p>
    <w:tbl>
      <w:tblPr>
        <w:tblStyle w:val="TableGrid"/>
        <w:tblW w:w="0" w:type="auto"/>
        <w:tblInd w:w="-5" w:type="dxa"/>
        <w:tblLook w:val="04A0" w:firstRow="1" w:lastRow="0" w:firstColumn="1" w:lastColumn="0" w:noHBand="0" w:noVBand="1"/>
      </w:tblPr>
      <w:tblGrid>
        <w:gridCol w:w="3474"/>
        <w:gridCol w:w="1357"/>
        <w:gridCol w:w="1508"/>
        <w:gridCol w:w="1508"/>
        <w:gridCol w:w="1163"/>
      </w:tblGrid>
      <w:tr w:rsidR="0061135A" w:rsidRPr="003C5B4D" w14:paraId="15BCF151" w14:textId="77777777" w:rsidTr="0061135A">
        <w:tc>
          <w:tcPr>
            <w:tcW w:w="3474" w:type="dxa"/>
          </w:tcPr>
          <w:p w14:paraId="582FFFCD" w14:textId="77777777" w:rsidR="0061135A" w:rsidRPr="003C5B4D" w:rsidRDefault="0061135A" w:rsidP="00F008D3">
            <w:pPr>
              <w:pStyle w:val="ListParagraph"/>
              <w:ind w:left="0"/>
              <w:jc w:val="both"/>
              <w:rPr>
                <w:rFonts w:asciiTheme="minorHAnsi" w:hAnsiTheme="minorHAnsi" w:cstheme="minorHAnsi"/>
                <w:lang w:val="en-GB"/>
              </w:rPr>
            </w:pPr>
          </w:p>
        </w:tc>
        <w:tc>
          <w:tcPr>
            <w:tcW w:w="1357" w:type="dxa"/>
          </w:tcPr>
          <w:p w14:paraId="44754127" w14:textId="77777777" w:rsidR="0061135A" w:rsidRPr="003C5B4D" w:rsidRDefault="0061135A" w:rsidP="00F008D3">
            <w:pPr>
              <w:pStyle w:val="ListParagraph"/>
              <w:ind w:left="0"/>
              <w:jc w:val="both"/>
              <w:rPr>
                <w:rFonts w:asciiTheme="minorHAnsi" w:hAnsiTheme="minorHAnsi" w:cstheme="minorHAnsi"/>
                <w:lang w:val="en-GB"/>
              </w:rPr>
            </w:pPr>
            <w:r w:rsidRPr="003C5B4D">
              <w:rPr>
                <w:rFonts w:asciiTheme="minorHAnsi" w:hAnsiTheme="minorHAnsi" w:cstheme="minorHAnsi"/>
                <w:lang w:val="en-GB"/>
              </w:rPr>
              <w:t>1</w:t>
            </w:r>
            <w:r w:rsidRPr="003C5B4D">
              <w:rPr>
                <w:rFonts w:asciiTheme="minorHAnsi" w:hAnsiTheme="minorHAnsi" w:cstheme="minorHAnsi"/>
                <w:vertAlign w:val="superscript"/>
                <w:lang w:val="en-GB"/>
              </w:rPr>
              <w:t>st</w:t>
            </w:r>
            <w:r w:rsidRPr="003C5B4D">
              <w:rPr>
                <w:rFonts w:asciiTheme="minorHAnsi" w:hAnsiTheme="minorHAnsi" w:cstheme="minorHAnsi"/>
                <w:lang w:val="en-GB"/>
              </w:rPr>
              <w:t xml:space="preserve"> Octet</w:t>
            </w:r>
          </w:p>
        </w:tc>
        <w:tc>
          <w:tcPr>
            <w:tcW w:w="1508" w:type="dxa"/>
          </w:tcPr>
          <w:p w14:paraId="61513B4D" w14:textId="77777777" w:rsidR="0061135A" w:rsidRPr="003C5B4D" w:rsidRDefault="0061135A" w:rsidP="00F008D3">
            <w:pPr>
              <w:pStyle w:val="ListParagraph"/>
              <w:ind w:left="0"/>
              <w:jc w:val="both"/>
              <w:rPr>
                <w:rFonts w:asciiTheme="minorHAnsi" w:hAnsiTheme="minorHAnsi" w:cstheme="minorHAnsi"/>
                <w:lang w:val="en-GB"/>
              </w:rPr>
            </w:pPr>
            <w:r w:rsidRPr="003C5B4D">
              <w:rPr>
                <w:rFonts w:asciiTheme="minorHAnsi" w:hAnsiTheme="minorHAnsi" w:cstheme="minorHAnsi"/>
                <w:lang w:val="en-GB"/>
              </w:rPr>
              <w:t>2</w:t>
            </w:r>
            <w:r w:rsidRPr="003C5B4D">
              <w:rPr>
                <w:rFonts w:asciiTheme="minorHAnsi" w:hAnsiTheme="minorHAnsi" w:cstheme="minorHAnsi"/>
                <w:vertAlign w:val="superscript"/>
                <w:lang w:val="en-GB"/>
              </w:rPr>
              <w:t>nd</w:t>
            </w:r>
            <w:r w:rsidRPr="003C5B4D">
              <w:rPr>
                <w:rFonts w:asciiTheme="minorHAnsi" w:hAnsiTheme="minorHAnsi" w:cstheme="minorHAnsi"/>
                <w:lang w:val="en-GB"/>
              </w:rPr>
              <w:t xml:space="preserve"> Octet </w:t>
            </w:r>
          </w:p>
        </w:tc>
        <w:tc>
          <w:tcPr>
            <w:tcW w:w="1508" w:type="dxa"/>
          </w:tcPr>
          <w:p w14:paraId="045CD36A" w14:textId="77777777" w:rsidR="0061135A" w:rsidRPr="003C5B4D" w:rsidRDefault="0061135A" w:rsidP="00F008D3">
            <w:pPr>
              <w:pStyle w:val="ListParagraph"/>
              <w:ind w:left="0"/>
              <w:jc w:val="both"/>
              <w:rPr>
                <w:rFonts w:asciiTheme="minorHAnsi" w:hAnsiTheme="minorHAnsi" w:cstheme="minorHAnsi"/>
                <w:lang w:val="en-GB"/>
              </w:rPr>
            </w:pPr>
            <w:r w:rsidRPr="003C5B4D">
              <w:rPr>
                <w:rFonts w:asciiTheme="minorHAnsi" w:hAnsiTheme="minorHAnsi" w:cstheme="minorHAnsi"/>
                <w:lang w:val="en-GB"/>
              </w:rPr>
              <w:t>3</w:t>
            </w:r>
            <w:r w:rsidRPr="003C5B4D">
              <w:rPr>
                <w:rFonts w:asciiTheme="minorHAnsi" w:hAnsiTheme="minorHAnsi" w:cstheme="minorHAnsi"/>
                <w:vertAlign w:val="superscript"/>
                <w:lang w:val="en-GB"/>
              </w:rPr>
              <w:t>rd</w:t>
            </w:r>
            <w:r w:rsidRPr="003C5B4D">
              <w:rPr>
                <w:rFonts w:asciiTheme="minorHAnsi" w:hAnsiTheme="minorHAnsi" w:cstheme="minorHAnsi"/>
                <w:lang w:val="en-GB"/>
              </w:rPr>
              <w:t xml:space="preserve"> Octet </w:t>
            </w:r>
          </w:p>
        </w:tc>
        <w:tc>
          <w:tcPr>
            <w:tcW w:w="1156" w:type="dxa"/>
          </w:tcPr>
          <w:p w14:paraId="78274632" w14:textId="77777777" w:rsidR="0061135A" w:rsidRPr="003C5B4D" w:rsidRDefault="0061135A" w:rsidP="00F008D3">
            <w:pPr>
              <w:pStyle w:val="ListParagraph"/>
              <w:ind w:left="0"/>
              <w:jc w:val="both"/>
              <w:rPr>
                <w:rFonts w:asciiTheme="minorHAnsi" w:hAnsiTheme="minorHAnsi" w:cstheme="minorHAnsi"/>
                <w:lang w:val="en-GB"/>
              </w:rPr>
            </w:pPr>
            <w:r w:rsidRPr="003C5B4D">
              <w:rPr>
                <w:rFonts w:asciiTheme="minorHAnsi" w:hAnsiTheme="minorHAnsi" w:cstheme="minorHAnsi"/>
                <w:lang w:val="en-GB"/>
              </w:rPr>
              <w:t>4</w:t>
            </w:r>
            <w:r w:rsidRPr="003C5B4D">
              <w:rPr>
                <w:rFonts w:asciiTheme="minorHAnsi" w:hAnsiTheme="minorHAnsi" w:cstheme="minorHAnsi"/>
                <w:vertAlign w:val="superscript"/>
                <w:lang w:val="en-GB"/>
              </w:rPr>
              <w:t>th</w:t>
            </w:r>
            <w:r w:rsidRPr="003C5B4D">
              <w:rPr>
                <w:rFonts w:asciiTheme="minorHAnsi" w:hAnsiTheme="minorHAnsi" w:cstheme="minorHAnsi"/>
                <w:lang w:val="en-GB"/>
              </w:rPr>
              <w:t xml:space="preserve"> Octet </w:t>
            </w:r>
          </w:p>
        </w:tc>
      </w:tr>
      <w:tr w:rsidR="0061135A" w:rsidRPr="003C5B4D" w14:paraId="722EB46A" w14:textId="77777777" w:rsidTr="0061135A">
        <w:tc>
          <w:tcPr>
            <w:tcW w:w="3474" w:type="dxa"/>
          </w:tcPr>
          <w:p w14:paraId="0C825B5D" w14:textId="77777777" w:rsidR="0061135A" w:rsidRPr="003C5B4D" w:rsidRDefault="0061135A" w:rsidP="00F008D3">
            <w:pPr>
              <w:pStyle w:val="ListParagraph"/>
              <w:ind w:left="0"/>
              <w:jc w:val="both"/>
              <w:rPr>
                <w:rFonts w:asciiTheme="minorHAnsi" w:hAnsiTheme="minorHAnsi" w:cstheme="minorHAnsi"/>
                <w:lang w:val="en-GB"/>
              </w:rPr>
            </w:pPr>
            <w:r w:rsidRPr="003C5B4D">
              <w:rPr>
                <w:rFonts w:asciiTheme="minorHAnsi" w:hAnsiTheme="minorHAnsi" w:cstheme="minorHAnsi"/>
                <w:lang w:val="en-GB"/>
              </w:rPr>
              <w:t>IP (192.168.0.200)</w:t>
            </w:r>
          </w:p>
        </w:tc>
        <w:tc>
          <w:tcPr>
            <w:tcW w:w="1357" w:type="dxa"/>
          </w:tcPr>
          <w:p w14:paraId="7FF7B554" w14:textId="77777777" w:rsidR="0061135A" w:rsidRPr="00551929" w:rsidRDefault="0061135A" w:rsidP="00F008D3">
            <w:pPr>
              <w:pStyle w:val="ListParagraph"/>
              <w:ind w:left="0"/>
              <w:jc w:val="both"/>
              <w:rPr>
                <w:rFonts w:asciiTheme="minorHAnsi" w:hAnsiTheme="minorHAnsi" w:cstheme="minorHAnsi"/>
                <w:highlight w:val="yellow"/>
                <w:lang w:val="en-GB"/>
              </w:rPr>
            </w:pPr>
            <w:r w:rsidRPr="00551929">
              <w:rPr>
                <w:rFonts w:asciiTheme="minorHAnsi" w:hAnsiTheme="minorHAnsi" w:cstheme="minorHAnsi"/>
                <w:highlight w:val="yellow"/>
              </w:rPr>
              <w:t xml:space="preserve">1100’0000 </w:t>
            </w:r>
          </w:p>
        </w:tc>
        <w:tc>
          <w:tcPr>
            <w:tcW w:w="1508" w:type="dxa"/>
          </w:tcPr>
          <w:p w14:paraId="5CF460B5" w14:textId="77777777" w:rsidR="0061135A" w:rsidRPr="00551929" w:rsidRDefault="0061135A" w:rsidP="00F008D3">
            <w:pPr>
              <w:pStyle w:val="ListParagraph"/>
              <w:ind w:left="0"/>
              <w:jc w:val="both"/>
              <w:rPr>
                <w:rFonts w:asciiTheme="minorHAnsi" w:hAnsiTheme="minorHAnsi" w:cstheme="minorHAnsi"/>
                <w:highlight w:val="yellow"/>
                <w:lang w:val="en-GB"/>
              </w:rPr>
            </w:pPr>
            <w:r w:rsidRPr="00551929">
              <w:rPr>
                <w:rFonts w:asciiTheme="minorHAnsi" w:hAnsiTheme="minorHAnsi" w:cstheme="minorHAnsi"/>
                <w:highlight w:val="yellow"/>
              </w:rPr>
              <w:t xml:space="preserve">1010’1000 </w:t>
            </w:r>
          </w:p>
        </w:tc>
        <w:tc>
          <w:tcPr>
            <w:tcW w:w="1508" w:type="dxa"/>
          </w:tcPr>
          <w:p w14:paraId="262EF013" w14:textId="77777777" w:rsidR="0061135A" w:rsidRPr="00551929" w:rsidRDefault="0061135A" w:rsidP="00F008D3">
            <w:pPr>
              <w:pStyle w:val="ListParagraph"/>
              <w:ind w:left="0"/>
              <w:jc w:val="both"/>
              <w:rPr>
                <w:rFonts w:asciiTheme="minorHAnsi" w:hAnsiTheme="minorHAnsi" w:cstheme="minorHAnsi"/>
                <w:highlight w:val="yellow"/>
                <w:lang w:val="en-GB"/>
              </w:rPr>
            </w:pPr>
            <w:r w:rsidRPr="00551929">
              <w:rPr>
                <w:rFonts w:asciiTheme="minorHAnsi" w:hAnsiTheme="minorHAnsi" w:cstheme="minorHAnsi"/>
                <w:highlight w:val="yellow"/>
              </w:rPr>
              <w:t xml:space="preserve">0000’0000 </w:t>
            </w:r>
          </w:p>
        </w:tc>
        <w:tc>
          <w:tcPr>
            <w:tcW w:w="1156" w:type="dxa"/>
          </w:tcPr>
          <w:p w14:paraId="71BCC717" w14:textId="77777777" w:rsidR="0061135A" w:rsidRPr="00551929" w:rsidRDefault="0061135A" w:rsidP="00F008D3">
            <w:pPr>
              <w:pStyle w:val="ListParagraph"/>
              <w:ind w:left="0"/>
              <w:jc w:val="both"/>
              <w:rPr>
                <w:rFonts w:asciiTheme="minorHAnsi" w:hAnsiTheme="minorHAnsi" w:cstheme="minorHAnsi"/>
                <w:highlight w:val="yellow"/>
                <w:lang w:val="en-GB"/>
              </w:rPr>
            </w:pPr>
            <w:r w:rsidRPr="00551929">
              <w:rPr>
                <w:rFonts w:asciiTheme="minorHAnsi" w:hAnsiTheme="minorHAnsi" w:cstheme="minorHAnsi"/>
                <w:highlight w:val="yellow"/>
              </w:rPr>
              <w:t xml:space="preserve">1100’1000 </w:t>
            </w:r>
          </w:p>
        </w:tc>
      </w:tr>
      <w:tr w:rsidR="0061135A" w:rsidRPr="003C5B4D" w14:paraId="62D642A4" w14:textId="77777777" w:rsidTr="0061135A">
        <w:tc>
          <w:tcPr>
            <w:tcW w:w="3474" w:type="dxa"/>
          </w:tcPr>
          <w:p w14:paraId="04CC387A" w14:textId="77777777" w:rsidR="0061135A" w:rsidRPr="003C5B4D" w:rsidRDefault="0061135A" w:rsidP="00F008D3">
            <w:pPr>
              <w:pStyle w:val="ListParagraph"/>
              <w:ind w:left="0"/>
              <w:jc w:val="both"/>
              <w:rPr>
                <w:rFonts w:asciiTheme="minorHAnsi" w:hAnsiTheme="minorHAnsi" w:cstheme="minorHAnsi"/>
                <w:lang w:val="en-GB"/>
              </w:rPr>
            </w:pPr>
            <w:r w:rsidRPr="003C5B4D">
              <w:rPr>
                <w:rFonts w:asciiTheme="minorHAnsi" w:hAnsiTheme="minorHAnsi" w:cstheme="minorHAnsi"/>
                <w:lang w:val="en-GB"/>
              </w:rPr>
              <w:t>Subnet Mask 255.255.255.224/27</w:t>
            </w:r>
          </w:p>
        </w:tc>
        <w:tc>
          <w:tcPr>
            <w:tcW w:w="1357" w:type="dxa"/>
          </w:tcPr>
          <w:p w14:paraId="299F5E70" w14:textId="77777777" w:rsidR="0061135A" w:rsidRPr="00551929" w:rsidRDefault="0061135A" w:rsidP="00F008D3">
            <w:pPr>
              <w:pStyle w:val="ListParagraph"/>
              <w:ind w:left="0"/>
              <w:jc w:val="both"/>
              <w:rPr>
                <w:rFonts w:asciiTheme="minorHAnsi" w:hAnsiTheme="minorHAnsi" w:cstheme="minorHAnsi"/>
                <w:highlight w:val="magenta"/>
                <w:lang w:val="en-GB"/>
              </w:rPr>
            </w:pPr>
            <w:r w:rsidRPr="00551929">
              <w:rPr>
                <w:rFonts w:asciiTheme="minorHAnsi" w:hAnsiTheme="minorHAnsi" w:cstheme="minorHAnsi"/>
                <w:highlight w:val="magenta"/>
              </w:rPr>
              <w:t xml:space="preserve">1111’1111 </w:t>
            </w:r>
          </w:p>
        </w:tc>
        <w:tc>
          <w:tcPr>
            <w:tcW w:w="1508" w:type="dxa"/>
          </w:tcPr>
          <w:p w14:paraId="61F6B86A" w14:textId="77777777" w:rsidR="0061135A" w:rsidRPr="00551929" w:rsidRDefault="0061135A" w:rsidP="00F008D3">
            <w:pPr>
              <w:pStyle w:val="ListParagraph"/>
              <w:ind w:left="0"/>
              <w:jc w:val="both"/>
              <w:rPr>
                <w:rFonts w:asciiTheme="minorHAnsi" w:hAnsiTheme="minorHAnsi" w:cstheme="minorHAnsi"/>
                <w:highlight w:val="magenta"/>
                <w:lang w:val="en-GB"/>
              </w:rPr>
            </w:pPr>
            <w:r w:rsidRPr="00551929">
              <w:rPr>
                <w:rFonts w:asciiTheme="minorHAnsi" w:hAnsiTheme="minorHAnsi" w:cstheme="minorHAnsi"/>
                <w:highlight w:val="magenta"/>
              </w:rPr>
              <w:t xml:space="preserve">1111’1111 </w:t>
            </w:r>
          </w:p>
        </w:tc>
        <w:tc>
          <w:tcPr>
            <w:tcW w:w="1508" w:type="dxa"/>
          </w:tcPr>
          <w:p w14:paraId="510DB085" w14:textId="77777777" w:rsidR="0061135A" w:rsidRPr="00551929" w:rsidRDefault="0061135A" w:rsidP="00F008D3">
            <w:pPr>
              <w:pStyle w:val="ListParagraph"/>
              <w:ind w:left="0"/>
              <w:jc w:val="both"/>
              <w:rPr>
                <w:rFonts w:asciiTheme="minorHAnsi" w:hAnsiTheme="minorHAnsi" w:cstheme="minorHAnsi"/>
                <w:highlight w:val="magenta"/>
                <w:lang w:val="en-GB"/>
              </w:rPr>
            </w:pPr>
            <w:r w:rsidRPr="00551929">
              <w:rPr>
                <w:rFonts w:asciiTheme="minorHAnsi" w:hAnsiTheme="minorHAnsi" w:cstheme="minorHAnsi"/>
                <w:highlight w:val="magenta"/>
              </w:rPr>
              <w:t xml:space="preserve">1111’1111 </w:t>
            </w:r>
          </w:p>
        </w:tc>
        <w:tc>
          <w:tcPr>
            <w:tcW w:w="1156" w:type="dxa"/>
          </w:tcPr>
          <w:p w14:paraId="1539BB61" w14:textId="77777777" w:rsidR="0061135A" w:rsidRPr="00551929" w:rsidRDefault="0061135A" w:rsidP="00F008D3">
            <w:pPr>
              <w:pStyle w:val="ListParagraph"/>
              <w:ind w:left="0"/>
              <w:jc w:val="both"/>
              <w:rPr>
                <w:rFonts w:asciiTheme="minorHAnsi" w:hAnsiTheme="minorHAnsi" w:cstheme="minorHAnsi"/>
                <w:highlight w:val="magenta"/>
                <w:lang w:val="en-GB"/>
              </w:rPr>
            </w:pPr>
            <w:r w:rsidRPr="00551929">
              <w:rPr>
                <w:rFonts w:asciiTheme="minorHAnsi" w:hAnsiTheme="minorHAnsi" w:cstheme="minorHAnsi"/>
                <w:highlight w:val="magenta"/>
              </w:rPr>
              <w:t xml:space="preserve">1110’0000 </w:t>
            </w:r>
          </w:p>
        </w:tc>
      </w:tr>
      <w:tr w:rsidR="0061135A" w:rsidRPr="003C5B4D" w14:paraId="7F22AC61" w14:textId="77777777" w:rsidTr="0061135A">
        <w:tc>
          <w:tcPr>
            <w:tcW w:w="3474" w:type="dxa"/>
          </w:tcPr>
          <w:p w14:paraId="50C77594" w14:textId="77777777" w:rsidR="0061135A" w:rsidRPr="003C5B4D" w:rsidRDefault="0061135A" w:rsidP="00F008D3">
            <w:pPr>
              <w:pStyle w:val="ListParagraph"/>
              <w:ind w:left="0"/>
              <w:jc w:val="both"/>
              <w:rPr>
                <w:rFonts w:asciiTheme="minorHAnsi" w:hAnsiTheme="minorHAnsi" w:cstheme="minorHAnsi"/>
                <w:lang w:val="en-GB"/>
              </w:rPr>
            </w:pPr>
            <w:r w:rsidRPr="003C5B4D">
              <w:rPr>
                <w:rFonts w:asciiTheme="minorHAnsi" w:hAnsiTheme="minorHAnsi" w:cstheme="minorHAnsi"/>
                <w:lang w:val="en-GB"/>
              </w:rPr>
              <w:t>AND Result (Network Address)</w:t>
            </w:r>
          </w:p>
        </w:tc>
        <w:tc>
          <w:tcPr>
            <w:tcW w:w="1357" w:type="dxa"/>
          </w:tcPr>
          <w:p w14:paraId="0EF68D1B" w14:textId="77777777" w:rsidR="0061135A" w:rsidRPr="00551929" w:rsidRDefault="0061135A" w:rsidP="00F008D3">
            <w:pPr>
              <w:pStyle w:val="ListParagraph"/>
              <w:ind w:left="0"/>
              <w:jc w:val="both"/>
              <w:rPr>
                <w:rFonts w:asciiTheme="minorHAnsi" w:hAnsiTheme="minorHAnsi" w:cstheme="minorHAnsi"/>
                <w:highlight w:val="red"/>
                <w:lang w:val="en-GB"/>
              </w:rPr>
            </w:pPr>
            <w:r w:rsidRPr="00551929">
              <w:rPr>
                <w:rFonts w:asciiTheme="minorHAnsi" w:hAnsiTheme="minorHAnsi" w:cstheme="minorHAnsi"/>
                <w:highlight w:val="red"/>
              </w:rPr>
              <w:t xml:space="preserve">1100’0000 </w:t>
            </w:r>
          </w:p>
        </w:tc>
        <w:tc>
          <w:tcPr>
            <w:tcW w:w="1508" w:type="dxa"/>
          </w:tcPr>
          <w:p w14:paraId="238FEC39" w14:textId="77777777" w:rsidR="0061135A" w:rsidRPr="00551929" w:rsidRDefault="0061135A" w:rsidP="00F008D3">
            <w:pPr>
              <w:pStyle w:val="ListParagraph"/>
              <w:ind w:left="0"/>
              <w:jc w:val="both"/>
              <w:rPr>
                <w:rFonts w:asciiTheme="minorHAnsi" w:hAnsiTheme="minorHAnsi" w:cstheme="minorHAnsi"/>
                <w:highlight w:val="red"/>
                <w:lang w:val="en-GB"/>
              </w:rPr>
            </w:pPr>
            <w:r w:rsidRPr="00551929">
              <w:rPr>
                <w:rFonts w:asciiTheme="minorHAnsi" w:hAnsiTheme="minorHAnsi" w:cstheme="minorHAnsi"/>
                <w:highlight w:val="red"/>
              </w:rPr>
              <w:t xml:space="preserve">1010’1000 </w:t>
            </w:r>
          </w:p>
        </w:tc>
        <w:tc>
          <w:tcPr>
            <w:tcW w:w="1508" w:type="dxa"/>
          </w:tcPr>
          <w:p w14:paraId="63660F03" w14:textId="77777777" w:rsidR="0061135A" w:rsidRPr="00551929" w:rsidRDefault="0061135A" w:rsidP="00F008D3">
            <w:pPr>
              <w:pStyle w:val="ListParagraph"/>
              <w:ind w:left="0"/>
              <w:jc w:val="both"/>
              <w:rPr>
                <w:rFonts w:asciiTheme="minorHAnsi" w:hAnsiTheme="minorHAnsi" w:cstheme="minorHAnsi"/>
                <w:highlight w:val="red"/>
                <w:lang w:val="en-GB"/>
              </w:rPr>
            </w:pPr>
            <w:r w:rsidRPr="00551929">
              <w:rPr>
                <w:rFonts w:asciiTheme="minorHAnsi" w:hAnsiTheme="minorHAnsi" w:cstheme="minorHAnsi"/>
                <w:highlight w:val="red"/>
              </w:rPr>
              <w:t xml:space="preserve">0000’0000 </w:t>
            </w:r>
          </w:p>
        </w:tc>
        <w:tc>
          <w:tcPr>
            <w:tcW w:w="1156" w:type="dxa"/>
          </w:tcPr>
          <w:p w14:paraId="5D5ACACB" w14:textId="77777777" w:rsidR="0061135A" w:rsidRPr="00551929" w:rsidRDefault="0061135A" w:rsidP="00F008D3">
            <w:pPr>
              <w:pStyle w:val="ListParagraph"/>
              <w:ind w:left="0"/>
              <w:jc w:val="both"/>
              <w:rPr>
                <w:rFonts w:asciiTheme="minorHAnsi" w:hAnsiTheme="minorHAnsi" w:cstheme="minorHAnsi"/>
                <w:highlight w:val="red"/>
                <w:lang w:val="en-GB"/>
              </w:rPr>
            </w:pPr>
            <w:r w:rsidRPr="00551929">
              <w:rPr>
                <w:rFonts w:asciiTheme="minorHAnsi" w:hAnsiTheme="minorHAnsi" w:cstheme="minorHAnsi"/>
                <w:highlight w:val="red"/>
              </w:rPr>
              <w:t xml:space="preserve">1100’0000 </w:t>
            </w:r>
          </w:p>
        </w:tc>
      </w:tr>
    </w:tbl>
    <w:p w14:paraId="1790DBD1" w14:textId="77777777" w:rsidR="0061135A" w:rsidRDefault="0061135A" w:rsidP="00F008D3">
      <w:pPr>
        <w:jc w:val="both"/>
        <w:rPr>
          <w:rFonts w:asciiTheme="minorHAnsi" w:hAnsiTheme="minorHAnsi" w:cstheme="minorHAnsi"/>
          <w:lang w:val="en-GB"/>
        </w:rPr>
      </w:pPr>
    </w:p>
    <w:p w14:paraId="1BF2EE73" w14:textId="224980A6" w:rsidR="001151DB" w:rsidRPr="0061135A" w:rsidRDefault="003C5B4D">
      <w:pPr>
        <w:pStyle w:val="ListParagraph"/>
        <w:numPr>
          <w:ilvl w:val="0"/>
          <w:numId w:val="5"/>
        </w:numPr>
        <w:jc w:val="both"/>
        <w:rPr>
          <w:rFonts w:asciiTheme="minorHAnsi" w:hAnsiTheme="minorHAnsi" w:cstheme="minorHAnsi"/>
          <w:lang w:val="en-GB"/>
        </w:rPr>
      </w:pPr>
      <w:r w:rsidRPr="0061135A">
        <w:rPr>
          <w:rFonts w:asciiTheme="minorHAnsi" w:hAnsiTheme="minorHAnsi" w:cstheme="minorHAnsi"/>
          <w:lang w:val="en-GB"/>
        </w:rPr>
        <w:t>Convert AND Result to decimal form 192.168.0.192.</w:t>
      </w:r>
    </w:p>
    <w:p w14:paraId="34F67833" w14:textId="5C95391B" w:rsidR="003C5B4D" w:rsidRDefault="001151DB" w:rsidP="00F008D3">
      <w:pPr>
        <w:pStyle w:val="Heading3"/>
        <w:jc w:val="both"/>
        <w:rPr>
          <w:lang w:val="en-GB"/>
        </w:rPr>
      </w:pPr>
      <w:bookmarkStart w:id="16" w:name="_Toc185981702"/>
      <w:r>
        <w:rPr>
          <w:lang w:val="en-GB"/>
        </w:rPr>
        <w:t xml:space="preserve">Step 5: </w:t>
      </w:r>
      <w:r w:rsidR="003C5B4D" w:rsidRPr="001151DB">
        <w:rPr>
          <w:lang w:val="en-GB"/>
        </w:rPr>
        <w:t>Calculate the first usable host</w:t>
      </w:r>
      <w:bookmarkEnd w:id="16"/>
    </w:p>
    <w:p w14:paraId="6C2677A5" w14:textId="77777777" w:rsidR="008F0582" w:rsidRDefault="008F0582" w:rsidP="00F008D3">
      <w:pPr>
        <w:jc w:val="both"/>
        <w:rPr>
          <w:lang w:val="en-GB"/>
        </w:rPr>
      </w:pPr>
    </w:p>
    <w:p w14:paraId="6E6E189D" w14:textId="30EC1676" w:rsidR="003C5B4D" w:rsidRPr="008F0582" w:rsidRDefault="003C5B4D">
      <w:pPr>
        <w:pStyle w:val="ListParagraph"/>
        <w:numPr>
          <w:ilvl w:val="0"/>
          <w:numId w:val="7"/>
        </w:numPr>
        <w:jc w:val="both"/>
        <w:rPr>
          <w:rFonts w:asciiTheme="minorHAnsi" w:hAnsiTheme="minorHAnsi" w:cstheme="minorHAnsi"/>
          <w:lang w:val="en-GB"/>
        </w:rPr>
      </w:pPr>
      <w:r w:rsidRPr="008F0582">
        <w:rPr>
          <w:rFonts w:asciiTheme="minorHAnsi" w:hAnsiTheme="minorHAnsi" w:cstheme="minorHAnsi"/>
          <w:lang w:val="en-GB"/>
        </w:rPr>
        <w:t>Network address + 1 = 192.168.0.193</w:t>
      </w:r>
    </w:p>
    <w:p w14:paraId="10B321F2" w14:textId="462FD55D" w:rsidR="003C5B4D" w:rsidRPr="003C5B4D" w:rsidRDefault="00365B6C" w:rsidP="00F008D3">
      <w:pPr>
        <w:pStyle w:val="Heading3"/>
        <w:jc w:val="both"/>
        <w:rPr>
          <w:lang w:val="en-GB"/>
        </w:rPr>
      </w:pPr>
      <w:bookmarkStart w:id="17" w:name="_Toc185981703"/>
      <w:r w:rsidRPr="00365B6C">
        <w:t>Step 6: Calculate the Last Usable Host</w:t>
      </w:r>
      <w:bookmarkEnd w:id="17"/>
    </w:p>
    <w:p w14:paraId="3B88FCA8" w14:textId="77777777" w:rsidR="008F0582" w:rsidRDefault="008F0582" w:rsidP="00F008D3">
      <w:pPr>
        <w:jc w:val="both"/>
        <w:rPr>
          <w:rFonts w:asciiTheme="minorHAnsi" w:hAnsiTheme="minorHAnsi" w:cstheme="minorHAnsi"/>
          <w:lang w:val="en-GB"/>
        </w:rPr>
      </w:pPr>
    </w:p>
    <w:p w14:paraId="4329EB66" w14:textId="246B181E" w:rsidR="003C5B4D" w:rsidRPr="008F0582" w:rsidRDefault="003C5B4D">
      <w:pPr>
        <w:pStyle w:val="ListParagraph"/>
        <w:numPr>
          <w:ilvl w:val="0"/>
          <w:numId w:val="6"/>
        </w:numPr>
        <w:jc w:val="both"/>
        <w:rPr>
          <w:rFonts w:asciiTheme="minorHAnsi" w:hAnsiTheme="minorHAnsi" w:cstheme="minorHAnsi"/>
          <w:lang w:val="en-GB"/>
        </w:rPr>
      </w:pPr>
      <w:r w:rsidRPr="008F0582">
        <w:rPr>
          <w:rFonts w:asciiTheme="minorHAnsi" w:hAnsiTheme="minorHAnsi" w:cstheme="minorHAnsi"/>
          <w:lang w:val="en-GB"/>
        </w:rPr>
        <w:t>Broadcast address – 1 = 192.168.0.222</w:t>
      </w:r>
    </w:p>
    <w:p w14:paraId="307AABBB" w14:textId="54450980" w:rsidR="0095624E" w:rsidRDefault="00365B6C" w:rsidP="00F008D3">
      <w:pPr>
        <w:pStyle w:val="Heading3"/>
        <w:jc w:val="both"/>
        <w:rPr>
          <w:lang w:val="en-GB"/>
        </w:rPr>
      </w:pPr>
      <w:bookmarkStart w:id="18" w:name="_Toc185981704"/>
      <w:r>
        <w:rPr>
          <w:lang w:val="en-GB"/>
        </w:rPr>
        <w:t xml:space="preserve">Step 7: </w:t>
      </w:r>
      <w:r w:rsidR="008F0582">
        <w:rPr>
          <w:lang w:val="en-GB"/>
        </w:rPr>
        <w:t xml:space="preserve">Calculate total useable hosts for </w:t>
      </w:r>
      <w:r w:rsidR="0095624E">
        <w:rPr>
          <w:lang w:val="en-GB"/>
        </w:rPr>
        <w:t xml:space="preserve">the </w:t>
      </w:r>
      <w:r w:rsidR="008F0582">
        <w:rPr>
          <w:lang w:val="en-GB"/>
        </w:rPr>
        <w:t>subnet</w:t>
      </w:r>
      <w:bookmarkEnd w:id="18"/>
    </w:p>
    <w:p w14:paraId="123B6658" w14:textId="77777777" w:rsidR="0095624E" w:rsidRDefault="0095624E" w:rsidP="00F008D3">
      <w:pPr>
        <w:jc w:val="both"/>
        <w:rPr>
          <w:lang w:val="en-GB"/>
        </w:rPr>
      </w:pPr>
    </w:p>
    <w:p w14:paraId="5985444E" w14:textId="1070DFD8" w:rsidR="008B0CF2" w:rsidRDefault="008B0CF2" w:rsidP="00F008D3">
      <w:pPr>
        <w:pStyle w:val="Heading3"/>
        <w:jc w:val="both"/>
        <w:rPr>
          <w:lang w:val="en-GB"/>
        </w:rPr>
      </w:pPr>
      <w:bookmarkStart w:id="19" w:name="_Toc185981705"/>
      <w:r>
        <w:rPr>
          <w:lang w:val="en-GB"/>
        </w:rPr>
        <w:t>Additional information</w:t>
      </w:r>
      <w:bookmarkEnd w:id="19"/>
    </w:p>
    <w:p w14:paraId="4AA00AD8" w14:textId="77777777" w:rsidR="00BC1FEE" w:rsidRPr="00BC1FEE" w:rsidRDefault="00BC1FEE" w:rsidP="00804D02">
      <w:pPr>
        <w:spacing w:line="360" w:lineRule="auto"/>
        <w:rPr>
          <w:lang w:val="en-GB"/>
        </w:rPr>
      </w:pPr>
    </w:p>
    <w:p w14:paraId="6C22572C" w14:textId="76176853" w:rsidR="00BF1674" w:rsidRPr="00BC1FEE" w:rsidRDefault="00BF1674">
      <w:pPr>
        <w:pStyle w:val="ListParagraph"/>
        <w:numPr>
          <w:ilvl w:val="0"/>
          <w:numId w:val="8"/>
        </w:numPr>
        <w:spacing w:line="360" w:lineRule="auto"/>
        <w:jc w:val="both"/>
        <w:rPr>
          <w:lang w:val="en-GB"/>
        </w:rPr>
      </w:pPr>
      <w:r w:rsidRPr="00BC1FEE">
        <w:rPr>
          <w:lang w:val="en-GB"/>
        </w:rPr>
        <w:t>The CIDR prefix /27 reserves 5 bits for the host portion. The total number of usable hosts is 2^</w:t>
      </w:r>
      <w:r w:rsidRPr="00BC1FEE">
        <w:rPr>
          <w:vertAlign w:val="superscript"/>
          <w:lang w:val="en-GB"/>
        </w:rPr>
        <w:t>5</w:t>
      </w:r>
      <w:r w:rsidRPr="00BC1FEE">
        <w:rPr>
          <w:lang w:val="en-GB"/>
        </w:rPr>
        <w:t>−2 = 30, accounting for the network and broadcast addresses.</w:t>
      </w:r>
    </w:p>
    <w:p w14:paraId="7F938938" w14:textId="276C8783" w:rsidR="003C5B4D" w:rsidRPr="00BC1FEE" w:rsidRDefault="003C5B4D">
      <w:pPr>
        <w:pStyle w:val="ListParagraph"/>
        <w:numPr>
          <w:ilvl w:val="0"/>
          <w:numId w:val="8"/>
        </w:numPr>
        <w:spacing w:line="360" w:lineRule="auto"/>
        <w:jc w:val="both"/>
        <w:rPr>
          <w:rFonts w:asciiTheme="minorHAnsi" w:hAnsiTheme="minorHAnsi" w:cstheme="minorHAnsi"/>
          <w:lang w:val="en-GB"/>
        </w:rPr>
      </w:pPr>
      <w:r w:rsidRPr="00BC1FEE">
        <w:rPr>
          <w:rFonts w:asciiTheme="minorHAnsi" w:hAnsiTheme="minorHAnsi" w:cstheme="minorHAnsi"/>
          <w:lang w:val="en-GB"/>
        </w:rPr>
        <w:t>Additionally, the subnet mask 255.255.255.224/27</w:t>
      </w:r>
      <w:r w:rsidR="00D81041" w:rsidRPr="00BC1FEE">
        <w:rPr>
          <w:rFonts w:asciiTheme="minorHAnsi" w:hAnsiTheme="minorHAnsi" w:cstheme="minorHAnsi"/>
          <w:lang w:val="en-GB"/>
        </w:rPr>
        <w:t xml:space="preserve"> </w:t>
      </w:r>
      <w:r w:rsidR="00380D8B" w:rsidRPr="00BC1FEE">
        <w:rPr>
          <w:rFonts w:asciiTheme="minorHAnsi" w:hAnsiTheme="minorHAnsi" w:cstheme="minorHAnsi"/>
          <w:lang w:val="en-GB"/>
        </w:rPr>
        <w:t>means 3 bits were borrowed from the host portion to create subnets, leaving 5 bits for host addressing.</w:t>
      </w:r>
    </w:p>
    <w:p w14:paraId="68DF5365" w14:textId="59A193C8" w:rsidR="00D068CB" w:rsidRPr="00BC1FEE" w:rsidRDefault="00887096">
      <w:pPr>
        <w:pStyle w:val="ListParagraph"/>
        <w:numPr>
          <w:ilvl w:val="0"/>
          <w:numId w:val="8"/>
        </w:numPr>
        <w:spacing w:line="360" w:lineRule="auto"/>
        <w:jc w:val="both"/>
        <w:rPr>
          <w:rFonts w:asciiTheme="minorHAnsi" w:hAnsiTheme="minorHAnsi" w:cstheme="minorHAnsi"/>
          <w:lang w:val="en-GB"/>
        </w:rPr>
      </w:pPr>
      <w:r w:rsidRPr="00BC1FEE">
        <w:rPr>
          <w:rFonts w:asciiTheme="minorHAnsi" w:hAnsiTheme="minorHAnsi" w:cstheme="minorHAnsi"/>
          <w:lang w:val="en-GB"/>
        </w:rPr>
        <w:t xml:space="preserve">The binary form of the network address, </w:t>
      </w:r>
      <w:r w:rsidRPr="00BC1FEE">
        <w:rPr>
          <w:rFonts w:asciiTheme="minorHAnsi" w:hAnsiTheme="minorHAnsi" w:cstheme="minorHAnsi"/>
          <w:highlight w:val="red"/>
          <w:lang w:val="en-GB"/>
        </w:rPr>
        <w:t>11000000.10101000.00000000.11000000</w:t>
      </w:r>
      <w:r w:rsidRPr="00BC1FEE">
        <w:rPr>
          <w:rFonts w:asciiTheme="minorHAnsi" w:hAnsiTheme="minorHAnsi" w:cstheme="minorHAnsi"/>
          <w:lang w:val="en-GB"/>
        </w:rPr>
        <w:t>, shows that the 4</w:t>
      </w:r>
      <w:r w:rsidR="00D76FD6" w:rsidRPr="00BC1FEE">
        <w:rPr>
          <w:rFonts w:asciiTheme="minorHAnsi" w:hAnsiTheme="minorHAnsi" w:cstheme="minorHAnsi"/>
          <w:vertAlign w:val="superscript"/>
          <w:lang w:val="en-GB"/>
        </w:rPr>
        <w:t>th</w:t>
      </w:r>
      <w:r w:rsidRPr="00BC1FEE">
        <w:rPr>
          <w:rFonts w:asciiTheme="minorHAnsi" w:hAnsiTheme="minorHAnsi" w:cstheme="minorHAnsi"/>
          <w:lang w:val="en-GB"/>
        </w:rPr>
        <w:t xml:space="preserve"> octet (</w:t>
      </w:r>
      <w:r w:rsidRPr="00BC1FEE">
        <w:rPr>
          <w:rFonts w:asciiTheme="minorHAnsi" w:hAnsiTheme="minorHAnsi" w:cstheme="minorHAnsi"/>
          <w:highlight w:val="red"/>
          <w:lang w:val="en-GB"/>
        </w:rPr>
        <w:t>1100’0000</w:t>
      </w:r>
      <w:r w:rsidRPr="00BC1FEE">
        <w:rPr>
          <w:rFonts w:asciiTheme="minorHAnsi" w:hAnsiTheme="minorHAnsi" w:cstheme="minorHAnsi"/>
          <w:lang w:val="en-GB"/>
        </w:rPr>
        <w:t>) represents subnet number 3. Using this information, a formula was applied to calculate the total number of subnets = 2</w:t>
      </w:r>
      <w:r w:rsidRPr="00BC042E">
        <w:rPr>
          <w:rFonts w:asciiTheme="minorHAnsi" w:hAnsiTheme="minorHAnsi" w:cstheme="minorHAnsi"/>
          <w:vertAlign w:val="superscript"/>
          <w:lang w:val="en-GB"/>
        </w:rPr>
        <w:t>^</w:t>
      </w:r>
      <w:r w:rsidRPr="00BC1FEE">
        <w:rPr>
          <w:rFonts w:asciiTheme="minorHAnsi" w:hAnsiTheme="minorHAnsi" w:cstheme="minorHAnsi"/>
          <w:vertAlign w:val="superscript"/>
          <w:lang w:val="en-GB"/>
        </w:rPr>
        <w:t>number of borrowed host bits</w:t>
      </w:r>
      <w:r w:rsidRPr="00BC1FEE">
        <w:rPr>
          <w:rFonts w:asciiTheme="minorHAnsi" w:hAnsiTheme="minorHAnsi" w:cstheme="minorHAnsi"/>
          <w:lang w:val="en-GB"/>
        </w:rPr>
        <w:t xml:space="preserve">, </w:t>
      </w:r>
      <w:r w:rsidR="0004608F" w:rsidRPr="00BC1FEE">
        <w:rPr>
          <w:rFonts w:asciiTheme="minorHAnsi" w:hAnsiTheme="minorHAnsi" w:cstheme="minorHAnsi"/>
          <w:lang w:val="en-GB"/>
        </w:rPr>
        <w:t>giving</w:t>
      </w:r>
      <w:r w:rsidRPr="00BC1FEE">
        <w:rPr>
          <w:rFonts w:asciiTheme="minorHAnsi" w:hAnsiTheme="minorHAnsi" w:cstheme="minorHAnsi"/>
          <w:lang w:val="en-GB"/>
        </w:rPr>
        <w:t xml:space="preserve"> a total number of 8 subnets for the 192.168.0.0.</w:t>
      </w:r>
      <w:r w:rsidR="00D068CB" w:rsidRPr="00BC1FEE">
        <w:rPr>
          <w:rFonts w:asciiTheme="minorHAnsi" w:hAnsiTheme="minorHAnsi" w:cstheme="minorHAnsi"/>
          <w:lang w:val="en-GB"/>
        </w:rPr>
        <w:t>/24 network</w:t>
      </w:r>
      <w:r w:rsidR="00C614C7" w:rsidRPr="00BC1FEE">
        <w:rPr>
          <w:rFonts w:asciiTheme="minorHAnsi" w:hAnsiTheme="minorHAnsi" w:cstheme="minorHAnsi"/>
          <w:lang w:val="en-GB"/>
        </w:rPr>
        <w:t>.</w:t>
      </w:r>
    </w:p>
    <w:p w14:paraId="7F88E10A" w14:textId="77777777" w:rsidR="00E43D8D" w:rsidRDefault="00BC1FEE">
      <w:pPr>
        <w:pStyle w:val="ListParagraph"/>
        <w:numPr>
          <w:ilvl w:val="0"/>
          <w:numId w:val="8"/>
        </w:numPr>
        <w:spacing w:line="360" w:lineRule="auto"/>
        <w:jc w:val="both"/>
        <w:rPr>
          <w:rFonts w:asciiTheme="minorHAnsi" w:hAnsiTheme="minorHAnsi" w:cstheme="minorHAnsi"/>
          <w:lang w:val="en-GB"/>
        </w:rPr>
      </w:pPr>
      <w:r>
        <w:rPr>
          <w:rFonts w:asciiTheme="minorHAnsi" w:hAnsiTheme="minorHAnsi" w:cstheme="minorHAnsi"/>
          <w:lang w:val="en-GB"/>
        </w:rPr>
        <w:lastRenderedPageBreak/>
        <w:t>T</w:t>
      </w:r>
      <w:r w:rsidR="003C5B4D" w:rsidRPr="00BC1FEE">
        <w:rPr>
          <w:rFonts w:asciiTheme="minorHAnsi" w:hAnsiTheme="minorHAnsi" w:cstheme="minorHAnsi"/>
          <w:lang w:val="en-GB"/>
        </w:rPr>
        <w:t xml:space="preserve">he tester calculated the </w:t>
      </w:r>
      <w:r w:rsidR="003C5B4D" w:rsidRPr="00804D02">
        <w:rPr>
          <w:rFonts w:asciiTheme="minorHAnsi" w:hAnsiTheme="minorHAnsi" w:cstheme="minorHAnsi"/>
          <w:b/>
          <w:bCs/>
          <w:lang w:val="en-GB"/>
        </w:rPr>
        <w:t>magic number</w:t>
      </w:r>
      <w:r w:rsidR="003C5B4D" w:rsidRPr="00BC1FEE">
        <w:rPr>
          <w:rFonts w:asciiTheme="minorHAnsi" w:hAnsiTheme="minorHAnsi" w:cstheme="minorHAnsi"/>
          <w:lang w:val="en-GB"/>
        </w:rPr>
        <w:t xml:space="preserve"> using the formula 2</w:t>
      </w:r>
      <w:r w:rsidR="003C5B4D" w:rsidRPr="00BC042E">
        <w:rPr>
          <w:rFonts w:asciiTheme="minorHAnsi" w:hAnsiTheme="minorHAnsi" w:cstheme="minorHAnsi"/>
          <w:vertAlign w:val="superscript"/>
          <w:lang w:val="en-GB"/>
        </w:rPr>
        <w:t>^</w:t>
      </w:r>
      <w:r w:rsidR="003C5B4D" w:rsidRPr="00BC1FEE">
        <w:rPr>
          <w:rFonts w:asciiTheme="minorHAnsi" w:hAnsiTheme="minorHAnsi" w:cstheme="minorHAnsi"/>
          <w:vertAlign w:val="superscript"/>
          <w:lang w:val="en-GB"/>
        </w:rPr>
        <w:t>number of host bits</w:t>
      </w:r>
      <w:r w:rsidR="003C5B4D" w:rsidRPr="00BC1FEE">
        <w:rPr>
          <w:rFonts w:asciiTheme="minorHAnsi" w:hAnsiTheme="minorHAnsi" w:cstheme="minorHAnsi"/>
          <w:lang w:val="en-GB"/>
        </w:rPr>
        <w:t xml:space="preserve"> </w:t>
      </w:r>
      <w:r w:rsidR="00BC042E">
        <w:rPr>
          <w:rFonts w:asciiTheme="minorHAnsi" w:hAnsiTheme="minorHAnsi" w:cstheme="minorHAnsi"/>
          <w:lang w:val="en-GB"/>
        </w:rPr>
        <w:t>(</w:t>
      </w:r>
      <w:r w:rsidR="003C5B4D" w:rsidRPr="00BC1FEE">
        <w:rPr>
          <w:rFonts w:asciiTheme="minorHAnsi" w:hAnsiTheme="minorHAnsi" w:cstheme="minorHAnsi"/>
          <w:lang w:val="en-GB"/>
        </w:rPr>
        <w:t>32 – 27 = 5</w:t>
      </w:r>
      <w:r w:rsidR="00BC042E">
        <w:rPr>
          <w:rFonts w:asciiTheme="minorHAnsi" w:hAnsiTheme="minorHAnsi" w:cstheme="minorHAnsi"/>
          <w:lang w:val="en-GB"/>
        </w:rPr>
        <w:t>)</w:t>
      </w:r>
      <w:r w:rsidR="004363BC">
        <w:rPr>
          <w:rFonts w:asciiTheme="minorHAnsi" w:hAnsiTheme="minorHAnsi" w:cstheme="minorHAnsi"/>
          <w:lang w:val="en-GB"/>
        </w:rPr>
        <w:t>,</w:t>
      </w:r>
      <w:r w:rsidR="003C5B4D" w:rsidRPr="00BC1FEE">
        <w:rPr>
          <w:rFonts w:asciiTheme="minorHAnsi" w:hAnsiTheme="minorHAnsi" w:cstheme="minorHAnsi"/>
          <w:lang w:val="en-GB"/>
        </w:rPr>
        <w:t xml:space="preserve"> number of bits 2</w:t>
      </w:r>
      <w:r w:rsidR="003C5B4D" w:rsidRPr="004363BC">
        <w:rPr>
          <w:rFonts w:asciiTheme="minorHAnsi" w:hAnsiTheme="minorHAnsi" w:cstheme="minorHAnsi"/>
          <w:sz w:val="20"/>
          <w:szCs w:val="20"/>
          <w:vertAlign w:val="superscript"/>
          <w:lang w:val="en-GB"/>
        </w:rPr>
        <w:t>^5</w:t>
      </w:r>
      <w:r w:rsidR="003C5B4D" w:rsidRPr="00BC1FEE">
        <w:rPr>
          <w:rFonts w:asciiTheme="minorHAnsi" w:hAnsiTheme="minorHAnsi" w:cstheme="minorHAnsi"/>
          <w:lang w:val="en-GB"/>
        </w:rPr>
        <w:t>, magic number = 32. This simplified the process of calculating subnet ranges for the 192.168.0.0/24 network</w:t>
      </w:r>
      <w:r w:rsidR="00466D5B">
        <w:rPr>
          <w:rFonts w:asciiTheme="minorHAnsi" w:hAnsiTheme="minorHAnsi" w:cstheme="minorHAnsi"/>
          <w:lang w:val="en-GB"/>
        </w:rPr>
        <w:t>; however, not all subnets were used</w:t>
      </w:r>
      <w:r w:rsidR="00E43D8D">
        <w:rPr>
          <w:rFonts w:asciiTheme="minorHAnsi" w:hAnsiTheme="minorHAnsi" w:cstheme="minorHAnsi"/>
          <w:lang w:val="en-GB"/>
        </w:rPr>
        <w:t xml:space="preserve"> </w:t>
      </w:r>
    </w:p>
    <w:p w14:paraId="70C472C3" w14:textId="01B7D385" w:rsidR="00A13079" w:rsidRPr="007A08E6" w:rsidRDefault="00E43D8D">
      <w:pPr>
        <w:pStyle w:val="ListParagraph"/>
        <w:numPr>
          <w:ilvl w:val="0"/>
          <w:numId w:val="8"/>
        </w:numPr>
        <w:spacing w:line="360" w:lineRule="auto"/>
        <w:jc w:val="both"/>
        <w:rPr>
          <w:rFonts w:asciiTheme="minorHAnsi" w:hAnsiTheme="minorHAnsi" w:cstheme="minorHAnsi"/>
          <w:b/>
          <w:bCs/>
          <w:lang w:val="en-GB"/>
        </w:rPr>
      </w:pPr>
      <w:r w:rsidRPr="007A08E6">
        <w:rPr>
          <w:rFonts w:asciiTheme="minorHAnsi" w:hAnsiTheme="minorHAnsi" w:cstheme="minorHAnsi"/>
          <w:b/>
          <w:bCs/>
          <w:lang w:val="en-GB"/>
        </w:rPr>
        <w:t>A</w:t>
      </w:r>
      <w:r w:rsidR="005B23CE" w:rsidRPr="007A08E6">
        <w:rPr>
          <w:rFonts w:asciiTheme="minorHAnsi" w:hAnsiTheme="minorHAnsi" w:cstheme="minorHAnsi"/>
          <w:b/>
          <w:bCs/>
          <w:lang w:val="en-GB"/>
        </w:rPr>
        <w:t xml:space="preserve">ll found &amp; calculated subnets are available in </w:t>
      </w:r>
      <w:r w:rsidR="002579D2" w:rsidRPr="007A08E6">
        <w:rPr>
          <w:rFonts w:asciiTheme="minorHAnsi" w:hAnsiTheme="minorHAnsi" w:cstheme="minorHAnsi"/>
          <w:b/>
          <w:bCs/>
          <w:lang w:val="en-GB"/>
        </w:rPr>
        <w:fldChar w:fldCharType="begin"/>
      </w:r>
      <w:r w:rsidR="002579D2" w:rsidRPr="007A08E6">
        <w:rPr>
          <w:rFonts w:asciiTheme="minorHAnsi" w:hAnsiTheme="minorHAnsi" w:cstheme="minorHAnsi"/>
          <w:b/>
          <w:bCs/>
          <w:lang w:val="en-GB"/>
        </w:rPr>
        <w:instrText xml:space="preserve"> REF _Ref184910377 \h </w:instrText>
      </w:r>
      <w:r w:rsidR="00804D02" w:rsidRPr="007A08E6">
        <w:rPr>
          <w:rFonts w:asciiTheme="minorHAnsi" w:hAnsiTheme="minorHAnsi" w:cstheme="minorHAnsi"/>
          <w:b/>
          <w:bCs/>
          <w:lang w:val="en-GB"/>
        </w:rPr>
        <w:instrText xml:space="preserve"> \* MERGEFORMAT </w:instrText>
      </w:r>
      <w:r w:rsidR="002579D2" w:rsidRPr="007A08E6">
        <w:rPr>
          <w:rFonts w:asciiTheme="minorHAnsi" w:hAnsiTheme="minorHAnsi" w:cstheme="minorHAnsi"/>
          <w:b/>
          <w:bCs/>
          <w:lang w:val="en-GB"/>
        </w:rPr>
      </w:r>
      <w:r w:rsidR="002579D2" w:rsidRPr="007A08E6">
        <w:rPr>
          <w:rFonts w:asciiTheme="minorHAnsi" w:hAnsiTheme="minorHAnsi" w:cstheme="minorHAnsi"/>
          <w:b/>
          <w:bCs/>
          <w:lang w:val="en-GB"/>
        </w:rPr>
        <w:fldChar w:fldCharType="separate"/>
      </w:r>
      <w:r w:rsidR="002579D2" w:rsidRPr="007A08E6">
        <w:rPr>
          <w:b/>
          <w:bCs/>
        </w:rPr>
        <w:t xml:space="preserve">Table </w:t>
      </w:r>
      <w:r w:rsidR="002579D2" w:rsidRPr="007A08E6">
        <w:rPr>
          <w:b/>
          <w:bCs/>
          <w:noProof/>
        </w:rPr>
        <w:t>2</w:t>
      </w:r>
      <w:r w:rsidR="002579D2" w:rsidRPr="007A08E6">
        <w:rPr>
          <w:b/>
          <w:bCs/>
        </w:rPr>
        <w:t>: Subnet Table</w:t>
      </w:r>
      <w:r w:rsidR="002579D2" w:rsidRPr="007A08E6">
        <w:rPr>
          <w:rFonts w:asciiTheme="minorHAnsi" w:hAnsiTheme="minorHAnsi" w:cstheme="minorHAnsi"/>
          <w:b/>
          <w:bCs/>
          <w:lang w:val="en-GB"/>
        </w:rPr>
        <w:fldChar w:fldCharType="end"/>
      </w:r>
      <w:r w:rsidR="003C5B4D" w:rsidRPr="007A08E6">
        <w:rPr>
          <w:rFonts w:asciiTheme="minorHAnsi" w:hAnsiTheme="minorHAnsi" w:cstheme="minorHAnsi"/>
          <w:b/>
          <w:bCs/>
          <w:lang w:val="en-GB"/>
        </w:rPr>
        <w:t>.</w:t>
      </w:r>
    </w:p>
    <w:p w14:paraId="45C6498F" w14:textId="77777777" w:rsidR="00466D5B" w:rsidRPr="00466D5B" w:rsidRDefault="00466D5B" w:rsidP="00466D5B">
      <w:pPr>
        <w:spacing w:line="276" w:lineRule="auto"/>
        <w:ind w:left="360"/>
        <w:jc w:val="both"/>
        <w:rPr>
          <w:rFonts w:asciiTheme="minorHAnsi" w:hAnsiTheme="minorHAnsi" w:cstheme="minorHAnsi"/>
          <w:lang w:val="en-GB"/>
        </w:rPr>
      </w:pPr>
    </w:p>
    <w:p w14:paraId="7B28A009" w14:textId="42AB4922" w:rsidR="00972689" w:rsidRDefault="00002362" w:rsidP="00972689">
      <w:pPr>
        <w:pStyle w:val="Heading2"/>
        <w:rPr>
          <w:lang w:val="en-GB"/>
        </w:rPr>
      </w:pPr>
      <w:bookmarkStart w:id="20" w:name="_Toc185981706"/>
      <w:r>
        <w:rPr>
          <w:lang w:val="en-GB"/>
        </w:rPr>
        <w:t>Interfaces</w:t>
      </w:r>
      <w:bookmarkEnd w:id="20"/>
    </w:p>
    <w:p w14:paraId="1FD245DF" w14:textId="566E3EE1" w:rsidR="00A41F95" w:rsidRPr="00A41F95" w:rsidRDefault="004E3C3A" w:rsidP="004E3C3A">
      <w:pPr>
        <w:pStyle w:val="Heading3"/>
        <w:rPr>
          <w:lang w:val="en-GB"/>
        </w:rPr>
      </w:pPr>
      <w:bookmarkStart w:id="21" w:name="_Toc185981707"/>
      <w:r w:rsidRPr="004E3C3A">
        <w:t>Router 1</w:t>
      </w:r>
      <w:bookmarkEnd w:id="21"/>
    </w:p>
    <w:tbl>
      <w:tblPr>
        <w:tblStyle w:val="PlainTable1"/>
        <w:tblW w:w="0" w:type="auto"/>
        <w:tblLook w:val="04A0" w:firstRow="1" w:lastRow="0" w:firstColumn="1" w:lastColumn="0" w:noHBand="0" w:noVBand="1"/>
      </w:tblPr>
      <w:tblGrid>
        <w:gridCol w:w="948"/>
        <w:gridCol w:w="1651"/>
        <w:gridCol w:w="1586"/>
        <w:gridCol w:w="1486"/>
        <w:gridCol w:w="1385"/>
        <w:gridCol w:w="1123"/>
        <w:gridCol w:w="1171"/>
      </w:tblGrid>
      <w:tr w:rsidR="00A41F95" w:rsidRPr="00B56EC4" w14:paraId="725E83A3" w14:textId="77777777" w:rsidTr="00B56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46E6B8AD" w14:textId="77777777" w:rsidR="00A41F95" w:rsidRPr="00B56EC4" w:rsidRDefault="00A41F95" w:rsidP="00D70119">
            <w:pPr>
              <w:rPr>
                <w:rFonts w:ascii="Aptos" w:hAnsi="Aptos"/>
                <w:b w:val="0"/>
                <w:bCs w:val="0"/>
                <w:lang w:val="en-GB"/>
              </w:rPr>
            </w:pPr>
            <w:r w:rsidRPr="00B56EC4">
              <w:rPr>
                <w:rFonts w:ascii="Aptos" w:hAnsi="Aptos"/>
                <w:b w:val="0"/>
                <w:bCs w:val="0"/>
                <w:lang w:val="en-GB"/>
              </w:rPr>
              <w:t>Interface</w:t>
            </w:r>
          </w:p>
        </w:tc>
        <w:tc>
          <w:tcPr>
            <w:tcW w:w="1671" w:type="dxa"/>
          </w:tcPr>
          <w:p w14:paraId="1C47A030" w14:textId="77777777" w:rsidR="00A41F95" w:rsidRPr="00B56EC4" w:rsidRDefault="00A41F95" w:rsidP="00D70119">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Subnet Address</w:t>
            </w:r>
          </w:p>
        </w:tc>
        <w:tc>
          <w:tcPr>
            <w:tcW w:w="1593" w:type="dxa"/>
          </w:tcPr>
          <w:p w14:paraId="02D9207E" w14:textId="77777777" w:rsidR="00A41F95" w:rsidRPr="00B56EC4" w:rsidRDefault="00A41F95" w:rsidP="00D70119">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Subnet Mask</w:t>
            </w:r>
          </w:p>
        </w:tc>
        <w:tc>
          <w:tcPr>
            <w:tcW w:w="1492" w:type="dxa"/>
          </w:tcPr>
          <w:p w14:paraId="5EC02716" w14:textId="77777777" w:rsidR="00A41F95" w:rsidRPr="00B56EC4" w:rsidRDefault="00A41F95" w:rsidP="00D70119">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IP Address</w:t>
            </w:r>
          </w:p>
        </w:tc>
        <w:tc>
          <w:tcPr>
            <w:tcW w:w="1389" w:type="dxa"/>
          </w:tcPr>
          <w:p w14:paraId="0CA8625F" w14:textId="77777777" w:rsidR="00A41F95" w:rsidRPr="00B56EC4" w:rsidRDefault="00A41F95" w:rsidP="00D70119">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Default Gateway</w:t>
            </w:r>
          </w:p>
        </w:tc>
        <w:tc>
          <w:tcPr>
            <w:tcW w:w="1100" w:type="dxa"/>
          </w:tcPr>
          <w:p w14:paraId="32D285CB" w14:textId="77777777" w:rsidR="00A41F95" w:rsidRPr="00B56EC4" w:rsidRDefault="00A41F95" w:rsidP="00D70119">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Connected To</w:t>
            </w:r>
          </w:p>
        </w:tc>
        <w:tc>
          <w:tcPr>
            <w:tcW w:w="1152" w:type="dxa"/>
          </w:tcPr>
          <w:p w14:paraId="516387D3" w14:textId="77777777" w:rsidR="00A41F95" w:rsidRPr="00B56EC4" w:rsidRDefault="00A41F95" w:rsidP="00D70119">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Notes</w:t>
            </w:r>
          </w:p>
        </w:tc>
      </w:tr>
      <w:tr w:rsidR="00A41F95" w:rsidRPr="00B56EC4" w14:paraId="43F59243"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2EED0A30" w14:textId="77777777" w:rsidR="00A41F95" w:rsidRPr="00B56EC4" w:rsidRDefault="00A41F95" w:rsidP="00D70119">
            <w:pPr>
              <w:rPr>
                <w:rFonts w:ascii="Aptos" w:hAnsi="Aptos"/>
                <w:b w:val="0"/>
                <w:bCs w:val="0"/>
                <w:lang w:val="en-GB"/>
              </w:rPr>
            </w:pPr>
            <w:r w:rsidRPr="00B56EC4">
              <w:rPr>
                <w:rFonts w:ascii="Aptos" w:hAnsi="Aptos"/>
                <w:b w:val="0"/>
                <w:bCs w:val="0"/>
                <w:lang w:val="en-GB"/>
              </w:rPr>
              <w:t>Eth1</w:t>
            </w:r>
          </w:p>
        </w:tc>
        <w:tc>
          <w:tcPr>
            <w:tcW w:w="1671" w:type="dxa"/>
          </w:tcPr>
          <w:p w14:paraId="56ACA495" w14:textId="77777777" w:rsidR="00A41F95" w:rsidRPr="00B56EC4" w:rsidRDefault="00A41F95" w:rsidP="00D70119">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192.168.0.224/30</w:t>
            </w:r>
          </w:p>
        </w:tc>
        <w:tc>
          <w:tcPr>
            <w:tcW w:w="1593" w:type="dxa"/>
          </w:tcPr>
          <w:p w14:paraId="3832DD78" w14:textId="77777777" w:rsidR="00A41F95" w:rsidRPr="00B56EC4" w:rsidRDefault="00A41F95" w:rsidP="00D70119">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255.255.255.252</w:t>
            </w:r>
          </w:p>
        </w:tc>
        <w:tc>
          <w:tcPr>
            <w:tcW w:w="1492" w:type="dxa"/>
          </w:tcPr>
          <w:p w14:paraId="1267094E" w14:textId="77777777" w:rsidR="00A41F95" w:rsidRPr="00B56EC4" w:rsidRDefault="00A41F95" w:rsidP="00D70119">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192.168.0.226</w:t>
            </w:r>
          </w:p>
        </w:tc>
        <w:tc>
          <w:tcPr>
            <w:tcW w:w="1389" w:type="dxa"/>
          </w:tcPr>
          <w:p w14:paraId="15DCBE78" w14:textId="77777777" w:rsidR="00A41F95" w:rsidRPr="00B56EC4" w:rsidRDefault="00A41F95" w:rsidP="00D70119">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192.168.0.225</w:t>
            </w:r>
          </w:p>
        </w:tc>
        <w:tc>
          <w:tcPr>
            <w:tcW w:w="1100" w:type="dxa"/>
          </w:tcPr>
          <w:p w14:paraId="5083BFDC" w14:textId="77777777" w:rsidR="00A41F95" w:rsidRPr="00B56EC4" w:rsidRDefault="00A41F95" w:rsidP="00D70119">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Router 2, Eth3</w:t>
            </w:r>
          </w:p>
        </w:tc>
        <w:tc>
          <w:tcPr>
            <w:tcW w:w="1152" w:type="dxa"/>
          </w:tcPr>
          <w:p w14:paraId="69643296" w14:textId="77777777" w:rsidR="00A41F95" w:rsidRPr="00B56EC4" w:rsidRDefault="00A41F95" w:rsidP="00D70119">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Point-to-point connection</w:t>
            </w:r>
          </w:p>
        </w:tc>
      </w:tr>
      <w:tr w:rsidR="00A41F95" w:rsidRPr="00B56EC4" w14:paraId="65A8B50B" w14:textId="77777777" w:rsidTr="00B56EC4">
        <w:tc>
          <w:tcPr>
            <w:cnfStyle w:val="001000000000" w:firstRow="0" w:lastRow="0" w:firstColumn="1" w:lastColumn="0" w:oddVBand="0" w:evenVBand="0" w:oddHBand="0" w:evenHBand="0" w:firstRowFirstColumn="0" w:firstRowLastColumn="0" w:lastRowFirstColumn="0" w:lastRowLastColumn="0"/>
            <w:tcW w:w="953" w:type="dxa"/>
          </w:tcPr>
          <w:p w14:paraId="3EF8F227" w14:textId="77777777" w:rsidR="00A41F95" w:rsidRPr="00B56EC4" w:rsidRDefault="00A41F95" w:rsidP="00D70119">
            <w:pPr>
              <w:rPr>
                <w:rFonts w:ascii="Aptos" w:hAnsi="Aptos"/>
                <w:b w:val="0"/>
                <w:bCs w:val="0"/>
                <w:lang w:val="en-GB"/>
              </w:rPr>
            </w:pPr>
            <w:r w:rsidRPr="00B56EC4">
              <w:rPr>
                <w:rFonts w:ascii="Aptos" w:hAnsi="Aptos"/>
                <w:b w:val="0"/>
                <w:bCs w:val="0"/>
                <w:lang w:val="en-GB"/>
              </w:rPr>
              <w:t>Eth2</w:t>
            </w:r>
          </w:p>
        </w:tc>
        <w:tc>
          <w:tcPr>
            <w:tcW w:w="1671" w:type="dxa"/>
          </w:tcPr>
          <w:p w14:paraId="6F6E8587" w14:textId="77777777" w:rsidR="00A41F95" w:rsidRPr="00B56EC4" w:rsidRDefault="00A41F95" w:rsidP="00D70119">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172.16.221.0/24</w:t>
            </w:r>
          </w:p>
        </w:tc>
        <w:tc>
          <w:tcPr>
            <w:tcW w:w="1593" w:type="dxa"/>
          </w:tcPr>
          <w:p w14:paraId="7E057131" w14:textId="77777777" w:rsidR="00A41F95" w:rsidRPr="00B56EC4" w:rsidRDefault="00A41F95" w:rsidP="00D70119">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255.255.255.0</w:t>
            </w:r>
          </w:p>
        </w:tc>
        <w:tc>
          <w:tcPr>
            <w:tcW w:w="1492" w:type="dxa"/>
          </w:tcPr>
          <w:p w14:paraId="31D46D65" w14:textId="77777777" w:rsidR="00A41F95" w:rsidRPr="00B56EC4" w:rsidRDefault="00A41F95" w:rsidP="00D70119">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172.16.221.237</w:t>
            </w:r>
          </w:p>
        </w:tc>
        <w:tc>
          <w:tcPr>
            <w:tcW w:w="1389" w:type="dxa"/>
          </w:tcPr>
          <w:p w14:paraId="3D759AA0" w14:textId="77777777" w:rsidR="00A41F95" w:rsidRPr="00B56EC4" w:rsidRDefault="00A41F95" w:rsidP="00D70119">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172.16.221.16</w:t>
            </w:r>
          </w:p>
        </w:tc>
        <w:tc>
          <w:tcPr>
            <w:tcW w:w="1100" w:type="dxa"/>
          </w:tcPr>
          <w:p w14:paraId="63B9CB48" w14:textId="77777777" w:rsidR="00A41F95" w:rsidRPr="00B56EC4" w:rsidRDefault="00A41F95" w:rsidP="00D70119">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Web Server 1</w:t>
            </w:r>
          </w:p>
        </w:tc>
        <w:tc>
          <w:tcPr>
            <w:tcW w:w="1152" w:type="dxa"/>
          </w:tcPr>
          <w:p w14:paraId="69B87D38" w14:textId="77777777" w:rsidR="00A41F95" w:rsidRPr="00B56EC4" w:rsidRDefault="00A41F95" w:rsidP="00D70119">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Internal web server connection</w:t>
            </w:r>
          </w:p>
        </w:tc>
      </w:tr>
      <w:tr w:rsidR="00A41F95" w:rsidRPr="00B56EC4" w14:paraId="0D752009"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4364FD3" w14:textId="77777777" w:rsidR="00A41F95" w:rsidRPr="00B56EC4" w:rsidRDefault="00A41F95" w:rsidP="00D70119">
            <w:pPr>
              <w:rPr>
                <w:rFonts w:ascii="Aptos" w:hAnsi="Aptos"/>
                <w:b w:val="0"/>
                <w:bCs w:val="0"/>
                <w:lang w:val="en-GB"/>
              </w:rPr>
            </w:pPr>
            <w:r w:rsidRPr="00B56EC4">
              <w:rPr>
                <w:rFonts w:ascii="Aptos" w:hAnsi="Aptos"/>
                <w:b w:val="0"/>
                <w:bCs w:val="0"/>
                <w:lang w:val="en-GB"/>
              </w:rPr>
              <w:t>Eth3</w:t>
            </w:r>
          </w:p>
        </w:tc>
        <w:tc>
          <w:tcPr>
            <w:tcW w:w="1671" w:type="dxa"/>
          </w:tcPr>
          <w:p w14:paraId="02A1098E" w14:textId="77777777" w:rsidR="00A41F95" w:rsidRPr="00B56EC4" w:rsidRDefault="00A41F95" w:rsidP="00D70119">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192.168.0.192/27</w:t>
            </w:r>
          </w:p>
        </w:tc>
        <w:tc>
          <w:tcPr>
            <w:tcW w:w="1593" w:type="dxa"/>
          </w:tcPr>
          <w:p w14:paraId="76F82D07" w14:textId="77777777" w:rsidR="00A41F95" w:rsidRPr="00B56EC4" w:rsidRDefault="00A41F95" w:rsidP="00D70119">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255.255.255.224</w:t>
            </w:r>
          </w:p>
        </w:tc>
        <w:tc>
          <w:tcPr>
            <w:tcW w:w="1492" w:type="dxa"/>
          </w:tcPr>
          <w:p w14:paraId="29E45856" w14:textId="77777777" w:rsidR="00A41F95" w:rsidRPr="00B56EC4" w:rsidRDefault="00A41F95" w:rsidP="00D70119">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192.168.0.200</w:t>
            </w:r>
          </w:p>
        </w:tc>
        <w:tc>
          <w:tcPr>
            <w:tcW w:w="1389" w:type="dxa"/>
          </w:tcPr>
          <w:p w14:paraId="381DB049" w14:textId="77777777" w:rsidR="00A41F95" w:rsidRPr="00B56EC4" w:rsidRDefault="00A41F95" w:rsidP="00D70119">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192.168.0.193</w:t>
            </w:r>
          </w:p>
        </w:tc>
        <w:tc>
          <w:tcPr>
            <w:tcW w:w="1100" w:type="dxa"/>
          </w:tcPr>
          <w:p w14:paraId="6600C093" w14:textId="77777777" w:rsidR="00A41F95" w:rsidRPr="00B56EC4" w:rsidRDefault="00A41F95" w:rsidP="00D70119">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Switch (PC Subnet)</w:t>
            </w:r>
          </w:p>
        </w:tc>
        <w:tc>
          <w:tcPr>
            <w:tcW w:w="1152" w:type="dxa"/>
          </w:tcPr>
          <w:p w14:paraId="45E8C25C" w14:textId="77777777" w:rsidR="00A41F95" w:rsidRPr="00B56EC4" w:rsidRDefault="00A41F95" w:rsidP="00D70119">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Connection to user LAN</w:t>
            </w:r>
          </w:p>
        </w:tc>
      </w:tr>
    </w:tbl>
    <w:p w14:paraId="21038EAD" w14:textId="3ED2CA57" w:rsidR="002157E8" w:rsidRDefault="004E3C3A" w:rsidP="004E3C3A">
      <w:pPr>
        <w:pStyle w:val="Heading3"/>
        <w:rPr>
          <w:lang w:val="en-GB"/>
        </w:rPr>
      </w:pPr>
      <w:bookmarkStart w:id="22" w:name="_Toc185981708"/>
      <w:r w:rsidRPr="004E3C3A">
        <w:t>Router 2</w:t>
      </w:r>
      <w:bookmarkEnd w:id="22"/>
    </w:p>
    <w:tbl>
      <w:tblPr>
        <w:tblStyle w:val="PlainTable1"/>
        <w:tblW w:w="0" w:type="auto"/>
        <w:tblLook w:val="04A0" w:firstRow="1" w:lastRow="0" w:firstColumn="1" w:lastColumn="0" w:noHBand="0" w:noVBand="1"/>
      </w:tblPr>
      <w:tblGrid>
        <w:gridCol w:w="961"/>
        <w:gridCol w:w="1675"/>
        <w:gridCol w:w="1610"/>
        <w:gridCol w:w="1405"/>
        <w:gridCol w:w="1405"/>
        <w:gridCol w:w="1138"/>
        <w:gridCol w:w="1156"/>
      </w:tblGrid>
      <w:tr w:rsidR="00A41F95" w:rsidRPr="00B56EC4" w14:paraId="7FEF230F" w14:textId="77777777" w:rsidTr="00B56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2F27FF2" w14:textId="77777777" w:rsidR="00A41F95" w:rsidRPr="00B56EC4" w:rsidRDefault="00A41F95" w:rsidP="001E323E">
            <w:pPr>
              <w:rPr>
                <w:rFonts w:ascii="Aptos" w:hAnsi="Aptos"/>
                <w:b w:val="0"/>
                <w:bCs w:val="0"/>
                <w:lang w:val="en-GB"/>
              </w:rPr>
            </w:pPr>
            <w:r w:rsidRPr="00B56EC4">
              <w:rPr>
                <w:rFonts w:ascii="Aptos" w:hAnsi="Aptos"/>
                <w:b w:val="0"/>
                <w:bCs w:val="0"/>
                <w:lang w:val="en-GB"/>
              </w:rPr>
              <w:t>Interface</w:t>
            </w:r>
          </w:p>
        </w:tc>
        <w:tc>
          <w:tcPr>
            <w:tcW w:w="1335" w:type="dxa"/>
          </w:tcPr>
          <w:p w14:paraId="1C233CDC" w14:textId="77777777" w:rsidR="00A41F95" w:rsidRPr="00B56EC4" w:rsidRDefault="00A41F95" w:rsidP="001E323E">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Subnet Address</w:t>
            </w:r>
          </w:p>
        </w:tc>
        <w:tc>
          <w:tcPr>
            <w:tcW w:w="1336" w:type="dxa"/>
          </w:tcPr>
          <w:p w14:paraId="0EE28483" w14:textId="77777777" w:rsidR="00A41F95" w:rsidRPr="00B56EC4" w:rsidRDefault="00A41F95" w:rsidP="001E323E">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Subnet Mask</w:t>
            </w:r>
          </w:p>
        </w:tc>
        <w:tc>
          <w:tcPr>
            <w:tcW w:w="1336" w:type="dxa"/>
          </w:tcPr>
          <w:p w14:paraId="23025F19" w14:textId="77777777" w:rsidR="00A41F95" w:rsidRPr="00B56EC4" w:rsidRDefault="00A41F95" w:rsidP="001E323E">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IP Address</w:t>
            </w:r>
          </w:p>
        </w:tc>
        <w:tc>
          <w:tcPr>
            <w:tcW w:w="1336" w:type="dxa"/>
          </w:tcPr>
          <w:p w14:paraId="2D06FCD4" w14:textId="77777777" w:rsidR="00A41F95" w:rsidRPr="00B56EC4" w:rsidRDefault="00A41F95" w:rsidP="001E323E">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Default Gateway</w:t>
            </w:r>
          </w:p>
        </w:tc>
        <w:tc>
          <w:tcPr>
            <w:tcW w:w="1336" w:type="dxa"/>
          </w:tcPr>
          <w:p w14:paraId="001E1415" w14:textId="77777777" w:rsidR="00A41F95" w:rsidRPr="00B56EC4" w:rsidRDefault="00A41F95" w:rsidP="001E323E">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Connected To</w:t>
            </w:r>
          </w:p>
        </w:tc>
        <w:tc>
          <w:tcPr>
            <w:tcW w:w="1336" w:type="dxa"/>
          </w:tcPr>
          <w:p w14:paraId="1CF50C8C" w14:textId="77777777" w:rsidR="00A41F95" w:rsidRPr="00B56EC4" w:rsidRDefault="00A41F95" w:rsidP="001E323E">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Notes</w:t>
            </w:r>
          </w:p>
        </w:tc>
      </w:tr>
      <w:tr w:rsidR="00A41F95" w:rsidRPr="00B56EC4" w14:paraId="4980D608"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420FAA0" w14:textId="77777777" w:rsidR="00A41F95" w:rsidRPr="00B56EC4" w:rsidRDefault="00A41F95" w:rsidP="001E323E">
            <w:pPr>
              <w:rPr>
                <w:rFonts w:ascii="Aptos" w:hAnsi="Aptos"/>
                <w:b w:val="0"/>
                <w:bCs w:val="0"/>
                <w:lang w:val="en-GB"/>
              </w:rPr>
            </w:pPr>
            <w:r w:rsidRPr="00B56EC4">
              <w:rPr>
                <w:rFonts w:ascii="Aptos" w:hAnsi="Aptos"/>
                <w:b w:val="0"/>
                <w:bCs w:val="0"/>
                <w:lang w:val="en-GB"/>
              </w:rPr>
              <w:t>Eth1</w:t>
            </w:r>
          </w:p>
        </w:tc>
        <w:tc>
          <w:tcPr>
            <w:tcW w:w="1335" w:type="dxa"/>
          </w:tcPr>
          <w:p w14:paraId="503B8F7C" w14:textId="77777777" w:rsidR="00A41F95" w:rsidRPr="00B56EC4" w:rsidRDefault="00A41F95" w:rsidP="001E323E">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192.168.0.32/27</w:t>
            </w:r>
          </w:p>
        </w:tc>
        <w:tc>
          <w:tcPr>
            <w:tcW w:w="1336" w:type="dxa"/>
          </w:tcPr>
          <w:p w14:paraId="17FC6D34" w14:textId="77777777" w:rsidR="00A41F95" w:rsidRPr="00B56EC4" w:rsidRDefault="00A41F95" w:rsidP="001E323E">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255.255.255.224</w:t>
            </w:r>
          </w:p>
        </w:tc>
        <w:tc>
          <w:tcPr>
            <w:tcW w:w="1336" w:type="dxa"/>
          </w:tcPr>
          <w:p w14:paraId="49F61F9C" w14:textId="77777777" w:rsidR="00A41F95" w:rsidRPr="00B56EC4" w:rsidRDefault="00A41F95" w:rsidP="001E323E">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192.168.0.34</w:t>
            </w:r>
          </w:p>
        </w:tc>
        <w:tc>
          <w:tcPr>
            <w:tcW w:w="1336" w:type="dxa"/>
          </w:tcPr>
          <w:p w14:paraId="02277499" w14:textId="77777777" w:rsidR="00A41F95" w:rsidRPr="00B56EC4" w:rsidRDefault="00A41F95" w:rsidP="001E323E">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192.168.0.33</w:t>
            </w:r>
          </w:p>
        </w:tc>
        <w:tc>
          <w:tcPr>
            <w:tcW w:w="1336" w:type="dxa"/>
          </w:tcPr>
          <w:p w14:paraId="3EB0CBA7" w14:textId="77777777" w:rsidR="00A41F95" w:rsidRPr="00B56EC4" w:rsidRDefault="00A41F95" w:rsidP="001E323E">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PC 2</w:t>
            </w:r>
          </w:p>
        </w:tc>
        <w:tc>
          <w:tcPr>
            <w:tcW w:w="1336" w:type="dxa"/>
          </w:tcPr>
          <w:p w14:paraId="1F8196BF" w14:textId="77777777" w:rsidR="00A41F95" w:rsidRPr="00B56EC4" w:rsidRDefault="00A41F95" w:rsidP="001E323E">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Primary subnet for PC 2</w:t>
            </w:r>
          </w:p>
        </w:tc>
      </w:tr>
      <w:tr w:rsidR="00A41F95" w:rsidRPr="00B56EC4" w14:paraId="5D696571" w14:textId="77777777" w:rsidTr="00B56EC4">
        <w:tc>
          <w:tcPr>
            <w:cnfStyle w:val="001000000000" w:firstRow="0" w:lastRow="0" w:firstColumn="1" w:lastColumn="0" w:oddVBand="0" w:evenVBand="0" w:oddHBand="0" w:evenHBand="0" w:firstRowFirstColumn="0" w:firstRowLastColumn="0" w:lastRowFirstColumn="0" w:lastRowLastColumn="0"/>
            <w:tcW w:w="1335" w:type="dxa"/>
          </w:tcPr>
          <w:p w14:paraId="6E9FD708" w14:textId="77777777" w:rsidR="00A41F95" w:rsidRPr="00B56EC4" w:rsidRDefault="00A41F95" w:rsidP="001E323E">
            <w:pPr>
              <w:rPr>
                <w:rFonts w:ascii="Aptos" w:hAnsi="Aptos"/>
                <w:b w:val="0"/>
                <w:bCs w:val="0"/>
                <w:lang w:val="en-GB"/>
              </w:rPr>
            </w:pPr>
            <w:r w:rsidRPr="00B56EC4">
              <w:rPr>
                <w:rFonts w:ascii="Aptos" w:hAnsi="Aptos"/>
                <w:b w:val="0"/>
                <w:bCs w:val="0"/>
                <w:lang w:val="en-GB"/>
              </w:rPr>
              <w:t>Eth1.1 (VLAN)</w:t>
            </w:r>
          </w:p>
        </w:tc>
        <w:tc>
          <w:tcPr>
            <w:tcW w:w="1335" w:type="dxa"/>
          </w:tcPr>
          <w:p w14:paraId="05093DDA" w14:textId="77777777" w:rsidR="00A41F95" w:rsidRPr="00B56EC4" w:rsidRDefault="00A41F95" w:rsidP="001E323E">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13.13.13.0/24</w:t>
            </w:r>
          </w:p>
        </w:tc>
        <w:tc>
          <w:tcPr>
            <w:tcW w:w="1336" w:type="dxa"/>
          </w:tcPr>
          <w:p w14:paraId="4E96960F" w14:textId="77777777" w:rsidR="00A41F95" w:rsidRPr="00B56EC4" w:rsidRDefault="00A41F95" w:rsidP="001E323E">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255.255.255.0</w:t>
            </w:r>
          </w:p>
        </w:tc>
        <w:tc>
          <w:tcPr>
            <w:tcW w:w="1336" w:type="dxa"/>
          </w:tcPr>
          <w:p w14:paraId="02078A54" w14:textId="77777777" w:rsidR="00A41F95" w:rsidRPr="00B56EC4" w:rsidRDefault="00A41F95" w:rsidP="001E323E">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13.13.13.12</w:t>
            </w:r>
          </w:p>
        </w:tc>
        <w:tc>
          <w:tcPr>
            <w:tcW w:w="1336" w:type="dxa"/>
          </w:tcPr>
          <w:p w14:paraId="765279ED" w14:textId="77777777" w:rsidR="00A41F95" w:rsidRPr="00B56EC4" w:rsidRDefault="00A41F95" w:rsidP="001E323E">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13.13.13.0</w:t>
            </w:r>
          </w:p>
        </w:tc>
        <w:tc>
          <w:tcPr>
            <w:tcW w:w="1336" w:type="dxa"/>
          </w:tcPr>
          <w:p w14:paraId="551C68E4" w14:textId="77777777" w:rsidR="00A41F95" w:rsidRPr="00B56EC4" w:rsidRDefault="00A41F95" w:rsidP="001E323E">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PC 3</w:t>
            </w:r>
          </w:p>
        </w:tc>
        <w:tc>
          <w:tcPr>
            <w:tcW w:w="1336" w:type="dxa"/>
          </w:tcPr>
          <w:p w14:paraId="3DF0E40C" w14:textId="49B19142" w:rsidR="00A41F95" w:rsidRPr="00B56EC4" w:rsidRDefault="00A41F95" w:rsidP="001E323E">
            <w:pPr>
              <w:cnfStyle w:val="000000000000" w:firstRow="0" w:lastRow="0" w:firstColumn="0" w:lastColumn="0" w:oddVBand="0" w:evenVBand="0" w:oddHBand="0" w:evenHBand="0" w:firstRowFirstColumn="0" w:firstRowLastColumn="0" w:lastRowFirstColumn="0" w:lastRowLastColumn="0"/>
              <w:rPr>
                <w:rFonts w:ascii="Aptos" w:hAnsi="Aptos"/>
                <w:lang w:val="en-GB"/>
              </w:rPr>
            </w:pPr>
          </w:p>
        </w:tc>
      </w:tr>
      <w:tr w:rsidR="00A41F95" w:rsidRPr="00B56EC4" w14:paraId="78B20092"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2F658C06" w14:textId="77777777" w:rsidR="00A41F95" w:rsidRPr="00B56EC4" w:rsidRDefault="00A41F95" w:rsidP="001E323E">
            <w:pPr>
              <w:rPr>
                <w:rFonts w:ascii="Aptos" w:hAnsi="Aptos"/>
                <w:b w:val="0"/>
                <w:bCs w:val="0"/>
                <w:lang w:val="en-GB"/>
              </w:rPr>
            </w:pPr>
            <w:r w:rsidRPr="00B56EC4">
              <w:rPr>
                <w:rFonts w:ascii="Aptos" w:hAnsi="Aptos"/>
                <w:b w:val="0"/>
                <w:bCs w:val="0"/>
                <w:lang w:val="en-GB"/>
              </w:rPr>
              <w:t>Eth2</w:t>
            </w:r>
          </w:p>
        </w:tc>
        <w:tc>
          <w:tcPr>
            <w:tcW w:w="1335" w:type="dxa"/>
          </w:tcPr>
          <w:p w14:paraId="65B99233" w14:textId="77777777" w:rsidR="00A41F95" w:rsidRPr="00B56EC4" w:rsidRDefault="00A41F95" w:rsidP="001E323E">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192.168.0.228/30</w:t>
            </w:r>
          </w:p>
        </w:tc>
        <w:tc>
          <w:tcPr>
            <w:tcW w:w="1336" w:type="dxa"/>
          </w:tcPr>
          <w:p w14:paraId="1B2AAE6F" w14:textId="77777777" w:rsidR="00A41F95" w:rsidRPr="00B56EC4" w:rsidRDefault="00A41F95" w:rsidP="001E323E">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255.255.255.252</w:t>
            </w:r>
          </w:p>
        </w:tc>
        <w:tc>
          <w:tcPr>
            <w:tcW w:w="1336" w:type="dxa"/>
          </w:tcPr>
          <w:p w14:paraId="4F728E1F" w14:textId="77777777" w:rsidR="00A41F95" w:rsidRPr="00B56EC4" w:rsidRDefault="00A41F95" w:rsidP="001E323E">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192.168.0.229</w:t>
            </w:r>
          </w:p>
        </w:tc>
        <w:tc>
          <w:tcPr>
            <w:tcW w:w="1336" w:type="dxa"/>
          </w:tcPr>
          <w:p w14:paraId="78C32522" w14:textId="77777777" w:rsidR="00A41F95" w:rsidRPr="00B56EC4" w:rsidRDefault="00A41F95" w:rsidP="001E323E">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192.168.0.229</w:t>
            </w:r>
          </w:p>
        </w:tc>
        <w:tc>
          <w:tcPr>
            <w:tcW w:w="1336" w:type="dxa"/>
          </w:tcPr>
          <w:p w14:paraId="71747C70" w14:textId="77777777" w:rsidR="00A41F95" w:rsidRPr="00B56EC4" w:rsidRDefault="00A41F95" w:rsidP="001E323E">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Router 3, Eth3</w:t>
            </w:r>
          </w:p>
        </w:tc>
        <w:tc>
          <w:tcPr>
            <w:tcW w:w="1336" w:type="dxa"/>
          </w:tcPr>
          <w:p w14:paraId="1CD6D4E4" w14:textId="77777777" w:rsidR="00A41F95" w:rsidRPr="00B56EC4" w:rsidRDefault="00A41F95" w:rsidP="001E323E">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Point-to-point connection</w:t>
            </w:r>
          </w:p>
        </w:tc>
      </w:tr>
      <w:tr w:rsidR="00A41F95" w:rsidRPr="00B56EC4" w14:paraId="74BE0E1C" w14:textId="77777777" w:rsidTr="00B56EC4">
        <w:tc>
          <w:tcPr>
            <w:cnfStyle w:val="001000000000" w:firstRow="0" w:lastRow="0" w:firstColumn="1" w:lastColumn="0" w:oddVBand="0" w:evenVBand="0" w:oddHBand="0" w:evenHBand="0" w:firstRowFirstColumn="0" w:firstRowLastColumn="0" w:lastRowFirstColumn="0" w:lastRowLastColumn="0"/>
            <w:tcW w:w="1335" w:type="dxa"/>
          </w:tcPr>
          <w:p w14:paraId="5FCCE7C2" w14:textId="77777777" w:rsidR="00A41F95" w:rsidRPr="00B56EC4" w:rsidRDefault="00A41F95" w:rsidP="001E323E">
            <w:pPr>
              <w:rPr>
                <w:rFonts w:ascii="Aptos" w:hAnsi="Aptos"/>
                <w:b w:val="0"/>
                <w:bCs w:val="0"/>
                <w:lang w:val="en-GB"/>
              </w:rPr>
            </w:pPr>
            <w:r w:rsidRPr="00B56EC4">
              <w:rPr>
                <w:rFonts w:ascii="Aptos" w:hAnsi="Aptos"/>
                <w:b w:val="0"/>
                <w:bCs w:val="0"/>
                <w:lang w:val="en-GB"/>
              </w:rPr>
              <w:t>Eth3</w:t>
            </w:r>
          </w:p>
        </w:tc>
        <w:tc>
          <w:tcPr>
            <w:tcW w:w="1335" w:type="dxa"/>
          </w:tcPr>
          <w:p w14:paraId="52E3EE18" w14:textId="77777777" w:rsidR="00A41F95" w:rsidRPr="00B56EC4" w:rsidRDefault="00A41F95" w:rsidP="001E323E">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192.168.0.224/30</w:t>
            </w:r>
          </w:p>
        </w:tc>
        <w:tc>
          <w:tcPr>
            <w:tcW w:w="1336" w:type="dxa"/>
          </w:tcPr>
          <w:p w14:paraId="0D31E8C9" w14:textId="77777777" w:rsidR="00A41F95" w:rsidRPr="00B56EC4" w:rsidRDefault="00A41F95" w:rsidP="001E323E">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255.255.255.252</w:t>
            </w:r>
          </w:p>
        </w:tc>
        <w:tc>
          <w:tcPr>
            <w:tcW w:w="1336" w:type="dxa"/>
          </w:tcPr>
          <w:p w14:paraId="4EBC273C" w14:textId="77777777" w:rsidR="00A41F95" w:rsidRPr="00B56EC4" w:rsidRDefault="00A41F95" w:rsidP="001E323E">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192.168.0.226</w:t>
            </w:r>
          </w:p>
        </w:tc>
        <w:tc>
          <w:tcPr>
            <w:tcW w:w="1336" w:type="dxa"/>
          </w:tcPr>
          <w:p w14:paraId="2339F5D3" w14:textId="77777777" w:rsidR="00A41F95" w:rsidRPr="00B56EC4" w:rsidRDefault="00A41F95" w:rsidP="001E323E">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192.168.0.226</w:t>
            </w:r>
          </w:p>
        </w:tc>
        <w:tc>
          <w:tcPr>
            <w:tcW w:w="1336" w:type="dxa"/>
          </w:tcPr>
          <w:p w14:paraId="01986F01" w14:textId="77777777" w:rsidR="00A41F95" w:rsidRPr="00B56EC4" w:rsidRDefault="00A41F95" w:rsidP="001E323E">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Router 1, Eth1</w:t>
            </w:r>
          </w:p>
        </w:tc>
        <w:tc>
          <w:tcPr>
            <w:tcW w:w="1336" w:type="dxa"/>
          </w:tcPr>
          <w:p w14:paraId="4FE73A8D" w14:textId="77777777" w:rsidR="00A41F95" w:rsidRPr="00B56EC4" w:rsidRDefault="00A41F95" w:rsidP="001E323E">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Point-to-point connection</w:t>
            </w:r>
          </w:p>
        </w:tc>
      </w:tr>
    </w:tbl>
    <w:p w14:paraId="3541F4A1" w14:textId="77777777" w:rsidR="002157E8" w:rsidRDefault="002157E8" w:rsidP="002157E8">
      <w:pPr>
        <w:rPr>
          <w:lang w:val="en-GB"/>
        </w:rPr>
      </w:pPr>
    </w:p>
    <w:p w14:paraId="4B66745F" w14:textId="77777777" w:rsidR="004E3C3A" w:rsidRDefault="004E3C3A" w:rsidP="002157E8">
      <w:pPr>
        <w:rPr>
          <w:lang w:val="en-GB"/>
        </w:rPr>
      </w:pPr>
    </w:p>
    <w:p w14:paraId="5B6FEA32" w14:textId="2483EEF8" w:rsidR="004E3C3A" w:rsidRDefault="004E3C3A" w:rsidP="004E3C3A">
      <w:pPr>
        <w:pStyle w:val="Heading3"/>
        <w:rPr>
          <w:lang w:val="en-GB"/>
        </w:rPr>
      </w:pPr>
      <w:bookmarkStart w:id="23" w:name="_Toc185981709"/>
      <w:r w:rsidRPr="004E3C3A">
        <w:lastRenderedPageBreak/>
        <w:t>Router 3</w:t>
      </w:r>
      <w:bookmarkEnd w:id="23"/>
    </w:p>
    <w:tbl>
      <w:tblPr>
        <w:tblStyle w:val="PlainTable1"/>
        <w:tblW w:w="0" w:type="auto"/>
        <w:tblLook w:val="04A0" w:firstRow="1" w:lastRow="0" w:firstColumn="1" w:lastColumn="0" w:noHBand="0" w:noVBand="1"/>
      </w:tblPr>
      <w:tblGrid>
        <w:gridCol w:w="961"/>
        <w:gridCol w:w="1675"/>
        <w:gridCol w:w="1610"/>
        <w:gridCol w:w="1405"/>
        <w:gridCol w:w="1405"/>
        <w:gridCol w:w="1138"/>
        <w:gridCol w:w="1156"/>
      </w:tblGrid>
      <w:tr w:rsidR="00A41F95" w:rsidRPr="00B56EC4" w14:paraId="58959F57" w14:textId="77777777" w:rsidTr="00B56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60E87E3" w14:textId="77777777" w:rsidR="00A41F95" w:rsidRPr="00B56EC4" w:rsidRDefault="00A41F95" w:rsidP="009A2D5F">
            <w:pPr>
              <w:rPr>
                <w:rFonts w:ascii="Aptos" w:hAnsi="Aptos"/>
                <w:b w:val="0"/>
                <w:bCs w:val="0"/>
                <w:lang w:val="en-GB"/>
              </w:rPr>
            </w:pPr>
            <w:r w:rsidRPr="00B56EC4">
              <w:rPr>
                <w:rFonts w:ascii="Aptos" w:hAnsi="Aptos"/>
                <w:b w:val="0"/>
                <w:bCs w:val="0"/>
                <w:lang w:val="en-GB"/>
              </w:rPr>
              <w:t>Interface</w:t>
            </w:r>
          </w:p>
        </w:tc>
        <w:tc>
          <w:tcPr>
            <w:tcW w:w="1335" w:type="dxa"/>
          </w:tcPr>
          <w:p w14:paraId="067FF7FE" w14:textId="77777777" w:rsidR="00A41F95" w:rsidRPr="00B56EC4" w:rsidRDefault="00A41F95" w:rsidP="009A2D5F">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Subnet Address</w:t>
            </w:r>
          </w:p>
        </w:tc>
        <w:tc>
          <w:tcPr>
            <w:tcW w:w="1336" w:type="dxa"/>
          </w:tcPr>
          <w:p w14:paraId="76598DA8" w14:textId="77777777" w:rsidR="00A41F95" w:rsidRPr="00B56EC4" w:rsidRDefault="00A41F95" w:rsidP="009A2D5F">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Subnet Mask</w:t>
            </w:r>
          </w:p>
        </w:tc>
        <w:tc>
          <w:tcPr>
            <w:tcW w:w="1336" w:type="dxa"/>
          </w:tcPr>
          <w:p w14:paraId="649C63AF" w14:textId="77777777" w:rsidR="00A41F95" w:rsidRPr="00B56EC4" w:rsidRDefault="00A41F95" w:rsidP="009A2D5F">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IP Address</w:t>
            </w:r>
          </w:p>
        </w:tc>
        <w:tc>
          <w:tcPr>
            <w:tcW w:w="1336" w:type="dxa"/>
          </w:tcPr>
          <w:p w14:paraId="5EA921F0" w14:textId="77777777" w:rsidR="00A41F95" w:rsidRPr="00B56EC4" w:rsidRDefault="00A41F95" w:rsidP="009A2D5F">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Default Gateway</w:t>
            </w:r>
          </w:p>
        </w:tc>
        <w:tc>
          <w:tcPr>
            <w:tcW w:w="1336" w:type="dxa"/>
          </w:tcPr>
          <w:p w14:paraId="1987ED93" w14:textId="77777777" w:rsidR="00A41F95" w:rsidRPr="00B56EC4" w:rsidRDefault="00A41F95" w:rsidP="009A2D5F">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Connected To</w:t>
            </w:r>
          </w:p>
        </w:tc>
        <w:tc>
          <w:tcPr>
            <w:tcW w:w="1336" w:type="dxa"/>
          </w:tcPr>
          <w:p w14:paraId="0EB1DDC6" w14:textId="77777777" w:rsidR="00A41F95" w:rsidRPr="00B56EC4" w:rsidRDefault="00A41F95" w:rsidP="009A2D5F">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Notes</w:t>
            </w:r>
          </w:p>
        </w:tc>
      </w:tr>
      <w:tr w:rsidR="00A41F95" w:rsidRPr="00B56EC4" w14:paraId="11248789"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F0E9F19" w14:textId="77777777" w:rsidR="00A41F95" w:rsidRPr="00B56EC4" w:rsidRDefault="00A41F95" w:rsidP="009A2D5F">
            <w:pPr>
              <w:rPr>
                <w:rFonts w:ascii="Aptos" w:hAnsi="Aptos"/>
                <w:b w:val="0"/>
                <w:bCs w:val="0"/>
                <w:lang w:val="en-GB"/>
              </w:rPr>
            </w:pPr>
            <w:r w:rsidRPr="00B56EC4">
              <w:rPr>
                <w:rFonts w:ascii="Aptos" w:hAnsi="Aptos"/>
                <w:b w:val="0"/>
                <w:bCs w:val="0"/>
                <w:lang w:val="en-GB"/>
              </w:rPr>
              <w:t>Eth1</w:t>
            </w:r>
          </w:p>
        </w:tc>
        <w:tc>
          <w:tcPr>
            <w:tcW w:w="1335" w:type="dxa"/>
          </w:tcPr>
          <w:p w14:paraId="6EFA81C2" w14:textId="77777777" w:rsidR="00A41F95" w:rsidRPr="00B56EC4" w:rsidRDefault="00A41F95" w:rsidP="009A2D5F">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192.168.0.128/27</w:t>
            </w:r>
          </w:p>
        </w:tc>
        <w:tc>
          <w:tcPr>
            <w:tcW w:w="1336" w:type="dxa"/>
          </w:tcPr>
          <w:p w14:paraId="1B50DD19" w14:textId="77777777" w:rsidR="00A41F95" w:rsidRPr="00B56EC4" w:rsidRDefault="00A41F95" w:rsidP="009A2D5F">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255.255.255.224</w:t>
            </w:r>
          </w:p>
        </w:tc>
        <w:tc>
          <w:tcPr>
            <w:tcW w:w="1336" w:type="dxa"/>
          </w:tcPr>
          <w:p w14:paraId="083ED809" w14:textId="77777777" w:rsidR="00A41F95" w:rsidRPr="00B56EC4" w:rsidRDefault="00A41F95" w:rsidP="009A2D5F">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192.168.0.130</w:t>
            </w:r>
          </w:p>
        </w:tc>
        <w:tc>
          <w:tcPr>
            <w:tcW w:w="1336" w:type="dxa"/>
          </w:tcPr>
          <w:p w14:paraId="6DF27D7A" w14:textId="77777777" w:rsidR="00A41F95" w:rsidRPr="00B56EC4" w:rsidRDefault="00A41F95" w:rsidP="009A2D5F">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192.168.0.129</w:t>
            </w:r>
          </w:p>
        </w:tc>
        <w:tc>
          <w:tcPr>
            <w:tcW w:w="1336" w:type="dxa"/>
          </w:tcPr>
          <w:p w14:paraId="0AC4919B" w14:textId="77777777" w:rsidR="00A41F95" w:rsidRPr="00B56EC4" w:rsidRDefault="00A41F95" w:rsidP="009A2D5F">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PC 4</w:t>
            </w:r>
          </w:p>
        </w:tc>
        <w:tc>
          <w:tcPr>
            <w:tcW w:w="1336" w:type="dxa"/>
          </w:tcPr>
          <w:p w14:paraId="3212AA85" w14:textId="77777777" w:rsidR="00A41F95" w:rsidRPr="00B56EC4" w:rsidRDefault="00A41F95" w:rsidP="009A2D5F">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Internal network connection</w:t>
            </w:r>
          </w:p>
        </w:tc>
      </w:tr>
      <w:tr w:rsidR="00A41F95" w:rsidRPr="00B56EC4" w14:paraId="15CBFCA9" w14:textId="77777777" w:rsidTr="00B56EC4">
        <w:tc>
          <w:tcPr>
            <w:cnfStyle w:val="001000000000" w:firstRow="0" w:lastRow="0" w:firstColumn="1" w:lastColumn="0" w:oddVBand="0" w:evenVBand="0" w:oddHBand="0" w:evenHBand="0" w:firstRowFirstColumn="0" w:firstRowLastColumn="0" w:lastRowFirstColumn="0" w:lastRowLastColumn="0"/>
            <w:tcW w:w="1335" w:type="dxa"/>
          </w:tcPr>
          <w:p w14:paraId="417056BB" w14:textId="77777777" w:rsidR="00A41F95" w:rsidRPr="00B56EC4" w:rsidRDefault="00A41F95" w:rsidP="009A2D5F">
            <w:pPr>
              <w:rPr>
                <w:rFonts w:ascii="Aptos" w:hAnsi="Aptos"/>
                <w:b w:val="0"/>
                <w:bCs w:val="0"/>
                <w:lang w:val="en-GB"/>
              </w:rPr>
            </w:pPr>
            <w:r w:rsidRPr="00B56EC4">
              <w:rPr>
                <w:rFonts w:ascii="Aptos" w:hAnsi="Aptos"/>
                <w:b w:val="0"/>
                <w:bCs w:val="0"/>
                <w:lang w:val="en-GB"/>
              </w:rPr>
              <w:t>Eth2</w:t>
            </w:r>
          </w:p>
        </w:tc>
        <w:tc>
          <w:tcPr>
            <w:tcW w:w="1335" w:type="dxa"/>
          </w:tcPr>
          <w:p w14:paraId="0DBC141C" w14:textId="77777777" w:rsidR="00A41F95" w:rsidRPr="00B56EC4" w:rsidRDefault="00A41F95" w:rsidP="009A2D5F">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192.168.0.232/30</w:t>
            </w:r>
          </w:p>
        </w:tc>
        <w:tc>
          <w:tcPr>
            <w:tcW w:w="1336" w:type="dxa"/>
          </w:tcPr>
          <w:p w14:paraId="035C374A" w14:textId="77777777" w:rsidR="00A41F95" w:rsidRPr="00B56EC4" w:rsidRDefault="00A41F95" w:rsidP="009A2D5F">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255.255.255.252</w:t>
            </w:r>
          </w:p>
        </w:tc>
        <w:tc>
          <w:tcPr>
            <w:tcW w:w="1336" w:type="dxa"/>
          </w:tcPr>
          <w:p w14:paraId="03C1BF71" w14:textId="77777777" w:rsidR="00A41F95" w:rsidRPr="00B56EC4" w:rsidRDefault="00A41F95" w:rsidP="009A2D5F">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192.168.0.233</w:t>
            </w:r>
          </w:p>
        </w:tc>
        <w:tc>
          <w:tcPr>
            <w:tcW w:w="1336" w:type="dxa"/>
          </w:tcPr>
          <w:p w14:paraId="3ADA1650" w14:textId="77777777" w:rsidR="00A41F95" w:rsidRPr="00B56EC4" w:rsidRDefault="00A41F95" w:rsidP="009A2D5F">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192.168.0.233</w:t>
            </w:r>
          </w:p>
        </w:tc>
        <w:tc>
          <w:tcPr>
            <w:tcW w:w="1336" w:type="dxa"/>
          </w:tcPr>
          <w:p w14:paraId="5B96C0BF" w14:textId="77777777" w:rsidR="00A41F95" w:rsidRPr="00B56EC4" w:rsidRDefault="00A41F95" w:rsidP="009A2D5F">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Firewall WAN</w:t>
            </w:r>
          </w:p>
        </w:tc>
        <w:tc>
          <w:tcPr>
            <w:tcW w:w="1336" w:type="dxa"/>
          </w:tcPr>
          <w:p w14:paraId="416D3661" w14:textId="77777777" w:rsidR="00A41F95" w:rsidRPr="00B56EC4" w:rsidRDefault="00A41F95" w:rsidP="009A2D5F">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Point-to-point connection</w:t>
            </w:r>
          </w:p>
        </w:tc>
      </w:tr>
      <w:tr w:rsidR="00A41F95" w:rsidRPr="00B56EC4" w14:paraId="72D11BAB"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DA89591" w14:textId="77777777" w:rsidR="00A41F95" w:rsidRPr="00B56EC4" w:rsidRDefault="00A41F95" w:rsidP="009A2D5F">
            <w:pPr>
              <w:rPr>
                <w:rFonts w:ascii="Aptos" w:hAnsi="Aptos"/>
                <w:b w:val="0"/>
                <w:bCs w:val="0"/>
                <w:lang w:val="en-GB"/>
              </w:rPr>
            </w:pPr>
            <w:r w:rsidRPr="00B56EC4">
              <w:rPr>
                <w:rFonts w:ascii="Aptos" w:hAnsi="Aptos"/>
                <w:b w:val="0"/>
                <w:bCs w:val="0"/>
                <w:lang w:val="en-GB"/>
              </w:rPr>
              <w:t>Eth3</w:t>
            </w:r>
          </w:p>
        </w:tc>
        <w:tc>
          <w:tcPr>
            <w:tcW w:w="1335" w:type="dxa"/>
          </w:tcPr>
          <w:p w14:paraId="577EC207" w14:textId="77777777" w:rsidR="00A41F95" w:rsidRPr="00B56EC4" w:rsidRDefault="00A41F95" w:rsidP="009A2D5F">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192.168.0.228/30</w:t>
            </w:r>
          </w:p>
        </w:tc>
        <w:tc>
          <w:tcPr>
            <w:tcW w:w="1336" w:type="dxa"/>
          </w:tcPr>
          <w:p w14:paraId="34E66507" w14:textId="77777777" w:rsidR="00A41F95" w:rsidRPr="00B56EC4" w:rsidRDefault="00A41F95" w:rsidP="009A2D5F">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255.255.255.252</w:t>
            </w:r>
          </w:p>
        </w:tc>
        <w:tc>
          <w:tcPr>
            <w:tcW w:w="1336" w:type="dxa"/>
          </w:tcPr>
          <w:p w14:paraId="05BE9942" w14:textId="77777777" w:rsidR="00A41F95" w:rsidRPr="00B56EC4" w:rsidRDefault="00A41F95" w:rsidP="009A2D5F">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192.168.0.230</w:t>
            </w:r>
          </w:p>
        </w:tc>
        <w:tc>
          <w:tcPr>
            <w:tcW w:w="1336" w:type="dxa"/>
          </w:tcPr>
          <w:p w14:paraId="7C0A3909" w14:textId="77777777" w:rsidR="00A41F95" w:rsidRPr="00B56EC4" w:rsidRDefault="00A41F95" w:rsidP="009A2D5F">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192.168.0.230</w:t>
            </w:r>
          </w:p>
        </w:tc>
        <w:tc>
          <w:tcPr>
            <w:tcW w:w="1336" w:type="dxa"/>
          </w:tcPr>
          <w:p w14:paraId="2F3B1A16" w14:textId="77777777" w:rsidR="00A41F95" w:rsidRPr="00B56EC4" w:rsidRDefault="00A41F95" w:rsidP="009A2D5F">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Router 2, Eth2</w:t>
            </w:r>
          </w:p>
        </w:tc>
        <w:tc>
          <w:tcPr>
            <w:tcW w:w="1336" w:type="dxa"/>
          </w:tcPr>
          <w:p w14:paraId="096495BD" w14:textId="77777777" w:rsidR="00A41F95" w:rsidRPr="00B56EC4" w:rsidRDefault="00A41F95" w:rsidP="009A2D5F">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Point-to-point connection</w:t>
            </w:r>
          </w:p>
        </w:tc>
      </w:tr>
    </w:tbl>
    <w:p w14:paraId="27B2ADAA" w14:textId="77777777" w:rsidR="00A41F95" w:rsidRDefault="00A41F95" w:rsidP="002157E8">
      <w:pPr>
        <w:rPr>
          <w:lang w:val="en-GB"/>
        </w:rPr>
      </w:pPr>
    </w:p>
    <w:p w14:paraId="61B899A9" w14:textId="77777777" w:rsidR="00253388" w:rsidRDefault="00253388" w:rsidP="00253388">
      <w:pPr>
        <w:pStyle w:val="Heading3"/>
      </w:pPr>
      <w:bookmarkStart w:id="24" w:name="_Toc185981710"/>
      <w:r w:rsidRPr="004E3C3A">
        <w:t>Router 4</w:t>
      </w:r>
      <w:bookmarkEnd w:id="24"/>
    </w:p>
    <w:tbl>
      <w:tblPr>
        <w:tblStyle w:val="PlainTable1"/>
        <w:tblW w:w="0" w:type="auto"/>
        <w:tblLook w:val="04A0" w:firstRow="1" w:lastRow="0" w:firstColumn="1" w:lastColumn="0" w:noHBand="0" w:noVBand="1"/>
      </w:tblPr>
      <w:tblGrid>
        <w:gridCol w:w="991"/>
        <w:gridCol w:w="1628"/>
        <w:gridCol w:w="1667"/>
        <w:gridCol w:w="1347"/>
        <w:gridCol w:w="1347"/>
        <w:gridCol w:w="1176"/>
        <w:gridCol w:w="1194"/>
      </w:tblGrid>
      <w:tr w:rsidR="00253388" w:rsidRPr="00B56EC4" w14:paraId="588AC1E3" w14:textId="77777777" w:rsidTr="00444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1EBC130" w14:textId="77777777" w:rsidR="00253388" w:rsidRPr="00B56EC4" w:rsidRDefault="00253388" w:rsidP="004443D4">
            <w:pPr>
              <w:rPr>
                <w:rFonts w:ascii="Aptos" w:hAnsi="Aptos"/>
                <w:b w:val="0"/>
                <w:bCs w:val="0"/>
              </w:rPr>
            </w:pPr>
            <w:r w:rsidRPr="00B56EC4">
              <w:rPr>
                <w:rFonts w:ascii="Aptos" w:hAnsi="Aptos"/>
                <w:b w:val="0"/>
                <w:bCs w:val="0"/>
              </w:rPr>
              <w:t>Interface</w:t>
            </w:r>
          </w:p>
        </w:tc>
        <w:tc>
          <w:tcPr>
            <w:tcW w:w="1335" w:type="dxa"/>
          </w:tcPr>
          <w:p w14:paraId="4C5F0B47" w14:textId="77777777" w:rsidR="00253388" w:rsidRPr="00B56EC4" w:rsidRDefault="00253388" w:rsidP="004443D4">
            <w:pPr>
              <w:cnfStyle w:val="100000000000" w:firstRow="1" w:lastRow="0" w:firstColumn="0" w:lastColumn="0" w:oddVBand="0" w:evenVBand="0" w:oddHBand="0" w:evenHBand="0" w:firstRowFirstColumn="0" w:firstRowLastColumn="0" w:lastRowFirstColumn="0" w:lastRowLastColumn="0"/>
              <w:rPr>
                <w:rFonts w:ascii="Aptos" w:hAnsi="Aptos"/>
                <w:b w:val="0"/>
                <w:bCs w:val="0"/>
              </w:rPr>
            </w:pPr>
            <w:r w:rsidRPr="00B56EC4">
              <w:rPr>
                <w:rFonts w:ascii="Aptos" w:hAnsi="Aptos"/>
                <w:b w:val="0"/>
                <w:bCs w:val="0"/>
              </w:rPr>
              <w:t>Subnet Address</w:t>
            </w:r>
          </w:p>
        </w:tc>
        <w:tc>
          <w:tcPr>
            <w:tcW w:w="1336" w:type="dxa"/>
          </w:tcPr>
          <w:p w14:paraId="75408F83" w14:textId="77777777" w:rsidR="00253388" w:rsidRPr="00B56EC4" w:rsidRDefault="00253388" w:rsidP="004443D4">
            <w:pPr>
              <w:cnfStyle w:val="100000000000" w:firstRow="1" w:lastRow="0" w:firstColumn="0" w:lastColumn="0" w:oddVBand="0" w:evenVBand="0" w:oddHBand="0" w:evenHBand="0" w:firstRowFirstColumn="0" w:firstRowLastColumn="0" w:lastRowFirstColumn="0" w:lastRowLastColumn="0"/>
              <w:rPr>
                <w:rFonts w:ascii="Aptos" w:hAnsi="Aptos"/>
                <w:b w:val="0"/>
                <w:bCs w:val="0"/>
              </w:rPr>
            </w:pPr>
            <w:r w:rsidRPr="00B56EC4">
              <w:rPr>
                <w:rFonts w:ascii="Aptos" w:hAnsi="Aptos"/>
                <w:b w:val="0"/>
                <w:bCs w:val="0"/>
              </w:rPr>
              <w:t>Subnet Mask</w:t>
            </w:r>
          </w:p>
        </w:tc>
        <w:tc>
          <w:tcPr>
            <w:tcW w:w="1336" w:type="dxa"/>
          </w:tcPr>
          <w:p w14:paraId="48CE9AF0" w14:textId="77777777" w:rsidR="00253388" w:rsidRPr="00B56EC4" w:rsidRDefault="00253388" w:rsidP="004443D4">
            <w:pPr>
              <w:cnfStyle w:val="100000000000" w:firstRow="1" w:lastRow="0" w:firstColumn="0" w:lastColumn="0" w:oddVBand="0" w:evenVBand="0" w:oddHBand="0" w:evenHBand="0" w:firstRowFirstColumn="0" w:firstRowLastColumn="0" w:lastRowFirstColumn="0" w:lastRowLastColumn="0"/>
              <w:rPr>
                <w:rFonts w:ascii="Aptos" w:hAnsi="Aptos"/>
                <w:b w:val="0"/>
                <w:bCs w:val="0"/>
              </w:rPr>
            </w:pPr>
            <w:r w:rsidRPr="00B56EC4">
              <w:rPr>
                <w:rFonts w:ascii="Aptos" w:hAnsi="Aptos"/>
                <w:b w:val="0"/>
                <w:bCs w:val="0"/>
              </w:rPr>
              <w:t>IP Address</w:t>
            </w:r>
          </w:p>
        </w:tc>
        <w:tc>
          <w:tcPr>
            <w:tcW w:w="1336" w:type="dxa"/>
          </w:tcPr>
          <w:p w14:paraId="391AB6E4" w14:textId="77777777" w:rsidR="00253388" w:rsidRPr="00B56EC4" w:rsidRDefault="00253388" w:rsidP="004443D4">
            <w:pPr>
              <w:cnfStyle w:val="100000000000" w:firstRow="1" w:lastRow="0" w:firstColumn="0" w:lastColumn="0" w:oddVBand="0" w:evenVBand="0" w:oddHBand="0" w:evenHBand="0" w:firstRowFirstColumn="0" w:firstRowLastColumn="0" w:lastRowFirstColumn="0" w:lastRowLastColumn="0"/>
              <w:rPr>
                <w:rFonts w:ascii="Aptos" w:hAnsi="Aptos"/>
                <w:b w:val="0"/>
                <w:bCs w:val="0"/>
              </w:rPr>
            </w:pPr>
            <w:r w:rsidRPr="00B56EC4">
              <w:rPr>
                <w:rFonts w:ascii="Aptos" w:hAnsi="Aptos"/>
                <w:b w:val="0"/>
                <w:bCs w:val="0"/>
              </w:rPr>
              <w:t>Default Gateway</w:t>
            </w:r>
          </w:p>
        </w:tc>
        <w:tc>
          <w:tcPr>
            <w:tcW w:w="1336" w:type="dxa"/>
          </w:tcPr>
          <w:p w14:paraId="50E70A2A" w14:textId="77777777" w:rsidR="00253388" w:rsidRPr="00B56EC4" w:rsidRDefault="00253388" w:rsidP="004443D4">
            <w:pPr>
              <w:cnfStyle w:val="100000000000" w:firstRow="1" w:lastRow="0" w:firstColumn="0" w:lastColumn="0" w:oddVBand="0" w:evenVBand="0" w:oddHBand="0" w:evenHBand="0" w:firstRowFirstColumn="0" w:firstRowLastColumn="0" w:lastRowFirstColumn="0" w:lastRowLastColumn="0"/>
              <w:rPr>
                <w:rFonts w:ascii="Aptos" w:hAnsi="Aptos"/>
                <w:b w:val="0"/>
                <w:bCs w:val="0"/>
              </w:rPr>
            </w:pPr>
            <w:r w:rsidRPr="00B56EC4">
              <w:rPr>
                <w:rFonts w:ascii="Aptos" w:hAnsi="Aptos"/>
                <w:b w:val="0"/>
                <w:bCs w:val="0"/>
              </w:rPr>
              <w:t>Connected To</w:t>
            </w:r>
          </w:p>
        </w:tc>
        <w:tc>
          <w:tcPr>
            <w:tcW w:w="1336" w:type="dxa"/>
          </w:tcPr>
          <w:p w14:paraId="4A7DD615" w14:textId="77777777" w:rsidR="00253388" w:rsidRPr="00B56EC4" w:rsidRDefault="00253388" w:rsidP="004443D4">
            <w:pPr>
              <w:cnfStyle w:val="100000000000" w:firstRow="1" w:lastRow="0" w:firstColumn="0" w:lastColumn="0" w:oddVBand="0" w:evenVBand="0" w:oddHBand="0" w:evenHBand="0" w:firstRowFirstColumn="0" w:firstRowLastColumn="0" w:lastRowFirstColumn="0" w:lastRowLastColumn="0"/>
              <w:rPr>
                <w:rFonts w:ascii="Aptos" w:hAnsi="Aptos"/>
                <w:b w:val="0"/>
                <w:bCs w:val="0"/>
              </w:rPr>
            </w:pPr>
            <w:r w:rsidRPr="00B56EC4">
              <w:rPr>
                <w:rFonts w:ascii="Aptos" w:hAnsi="Aptos"/>
                <w:b w:val="0"/>
                <w:bCs w:val="0"/>
              </w:rPr>
              <w:t>Notes</w:t>
            </w:r>
          </w:p>
        </w:tc>
      </w:tr>
      <w:tr w:rsidR="00253388" w:rsidRPr="00B56EC4" w14:paraId="75EC402A" w14:textId="77777777" w:rsidTr="0044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E3D0EA2" w14:textId="77777777" w:rsidR="00253388" w:rsidRPr="00B56EC4" w:rsidRDefault="00253388" w:rsidP="004443D4">
            <w:pPr>
              <w:rPr>
                <w:rFonts w:ascii="Aptos" w:hAnsi="Aptos"/>
                <w:b w:val="0"/>
                <w:bCs w:val="0"/>
              </w:rPr>
            </w:pPr>
            <w:r w:rsidRPr="00B56EC4">
              <w:rPr>
                <w:rFonts w:ascii="Aptos" w:hAnsi="Aptos"/>
                <w:b w:val="0"/>
                <w:bCs w:val="0"/>
              </w:rPr>
              <w:t>Eth1</w:t>
            </w:r>
          </w:p>
        </w:tc>
        <w:tc>
          <w:tcPr>
            <w:tcW w:w="1335" w:type="dxa"/>
          </w:tcPr>
          <w:p w14:paraId="67674FA4" w14:textId="77777777" w:rsidR="00253388" w:rsidRPr="00B56EC4" w:rsidRDefault="00253388" w:rsidP="004443D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192.168.0.64/27</w:t>
            </w:r>
          </w:p>
        </w:tc>
        <w:tc>
          <w:tcPr>
            <w:tcW w:w="1336" w:type="dxa"/>
          </w:tcPr>
          <w:p w14:paraId="01672AE9" w14:textId="77777777" w:rsidR="00253388" w:rsidRPr="00B56EC4" w:rsidRDefault="00253388" w:rsidP="004443D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255.255.255.224</w:t>
            </w:r>
          </w:p>
        </w:tc>
        <w:tc>
          <w:tcPr>
            <w:tcW w:w="1336" w:type="dxa"/>
          </w:tcPr>
          <w:p w14:paraId="6DE5E86F" w14:textId="77777777" w:rsidR="00253388" w:rsidRPr="00B56EC4" w:rsidRDefault="00253388" w:rsidP="004443D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192.168.0.66</w:t>
            </w:r>
          </w:p>
        </w:tc>
        <w:tc>
          <w:tcPr>
            <w:tcW w:w="1336" w:type="dxa"/>
          </w:tcPr>
          <w:p w14:paraId="2812E895" w14:textId="77777777" w:rsidR="00253388" w:rsidRPr="00B56EC4" w:rsidRDefault="00253388" w:rsidP="004443D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192.168.0.65</w:t>
            </w:r>
          </w:p>
        </w:tc>
        <w:tc>
          <w:tcPr>
            <w:tcW w:w="1336" w:type="dxa"/>
          </w:tcPr>
          <w:p w14:paraId="78715DB0" w14:textId="77777777" w:rsidR="00253388" w:rsidRPr="00B56EC4" w:rsidRDefault="00253388" w:rsidP="004443D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Admin PC</w:t>
            </w:r>
          </w:p>
        </w:tc>
        <w:tc>
          <w:tcPr>
            <w:tcW w:w="1336" w:type="dxa"/>
          </w:tcPr>
          <w:p w14:paraId="302426AB" w14:textId="77777777" w:rsidR="00253388" w:rsidRPr="00B56EC4" w:rsidRDefault="00253388" w:rsidP="004443D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Internal admin PC subnet</w:t>
            </w:r>
          </w:p>
        </w:tc>
      </w:tr>
      <w:tr w:rsidR="00253388" w:rsidRPr="00B56EC4" w14:paraId="534DBB78" w14:textId="77777777" w:rsidTr="004443D4">
        <w:tc>
          <w:tcPr>
            <w:cnfStyle w:val="001000000000" w:firstRow="0" w:lastRow="0" w:firstColumn="1" w:lastColumn="0" w:oddVBand="0" w:evenVBand="0" w:oddHBand="0" w:evenHBand="0" w:firstRowFirstColumn="0" w:firstRowLastColumn="0" w:lastRowFirstColumn="0" w:lastRowLastColumn="0"/>
            <w:tcW w:w="1335" w:type="dxa"/>
          </w:tcPr>
          <w:p w14:paraId="0366877E" w14:textId="77777777" w:rsidR="00253388" w:rsidRPr="00B56EC4" w:rsidRDefault="00253388" w:rsidP="004443D4">
            <w:pPr>
              <w:rPr>
                <w:rFonts w:ascii="Aptos" w:hAnsi="Aptos"/>
                <w:b w:val="0"/>
                <w:bCs w:val="0"/>
              </w:rPr>
            </w:pPr>
            <w:r w:rsidRPr="00B56EC4">
              <w:rPr>
                <w:rFonts w:ascii="Aptos" w:hAnsi="Aptos"/>
                <w:b w:val="0"/>
                <w:bCs w:val="0"/>
              </w:rPr>
              <w:t>Eth2</w:t>
            </w:r>
          </w:p>
        </w:tc>
        <w:tc>
          <w:tcPr>
            <w:tcW w:w="1335" w:type="dxa"/>
          </w:tcPr>
          <w:p w14:paraId="0F68A68C" w14:textId="77777777" w:rsidR="00253388" w:rsidRPr="00B56EC4" w:rsidRDefault="00253388" w:rsidP="004443D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192.168.0.96/27</w:t>
            </w:r>
          </w:p>
        </w:tc>
        <w:tc>
          <w:tcPr>
            <w:tcW w:w="1336" w:type="dxa"/>
          </w:tcPr>
          <w:p w14:paraId="3CC9FE0F" w14:textId="77777777" w:rsidR="00253388" w:rsidRPr="00B56EC4" w:rsidRDefault="00253388" w:rsidP="004443D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255.255.255.224</w:t>
            </w:r>
          </w:p>
        </w:tc>
        <w:tc>
          <w:tcPr>
            <w:tcW w:w="1336" w:type="dxa"/>
          </w:tcPr>
          <w:p w14:paraId="2C245DF1" w14:textId="77777777" w:rsidR="00253388" w:rsidRPr="00B56EC4" w:rsidRDefault="00253388" w:rsidP="004443D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192.168.0.97</w:t>
            </w:r>
          </w:p>
        </w:tc>
        <w:tc>
          <w:tcPr>
            <w:tcW w:w="1336" w:type="dxa"/>
          </w:tcPr>
          <w:p w14:paraId="0A34ADE3" w14:textId="77777777" w:rsidR="00253388" w:rsidRPr="00B56EC4" w:rsidRDefault="00253388" w:rsidP="004443D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192.168.0.97</w:t>
            </w:r>
          </w:p>
        </w:tc>
        <w:tc>
          <w:tcPr>
            <w:tcW w:w="1336" w:type="dxa"/>
          </w:tcPr>
          <w:p w14:paraId="21FF8DF2" w14:textId="77777777" w:rsidR="00253388" w:rsidRPr="00B56EC4" w:rsidRDefault="00253388" w:rsidP="004443D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Firewall LAN</w:t>
            </w:r>
          </w:p>
        </w:tc>
        <w:tc>
          <w:tcPr>
            <w:tcW w:w="1336" w:type="dxa"/>
          </w:tcPr>
          <w:p w14:paraId="63F54465" w14:textId="77777777" w:rsidR="00253388" w:rsidRPr="00B56EC4" w:rsidRDefault="00253388" w:rsidP="004443D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Internal LAN and firewall connection</w:t>
            </w:r>
          </w:p>
        </w:tc>
      </w:tr>
    </w:tbl>
    <w:p w14:paraId="681DD032" w14:textId="77777777" w:rsidR="00253388" w:rsidRDefault="00253388" w:rsidP="00253388"/>
    <w:p w14:paraId="5AC8F3B1" w14:textId="77777777" w:rsidR="00253388" w:rsidRDefault="00253388" w:rsidP="00253388"/>
    <w:p w14:paraId="6A39ABDC" w14:textId="77777777" w:rsidR="00253388" w:rsidRDefault="00253388" w:rsidP="00253388"/>
    <w:p w14:paraId="3E572AAA" w14:textId="6C2235AA" w:rsidR="004E3C3A" w:rsidRDefault="004E3C3A" w:rsidP="004E3C3A">
      <w:pPr>
        <w:pStyle w:val="Heading3"/>
        <w:rPr>
          <w:lang w:val="en-GB"/>
        </w:rPr>
      </w:pPr>
      <w:bookmarkStart w:id="25" w:name="_Toc185981711"/>
      <w:r w:rsidRPr="004E3C3A">
        <w:t>Firewall</w:t>
      </w:r>
      <w:bookmarkEnd w:id="25"/>
    </w:p>
    <w:tbl>
      <w:tblPr>
        <w:tblStyle w:val="PlainTable1"/>
        <w:tblW w:w="0" w:type="auto"/>
        <w:tblLook w:val="04A0" w:firstRow="1" w:lastRow="0" w:firstColumn="1" w:lastColumn="0" w:noHBand="0" w:noVBand="1"/>
      </w:tblPr>
      <w:tblGrid>
        <w:gridCol w:w="982"/>
        <w:gridCol w:w="1718"/>
        <w:gridCol w:w="1651"/>
        <w:gridCol w:w="1440"/>
        <w:gridCol w:w="1440"/>
        <w:gridCol w:w="1165"/>
        <w:gridCol w:w="954"/>
      </w:tblGrid>
      <w:tr w:rsidR="00A41F95" w:rsidRPr="00B56EC4" w14:paraId="4B6F0893" w14:textId="77777777" w:rsidTr="00B56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C6B3A81" w14:textId="77777777" w:rsidR="00A41F95" w:rsidRPr="00B56EC4" w:rsidRDefault="00A41F95" w:rsidP="00A254F3">
            <w:pPr>
              <w:rPr>
                <w:rFonts w:ascii="Aptos" w:hAnsi="Aptos"/>
                <w:b w:val="0"/>
                <w:bCs w:val="0"/>
                <w:lang w:val="en-GB"/>
              </w:rPr>
            </w:pPr>
            <w:r w:rsidRPr="00B56EC4">
              <w:rPr>
                <w:rFonts w:ascii="Aptos" w:hAnsi="Aptos"/>
                <w:b w:val="0"/>
                <w:bCs w:val="0"/>
                <w:lang w:val="en-GB"/>
              </w:rPr>
              <w:t>Interface</w:t>
            </w:r>
          </w:p>
        </w:tc>
        <w:tc>
          <w:tcPr>
            <w:tcW w:w="1335" w:type="dxa"/>
          </w:tcPr>
          <w:p w14:paraId="78B02CFE" w14:textId="77777777" w:rsidR="00A41F95" w:rsidRPr="00B56EC4" w:rsidRDefault="00A41F95" w:rsidP="00A254F3">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Subnet Address</w:t>
            </w:r>
          </w:p>
        </w:tc>
        <w:tc>
          <w:tcPr>
            <w:tcW w:w="1336" w:type="dxa"/>
          </w:tcPr>
          <w:p w14:paraId="19BB0D14" w14:textId="77777777" w:rsidR="00A41F95" w:rsidRPr="00B56EC4" w:rsidRDefault="00A41F95" w:rsidP="00A254F3">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Subnet Mask</w:t>
            </w:r>
          </w:p>
        </w:tc>
        <w:tc>
          <w:tcPr>
            <w:tcW w:w="1336" w:type="dxa"/>
          </w:tcPr>
          <w:p w14:paraId="37F17509" w14:textId="77777777" w:rsidR="00A41F95" w:rsidRPr="00B56EC4" w:rsidRDefault="00A41F95" w:rsidP="00A254F3">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IP Address</w:t>
            </w:r>
          </w:p>
        </w:tc>
        <w:tc>
          <w:tcPr>
            <w:tcW w:w="1336" w:type="dxa"/>
          </w:tcPr>
          <w:p w14:paraId="452399A9" w14:textId="77777777" w:rsidR="00A41F95" w:rsidRPr="00B56EC4" w:rsidRDefault="00A41F95" w:rsidP="00A254F3">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Default Gateway</w:t>
            </w:r>
          </w:p>
        </w:tc>
        <w:tc>
          <w:tcPr>
            <w:tcW w:w="1336" w:type="dxa"/>
          </w:tcPr>
          <w:p w14:paraId="01CAB580" w14:textId="77777777" w:rsidR="00A41F95" w:rsidRPr="00B56EC4" w:rsidRDefault="00A41F95" w:rsidP="00A254F3">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Connected To</w:t>
            </w:r>
          </w:p>
        </w:tc>
        <w:tc>
          <w:tcPr>
            <w:tcW w:w="1336" w:type="dxa"/>
          </w:tcPr>
          <w:p w14:paraId="58A19F74" w14:textId="77777777" w:rsidR="00A41F95" w:rsidRPr="00B56EC4" w:rsidRDefault="00A41F95" w:rsidP="00A254F3">
            <w:pPr>
              <w:cnfStyle w:val="100000000000" w:firstRow="1" w:lastRow="0" w:firstColumn="0" w:lastColumn="0" w:oddVBand="0" w:evenVBand="0" w:oddHBand="0" w:evenHBand="0" w:firstRowFirstColumn="0" w:firstRowLastColumn="0" w:lastRowFirstColumn="0" w:lastRowLastColumn="0"/>
              <w:rPr>
                <w:rFonts w:ascii="Aptos" w:hAnsi="Aptos"/>
                <w:b w:val="0"/>
                <w:bCs w:val="0"/>
                <w:lang w:val="en-GB"/>
              </w:rPr>
            </w:pPr>
            <w:r w:rsidRPr="00B56EC4">
              <w:rPr>
                <w:rFonts w:ascii="Aptos" w:hAnsi="Aptos"/>
                <w:b w:val="0"/>
                <w:bCs w:val="0"/>
                <w:lang w:val="en-GB"/>
              </w:rPr>
              <w:t>Notes</w:t>
            </w:r>
          </w:p>
        </w:tc>
      </w:tr>
      <w:tr w:rsidR="00A41F95" w:rsidRPr="00B56EC4" w14:paraId="427F2DCB"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DA8BB4D" w14:textId="77777777" w:rsidR="00A41F95" w:rsidRPr="00B56EC4" w:rsidRDefault="00A41F95" w:rsidP="00A254F3">
            <w:pPr>
              <w:rPr>
                <w:rFonts w:ascii="Aptos" w:hAnsi="Aptos"/>
                <w:b w:val="0"/>
                <w:bCs w:val="0"/>
                <w:lang w:val="en-GB"/>
              </w:rPr>
            </w:pPr>
            <w:r w:rsidRPr="00B56EC4">
              <w:rPr>
                <w:rFonts w:ascii="Aptos" w:hAnsi="Aptos"/>
                <w:b w:val="0"/>
                <w:bCs w:val="0"/>
                <w:lang w:val="en-GB"/>
              </w:rPr>
              <w:t>WAN</w:t>
            </w:r>
          </w:p>
        </w:tc>
        <w:tc>
          <w:tcPr>
            <w:tcW w:w="1335" w:type="dxa"/>
          </w:tcPr>
          <w:p w14:paraId="4D267940" w14:textId="77777777" w:rsidR="00A41F95" w:rsidRPr="00B56EC4" w:rsidRDefault="00A41F95" w:rsidP="00A254F3">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192.168.0.232/30</w:t>
            </w:r>
          </w:p>
        </w:tc>
        <w:tc>
          <w:tcPr>
            <w:tcW w:w="1336" w:type="dxa"/>
          </w:tcPr>
          <w:p w14:paraId="580664E4" w14:textId="77777777" w:rsidR="00A41F95" w:rsidRPr="00B56EC4" w:rsidRDefault="00A41F95" w:rsidP="00A254F3">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255.255.255.252</w:t>
            </w:r>
          </w:p>
        </w:tc>
        <w:tc>
          <w:tcPr>
            <w:tcW w:w="1336" w:type="dxa"/>
          </w:tcPr>
          <w:p w14:paraId="0859541A" w14:textId="77777777" w:rsidR="00A41F95" w:rsidRPr="00B56EC4" w:rsidRDefault="00A41F95" w:rsidP="00A254F3">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192.168.0.234</w:t>
            </w:r>
          </w:p>
        </w:tc>
        <w:tc>
          <w:tcPr>
            <w:tcW w:w="1336" w:type="dxa"/>
          </w:tcPr>
          <w:p w14:paraId="65FC11AE" w14:textId="77777777" w:rsidR="00A41F95" w:rsidRPr="00B56EC4" w:rsidRDefault="00A41F95" w:rsidP="00A254F3">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192.168.0.234</w:t>
            </w:r>
          </w:p>
        </w:tc>
        <w:tc>
          <w:tcPr>
            <w:tcW w:w="1336" w:type="dxa"/>
          </w:tcPr>
          <w:p w14:paraId="123F2ECF" w14:textId="77777777" w:rsidR="00A41F95" w:rsidRPr="00B56EC4" w:rsidRDefault="00A41F95" w:rsidP="00A254F3">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Router 3, Eth2</w:t>
            </w:r>
          </w:p>
        </w:tc>
        <w:tc>
          <w:tcPr>
            <w:tcW w:w="1336" w:type="dxa"/>
          </w:tcPr>
          <w:p w14:paraId="1CF37293" w14:textId="77777777" w:rsidR="00A41F95" w:rsidRPr="00B56EC4" w:rsidRDefault="00A41F95" w:rsidP="00A254F3">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Internet-facing WAN</w:t>
            </w:r>
          </w:p>
        </w:tc>
      </w:tr>
      <w:tr w:rsidR="00A41F95" w:rsidRPr="00B56EC4" w14:paraId="721F4046" w14:textId="77777777" w:rsidTr="00B56EC4">
        <w:tc>
          <w:tcPr>
            <w:cnfStyle w:val="001000000000" w:firstRow="0" w:lastRow="0" w:firstColumn="1" w:lastColumn="0" w:oddVBand="0" w:evenVBand="0" w:oddHBand="0" w:evenHBand="0" w:firstRowFirstColumn="0" w:firstRowLastColumn="0" w:lastRowFirstColumn="0" w:lastRowLastColumn="0"/>
            <w:tcW w:w="1335" w:type="dxa"/>
          </w:tcPr>
          <w:p w14:paraId="240CAE06" w14:textId="77777777" w:rsidR="00A41F95" w:rsidRPr="00B56EC4" w:rsidRDefault="00A41F95" w:rsidP="00A254F3">
            <w:pPr>
              <w:rPr>
                <w:rFonts w:ascii="Aptos" w:hAnsi="Aptos"/>
                <w:b w:val="0"/>
                <w:bCs w:val="0"/>
                <w:lang w:val="en-GB"/>
              </w:rPr>
            </w:pPr>
            <w:r w:rsidRPr="00B56EC4">
              <w:rPr>
                <w:rFonts w:ascii="Aptos" w:hAnsi="Aptos"/>
                <w:b w:val="0"/>
                <w:bCs w:val="0"/>
                <w:lang w:val="en-GB"/>
              </w:rPr>
              <w:t>LAN</w:t>
            </w:r>
          </w:p>
        </w:tc>
        <w:tc>
          <w:tcPr>
            <w:tcW w:w="1335" w:type="dxa"/>
          </w:tcPr>
          <w:p w14:paraId="157CD787" w14:textId="77777777" w:rsidR="00A41F95" w:rsidRPr="00B56EC4" w:rsidRDefault="00A41F95" w:rsidP="00A254F3">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192.168.0.96/27</w:t>
            </w:r>
          </w:p>
        </w:tc>
        <w:tc>
          <w:tcPr>
            <w:tcW w:w="1336" w:type="dxa"/>
          </w:tcPr>
          <w:p w14:paraId="7165041F" w14:textId="77777777" w:rsidR="00A41F95" w:rsidRPr="00B56EC4" w:rsidRDefault="00A41F95" w:rsidP="00A254F3">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255.255.255.224</w:t>
            </w:r>
          </w:p>
        </w:tc>
        <w:tc>
          <w:tcPr>
            <w:tcW w:w="1336" w:type="dxa"/>
          </w:tcPr>
          <w:p w14:paraId="4B5C0E4D" w14:textId="77777777" w:rsidR="00A41F95" w:rsidRPr="00B56EC4" w:rsidRDefault="00A41F95" w:rsidP="00A254F3">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192.168.0.98</w:t>
            </w:r>
          </w:p>
        </w:tc>
        <w:tc>
          <w:tcPr>
            <w:tcW w:w="1336" w:type="dxa"/>
          </w:tcPr>
          <w:p w14:paraId="259D6F53" w14:textId="77777777" w:rsidR="00A41F95" w:rsidRPr="00B56EC4" w:rsidRDefault="00A41F95" w:rsidP="00A254F3">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192.168.0.98</w:t>
            </w:r>
          </w:p>
        </w:tc>
        <w:tc>
          <w:tcPr>
            <w:tcW w:w="1336" w:type="dxa"/>
          </w:tcPr>
          <w:p w14:paraId="23C48458" w14:textId="77777777" w:rsidR="00A41F95" w:rsidRPr="00B56EC4" w:rsidRDefault="00A41F95" w:rsidP="00A254F3">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Router 4, Eth2</w:t>
            </w:r>
          </w:p>
        </w:tc>
        <w:tc>
          <w:tcPr>
            <w:tcW w:w="1336" w:type="dxa"/>
          </w:tcPr>
          <w:p w14:paraId="4515D87E" w14:textId="77777777" w:rsidR="00A41F95" w:rsidRPr="00B56EC4" w:rsidRDefault="00A41F95" w:rsidP="00A254F3">
            <w:pPr>
              <w:cnfStyle w:val="000000000000" w:firstRow="0" w:lastRow="0" w:firstColumn="0" w:lastColumn="0" w:oddVBand="0" w:evenVBand="0" w:oddHBand="0" w:evenHBand="0" w:firstRowFirstColumn="0" w:firstRowLastColumn="0" w:lastRowFirstColumn="0" w:lastRowLastColumn="0"/>
              <w:rPr>
                <w:rFonts w:ascii="Aptos" w:hAnsi="Aptos"/>
                <w:lang w:val="en-GB"/>
              </w:rPr>
            </w:pPr>
            <w:r w:rsidRPr="00B56EC4">
              <w:rPr>
                <w:rFonts w:ascii="Aptos" w:hAnsi="Aptos"/>
                <w:lang w:val="en-GB"/>
              </w:rPr>
              <w:t>Internal LAN access</w:t>
            </w:r>
          </w:p>
        </w:tc>
      </w:tr>
      <w:tr w:rsidR="00A41F95" w:rsidRPr="00B56EC4" w14:paraId="0C342627"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3F1A9DA" w14:textId="77777777" w:rsidR="00A41F95" w:rsidRPr="00B56EC4" w:rsidRDefault="00A41F95" w:rsidP="00A254F3">
            <w:pPr>
              <w:rPr>
                <w:rFonts w:ascii="Aptos" w:hAnsi="Aptos"/>
                <w:b w:val="0"/>
                <w:bCs w:val="0"/>
                <w:lang w:val="en-GB"/>
              </w:rPr>
            </w:pPr>
            <w:r w:rsidRPr="00B56EC4">
              <w:rPr>
                <w:rFonts w:ascii="Aptos" w:hAnsi="Aptos"/>
                <w:b w:val="0"/>
                <w:bCs w:val="0"/>
                <w:lang w:val="en-GB"/>
              </w:rPr>
              <w:t>DMZ</w:t>
            </w:r>
          </w:p>
        </w:tc>
        <w:tc>
          <w:tcPr>
            <w:tcW w:w="1335" w:type="dxa"/>
          </w:tcPr>
          <w:p w14:paraId="590DE3BD" w14:textId="77777777" w:rsidR="00A41F95" w:rsidRPr="00B56EC4" w:rsidRDefault="00A41F95" w:rsidP="00A254F3">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192.168.0.240/30</w:t>
            </w:r>
          </w:p>
        </w:tc>
        <w:tc>
          <w:tcPr>
            <w:tcW w:w="1336" w:type="dxa"/>
          </w:tcPr>
          <w:p w14:paraId="04E6B7CF" w14:textId="77777777" w:rsidR="00A41F95" w:rsidRPr="00B56EC4" w:rsidRDefault="00A41F95" w:rsidP="00A254F3">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255.255.255.252</w:t>
            </w:r>
          </w:p>
        </w:tc>
        <w:tc>
          <w:tcPr>
            <w:tcW w:w="1336" w:type="dxa"/>
          </w:tcPr>
          <w:p w14:paraId="22263420" w14:textId="77777777" w:rsidR="00A41F95" w:rsidRPr="00B56EC4" w:rsidRDefault="00A41F95" w:rsidP="00A254F3">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192.168.0.242</w:t>
            </w:r>
          </w:p>
        </w:tc>
        <w:tc>
          <w:tcPr>
            <w:tcW w:w="1336" w:type="dxa"/>
          </w:tcPr>
          <w:p w14:paraId="2EAA84BF" w14:textId="77777777" w:rsidR="00A41F95" w:rsidRPr="00B56EC4" w:rsidRDefault="00A41F95" w:rsidP="00A254F3">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192.168.0.241</w:t>
            </w:r>
          </w:p>
        </w:tc>
        <w:tc>
          <w:tcPr>
            <w:tcW w:w="1336" w:type="dxa"/>
          </w:tcPr>
          <w:p w14:paraId="5EB3540C" w14:textId="77777777" w:rsidR="00A41F95" w:rsidRPr="00B56EC4" w:rsidRDefault="00A41F95" w:rsidP="00A254F3">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Web Server 2</w:t>
            </w:r>
          </w:p>
        </w:tc>
        <w:tc>
          <w:tcPr>
            <w:tcW w:w="1336" w:type="dxa"/>
          </w:tcPr>
          <w:p w14:paraId="20AC4733" w14:textId="77777777" w:rsidR="00A41F95" w:rsidRPr="00B56EC4" w:rsidRDefault="00A41F95" w:rsidP="00A254F3">
            <w:pPr>
              <w:cnfStyle w:val="000000100000" w:firstRow="0" w:lastRow="0" w:firstColumn="0" w:lastColumn="0" w:oddVBand="0" w:evenVBand="0" w:oddHBand="1" w:evenHBand="0" w:firstRowFirstColumn="0" w:firstRowLastColumn="0" w:lastRowFirstColumn="0" w:lastRowLastColumn="0"/>
              <w:rPr>
                <w:rFonts w:ascii="Aptos" w:hAnsi="Aptos"/>
                <w:lang w:val="en-GB"/>
              </w:rPr>
            </w:pPr>
            <w:r w:rsidRPr="00B56EC4">
              <w:rPr>
                <w:rFonts w:ascii="Aptos" w:hAnsi="Aptos"/>
                <w:lang w:val="en-GB"/>
              </w:rPr>
              <w:t>Secure public-facing zone</w:t>
            </w:r>
          </w:p>
        </w:tc>
      </w:tr>
    </w:tbl>
    <w:p w14:paraId="2BCE8CE3" w14:textId="77777777" w:rsidR="00A41F95" w:rsidRDefault="00A41F95" w:rsidP="00A41F95"/>
    <w:p w14:paraId="347352DE" w14:textId="77777777" w:rsidR="00A41F95" w:rsidRDefault="00A41F95" w:rsidP="00A41F95"/>
    <w:p w14:paraId="5FBFEAB3" w14:textId="74639816" w:rsidR="00B47F7B" w:rsidRDefault="003D0135" w:rsidP="003D0135">
      <w:pPr>
        <w:pStyle w:val="Heading2"/>
      </w:pPr>
      <w:bookmarkStart w:id="26" w:name="_Toc185981712"/>
      <w:r>
        <w:t>Port Table</w:t>
      </w:r>
      <w:bookmarkEnd w:id="26"/>
    </w:p>
    <w:p w14:paraId="5C3CC9F2" w14:textId="77777777" w:rsidR="00B34EEA" w:rsidRDefault="00B34EEA" w:rsidP="00B34EEA"/>
    <w:p w14:paraId="66D5ABDC" w14:textId="20AF95BF" w:rsidR="00B34EEA" w:rsidRPr="00B34EEA" w:rsidRDefault="00D44574" w:rsidP="00B34EEA">
      <w:r>
        <w:t xml:space="preserve">The port table was </w:t>
      </w:r>
      <w:r w:rsidR="00E3314B">
        <w:t xml:space="preserve">created with </w:t>
      </w:r>
      <w:r w:rsidR="000E4EA1">
        <w:t>Nmap's help</w:t>
      </w:r>
      <w:r w:rsidR="00E3314B">
        <w:t xml:space="preserve">. </w:t>
      </w:r>
      <w:r w:rsidR="00174881">
        <w:t xml:space="preserve">Refer to </w:t>
      </w:r>
      <w:hyperlink w:anchor="_Appendix_A_–" w:history="1">
        <w:r w:rsidRPr="00174881">
          <w:rPr>
            <w:rStyle w:val="Hyperlink"/>
          </w:rPr>
          <w:t>Appendix</w:t>
        </w:r>
        <w:r w:rsidR="00E3314B" w:rsidRPr="00174881">
          <w:rPr>
            <w:rStyle w:val="Hyperlink"/>
          </w:rPr>
          <w:t xml:space="preserve"> A</w:t>
        </w:r>
      </w:hyperlink>
      <w:r w:rsidR="00E3314B">
        <w:t xml:space="preserve"> for all the Nmap results.</w:t>
      </w:r>
      <w:r>
        <w:t xml:space="preserve"> </w:t>
      </w:r>
    </w:p>
    <w:tbl>
      <w:tblPr>
        <w:tblStyle w:val="PlainTable1"/>
        <w:tblW w:w="0" w:type="auto"/>
        <w:tblLook w:val="04A0" w:firstRow="1" w:lastRow="0" w:firstColumn="1" w:lastColumn="0" w:noHBand="0" w:noVBand="1"/>
      </w:tblPr>
      <w:tblGrid>
        <w:gridCol w:w="3116"/>
        <w:gridCol w:w="3117"/>
        <w:gridCol w:w="3117"/>
      </w:tblGrid>
      <w:tr w:rsidR="00A40D7D" w:rsidRPr="00B56EC4" w14:paraId="4308B4F0" w14:textId="77777777" w:rsidTr="00B56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736FBFB" w14:textId="5251A48D" w:rsidR="00A40D7D" w:rsidRPr="00B56EC4" w:rsidRDefault="00A40D7D" w:rsidP="00CA5154">
            <w:pPr>
              <w:rPr>
                <w:rFonts w:ascii="Aptos" w:hAnsi="Aptos"/>
                <w:b w:val="0"/>
                <w:bCs w:val="0"/>
              </w:rPr>
            </w:pPr>
            <w:r w:rsidRPr="00B56EC4">
              <w:rPr>
                <w:rFonts w:ascii="Aptos" w:hAnsi="Aptos"/>
                <w:b w:val="0"/>
                <w:bCs w:val="0"/>
              </w:rPr>
              <w:t>Device</w:t>
            </w:r>
          </w:p>
        </w:tc>
        <w:tc>
          <w:tcPr>
            <w:tcW w:w="3117" w:type="dxa"/>
          </w:tcPr>
          <w:p w14:paraId="736DB9A7" w14:textId="2462DE70" w:rsidR="00A40D7D" w:rsidRPr="00B56EC4" w:rsidRDefault="00A40D7D" w:rsidP="00CA5154">
            <w:pPr>
              <w:cnfStyle w:val="100000000000" w:firstRow="1" w:lastRow="0" w:firstColumn="0" w:lastColumn="0" w:oddVBand="0" w:evenVBand="0" w:oddHBand="0" w:evenHBand="0" w:firstRowFirstColumn="0" w:firstRowLastColumn="0" w:lastRowFirstColumn="0" w:lastRowLastColumn="0"/>
              <w:rPr>
                <w:rFonts w:ascii="Aptos" w:hAnsi="Aptos"/>
                <w:b w:val="0"/>
                <w:bCs w:val="0"/>
              </w:rPr>
            </w:pPr>
            <w:r w:rsidRPr="00B56EC4">
              <w:rPr>
                <w:rFonts w:ascii="Aptos" w:hAnsi="Aptos"/>
                <w:b w:val="0"/>
                <w:bCs w:val="0"/>
              </w:rPr>
              <w:t>Port</w:t>
            </w:r>
          </w:p>
        </w:tc>
        <w:tc>
          <w:tcPr>
            <w:tcW w:w="3117" w:type="dxa"/>
          </w:tcPr>
          <w:p w14:paraId="537823F8" w14:textId="72E7E239" w:rsidR="00A40D7D" w:rsidRPr="00B56EC4" w:rsidRDefault="00A40D7D" w:rsidP="00CA5154">
            <w:pPr>
              <w:cnfStyle w:val="100000000000" w:firstRow="1" w:lastRow="0" w:firstColumn="0" w:lastColumn="0" w:oddVBand="0" w:evenVBand="0" w:oddHBand="0" w:evenHBand="0" w:firstRowFirstColumn="0" w:firstRowLastColumn="0" w:lastRowFirstColumn="0" w:lastRowLastColumn="0"/>
              <w:rPr>
                <w:rFonts w:ascii="Aptos" w:hAnsi="Aptos"/>
                <w:b w:val="0"/>
                <w:bCs w:val="0"/>
              </w:rPr>
            </w:pPr>
            <w:r w:rsidRPr="00B56EC4">
              <w:rPr>
                <w:rFonts w:ascii="Aptos" w:hAnsi="Aptos"/>
                <w:b w:val="0"/>
                <w:bCs w:val="0"/>
              </w:rPr>
              <w:t>Service</w:t>
            </w:r>
            <w:r w:rsidR="0093124D" w:rsidRPr="00B56EC4">
              <w:rPr>
                <w:rFonts w:ascii="Aptos" w:hAnsi="Aptos"/>
                <w:b w:val="0"/>
                <w:bCs w:val="0"/>
              </w:rPr>
              <w:t xml:space="preserve"> &amp; Version</w:t>
            </w:r>
          </w:p>
        </w:tc>
      </w:tr>
      <w:tr w:rsidR="00A40D7D" w:rsidRPr="00B56EC4" w14:paraId="7A00E0E8"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41F905DF" w14:textId="77777777" w:rsidR="00A40D7D" w:rsidRPr="00B56EC4" w:rsidRDefault="00A40D7D" w:rsidP="00A40D7D">
            <w:pPr>
              <w:jc w:val="center"/>
              <w:rPr>
                <w:rFonts w:ascii="Aptos" w:hAnsi="Aptos"/>
                <w:b w:val="0"/>
                <w:bCs w:val="0"/>
              </w:rPr>
            </w:pPr>
          </w:p>
          <w:p w14:paraId="39EB16A0" w14:textId="77777777" w:rsidR="00A40D7D" w:rsidRPr="00B56EC4" w:rsidRDefault="00A40D7D" w:rsidP="00A40D7D">
            <w:pPr>
              <w:jc w:val="center"/>
              <w:rPr>
                <w:rFonts w:ascii="Aptos" w:hAnsi="Aptos"/>
                <w:b w:val="0"/>
                <w:bCs w:val="0"/>
              </w:rPr>
            </w:pPr>
          </w:p>
          <w:p w14:paraId="7AD85F89" w14:textId="09631A0D" w:rsidR="00A40D7D" w:rsidRPr="00B56EC4" w:rsidRDefault="00A40D7D" w:rsidP="00A40D7D">
            <w:pPr>
              <w:jc w:val="center"/>
              <w:rPr>
                <w:rFonts w:ascii="Aptos" w:hAnsi="Aptos"/>
                <w:b w:val="0"/>
                <w:bCs w:val="0"/>
              </w:rPr>
            </w:pPr>
            <w:r w:rsidRPr="00B56EC4">
              <w:rPr>
                <w:rFonts w:ascii="Aptos" w:hAnsi="Aptos"/>
                <w:b w:val="0"/>
                <w:bCs w:val="0"/>
              </w:rPr>
              <w:t>Router 1</w:t>
            </w:r>
          </w:p>
        </w:tc>
        <w:tc>
          <w:tcPr>
            <w:tcW w:w="3117" w:type="dxa"/>
          </w:tcPr>
          <w:p w14:paraId="59D5FD69" w14:textId="5C0B8137" w:rsidR="00A40D7D" w:rsidRPr="00B56EC4" w:rsidRDefault="00A40D7D" w:rsidP="00CA515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2</w:t>
            </w:r>
            <w:r w:rsidR="008C426D" w:rsidRPr="00B56EC4">
              <w:rPr>
                <w:rFonts w:ascii="Aptos" w:hAnsi="Aptos"/>
              </w:rPr>
              <w:t>3/tcp</w:t>
            </w:r>
          </w:p>
        </w:tc>
        <w:tc>
          <w:tcPr>
            <w:tcW w:w="3117" w:type="dxa"/>
          </w:tcPr>
          <w:p w14:paraId="01677BB1" w14:textId="22AC302F" w:rsidR="00A40D7D" w:rsidRPr="00B56EC4" w:rsidRDefault="00A40D7D" w:rsidP="00CA515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OpenSSH 5.5p1 Debian 6+squeeze8 (protocol 2.0)</w:t>
            </w:r>
          </w:p>
        </w:tc>
      </w:tr>
      <w:tr w:rsidR="00A40D7D" w:rsidRPr="00B56EC4" w14:paraId="5C17C790"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tcPr>
          <w:p w14:paraId="28B39EB6" w14:textId="77777777" w:rsidR="00A40D7D" w:rsidRPr="00B56EC4" w:rsidRDefault="00A40D7D" w:rsidP="00CA5154">
            <w:pPr>
              <w:rPr>
                <w:rFonts w:ascii="Aptos" w:hAnsi="Aptos"/>
                <w:b w:val="0"/>
                <w:bCs w:val="0"/>
              </w:rPr>
            </w:pPr>
          </w:p>
        </w:tc>
        <w:tc>
          <w:tcPr>
            <w:tcW w:w="3117" w:type="dxa"/>
          </w:tcPr>
          <w:p w14:paraId="0DDC64D7" w14:textId="37075761" w:rsidR="00A40D7D" w:rsidRPr="00B56EC4" w:rsidRDefault="00A40D7D" w:rsidP="00CA515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23</w:t>
            </w:r>
            <w:r w:rsidR="008C426D" w:rsidRPr="00B56EC4">
              <w:rPr>
                <w:rFonts w:ascii="Aptos" w:hAnsi="Aptos"/>
              </w:rPr>
              <w:t>/tcp</w:t>
            </w:r>
          </w:p>
        </w:tc>
        <w:tc>
          <w:tcPr>
            <w:tcW w:w="3117" w:type="dxa"/>
          </w:tcPr>
          <w:p w14:paraId="5B1552D6" w14:textId="34E709EF" w:rsidR="00A40D7D" w:rsidRPr="00B56EC4" w:rsidRDefault="00A40D7D" w:rsidP="00CA515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VyOS telnetd</w:t>
            </w:r>
          </w:p>
        </w:tc>
      </w:tr>
      <w:tr w:rsidR="00A40D7D" w:rsidRPr="00B56EC4" w14:paraId="01B92888"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6389F8DD" w14:textId="77777777" w:rsidR="00A40D7D" w:rsidRPr="00B56EC4" w:rsidRDefault="00A40D7D" w:rsidP="00CA5154">
            <w:pPr>
              <w:rPr>
                <w:rFonts w:ascii="Aptos" w:hAnsi="Aptos"/>
                <w:b w:val="0"/>
                <w:bCs w:val="0"/>
              </w:rPr>
            </w:pPr>
          </w:p>
        </w:tc>
        <w:tc>
          <w:tcPr>
            <w:tcW w:w="3117" w:type="dxa"/>
          </w:tcPr>
          <w:p w14:paraId="3F1D2B2C" w14:textId="366CA9C8" w:rsidR="00A40D7D" w:rsidRPr="00B56EC4" w:rsidRDefault="00A40D7D" w:rsidP="00CA515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80</w:t>
            </w:r>
            <w:r w:rsidR="008C426D" w:rsidRPr="00B56EC4">
              <w:rPr>
                <w:rFonts w:ascii="Aptos" w:hAnsi="Aptos"/>
              </w:rPr>
              <w:t>/tcp</w:t>
            </w:r>
          </w:p>
        </w:tc>
        <w:tc>
          <w:tcPr>
            <w:tcW w:w="3117" w:type="dxa"/>
          </w:tcPr>
          <w:p w14:paraId="5D0E1E9C" w14:textId="4EDACA83" w:rsidR="00A40D7D" w:rsidRPr="00B56EC4" w:rsidRDefault="00A40D7D" w:rsidP="00CA515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lighttpd 1.4.28</w:t>
            </w:r>
          </w:p>
        </w:tc>
      </w:tr>
      <w:tr w:rsidR="00A40D7D" w:rsidRPr="00B56EC4" w14:paraId="2E17D235"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tcPr>
          <w:p w14:paraId="67190B6D" w14:textId="77777777" w:rsidR="00A40D7D" w:rsidRPr="00B56EC4" w:rsidRDefault="00A40D7D" w:rsidP="00CA5154">
            <w:pPr>
              <w:rPr>
                <w:rFonts w:ascii="Aptos" w:hAnsi="Aptos"/>
                <w:b w:val="0"/>
                <w:bCs w:val="0"/>
              </w:rPr>
            </w:pPr>
          </w:p>
        </w:tc>
        <w:tc>
          <w:tcPr>
            <w:tcW w:w="3117" w:type="dxa"/>
          </w:tcPr>
          <w:p w14:paraId="46D835B4" w14:textId="36073A99" w:rsidR="00A40D7D" w:rsidRPr="00B56EC4" w:rsidRDefault="00A40D7D" w:rsidP="00CA515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443/</w:t>
            </w:r>
            <w:r w:rsidR="00122BB2" w:rsidRPr="00B56EC4">
              <w:rPr>
                <w:rFonts w:ascii="Aptos" w:hAnsi="Aptos"/>
              </w:rPr>
              <w:t>tcp</w:t>
            </w:r>
          </w:p>
        </w:tc>
        <w:tc>
          <w:tcPr>
            <w:tcW w:w="3117" w:type="dxa"/>
          </w:tcPr>
          <w:p w14:paraId="6F9123D0" w14:textId="7FCA4F8C" w:rsidR="00A40D7D" w:rsidRPr="00B56EC4" w:rsidRDefault="00A40D7D" w:rsidP="00CA515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open ssl/https?</w:t>
            </w:r>
          </w:p>
        </w:tc>
      </w:tr>
      <w:tr w:rsidR="005C76EE" w:rsidRPr="00B56EC4" w14:paraId="75859833"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465000A5" w14:textId="4B16A7DA" w:rsidR="005C76EE" w:rsidRPr="00B56EC4" w:rsidRDefault="005C76EE" w:rsidP="00CA5154">
            <w:pPr>
              <w:rPr>
                <w:rFonts w:ascii="Aptos" w:hAnsi="Aptos"/>
                <w:b w:val="0"/>
                <w:bCs w:val="0"/>
              </w:rPr>
            </w:pPr>
            <w:r w:rsidRPr="00B56EC4">
              <w:rPr>
                <w:rFonts w:ascii="Aptos" w:hAnsi="Aptos"/>
                <w:b w:val="0"/>
                <w:bCs w:val="0"/>
              </w:rPr>
              <w:t>PC 1 - 192.168.0.210</w:t>
            </w:r>
          </w:p>
        </w:tc>
        <w:tc>
          <w:tcPr>
            <w:tcW w:w="3117" w:type="dxa"/>
          </w:tcPr>
          <w:p w14:paraId="0635A0BF" w14:textId="3713E9F1" w:rsidR="005C76EE" w:rsidRPr="00B56EC4" w:rsidRDefault="005C76EE" w:rsidP="00CA515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22/tcp</w:t>
            </w:r>
          </w:p>
        </w:tc>
        <w:tc>
          <w:tcPr>
            <w:tcW w:w="3117" w:type="dxa"/>
          </w:tcPr>
          <w:p w14:paraId="5264866B" w14:textId="25ABAA3F" w:rsidR="005C76EE" w:rsidRPr="00B56EC4" w:rsidRDefault="005C76EE" w:rsidP="00CA515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OpenSSH 6.6.1p1 Ubuntu 2ubuntu2.8 (Ubuntu Linux; protocol 2.0)</w:t>
            </w:r>
          </w:p>
        </w:tc>
      </w:tr>
      <w:tr w:rsidR="005C76EE" w:rsidRPr="00B56EC4" w14:paraId="19794876"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tcPr>
          <w:p w14:paraId="44B9A1F7" w14:textId="1C656A92" w:rsidR="005C76EE" w:rsidRPr="00B56EC4" w:rsidRDefault="005C76EE" w:rsidP="00CA5154">
            <w:pPr>
              <w:rPr>
                <w:rFonts w:ascii="Aptos" w:hAnsi="Aptos"/>
                <w:b w:val="0"/>
                <w:bCs w:val="0"/>
              </w:rPr>
            </w:pPr>
          </w:p>
        </w:tc>
        <w:tc>
          <w:tcPr>
            <w:tcW w:w="3117" w:type="dxa"/>
          </w:tcPr>
          <w:p w14:paraId="2087588C" w14:textId="2413AF7D" w:rsidR="005C76EE" w:rsidRPr="00B56EC4" w:rsidRDefault="005C76EE" w:rsidP="00CA515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111/TCP</w:t>
            </w:r>
          </w:p>
        </w:tc>
        <w:tc>
          <w:tcPr>
            <w:tcW w:w="3117" w:type="dxa"/>
          </w:tcPr>
          <w:p w14:paraId="035CC835" w14:textId="3C3D0229" w:rsidR="005C76EE" w:rsidRPr="00B56EC4" w:rsidRDefault="005C76EE" w:rsidP="00CA515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rpcbind</w:t>
            </w:r>
          </w:p>
        </w:tc>
      </w:tr>
      <w:tr w:rsidR="005C76EE" w:rsidRPr="00B56EC4" w14:paraId="7993AD20"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3D4B3C55" w14:textId="77777777" w:rsidR="005C76EE" w:rsidRPr="00B56EC4" w:rsidRDefault="005C76EE" w:rsidP="00CA5154">
            <w:pPr>
              <w:rPr>
                <w:rFonts w:ascii="Aptos" w:hAnsi="Aptos"/>
                <w:b w:val="0"/>
                <w:bCs w:val="0"/>
              </w:rPr>
            </w:pPr>
          </w:p>
        </w:tc>
        <w:tc>
          <w:tcPr>
            <w:tcW w:w="3117" w:type="dxa"/>
          </w:tcPr>
          <w:p w14:paraId="0A566C76" w14:textId="06A69FFE" w:rsidR="005C76EE" w:rsidRPr="00B56EC4" w:rsidRDefault="005C76EE" w:rsidP="00CA515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 xml:space="preserve">2049/tcp </w:t>
            </w:r>
          </w:p>
        </w:tc>
        <w:tc>
          <w:tcPr>
            <w:tcW w:w="3117" w:type="dxa"/>
          </w:tcPr>
          <w:p w14:paraId="308BADB4" w14:textId="15C9F241" w:rsidR="005C76EE" w:rsidRPr="00B56EC4" w:rsidRDefault="00B46C1F" w:rsidP="00CA515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 xml:space="preserve"> nfs_acl</w:t>
            </w:r>
          </w:p>
        </w:tc>
      </w:tr>
      <w:tr w:rsidR="00F04D6C" w:rsidRPr="00B56EC4" w14:paraId="79828E06"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val="restart"/>
          </w:tcPr>
          <w:p w14:paraId="25269414" w14:textId="20FD544E" w:rsidR="00F04D6C" w:rsidRPr="00B56EC4" w:rsidRDefault="00F04D6C" w:rsidP="00CA5154">
            <w:pPr>
              <w:rPr>
                <w:rFonts w:ascii="Aptos" w:hAnsi="Aptos"/>
                <w:b w:val="0"/>
                <w:bCs w:val="0"/>
              </w:rPr>
            </w:pPr>
            <w:r w:rsidRPr="00B56EC4">
              <w:rPr>
                <w:rFonts w:ascii="Aptos" w:hAnsi="Aptos"/>
                <w:b w:val="0"/>
                <w:bCs w:val="0"/>
              </w:rPr>
              <w:t xml:space="preserve">Webserver 1 – 172.16.221.237 </w:t>
            </w:r>
          </w:p>
        </w:tc>
        <w:tc>
          <w:tcPr>
            <w:tcW w:w="3117" w:type="dxa"/>
          </w:tcPr>
          <w:p w14:paraId="540B7EFC" w14:textId="2D1DC3F9" w:rsidR="00F04D6C" w:rsidRPr="00B56EC4" w:rsidRDefault="00F04D6C" w:rsidP="00CA515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80/tcp</w:t>
            </w:r>
          </w:p>
        </w:tc>
        <w:tc>
          <w:tcPr>
            <w:tcW w:w="3117" w:type="dxa"/>
          </w:tcPr>
          <w:p w14:paraId="58135A78" w14:textId="6CCD0244" w:rsidR="00F04D6C" w:rsidRPr="00B56EC4" w:rsidRDefault="00F04D6C" w:rsidP="00CA515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Apache httpd 2.2.22 ((Ubuntu))</w:t>
            </w:r>
          </w:p>
        </w:tc>
      </w:tr>
      <w:tr w:rsidR="00F04D6C" w:rsidRPr="00B56EC4" w14:paraId="680D8E34"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05594A01" w14:textId="77777777" w:rsidR="00F04D6C" w:rsidRPr="00B56EC4" w:rsidRDefault="00F04D6C" w:rsidP="00CA5154">
            <w:pPr>
              <w:rPr>
                <w:rFonts w:ascii="Aptos" w:hAnsi="Aptos"/>
                <w:b w:val="0"/>
                <w:bCs w:val="0"/>
              </w:rPr>
            </w:pPr>
          </w:p>
        </w:tc>
        <w:tc>
          <w:tcPr>
            <w:tcW w:w="3117" w:type="dxa"/>
          </w:tcPr>
          <w:p w14:paraId="4D78AC67" w14:textId="5EFF3686" w:rsidR="00F04D6C" w:rsidRPr="00B56EC4" w:rsidRDefault="00F04D6C" w:rsidP="00CA515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443/tcp</w:t>
            </w:r>
          </w:p>
        </w:tc>
        <w:tc>
          <w:tcPr>
            <w:tcW w:w="3117" w:type="dxa"/>
          </w:tcPr>
          <w:p w14:paraId="297AD36C" w14:textId="5F8F8BE9" w:rsidR="00F04D6C" w:rsidRPr="00B56EC4" w:rsidRDefault="00F04D6C" w:rsidP="00CA515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ssl/http Apache httpd 2.2.22 ((Ubuntu))</w:t>
            </w:r>
          </w:p>
        </w:tc>
      </w:tr>
      <w:tr w:rsidR="00122BB2" w:rsidRPr="00B56EC4" w14:paraId="2FD90218"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val="restart"/>
          </w:tcPr>
          <w:p w14:paraId="353F504C" w14:textId="3B6DF7AB" w:rsidR="00122BB2" w:rsidRPr="00B56EC4" w:rsidRDefault="00122BB2" w:rsidP="00CA5154">
            <w:pPr>
              <w:rPr>
                <w:rFonts w:ascii="Aptos" w:hAnsi="Aptos"/>
                <w:b w:val="0"/>
                <w:bCs w:val="0"/>
              </w:rPr>
            </w:pPr>
            <w:r w:rsidRPr="00B56EC4">
              <w:rPr>
                <w:rFonts w:ascii="Aptos" w:hAnsi="Aptos"/>
                <w:b w:val="0"/>
                <w:bCs w:val="0"/>
              </w:rPr>
              <w:t>Router 2</w:t>
            </w:r>
          </w:p>
        </w:tc>
        <w:tc>
          <w:tcPr>
            <w:tcW w:w="3117" w:type="dxa"/>
          </w:tcPr>
          <w:p w14:paraId="58F832C6" w14:textId="0F57B7E4" w:rsidR="00122BB2" w:rsidRPr="00B56EC4" w:rsidRDefault="00122BB2" w:rsidP="00CA515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 xml:space="preserve">23/tcp </w:t>
            </w:r>
          </w:p>
        </w:tc>
        <w:tc>
          <w:tcPr>
            <w:tcW w:w="3117" w:type="dxa"/>
          </w:tcPr>
          <w:p w14:paraId="44C0B47D" w14:textId="6CE194DE" w:rsidR="00122BB2" w:rsidRPr="00B56EC4" w:rsidRDefault="00122BB2" w:rsidP="00CA515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VyOS telnetd (telnet)</w:t>
            </w:r>
          </w:p>
        </w:tc>
      </w:tr>
      <w:tr w:rsidR="00122BB2" w:rsidRPr="00B56EC4" w14:paraId="34E11495"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52E3D17D" w14:textId="77777777" w:rsidR="00122BB2" w:rsidRPr="00B56EC4" w:rsidRDefault="00122BB2" w:rsidP="00CA5154">
            <w:pPr>
              <w:rPr>
                <w:rFonts w:ascii="Aptos" w:hAnsi="Aptos"/>
                <w:b w:val="0"/>
                <w:bCs w:val="0"/>
              </w:rPr>
            </w:pPr>
          </w:p>
        </w:tc>
        <w:tc>
          <w:tcPr>
            <w:tcW w:w="3117" w:type="dxa"/>
          </w:tcPr>
          <w:p w14:paraId="08E88C38" w14:textId="6452AA9B" w:rsidR="00122BB2" w:rsidRPr="00B56EC4" w:rsidRDefault="00122BB2" w:rsidP="00CA515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80/tcp</w:t>
            </w:r>
          </w:p>
        </w:tc>
        <w:tc>
          <w:tcPr>
            <w:tcW w:w="3117" w:type="dxa"/>
          </w:tcPr>
          <w:p w14:paraId="5C57F1B8" w14:textId="630153CF" w:rsidR="00122BB2" w:rsidRPr="00B56EC4" w:rsidRDefault="00122BB2" w:rsidP="00CA5154">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lighttpd 1.4.28 (</w:t>
            </w:r>
            <w:r w:rsidR="00B56EC4" w:rsidRPr="00B56EC4">
              <w:rPr>
                <w:rFonts w:ascii="Aptos" w:hAnsi="Aptos"/>
              </w:rPr>
              <w:t>http)</w:t>
            </w:r>
          </w:p>
        </w:tc>
      </w:tr>
      <w:tr w:rsidR="00122BB2" w:rsidRPr="00B56EC4" w14:paraId="3EED2928"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tcPr>
          <w:p w14:paraId="1163950B" w14:textId="77777777" w:rsidR="00122BB2" w:rsidRPr="00B56EC4" w:rsidRDefault="00122BB2" w:rsidP="00CA5154">
            <w:pPr>
              <w:rPr>
                <w:rFonts w:ascii="Aptos" w:hAnsi="Aptos"/>
                <w:b w:val="0"/>
                <w:bCs w:val="0"/>
              </w:rPr>
            </w:pPr>
          </w:p>
        </w:tc>
        <w:tc>
          <w:tcPr>
            <w:tcW w:w="3117" w:type="dxa"/>
          </w:tcPr>
          <w:p w14:paraId="3459736E" w14:textId="262C91AF" w:rsidR="00122BB2" w:rsidRPr="00B56EC4" w:rsidRDefault="00122BB2" w:rsidP="00CA515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443/tcp</w:t>
            </w:r>
          </w:p>
        </w:tc>
        <w:tc>
          <w:tcPr>
            <w:tcW w:w="3117" w:type="dxa"/>
          </w:tcPr>
          <w:p w14:paraId="66AE11C9" w14:textId="1A5A34BE" w:rsidR="00122BB2" w:rsidRPr="00B56EC4" w:rsidRDefault="00122BB2" w:rsidP="00CA5154">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ssl/https?</w:t>
            </w:r>
          </w:p>
        </w:tc>
      </w:tr>
      <w:tr w:rsidR="00122BB2" w:rsidRPr="00B56EC4" w14:paraId="310B4EF6"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5750BF8B" w14:textId="30D77C6E" w:rsidR="00122BB2" w:rsidRPr="00B56EC4" w:rsidRDefault="00122BB2" w:rsidP="00D16641">
            <w:pPr>
              <w:rPr>
                <w:rFonts w:ascii="Aptos" w:hAnsi="Aptos"/>
                <w:b w:val="0"/>
                <w:bCs w:val="0"/>
              </w:rPr>
            </w:pPr>
            <w:r w:rsidRPr="00B56EC4">
              <w:rPr>
                <w:rFonts w:ascii="Aptos" w:hAnsi="Aptos"/>
                <w:b w:val="0"/>
                <w:bCs w:val="0"/>
              </w:rPr>
              <w:t>PC 2 - 192.168.0.34</w:t>
            </w:r>
          </w:p>
        </w:tc>
        <w:tc>
          <w:tcPr>
            <w:tcW w:w="3117" w:type="dxa"/>
          </w:tcPr>
          <w:p w14:paraId="4FD111A2" w14:textId="75943D7D"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22/tcp</w:t>
            </w:r>
          </w:p>
        </w:tc>
        <w:tc>
          <w:tcPr>
            <w:tcW w:w="3117" w:type="dxa"/>
          </w:tcPr>
          <w:p w14:paraId="229E6166" w14:textId="269FBF65"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OpenSSH 6.6.1p1 Ubuntu 2ubuntu2.8 (Ubuntu Linux;</w:t>
            </w:r>
          </w:p>
        </w:tc>
      </w:tr>
      <w:tr w:rsidR="00122BB2" w:rsidRPr="00B56EC4" w14:paraId="3E200D92"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tcPr>
          <w:p w14:paraId="4B549A43" w14:textId="77777777" w:rsidR="00122BB2" w:rsidRPr="00B56EC4" w:rsidRDefault="00122BB2" w:rsidP="00D16641">
            <w:pPr>
              <w:rPr>
                <w:rFonts w:ascii="Aptos" w:hAnsi="Aptos"/>
                <w:b w:val="0"/>
                <w:bCs w:val="0"/>
              </w:rPr>
            </w:pPr>
          </w:p>
        </w:tc>
        <w:tc>
          <w:tcPr>
            <w:tcW w:w="3117" w:type="dxa"/>
          </w:tcPr>
          <w:p w14:paraId="07AED728" w14:textId="2FF011FF"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111/tcp</w:t>
            </w:r>
          </w:p>
        </w:tc>
        <w:tc>
          <w:tcPr>
            <w:tcW w:w="3117" w:type="dxa"/>
          </w:tcPr>
          <w:p w14:paraId="5980D2B3" w14:textId="5250D4E3"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 xml:space="preserve">rpcbind </w:t>
            </w:r>
          </w:p>
        </w:tc>
      </w:tr>
      <w:tr w:rsidR="00122BB2" w:rsidRPr="00B56EC4" w14:paraId="244B9B52"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27DF14BF" w14:textId="77777777" w:rsidR="00122BB2" w:rsidRPr="00B56EC4" w:rsidRDefault="00122BB2" w:rsidP="00D16641">
            <w:pPr>
              <w:rPr>
                <w:rFonts w:ascii="Aptos" w:hAnsi="Aptos"/>
                <w:b w:val="0"/>
                <w:bCs w:val="0"/>
              </w:rPr>
            </w:pPr>
          </w:p>
        </w:tc>
        <w:tc>
          <w:tcPr>
            <w:tcW w:w="3117" w:type="dxa"/>
          </w:tcPr>
          <w:p w14:paraId="342BB92E" w14:textId="1F131AFA"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2049/tcp</w:t>
            </w:r>
          </w:p>
        </w:tc>
        <w:tc>
          <w:tcPr>
            <w:tcW w:w="3117" w:type="dxa"/>
          </w:tcPr>
          <w:p w14:paraId="0C6BF2BB" w14:textId="149D8AE8"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 xml:space="preserve">nfs_acl </w:t>
            </w:r>
          </w:p>
        </w:tc>
      </w:tr>
      <w:tr w:rsidR="00D16641" w:rsidRPr="00B56EC4" w14:paraId="06750854" w14:textId="77777777" w:rsidTr="00B56EC4">
        <w:tc>
          <w:tcPr>
            <w:cnfStyle w:val="001000000000" w:firstRow="0" w:lastRow="0" w:firstColumn="1" w:lastColumn="0" w:oddVBand="0" w:evenVBand="0" w:oddHBand="0" w:evenHBand="0" w:firstRowFirstColumn="0" w:firstRowLastColumn="0" w:lastRowFirstColumn="0" w:lastRowLastColumn="0"/>
            <w:tcW w:w="3116" w:type="dxa"/>
          </w:tcPr>
          <w:p w14:paraId="5E991A91" w14:textId="7F9494FD" w:rsidR="00D16641" w:rsidRPr="00B56EC4" w:rsidRDefault="00084184" w:rsidP="00D16641">
            <w:pPr>
              <w:rPr>
                <w:rFonts w:ascii="Aptos" w:hAnsi="Aptos"/>
                <w:b w:val="0"/>
                <w:bCs w:val="0"/>
              </w:rPr>
            </w:pPr>
            <w:r w:rsidRPr="00B56EC4">
              <w:rPr>
                <w:rFonts w:ascii="Aptos" w:hAnsi="Aptos"/>
                <w:b w:val="0"/>
                <w:bCs w:val="0"/>
              </w:rPr>
              <w:t>PC – 3 13.13.13.13</w:t>
            </w:r>
          </w:p>
        </w:tc>
        <w:tc>
          <w:tcPr>
            <w:tcW w:w="3117" w:type="dxa"/>
          </w:tcPr>
          <w:p w14:paraId="329D1F51" w14:textId="2F2A9306" w:rsidR="00D16641" w:rsidRPr="00B56EC4" w:rsidRDefault="00154E25"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22/TCP</w:t>
            </w:r>
          </w:p>
        </w:tc>
        <w:tc>
          <w:tcPr>
            <w:tcW w:w="3117" w:type="dxa"/>
          </w:tcPr>
          <w:p w14:paraId="50C73CD1" w14:textId="586C59FE" w:rsidR="00D16641" w:rsidRPr="00B56EC4" w:rsidRDefault="00154E25"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OpenSSH 6.6.1p1 Ubuntu 2ubuntu2.8 (Ubuntu Linux; protocol 2.0)</w:t>
            </w:r>
          </w:p>
        </w:tc>
      </w:tr>
      <w:tr w:rsidR="00122BB2" w:rsidRPr="00B56EC4" w14:paraId="54C7938A"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453B67DE" w14:textId="1495D988" w:rsidR="00122BB2" w:rsidRPr="00B56EC4" w:rsidRDefault="00122BB2" w:rsidP="00653729">
            <w:pPr>
              <w:rPr>
                <w:rFonts w:ascii="Aptos" w:hAnsi="Aptos"/>
                <w:b w:val="0"/>
                <w:bCs w:val="0"/>
              </w:rPr>
            </w:pPr>
            <w:r w:rsidRPr="00B56EC4">
              <w:rPr>
                <w:rFonts w:ascii="Aptos" w:hAnsi="Aptos"/>
                <w:b w:val="0"/>
                <w:bCs w:val="0"/>
              </w:rPr>
              <w:t>Router 3</w:t>
            </w:r>
          </w:p>
        </w:tc>
        <w:tc>
          <w:tcPr>
            <w:tcW w:w="3117" w:type="dxa"/>
          </w:tcPr>
          <w:p w14:paraId="130C7A0E" w14:textId="44AB1103" w:rsidR="00122BB2" w:rsidRPr="00B56EC4" w:rsidRDefault="00122BB2" w:rsidP="00653729">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 xml:space="preserve">23/tcp </w:t>
            </w:r>
          </w:p>
        </w:tc>
        <w:tc>
          <w:tcPr>
            <w:tcW w:w="3117" w:type="dxa"/>
          </w:tcPr>
          <w:p w14:paraId="60B32CB9" w14:textId="71B878CD" w:rsidR="00122BB2" w:rsidRPr="00B56EC4" w:rsidRDefault="00122BB2" w:rsidP="00653729">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VyOS telnetd (telnet)</w:t>
            </w:r>
          </w:p>
        </w:tc>
      </w:tr>
      <w:tr w:rsidR="00122BB2" w:rsidRPr="00B56EC4" w14:paraId="6D2024C6"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tcPr>
          <w:p w14:paraId="370065A3" w14:textId="77777777" w:rsidR="00122BB2" w:rsidRPr="00B56EC4" w:rsidRDefault="00122BB2" w:rsidP="00653729">
            <w:pPr>
              <w:rPr>
                <w:rFonts w:ascii="Aptos" w:hAnsi="Aptos"/>
                <w:b w:val="0"/>
                <w:bCs w:val="0"/>
              </w:rPr>
            </w:pPr>
          </w:p>
        </w:tc>
        <w:tc>
          <w:tcPr>
            <w:tcW w:w="3117" w:type="dxa"/>
          </w:tcPr>
          <w:p w14:paraId="2547E181" w14:textId="4CFF5312" w:rsidR="00122BB2" w:rsidRPr="00B56EC4" w:rsidRDefault="00122BB2" w:rsidP="00653729">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80/tcp</w:t>
            </w:r>
          </w:p>
        </w:tc>
        <w:tc>
          <w:tcPr>
            <w:tcW w:w="3117" w:type="dxa"/>
          </w:tcPr>
          <w:p w14:paraId="51A2C9AF" w14:textId="243AD356" w:rsidR="00122BB2" w:rsidRPr="00B56EC4" w:rsidRDefault="00122BB2" w:rsidP="00653729">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lighttpd 1.4.28 (</w:t>
            </w:r>
            <w:r w:rsidR="00B56EC4" w:rsidRPr="00B56EC4">
              <w:rPr>
                <w:rFonts w:ascii="Aptos" w:hAnsi="Aptos"/>
              </w:rPr>
              <w:t>http)</w:t>
            </w:r>
          </w:p>
        </w:tc>
      </w:tr>
      <w:tr w:rsidR="00122BB2" w:rsidRPr="00B56EC4" w14:paraId="0D9B9B53"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078C1D04" w14:textId="77777777" w:rsidR="00122BB2" w:rsidRPr="00B56EC4" w:rsidRDefault="00122BB2" w:rsidP="00653729">
            <w:pPr>
              <w:rPr>
                <w:rFonts w:ascii="Aptos" w:hAnsi="Aptos"/>
                <w:b w:val="0"/>
                <w:bCs w:val="0"/>
              </w:rPr>
            </w:pPr>
          </w:p>
        </w:tc>
        <w:tc>
          <w:tcPr>
            <w:tcW w:w="3117" w:type="dxa"/>
          </w:tcPr>
          <w:p w14:paraId="2541D6E8" w14:textId="23BDBA14" w:rsidR="00122BB2" w:rsidRPr="00B56EC4" w:rsidRDefault="00122BB2" w:rsidP="00653729">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443/tcp</w:t>
            </w:r>
          </w:p>
        </w:tc>
        <w:tc>
          <w:tcPr>
            <w:tcW w:w="3117" w:type="dxa"/>
          </w:tcPr>
          <w:p w14:paraId="69DE3B73" w14:textId="40986782" w:rsidR="00122BB2" w:rsidRPr="00B56EC4" w:rsidRDefault="00122BB2" w:rsidP="00653729">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ssl/https?</w:t>
            </w:r>
          </w:p>
        </w:tc>
      </w:tr>
      <w:tr w:rsidR="00122BB2" w:rsidRPr="00B56EC4" w14:paraId="4742B813"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val="restart"/>
          </w:tcPr>
          <w:p w14:paraId="5D9DD751" w14:textId="752E9735" w:rsidR="00122BB2" w:rsidRPr="00B56EC4" w:rsidRDefault="00122BB2" w:rsidP="00D16641">
            <w:pPr>
              <w:rPr>
                <w:rFonts w:ascii="Aptos" w:hAnsi="Aptos"/>
                <w:b w:val="0"/>
                <w:bCs w:val="0"/>
              </w:rPr>
            </w:pPr>
            <w:r w:rsidRPr="00B56EC4">
              <w:rPr>
                <w:rFonts w:ascii="Aptos" w:hAnsi="Aptos"/>
                <w:b w:val="0"/>
                <w:bCs w:val="0"/>
              </w:rPr>
              <w:t>PC – 4 192.168.0.130</w:t>
            </w:r>
          </w:p>
        </w:tc>
        <w:tc>
          <w:tcPr>
            <w:tcW w:w="3117" w:type="dxa"/>
          </w:tcPr>
          <w:p w14:paraId="0B5A3112" w14:textId="24959A6D"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22/tcp</w:t>
            </w:r>
          </w:p>
        </w:tc>
        <w:tc>
          <w:tcPr>
            <w:tcW w:w="3117" w:type="dxa"/>
          </w:tcPr>
          <w:p w14:paraId="1E192F92" w14:textId="56484378"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OpenSSH 6.6.1p1 Ubuntu 2ubuntu2.8 (Ubuntu Linux;</w:t>
            </w:r>
          </w:p>
        </w:tc>
      </w:tr>
      <w:tr w:rsidR="00122BB2" w:rsidRPr="00B56EC4" w14:paraId="76A1EF3D"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6A7F1A02" w14:textId="77777777" w:rsidR="00122BB2" w:rsidRPr="00B56EC4" w:rsidRDefault="00122BB2" w:rsidP="00D16641">
            <w:pPr>
              <w:rPr>
                <w:rFonts w:ascii="Aptos" w:hAnsi="Aptos"/>
                <w:b w:val="0"/>
                <w:bCs w:val="0"/>
              </w:rPr>
            </w:pPr>
          </w:p>
        </w:tc>
        <w:tc>
          <w:tcPr>
            <w:tcW w:w="3117" w:type="dxa"/>
          </w:tcPr>
          <w:p w14:paraId="2915BC88" w14:textId="330997A8"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111/tcp</w:t>
            </w:r>
          </w:p>
        </w:tc>
        <w:tc>
          <w:tcPr>
            <w:tcW w:w="3117" w:type="dxa"/>
          </w:tcPr>
          <w:p w14:paraId="41EE8645" w14:textId="2222DEC1"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rpcbind</w:t>
            </w:r>
          </w:p>
        </w:tc>
      </w:tr>
      <w:tr w:rsidR="00122BB2" w:rsidRPr="00B56EC4" w14:paraId="105A4FAD"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tcPr>
          <w:p w14:paraId="5122088B" w14:textId="77777777" w:rsidR="00122BB2" w:rsidRPr="00B56EC4" w:rsidRDefault="00122BB2" w:rsidP="00D16641">
            <w:pPr>
              <w:rPr>
                <w:rFonts w:ascii="Aptos" w:hAnsi="Aptos"/>
                <w:b w:val="0"/>
                <w:bCs w:val="0"/>
              </w:rPr>
            </w:pPr>
          </w:p>
        </w:tc>
        <w:tc>
          <w:tcPr>
            <w:tcW w:w="3117" w:type="dxa"/>
          </w:tcPr>
          <w:p w14:paraId="21AEAB64" w14:textId="0445D48F"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2049/tcp</w:t>
            </w:r>
          </w:p>
        </w:tc>
        <w:tc>
          <w:tcPr>
            <w:tcW w:w="3117" w:type="dxa"/>
          </w:tcPr>
          <w:p w14:paraId="44F1EE93" w14:textId="40E9BC44" w:rsidR="00122BB2" w:rsidRPr="00B56EC4" w:rsidRDefault="00122BB2" w:rsidP="00D46115">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nfs_acl</w:t>
            </w:r>
          </w:p>
        </w:tc>
      </w:tr>
      <w:tr w:rsidR="00122BB2" w:rsidRPr="00B56EC4" w14:paraId="02163E43"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0C7A820D" w14:textId="27D72AE9" w:rsidR="00122BB2" w:rsidRPr="00B56EC4" w:rsidRDefault="00122BB2" w:rsidP="00D16641">
            <w:pPr>
              <w:rPr>
                <w:rFonts w:ascii="Aptos" w:hAnsi="Aptos"/>
                <w:b w:val="0"/>
                <w:bCs w:val="0"/>
              </w:rPr>
            </w:pPr>
            <w:r w:rsidRPr="00B56EC4">
              <w:rPr>
                <w:rFonts w:ascii="Aptos" w:hAnsi="Aptos"/>
                <w:b w:val="0"/>
                <w:bCs w:val="0"/>
              </w:rPr>
              <w:t>Firewall</w:t>
            </w:r>
          </w:p>
        </w:tc>
        <w:tc>
          <w:tcPr>
            <w:tcW w:w="3117" w:type="dxa"/>
          </w:tcPr>
          <w:p w14:paraId="52DBDBDA" w14:textId="234BC099"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 xml:space="preserve">53/tcp </w:t>
            </w:r>
          </w:p>
        </w:tc>
        <w:tc>
          <w:tcPr>
            <w:tcW w:w="3117" w:type="dxa"/>
          </w:tcPr>
          <w:p w14:paraId="578E1DB3" w14:textId="3DD226A2"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Domain - generic dns response: REFUSED</w:t>
            </w:r>
          </w:p>
        </w:tc>
      </w:tr>
      <w:tr w:rsidR="00122BB2" w:rsidRPr="00B56EC4" w14:paraId="03ACDC13"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tcPr>
          <w:p w14:paraId="28B34C91" w14:textId="288C23F2" w:rsidR="00122BB2" w:rsidRPr="00B56EC4" w:rsidRDefault="00122BB2" w:rsidP="00D16641">
            <w:pPr>
              <w:rPr>
                <w:rFonts w:ascii="Aptos" w:hAnsi="Aptos"/>
                <w:b w:val="0"/>
                <w:bCs w:val="0"/>
              </w:rPr>
            </w:pPr>
          </w:p>
        </w:tc>
        <w:tc>
          <w:tcPr>
            <w:tcW w:w="3117" w:type="dxa"/>
          </w:tcPr>
          <w:p w14:paraId="018D1DA3" w14:textId="1D8240FC"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80/tcp</w:t>
            </w:r>
          </w:p>
        </w:tc>
        <w:tc>
          <w:tcPr>
            <w:tcW w:w="3117" w:type="dxa"/>
          </w:tcPr>
          <w:p w14:paraId="1DB6AA38" w14:textId="33FD797B"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nginx</w:t>
            </w:r>
          </w:p>
        </w:tc>
      </w:tr>
      <w:tr w:rsidR="00122BB2" w:rsidRPr="00B56EC4" w14:paraId="6077386F"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0070F54E" w14:textId="77777777" w:rsidR="00122BB2" w:rsidRPr="00B56EC4" w:rsidRDefault="00122BB2" w:rsidP="00D16641">
            <w:pPr>
              <w:rPr>
                <w:rFonts w:ascii="Aptos" w:hAnsi="Aptos"/>
                <w:b w:val="0"/>
                <w:bCs w:val="0"/>
              </w:rPr>
            </w:pPr>
          </w:p>
        </w:tc>
        <w:tc>
          <w:tcPr>
            <w:tcW w:w="3117" w:type="dxa"/>
          </w:tcPr>
          <w:p w14:paraId="087F5ED2" w14:textId="647514A3"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2601/tcp</w:t>
            </w:r>
          </w:p>
        </w:tc>
        <w:tc>
          <w:tcPr>
            <w:tcW w:w="3117" w:type="dxa"/>
          </w:tcPr>
          <w:p w14:paraId="19655B96" w14:textId="10F79D3A"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Quagga routing software 1.2.1 (Derivative of GNU Zebra)</w:t>
            </w:r>
          </w:p>
        </w:tc>
      </w:tr>
      <w:tr w:rsidR="00122BB2" w:rsidRPr="00B56EC4" w14:paraId="19990BF7"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tcPr>
          <w:p w14:paraId="4EF9102B" w14:textId="77777777" w:rsidR="00122BB2" w:rsidRPr="00B56EC4" w:rsidRDefault="00122BB2" w:rsidP="00D16641">
            <w:pPr>
              <w:rPr>
                <w:rFonts w:ascii="Aptos" w:hAnsi="Aptos"/>
                <w:b w:val="0"/>
                <w:bCs w:val="0"/>
              </w:rPr>
            </w:pPr>
          </w:p>
        </w:tc>
        <w:tc>
          <w:tcPr>
            <w:tcW w:w="3117" w:type="dxa"/>
          </w:tcPr>
          <w:p w14:paraId="43EE1FF5" w14:textId="4176F99C"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2604/tcp</w:t>
            </w:r>
          </w:p>
        </w:tc>
        <w:tc>
          <w:tcPr>
            <w:tcW w:w="3117" w:type="dxa"/>
          </w:tcPr>
          <w:p w14:paraId="214CC7C8" w14:textId="3203696E"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Quagga routing software 1.2.1 (Derivative of GNU Zebra)</w:t>
            </w:r>
          </w:p>
        </w:tc>
      </w:tr>
      <w:tr w:rsidR="00122BB2" w:rsidRPr="00B56EC4" w14:paraId="7AC8F494"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3258400A" w14:textId="77777777" w:rsidR="00122BB2" w:rsidRPr="00B56EC4" w:rsidRDefault="00122BB2" w:rsidP="00D16641">
            <w:pPr>
              <w:rPr>
                <w:rFonts w:ascii="Aptos" w:hAnsi="Aptos"/>
                <w:b w:val="0"/>
                <w:bCs w:val="0"/>
              </w:rPr>
            </w:pPr>
          </w:p>
        </w:tc>
        <w:tc>
          <w:tcPr>
            <w:tcW w:w="3117" w:type="dxa"/>
          </w:tcPr>
          <w:p w14:paraId="7E9D7EF2" w14:textId="39471E55"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2605/tcp</w:t>
            </w:r>
          </w:p>
        </w:tc>
        <w:tc>
          <w:tcPr>
            <w:tcW w:w="3117" w:type="dxa"/>
          </w:tcPr>
          <w:p w14:paraId="7B1BF668" w14:textId="750317E5"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Quagga routing software 1.2.1 (Derivative of GNU Zebra)</w:t>
            </w:r>
          </w:p>
        </w:tc>
      </w:tr>
      <w:tr w:rsidR="00122BB2" w:rsidRPr="00B56EC4" w14:paraId="010316A8"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val="restart"/>
          </w:tcPr>
          <w:p w14:paraId="0FCE44B0" w14:textId="77777777" w:rsidR="00122BB2" w:rsidRPr="00B56EC4" w:rsidRDefault="00122BB2" w:rsidP="00D16641">
            <w:pPr>
              <w:rPr>
                <w:rFonts w:ascii="Aptos" w:hAnsi="Aptos"/>
                <w:b w:val="0"/>
                <w:bCs w:val="0"/>
              </w:rPr>
            </w:pPr>
            <w:r w:rsidRPr="00B56EC4">
              <w:rPr>
                <w:rFonts w:ascii="Aptos" w:hAnsi="Aptos"/>
                <w:b w:val="0"/>
                <w:bCs w:val="0"/>
              </w:rPr>
              <w:t>PC - 5</w:t>
            </w:r>
          </w:p>
          <w:p w14:paraId="772DC6F6" w14:textId="77777777" w:rsidR="00122BB2" w:rsidRPr="00B56EC4" w:rsidRDefault="00122BB2" w:rsidP="00D16641">
            <w:pPr>
              <w:rPr>
                <w:rFonts w:ascii="Aptos" w:hAnsi="Aptos"/>
                <w:b w:val="0"/>
                <w:bCs w:val="0"/>
              </w:rPr>
            </w:pPr>
          </w:p>
          <w:p w14:paraId="519F2F91" w14:textId="479BA2E8" w:rsidR="00122BB2" w:rsidRPr="00B56EC4" w:rsidRDefault="00122BB2" w:rsidP="00D16641">
            <w:pPr>
              <w:rPr>
                <w:rFonts w:ascii="Aptos" w:hAnsi="Aptos"/>
                <w:b w:val="0"/>
                <w:bCs w:val="0"/>
              </w:rPr>
            </w:pPr>
          </w:p>
        </w:tc>
        <w:tc>
          <w:tcPr>
            <w:tcW w:w="3117" w:type="dxa"/>
          </w:tcPr>
          <w:p w14:paraId="62F0A3FE" w14:textId="1E68F793"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22/tcp</w:t>
            </w:r>
          </w:p>
        </w:tc>
        <w:tc>
          <w:tcPr>
            <w:tcW w:w="3117" w:type="dxa"/>
          </w:tcPr>
          <w:p w14:paraId="44D02AB4" w14:textId="27E453B1"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OpenSSH 6.6.1p1 Ubuntu 2ubuntu2.8 (Ubuntu Linux; protocol 2.0)</w:t>
            </w:r>
          </w:p>
        </w:tc>
      </w:tr>
      <w:tr w:rsidR="00122BB2" w:rsidRPr="00B56EC4" w14:paraId="22241652"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6E0EC265" w14:textId="77777777" w:rsidR="00122BB2" w:rsidRPr="00B56EC4" w:rsidRDefault="00122BB2" w:rsidP="00D16641">
            <w:pPr>
              <w:rPr>
                <w:rFonts w:ascii="Aptos" w:hAnsi="Aptos"/>
                <w:b w:val="0"/>
                <w:bCs w:val="0"/>
              </w:rPr>
            </w:pPr>
          </w:p>
        </w:tc>
        <w:tc>
          <w:tcPr>
            <w:tcW w:w="3117" w:type="dxa"/>
          </w:tcPr>
          <w:p w14:paraId="47448EA8" w14:textId="52107051"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111/tcp</w:t>
            </w:r>
          </w:p>
        </w:tc>
        <w:tc>
          <w:tcPr>
            <w:tcW w:w="3117" w:type="dxa"/>
          </w:tcPr>
          <w:p w14:paraId="2C21A783" w14:textId="1E852C74"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rpcbind</w:t>
            </w:r>
          </w:p>
        </w:tc>
      </w:tr>
      <w:tr w:rsidR="00122BB2" w:rsidRPr="00B56EC4" w14:paraId="2DC5B9D2"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tcPr>
          <w:p w14:paraId="698EA009" w14:textId="77777777" w:rsidR="00122BB2" w:rsidRPr="00B56EC4" w:rsidRDefault="00122BB2" w:rsidP="00D16641">
            <w:pPr>
              <w:rPr>
                <w:rFonts w:ascii="Aptos" w:hAnsi="Aptos"/>
                <w:b w:val="0"/>
                <w:bCs w:val="0"/>
              </w:rPr>
            </w:pPr>
          </w:p>
        </w:tc>
        <w:tc>
          <w:tcPr>
            <w:tcW w:w="3117" w:type="dxa"/>
          </w:tcPr>
          <w:p w14:paraId="1F9E5F79" w14:textId="3A4A52FD"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2049/tcp</w:t>
            </w:r>
          </w:p>
        </w:tc>
        <w:tc>
          <w:tcPr>
            <w:tcW w:w="3117" w:type="dxa"/>
          </w:tcPr>
          <w:p w14:paraId="19C17582" w14:textId="603FB124"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OpenSSH 6.6.1p1 Ubuntu 2ubuntu2.8 (Ubuntu Linux; protocol 2.0)</w:t>
            </w:r>
          </w:p>
        </w:tc>
      </w:tr>
      <w:tr w:rsidR="00122BB2" w:rsidRPr="00B56EC4" w14:paraId="5DEB43E1"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0F79A061" w14:textId="78299BE2" w:rsidR="00122BB2" w:rsidRPr="00B56EC4" w:rsidRDefault="00122BB2" w:rsidP="00D16641">
            <w:pPr>
              <w:rPr>
                <w:rFonts w:ascii="Aptos" w:hAnsi="Aptos"/>
                <w:b w:val="0"/>
                <w:bCs w:val="0"/>
              </w:rPr>
            </w:pPr>
            <w:r w:rsidRPr="00B56EC4">
              <w:rPr>
                <w:rFonts w:ascii="Aptos" w:hAnsi="Aptos"/>
                <w:b w:val="0"/>
                <w:bCs w:val="0"/>
              </w:rPr>
              <w:t>Webserver 2 – 192.168.0.242</w:t>
            </w:r>
          </w:p>
        </w:tc>
        <w:tc>
          <w:tcPr>
            <w:tcW w:w="3117" w:type="dxa"/>
          </w:tcPr>
          <w:p w14:paraId="480A52E6" w14:textId="3CA536AF"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22/tcp</w:t>
            </w:r>
          </w:p>
        </w:tc>
        <w:tc>
          <w:tcPr>
            <w:tcW w:w="3117" w:type="dxa"/>
          </w:tcPr>
          <w:p w14:paraId="4F1B1B18" w14:textId="7A247FD4"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OpenSSH 6.6.1p1 Ubuntu 2ubuntu2.8 (Ubuntu Linux; protocol 2.0)</w:t>
            </w:r>
          </w:p>
        </w:tc>
      </w:tr>
      <w:tr w:rsidR="00122BB2" w:rsidRPr="00B56EC4" w14:paraId="76F4C7BD" w14:textId="77777777" w:rsidTr="00B56EC4">
        <w:tc>
          <w:tcPr>
            <w:cnfStyle w:val="001000000000" w:firstRow="0" w:lastRow="0" w:firstColumn="1" w:lastColumn="0" w:oddVBand="0" w:evenVBand="0" w:oddHBand="0" w:evenHBand="0" w:firstRowFirstColumn="0" w:firstRowLastColumn="0" w:lastRowFirstColumn="0" w:lastRowLastColumn="0"/>
            <w:tcW w:w="3116" w:type="dxa"/>
            <w:vMerge/>
          </w:tcPr>
          <w:p w14:paraId="1FF1647B" w14:textId="77777777" w:rsidR="00122BB2" w:rsidRPr="00B56EC4" w:rsidRDefault="00122BB2" w:rsidP="00D16641">
            <w:pPr>
              <w:rPr>
                <w:rFonts w:ascii="Aptos" w:hAnsi="Aptos"/>
                <w:b w:val="0"/>
                <w:bCs w:val="0"/>
              </w:rPr>
            </w:pPr>
          </w:p>
        </w:tc>
        <w:tc>
          <w:tcPr>
            <w:tcW w:w="3117" w:type="dxa"/>
          </w:tcPr>
          <w:p w14:paraId="0AA87FFB" w14:textId="31E92D12"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80/tcp</w:t>
            </w:r>
          </w:p>
        </w:tc>
        <w:tc>
          <w:tcPr>
            <w:tcW w:w="3117" w:type="dxa"/>
          </w:tcPr>
          <w:p w14:paraId="7D42639F" w14:textId="189A83F7" w:rsidR="00122BB2" w:rsidRPr="00B56EC4" w:rsidRDefault="00122BB2" w:rsidP="00D16641">
            <w:pPr>
              <w:cnfStyle w:val="000000000000" w:firstRow="0" w:lastRow="0" w:firstColumn="0" w:lastColumn="0" w:oddVBand="0" w:evenVBand="0" w:oddHBand="0" w:evenHBand="0" w:firstRowFirstColumn="0" w:firstRowLastColumn="0" w:lastRowFirstColumn="0" w:lastRowLastColumn="0"/>
              <w:rPr>
                <w:rFonts w:ascii="Aptos" w:hAnsi="Aptos"/>
              </w:rPr>
            </w:pPr>
            <w:r w:rsidRPr="00B56EC4">
              <w:rPr>
                <w:rFonts w:ascii="Aptos" w:hAnsi="Aptos"/>
              </w:rPr>
              <w:t>Apache httpd 2.4.10 ((Unix))</w:t>
            </w:r>
          </w:p>
        </w:tc>
      </w:tr>
      <w:tr w:rsidR="00122BB2" w:rsidRPr="00B56EC4" w14:paraId="7078D21A" w14:textId="77777777" w:rsidTr="00B56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Merge/>
          </w:tcPr>
          <w:p w14:paraId="17BAC780" w14:textId="77777777" w:rsidR="00122BB2" w:rsidRPr="00B56EC4" w:rsidRDefault="00122BB2" w:rsidP="00D16641">
            <w:pPr>
              <w:rPr>
                <w:rFonts w:ascii="Aptos" w:hAnsi="Aptos"/>
                <w:b w:val="0"/>
                <w:bCs w:val="0"/>
              </w:rPr>
            </w:pPr>
          </w:p>
        </w:tc>
        <w:tc>
          <w:tcPr>
            <w:tcW w:w="3117" w:type="dxa"/>
          </w:tcPr>
          <w:p w14:paraId="73843A16" w14:textId="3A32AE9D"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111/tcp</w:t>
            </w:r>
          </w:p>
        </w:tc>
        <w:tc>
          <w:tcPr>
            <w:tcW w:w="3117" w:type="dxa"/>
          </w:tcPr>
          <w:p w14:paraId="32B54DDC" w14:textId="4377D6F2" w:rsidR="00122BB2" w:rsidRPr="00B56EC4" w:rsidRDefault="00122BB2" w:rsidP="00D16641">
            <w:pPr>
              <w:cnfStyle w:val="000000100000" w:firstRow="0" w:lastRow="0" w:firstColumn="0" w:lastColumn="0" w:oddVBand="0" w:evenVBand="0" w:oddHBand="1" w:evenHBand="0" w:firstRowFirstColumn="0" w:firstRowLastColumn="0" w:lastRowFirstColumn="0" w:lastRowLastColumn="0"/>
              <w:rPr>
                <w:rFonts w:ascii="Aptos" w:hAnsi="Aptos"/>
              </w:rPr>
            </w:pPr>
            <w:r w:rsidRPr="00B56EC4">
              <w:rPr>
                <w:rFonts w:ascii="Aptos" w:hAnsi="Aptos"/>
              </w:rPr>
              <w:t>rpcbind</w:t>
            </w:r>
          </w:p>
        </w:tc>
      </w:tr>
    </w:tbl>
    <w:p w14:paraId="6AAF659E" w14:textId="77777777" w:rsidR="00A40D7D" w:rsidRDefault="00A40D7D" w:rsidP="00CA5154"/>
    <w:p w14:paraId="32528CB9" w14:textId="77777777" w:rsidR="00DE5C89" w:rsidRDefault="00DE5C89" w:rsidP="00CA5154"/>
    <w:p w14:paraId="6781E8C1" w14:textId="77777777" w:rsidR="00DE5C89" w:rsidRDefault="00DE5C89" w:rsidP="00CA5154"/>
    <w:p w14:paraId="285B70C7" w14:textId="33B102E6" w:rsidR="00B47F7B" w:rsidRDefault="00B47F7B" w:rsidP="00B47F7B">
      <w:pPr>
        <w:pStyle w:val="Heading1"/>
      </w:pPr>
      <w:bookmarkStart w:id="27" w:name="_Toc185981713"/>
      <w:r>
        <w:lastRenderedPageBreak/>
        <w:t xml:space="preserve">Network </w:t>
      </w:r>
      <w:r w:rsidR="00A87A1C">
        <w:t>M</w:t>
      </w:r>
      <w:r>
        <w:t>apping Process</w:t>
      </w:r>
      <w:bookmarkEnd w:id="27"/>
    </w:p>
    <w:p w14:paraId="5DE30C39" w14:textId="77777777" w:rsidR="00D960F2" w:rsidRDefault="00D960F2" w:rsidP="00D960F2">
      <w:pPr>
        <w:rPr>
          <w:lang w:val="en-GB"/>
        </w:rPr>
      </w:pPr>
    </w:p>
    <w:p w14:paraId="6E57990F" w14:textId="275FEB8F" w:rsidR="00D960F2" w:rsidRDefault="004F7CA3" w:rsidP="00D960F2">
      <w:pPr>
        <w:pStyle w:val="Heading2"/>
        <w:rPr>
          <w:lang w:val="en-GB"/>
        </w:rPr>
      </w:pPr>
      <w:bookmarkStart w:id="28" w:name="_Toc185981714"/>
      <w:r w:rsidRPr="004F7CA3">
        <w:t>Initial Host Enumeration</w:t>
      </w:r>
      <w:bookmarkEnd w:id="28"/>
    </w:p>
    <w:p w14:paraId="15755E7C" w14:textId="58FAADFD" w:rsidR="00990F3A" w:rsidRDefault="00A67DFB" w:rsidP="00990F3A">
      <w:pPr>
        <w:rPr>
          <w:lang w:val="en-GB"/>
        </w:rPr>
      </w:pPr>
      <w:r>
        <w:rPr>
          <w:lang w:val="en-GB"/>
        </w:rPr>
        <w:t>As this is a black box environment, the first step was to begin local host enumeration</w:t>
      </w:r>
      <w:r w:rsidR="00990F3A">
        <w:rPr>
          <w:lang w:val="en-GB"/>
        </w:rPr>
        <w:t>. To accomplish this,</w:t>
      </w:r>
      <w:r>
        <w:rPr>
          <w:lang w:val="en-GB"/>
        </w:rPr>
        <w:t xml:space="preserve"> the following command (</w:t>
      </w:r>
      <w:r w:rsidRPr="00A67DFB">
        <w:rPr>
          <w:highlight w:val="darkGray"/>
          <w:lang w:val="en-GB"/>
        </w:rPr>
        <w:t>ifconfig</w:t>
      </w:r>
      <w:r>
        <w:rPr>
          <w:lang w:val="en-GB"/>
        </w:rPr>
        <w:t>) was used.</w:t>
      </w:r>
    </w:p>
    <w:p w14:paraId="1504897D" w14:textId="7E8DC788" w:rsidR="00990F3A" w:rsidRPr="00990F3A" w:rsidRDefault="00990F3A" w:rsidP="00990F3A">
      <w:pPr>
        <w:rPr>
          <w:lang w:val="en-GB"/>
        </w:rPr>
      </w:pPr>
      <w:r>
        <w:rPr>
          <w:lang w:val="en-GB"/>
        </w:rPr>
        <w:t xml:space="preserve">The host machine’s IP address (192.168.0.200) and netmask (255.255.255.224) were </w:t>
      </w:r>
      <w:r w:rsidR="001D5ABF">
        <w:rPr>
          <w:lang w:val="en-GB"/>
        </w:rPr>
        <w:t>discovered</w:t>
      </w:r>
      <w:r w:rsidR="004E55F4">
        <w:rPr>
          <w:lang w:val="en-GB"/>
        </w:rPr>
        <w:t>,</w:t>
      </w:r>
      <w:r>
        <w:rPr>
          <w:lang w:val="en-GB"/>
        </w:rPr>
        <w:t xml:space="preserve"> as illustrated in </w:t>
      </w:r>
      <w:r>
        <w:rPr>
          <w:lang w:val="en-GB"/>
        </w:rPr>
        <w:fldChar w:fldCharType="begin"/>
      </w:r>
      <w:r>
        <w:rPr>
          <w:lang w:val="en-GB"/>
        </w:rPr>
        <w:instrText xml:space="preserve"> REF _Ref185191653 \h </w:instrText>
      </w:r>
      <w:r>
        <w:rPr>
          <w:lang w:val="en-GB"/>
        </w:rPr>
      </w:r>
      <w:r>
        <w:rPr>
          <w:lang w:val="en-GB"/>
        </w:rPr>
        <w:fldChar w:fldCharType="separate"/>
      </w:r>
      <w:r>
        <w:t xml:space="preserve">Figure </w:t>
      </w:r>
      <w:r>
        <w:rPr>
          <w:noProof/>
        </w:rPr>
        <w:t>2</w:t>
      </w:r>
      <w:r>
        <w:rPr>
          <w:lang w:val="en-GB"/>
        </w:rPr>
        <w:fldChar w:fldCharType="end"/>
      </w:r>
      <w:r>
        <w:rPr>
          <w:lang w:val="en-GB"/>
        </w:rPr>
        <w:t>.</w:t>
      </w:r>
    </w:p>
    <w:p w14:paraId="4CFB8953" w14:textId="77777777" w:rsidR="00990F3A" w:rsidRDefault="00A67DFB" w:rsidP="00990F3A">
      <w:pPr>
        <w:keepNext/>
      </w:pPr>
      <w:r w:rsidRPr="00BC72EE">
        <w:rPr>
          <w:noProof/>
          <w:lang w:val="en-GB"/>
        </w:rPr>
        <w:drawing>
          <wp:inline distT="0" distB="0" distL="0" distR="0" wp14:anchorId="2DA015EC" wp14:editId="4BFD11DE">
            <wp:extent cx="5943600" cy="1826895"/>
            <wp:effectExtent l="0" t="0" r="0" b="1905"/>
            <wp:docPr id="303758824"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99187" name="Picture 1" descr="A computer screen shot of a computer code&#10;&#10;Description automatically generated"/>
                    <pic:cNvPicPr/>
                  </pic:nvPicPr>
                  <pic:blipFill>
                    <a:blip r:embed="rId11"/>
                    <a:stretch>
                      <a:fillRect/>
                    </a:stretch>
                  </pic:blipFill>
                  <pic:spPr>
                    <a:xfrm>
                      <a:off x="0" y="0"/>
                      <a:ext cx="5943600" cy="1826895"/>
                    </a:xfrm>
                    <a:prstGeom prst="rect">
                      <a:avLst/>
                    </a:prstGeom>
                  </pic:spPr>
                </pic:pic>
              </a:graphicData>
            </a:graphic>
          </wp:inline>
        </w:drawing>
      </w:r>
    </w:p>
    <w:p w14:paraId="556BA065" w14:textId="53C4AB9F" w:rsidR="000D5D83" w:rsidRPr="000D5D83" w:rsidRDefault="00990F3A" w:rsidP="005856C3">
      <w:pPr>
        <w:pStyle w:val="Caption"/>
      </w:pPr>
      <w:bookmarkStart w:id="29" w:name="_Ref185191653"/>
      <w:bookmarkStart w:id="30" w:name="_Ref185191641"/>
      <w:r>
        <w:t xml:space="preserve">Figure </w:t>
      </w:r>
      <w:r w:rsidR="00F643F0">
        <w:fldChar w:fldCharType="begin"/>
      </w:r>
      <w:r w:rsidR="00F643F0">
        <w:instrText xml:space="preserve"> SEQ Figure \* ARABIC </w:instrText>
      </w:r>
      <w:r w:rsidR="00F643F0">
        <w:fldChar w:fldCharType="separate"/>
      </w:r>
      <w:r w:rsidR="00F643F0">
        <w:rPr>
          <w:noProof/>
        </w:rPr>
        <w:t>2</w:t>
      </w:r>
      <w:r w:rsidR="00F643F0">
        <w:rPr>
          <w:noProof/>
        </w:rPr>
        <w:fldChar w:fldCharType="end"/>
      </w:r>
      <w:bookmarkEnd w:id="29"/>
      <w:r>
        <w:t>: Host machine ifconfig</w:t>
      </w:r>
      <w:bookmarkEnd w:id="30"/>
    </w:p>
    <w:p w14:paraId="789921AC" w14:textId="31BA21EE" w:rsidR="007C7925" w:rsidRDefault="00A67DFB" w:rsidP="007C7925">
      <w:pPr>
        <w:pStyle w:val="Heading2"/>
      </w:pPr>
      <w:bookmarkStart w:id="31" w:name="_Toc185981715"/>
      <w:r w:rsidRPr="00A67DFB">
        <w:t>Initial Network Discovery</w:t>
      </w:r>
      <w:bookmarkEnd w:id="31"/>
    </w:p>
    <w:p w14:paraId="7F6FC963" w14:textId="06CFC13A" w:rsidR="004E55F4" w:rsidRDefault="004C3427" w:rsidP="00F36647">
      <w:pPr>
        <w:pStyle w:val="Heading3"/>
      </w:pPr>
      <w:bookmarkStart w:id="32" w:name="_Toc185981716"/>
      <w:r w:rsidRPr="004C3427">
        <w:t>Subnet Identification and Scanning</w:t>
      </w:r>
      <w:r>
        <w:t xml:space="preserve"> </w:t>
      </w:r>
      <w:r w:rsidR="007C7925">
        <w:t>(192.168.0.192/27)</w:t>
      </w:r>
      <w:bookmarkEnd w:id="32"/>
    </w:p>
    <w:p w14:paraId="16222267" w14:textId="77777777" w:rsidR="004E55F4" w:rsidRDefault="004E55F4" w:rsidP="004E55F4"/>
    <w:p w14:paraId="795D84AE" w14:textId="566B619D" w:rsidR="00D651C7" w:rsidRDefault="004E55F4" w:rsidP="004E55F4">
      <w:r>
        <w:t>Initial network discovery</w:t>
      </w:r>
      <w:r w:rsidR="0067433F">
        <w:t xml:space="preserve"> was accomplished by using the information obtained from the initial host enumeration stage; with this information, the tester was then able to calculate the subnet using the method described in </w:t>
      </w:r>
      <w:r w:rsidR="0067433F">
        <w:fldChar w:fldCharType="begin"/>
      </w:r>
      <w:r w:rsidR="0067433F">
        <w:instrText xml:space="preserve"> REF _Ref185192043 \w \h </w:instrText>
      </w:r>
      <w:r w:rsidR="0067433F">
        <w:fldChar w:fldCharType="separate"/>
      </w:r>
      <w:r w:rsidR="0067433F">
        <w:t>2.4</w:t>
      </w:r>
      <w:r w:rsidR="0067433F">
        <w:fldChar w:fldCharType="end"/>
      </w:r>
      <w:r w:rsidR="0067433F">
        <w:t xml:space="preserve"> </w:t>
      </w:r>
      <w:r w:rsidR="0067433F">
        <w:fldChar w:fldCharType="begin"/>
      </w:r>
      <w:r w:rsidR="0067433F">
        <w:instrText xml:space="preserve"> REF _Ref185192043 \h </w:instrText>
      </w:r>
      <w:r w:rsidR="0067433F">
        <w:fldChar w:fldCharType="separate"/>
      </w:r>
      <w:r w:rsidR="0067433F">
        <w:rPr>
          <w:lang w:val="en-GB"/>
        </w:rPr>
        <w:t>Subnet Calculations</w:t>
      </w:r>
      <w:r w:rsidR="0067433F">
        <w:fldChar w:fldCharType="end"/>
      </w:r>
      <w:r w:rsidR="00D651C7">
        <w:t xml:space="preserve">. The network address was calculated to be 192.168.0.192/27; this is the </w:t>
      </w:r>
      <w:r w:rsidR="002E6585">
        <w:t>Kali host machine's subnet</w:t>
      </w:r>
      <w:r w:rsidR="00D651C7">
        <w:t xml:space="preserve">. </w:t>
      </w:r>
    </w:p>
    <w:p w14:paraId="7B673CCF" w14:textId="0AC1015B" w:rsidR="007A2874" w:rsidRDefault="00D651C7" w:rsidP="004E55F4">
      <w:r>
        <w:t xml:space="preserve">To map this subnet, the tester </w:t>
      </w:r>
      <w:r w:rsidR="00956637">
        <w:t>used the following Nmap command</w:t>
      </w:r>
      <w:r w:rsidR="008A7864">
        <w:t xml:space="preserve"> </w:t>
      </w:r>
      <w:r w:rsidR="008A7864" w:rsidRPr="008A7864">
        <w:rPr>
          <w:highlight w:val="darkGray"/>
        </w:rPr>
        <w:t>sudo nmap -vv -sC -sV -oA nmap/scanfs_192.168.0.192 192.168.0.192/27</w:t>
      </w:r>
      <w:r w:rsidR="008A7864">
        <w:t xml:space="preserve">, </w:t>
      </w:r>
      <w:r w:rsidR="00796A27">
        <w:t xml:space="preserve">as illustrated in </w:t>
      </w:r>
      <w:r w:rsidR="00796A27">
        <w:fldChar w:fldCharType="begin"/>
      </w:r>
      <w:r w:rsidR="00796A27">
        <w:instrText xml:space="preserve"> REF _Ref185192521 \h </w:instrText>
      </w:r>
      <w:r w:rsidR="00796A27">
        <w:fldChar w:fldCharType="separate"/>
      </w:r>
      <w:r w:rsidR="00796A27">
        <w:t xml:space="preserve">Figure </w:t>
      </w:r>
      <w:r w:rsidR="00796A27">
        <w:rPr>
          <w:noProof/>
        </w:rPr>
        <w:t>3</w:t>
      </w:r>
      <w:r w:rsidR="00796A27">
        <w:fldChar w:fldCharType="end"/>
      </w:r>
      <w:r w:rsidR="00796A27">
        <w:t xml:space="preserve">. </w:t>
      </w:r>
      <w:r w:rsidR="00AA7600">
        <w:t xml:space="preserve">This command was used to </w:t>
      </w:r>
      <w:r w:rsidR="00DF0501">
        <w:t>host</w:t>
      </w:r>
      <w:r w:rsidR="00AA7600">
        <w:t xml:space="preserve"> on the 192.168.0.192/27 network</w:t>
      </w:r>
      <w:r w:rsidR="00527D5E">
        <w:t xml:space="preserve">, and </w:t>
      </w:r>
      <w:r w:rsidR="00D57BA6">
        <w:t xml:space="preserve">each discovered host used </w:t>
      </w:r>
      <w:proofErr w:type="gramStart"/>
      <w:r w:rsidR="00D57BA6">
        <w:t>running</w:t>
      </w:r>
      <w:proofErr w:type="gramEnd"/>
      <w:r w:rsidR="00D57BA6">
        <w:t xml:space="preserve"> services</w:t>
      </w:r>
      <w:r w:rsidR="00527D5E">
        <w:t>. The</w:t>
      </w:r>
      <w:r w:rsidR="00D85B07">
        <w:t xml:space="preserve"> scan results were then exported to </w:t>
      </w:r>
      <w:r w:rsidR="00D57BA6">
        <w:t>a</w:t>
      </w:r>
      <w:r w:rsidR="004E2066">
        <w:t xml:space="preserve"> Nmap directory</w:t>
      </w:r>
      <w:r w:rsidR="00D85B07">
        <w:t xml:space="preserve"> for further analysis. </w:t>
      </w:r>
      <w:r w:rsidR="00AA7600">
        <w:t xml:space="preserve"> </w:t>
      </w:r>
    </w:p>
    <w:p w14:paraId="6AC9F7E5" w14:textId="77777777" w:rsidR="00796A27" w:rsidRDefault="00796A27" w:rsidP="00796A27">
      <w:pPr>
        <w:keepNext/>
      </w:pPr>
      <w:r>
        <w:rPr>
          <w:rFonts w:ascii="Arial" w:hAnsi="Arial" w:cs="Arial"/>
          <w:noProof/>
          <w:color w:val="000000"/>
          <w:bdr w:val="none" w:sz="0" w:space="0" w:color="auto" w:frame="1"/>
        </w:rPr>
        <w:drawing>
          <wp:inline distT="0" distB="0" distL="0" distR="0" wp14:anchorId="381E8946" wp14:editId="6666EBBD">
            <wp:extent cx="5943600" cy="114300"/>
            <wp:effectExtent l="0" t="0" r="0" b="0"/>
            <wp:docPr id="1477471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14300"/>
                    </a:xfrm>
                    <a:prstGeom prst="rect">
                      <a:avLst/>
                    </a:prstGeom>
                    <a:noFill/>
                    <a:ln>
                      <a:noFill/>
                    </a:ln>
                  </pic:spPr>
                </pic:pic>
              </a:graphicData>
            </a:graphic>
          </wp:inline>
        </w:drawing>
      </w:r>
    </w:p>
    <w:p w14:paraId="0DBA548D" w14:textId="0EFB5870" w:rsidR="00796A27" w:rsidRDefault="00796A27" w:rsidP="005856C3">
      <w:pPr>
        <w:pStyle w:val="Caption"/>
      </w:pPr>
      <w:bookmarkStart w:id="33" w:name="_Ref185192521"/>
      <w:r>
        <w:t xml:space="preserve">Figure </w:t>
      </w:r>
      <w:r w:rsidR="00F643F0">
        <w:fldChar w:fldCharType="begin"/>
      </w:r>
      <w:r w:rsidR="00F643F0">
        <w:instrText xml:space="preserve"> SEQ Figure \* ARABIC </w:instrText>
      </w:r>
      <w:r w:rsidR="00F643F0">
        <w:fldChar w:fldCharType="separate"/>
      </w:r>
      <w:r w:rsidR="00F643F0">
        <w:rPr>
          <w:noProof/>
        </w:rPr>
        <w:t>3</w:t>
      </w:r>
      <w:r w:rsidR="00F643F0">
        <w:rPr>
          <w:noProof/>
        </w:rPr>
        <w:fldChar w:fldCharType="end"/>
      </w:r>
      <w:bookmarkEnd w:id="33"/>
      <w:r>
        <w:t>: nmap command</w:t>
      </w:r>
    </w:p>
    <w:p w14:paraId="18729237" w14:textId="7E51173C" w:rsidR="008A7864" w:rsidRDefault="008A7864" w:rsidP="004E55F4"/>
    <w:p w14:paraId="2425CF4A" w14:textId="77777777" w:rsidR="007A2874" w:rsidRDefault="007A2874" w:rsidP="004E55F4"/>
    <w:p w14:paraId="3A066406" w14:textId="77777777" w:rsidR="007A2874" w:rsidRDefault="007A2874" w:rsidP="004E55F4"/>
    <w:p w14:paraId="58A4C0AF" w14:textId="77777777" w:rsidR="007A2874" w:rsidRDefault="007A2874" w:rsidP="004E55F4"/>
    <w:p w14:paraId="01263CCD" w14:textId="1F126DBA" w:rsidR="00E00901" w:rsidRDefault="00515CF5" w:rsidP="007A2874">
      <w:r>
        <w:t>Furthermore</w:t>
      </w:r>
      <w:r w:rsidR="004A6388">
        <w:t>,</w:t>
      </w:r>
      <w:r>
        <w:t xml:space="preserve"> </w:t>
      </w:r>
      <w:r w:rsidR="007A2874">
        <w:t>the following grep command was also used</w:t>
      </w:r>
      <w:r w:rsidR="00CD7658">
        <w:t xml:space="preserve">: </w:t>
      </w:r>
      <w:r w:rsidR="00CD7658" w:rsidRPr="001119F5">
        <w:rPr>
          <w:highlight w:val="darkGray"/>
        </w:rPr>
        <w:t>grep "Status: Up" nmap/scanfs_192.168.0.192.gnmap</w:t>
      </w:r>
      <w:r w:rsidR="00CD7658">
        <w:t>. This</w:t>
      </w:r>
      <w:r w:rsidR="004A6388">
        <w:t xml:space="preserve"> was to identify hosts active on the 192.168.0.192/27 network</w:t>
      </w:r>
    </w:p>
    <w:p w14:paraId="2DF1308B" w14:textId="32F73567" w:rsidR="007A2874" w:rsidRDefault="00E00901" w:rsidP="007A2874">
      <w:r>
        <w:rPr>
          <w:rFonts w:ascii="Arial" w:hAnsi="Arial" w:cs="Arial"/>
          <w:noProof/>
          <w:color w:val="000000"/>
          <w:bdr w:val="none" w:sz="0" w:space="0" w:color="auto" w:frame="1"/>
        </w:rPr>
        <w:drawing>
          <wp:inline distT="0" distB="0" distL="0" distR="0" wp14:anchorId="50C87B59" wp14:editId="50C7D7A1">
            <wp:extent cx="5943600" cy="722630"/>
            <wp:effectExtent l="0" t="0" r="0" b="1270"/>
            <wp:docPr id="472096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22630"/>
                    </a:xfrm>
                    <a:prstGeom prst="rect">
                      <a:avLst/>
                    </a:prstGeom>
                    <a:noFill/>
                    <a:ln>
                      <a:noFill/>
                    </a:ln>
                  </pic:spPr>
                </pic:pic>
              </a:graphicData>
            </a:graphic>
          </wp:inline>
        </w:drawing>
      </w:r>
      <w:r w:rsidR="007A2874">
        <w:t xml:space="preserve"> </w:t>
      </w:r>
    </w:p>
    <w:p w14:paraId="63E56F82" w14:textId="77777777" w:rsidR="00712577" w:rsidRDefault="00712577" w:rsidP="007A2874"/>
    <w:p w14:paraId="218232C7" w14:textId="143747EB" w:rsidR="00C04E66" w:rsidRDefault="0010070B" w:rsidP="0010070B">
      <w:pPr>
        <w:pStyle w:val="Heading3"/>
      </w:pPr>
      <w:bookmarkStart w:id="34" w:name="_Toc185981717"/>
      <w:r w:rsidRPr="0010070B">
        <w:t>Key Findings from Network Scan</w:t>
      </w:r>
      <w:r>
        <w:t xml:space="preserve"> (192.168.0.192)</w:t>
      </w:r>
      <w:bookmarkEnd w:id="34"/>
    </w:p>
    <w:p w14:paraId="571AE205" w14:textId="77777777" w:rsidR="0010070B" w:rsidRPr="0010070B" w:rsidRDefault="0010070B" w:rsidP="0010070B"/>
    <w:p w14:paraId="021BA830" w14:textId="489F3BB2" w:rsidR="009F504D" w:rsidRDefault="00E75708" w:rsidP="00C04E66">
      <w:pPr>
        <w:rPr>
          <w:highlight w:val="cyan"/>
        </w:rPr>
      </w:pPr>
      <w:r w:rsidRPr="00E75708">
        <w:rPr>
          <w:highlight w:val="cyan"/>
        </w:rPr>
        <w:t>The Nmap scan revealed four active hosts within the 192.168.0.192/27 subnet</w:t>
      </w:r>
      <w:r w:rsidR="009F504D">
        <w:rPr>
          <w:highlight w:val="cyan"/>
        </w:rPr>
        <w:t>:</w:t>
      </w:r>
    </w:p>
    <w:p w14:paraId="081C6DB1" w14:textId="5B0DD40E" w:rsidR="00E75708" w:rsidRDefault="00E75708">
      <w:pPr>
        <w:pStyle w:val="ListParagraph"/>
        <w:numPr>
          <w:ilvl w:val="0"/>
          <w:numId w:val="6"/>
        </w:numPr>
        <w:pBdr>
          <w:left w:val="single" w:sz="4" w:space="4" w:color="auto"/>
        </w:pBdr>
        <w:spacing w:line="276" w:lineRule="auto"/>
        <w:jc w:val="both"/>
      </w:pPr>
      <w:r w:rsidRPr="00207CA7">
        <w:rPr>
          <w:b/>
          <w:bCs/>
        </w:rPr>
        <w:t>Host 192.168.0.193</w:t>
      </w:r>
      <w:r w:rsidRPr="009F504D">
        <w:t xml:space="preserve"> is running OpenSSH 5.5p1 on port 22, VyOS telnetd on port 23, and a web server, lighttpd 1.4.28, on port 80, with SSL/HTTPS detected on port 443.</w:t>
      </w:r>
      <w:r w:rsidR="00EC7003">
        <w:t xml:space="preserve"> Additionally</w:t>
      </w:r>
      <w:r w:rsidR="0071372C">
        <w:t>, navigating to 192.168.0.193 in Firefox displayed the router's</w:t>
      </w:r>
      <w:r w:rsidR="00EC7003">
        <w:t xml:space="preserve"> homepage</w:t>
      </w:r>
      <w:r w:rsidR="00EB766D">
        <w:t>,</w:t>
      </w:r>
      <w:r w:rsidR="00F933AB">
        <w:t xml:space="preserve"> as illustrated in </w:t>
      </w:r>
      <w:r w:rsidR="00F933AB">
        <w:fldChar w:fldCharType="begin"/>
      </w:r>
      <w:r w:rsidR="00F933AB">
        <w:instrText xml:space="preserve"> REF _Ref185194795 \h </w:instrText>
      </w:r>
      <w:r w:rsidR="001119F5">
        <w:instrText xml:space="preserve"> \* MERGEFORMAT </w:instrText>
      </w:r>
      <w:r w:rsidR="00F933AB">
        <w:fldChar w:fldCharType="separate"/>
      </w:r>
      <w:r w:rsidR="00F933AB">
        <w:t xml:space="preserve">Figure </w:t>
      </w:r>
      <w:r w:rsidR="00F933AB">
        <w:rPr>
          <w:noProof/>
        </w:rPr>
        <w:t>4</w:t>
      </w:r>
      <w:r w:rsidR="00F933AB">
        <w:fldChar w:fldCharType="end"/>
      </w:r>
      <w:r w:rsidR="000B498B">
        <w:t xml:space="preserve"> below</w:t>
      </w:r>
      <w:r w:rsidR="00EB766D">
        <w:t xml:space="preserve">, this host will now be referred to as </w:t>
      </w:r>
      <w:r w:rsidR="001C6B6D" w:rsidRPr="005E03E3">
        <w:rPr>
          <w:b/>
          <w:bCs/>
        </w:rPr>
        <w:t>R</w:t>
      </w:r>
      <w:r w:rsidR="00EB766D" w:rsidRPr="005E03E3">
        <w:rPr>
          <w:b/>
          <w:bCs/>
        </w:rPr>
        <w:t>outer 1</w:t>
      </w:r>
      <w:r w:rsidR="00EC7003">
        <w:t>.</w:t>
      </w:r>
    </w:p>
    <w:p w14:paraId="69FC7159" w14:textId="77777777" w:rsidR="002B1D5B" w:rsidRDefault="00797FBF" w:rsidP="001119F5">
      <w:pPr>
        <w:keepNext/>
        <w:pBdr>
          <w:left w:val="single" w:sz="4" w:space="4" w:color="auto"/>
        </w:pBdr>
        <w:spacing w:line="276" w:lineRule="auto"/>
        <w:ind w:left="360"/>
        <w:jc w:val="both"/>
      </w:pPr>
      <w:r w:rsidRPr="00797FBF">
        <w:rPr>
          <w:noProof/>
        </w:rPr>
        <w:drawing>
          <wp:inline distT="0" distB="0" distL="0" distR="0" wp14:anchorId="38540539" wp14:editId="04A55798">
            <wp:extent cx="5943600" cy="2009775"/>
            <wp:effectExtent l="0" t="0" r="0" b="9525"/>
            <wp:docPr id="187447268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72687" name="Picture 1" descr="A screen shot of a computer&#10;&#10;Description automatically generated"/>
                    <pic:cNvPicPr/>
                  </pic:nvPicPr>
                  <pic:blipFill>
                    <a:blip r:embed="rId14"/>
                    <a:stretch>
                      <a:fillRect/>
                    </a:stretch>
                  </pic:blipFill>
                  <pic:spPr>
                    <a:xfrm>
                      <a:off x="0" y="0"/>
                      <a:ext cx="5943600" cy="2009775"/>
                    </a:xfrm>
                    <a:prstGeom prst="rect">
                      <a:avLst/>
                    </a:prstGeom>
                  </pic:spPr>
                </pic:pic>
              </a:graphicData>
            </a:graphic>
          </wp:inline>
        </w:drawing>
      </w:r>
    </w:p>
    <w:p w14:paraId="7884FCB2" w14:textId="119A8855" w:rsidR="00797FBF" w:rsidRDefault="002B1D5B" w:rsidP="005856C3">
      <w:pPr>
        <w:pStyle w:val="Caption"/>
      </w:pPr>
      <w:bookmarkStart w:id="35" w:name="_Ref185194795"/>
      <w:r>
        <w:t xml:space="preserve">Figure </w:t>
      </w:r>
      <w:r w:rsidR="00F643F0">
        <w:fldChar w:fldCharType="begin"/>
      </w:r>
      <w:r w:rsidR="00F643F0">
        <w:instrText xml:space="preserve"> SEQ Figure \* ARABIC </w:instrText>
      </w:r>
      <w:r w:rsidR="00F643F0">
        <w:fldChar w:fldCharType="separate"/>
      </w:r>
      <w:r w:rsidR="00F643F0">
        <w:rPr>
          <w:noProof/>
        </w:rPr>
        <w:t>4</w:t>
      </w:r>
      <w:r w:rsidR="00F643F0">
        <w:rPr>
          <w:noProof/>
        </w:rPr>
        <w:fldChar w:fldCharType="end"/>
      </w:r>
      <w:bookmarkEnd w:id="35"/>
      <w:r>
        <w:t>: 192.168.0.193 VyOS router</w:t>
      </w:r>
      <w:r w:rsidR="003F2705">
        <w:t xml:space="preserve"> 1</w:t>
      </w:r>
    </w:p>
    <w:p w14:paraId="1433F19B" w14:textId="300FE183" w:rsidR="00BD51EB" w:rsidRDefault="00C85CEF">
      <w:pPr>
        <w:pStyle w:val="ListParagraph"/>
        <w:numPr>
          <w:ilvl w:val="0"/>
          <w:numId w:val="6"/>
        </w:numPr>
        <w:pBdr>
          <w:left w:val="single" w:sz="4" w:space="4" w:color="auto"/>
        </w:pBdr>
        <w:spacing w:line="276" w:lineRule="auto"/>
        <w:jc w:val="both"/>
      </w:pPr>
      <w:r w:rsidRPr="00207CA7">
        <w:rPr>
          <w:b/>
          <w:bCs/>
        </w:rPr>
        <w:t>Host 192.168.0.199</w:t>
      </w:r>
      <w:r w:rsidRPr="00C85CEF">
        <w:t xml:space="preserve"> is a </w:t>
      </w:r>
      <w:r w:rsidR="00207CA7">
        <w:t>Windows</w:t>
      </w:r>
      <w:r w:rsidRPr="00C85CEF">
        <w:t xml:space="preserve"> machine</w:t>
      </w:r>
      <w:r>
        <w:t xml:space="preserve"> and is outside the scope of this report.</w:t>
      </w:r>
    </w:p>
    <w:p w14:paraId="60A65E61" w14:textId="7773F69D" w:rsidR="00555104" w:rsidRDefault="00555104">
      <w:pPr>
        <w:pStyle w:val="ListParagraph"/>
        <w:numPr>
          <w:ilvl w:val="0"/>
          <w:numId w:val="6"/>
        </w:numPr>
        <w:pBdr>
          <w:left w:val="single" w:sz="4" w:space="4" w:color="auto"/>
        </w:pBdr>
        <w:spacing w:line="276" w:lineRule="auto"/>
        <w:jc w:val="both"/>
      </w:pPr>
      <w:r w:rsidRPr="00555104">
        <w:t xml:space="preserve"> </w:t>
      </w:r>
      <w:r w:rsidRPr="00555104">
        <w:rPr>
          <w:b/>
          <w:bCs/>
        </w:rPr>
        <w:t>Host 192.168.0.210</w:t>
      </w:r>
      <w:r w:rsidRPr="00555104">
        <w:t xml:space="preserve"> is a Linux system offering OpenSSH 6.6.1p1 on port 22, rpcbind on port 111 and NFS services on port 2049</w:t>
      </w:r>
      <w:r w:rsidR="00D55E73">
        <w:t xml:space="preserve"> and will </w:t>
      </w:r>
      <w:r w:rsidR="0007543C">
        <w:t>now be</w:t>
      </w:r>
      <w:r w:rsidR="00D55E73">
        <w:t xml:space="preserve"> referred to as PC 1.</w:t>
      </w:r>
    </w:p>
    <w:p w14:paraId="44349D94" w14:textId="5A55B155" w:rsidR="00235558" w:rsidRDefault="00555104">
      <w:pPr>
        <w:pStyle w:val="ListParagraph"/>
        <w:numPr>
          <w:ilvl w:val="0"/>
          <w:numId w:val="6"/>
        </w:numPr>
        <w:pBdr>
          <w:left w:val="single" w:sz="4" w:space="4" w:color="auto"/>
        </w:pBdr>
        <w:spacing w:line="276" w:lineRule="auto"/>
        <w:jc w:val="both"/>
      </w:pPr>
      <w:r w:rsidRPr="00A432F9">
        <w:rPr>
          <w:b/>
          <w:bCs/>
        </w:rPr>
        <w:t>Host 192.168.0.</w:t>
      </w:r>
      <w:r>
        <w:rPr>
          <w:b/>
          <w:bCs/>
        </w:rPr>
        <w:t>200</w:t>
      </w:r>
      <w:r w:rsidRPr="00A432F9">
        <w:t xml:space="preserve"> is the host Kali machine enumerated in section 3.1</w:t>
      </w:r>
    </w:p>
    <w:p w14:paraId="79DD6CC0" w14:textId="77777777" w:rsidR="00235558" w:rsidRDefault="00235558" w:rsidP="0070732D">
      <w:pPr>
        <w:spacing w:line="276" w:lineRule="auto"/>
        <w:jc w:val="both"/>
      </w:pPr>
    </w:p>
    <w:p w14:paraId="3DF9719D" w14:textId="77777777" w:rsidR="0070732D" w:rsidRDefault="0070732D" w:rsidP="0070732D">
      <w:pPr>
        <w:spacing w:line="276" w:lineRule="auto"/>
        <w:jc w:val="both"/>
      </w:pPr>
    </w:p>
    <w:p w14:paraId="5E8F58D2" w14:textId="1EA3C050" w:rsidR="0008060A" w:rsidRDefault="00235558" w:rsidP="00C04E66">
      <w:pPr>
        <w:pStyle w:val="Heading2"/>
      </w:pPr>
      <w:bookmarkStart w:id="36" w:name="_Toc185981718"/>
      <w:r>
        <w:lastRenderedPageBreak/>
        <w:t>Enumeration Of PC 1</w:t>
      </w:r>
      <w:r w:rsidR="00E56552">
        <w:t xml:space="preserve"> </w:t>
      </w:r>
      <w:r w:rsidR="009134F8">
        <w:t>(</w:t>
      </w:r>
      <w:r w:rsidR="00E56552">
        <w:t>192.168.0.2</w:t>
      </w:r>
      <w:r w:rsidR="00EF57CC">
        <w:t>10</w:t>
      </w:r>
      <w:r w:rsidR="009134F8">
        <w:t>)</w:t>
      </w:r>
      <w:bookmarkEnd w:id="36"/>
    </w:p>
    <w:p w14:paraId="3F7B498F" w14:textId="5C61A754" w:rsidR="0008060A" w:rsidRDefault="0008060A" w:rsidP="0008060A">
      <w:pPr>
        <w:pStyle w:val="Heading3"/>
      </w:pPr>
      <w:bookmarkStart w:id="37" w:name="_Toc185981719"/>
      <w:r w:rsidRPr="0008060A">
        <w:t>Network File System</w:t>
      </w:r>
      <w:r>
        <w:t xml:space="preserve"> (NFS)</w:t>
      </w:r>
      <w:r w:rsidR="00F4498C">
        <w:t xml:space="preserve"> enumeration</w:t>
      </w:r>
      <w:r>
        <w:t xml:space="preserve"> &amp; Shadow file extraction</w:t>
      </w:r>
      <w:bookmarkEnd w:id="37"/>
    </w:p>
    <w:p w14:paraId="74C7286F" w14:textId="77777777" w:rsidR="0008060A" w:rsidRDefault="0008060A" w:rsidP="0008060A"/>
    <w:p w14:paraId="324DADDC" w14:textId="0841A300" w:rsidR="0046466F" w:rsidRDefault="00DF2497" w:rsidP="0008060A">
      <w:r>
        <w:t xml:space="preserve">During the enumeration phase of Router 1, PC 1(192.168.0.210) was identified and was advertising </w:t>
      </w:r>
      <w:r w:rsidR="00D23981">
        <w:t>an NFS share; NFS</w:t>
      </w:r>
      <w:r>
        <w:t xml:space="preserve"> (Network File </w:t>
      </w:r>
      <w:r w:rsidR="00D23981">
        <w:t>System) is</w:t>
      </w:r>
      <w:r>
        <w:t xml:space="preserve"> a protocol that allows users to access files over a network.</w:t>
      </w:r>
    </w:p>
    <w:p w14:paraId="58ACEC74" w14:textId="546471C9" w:rsidR="00DF2497" w:rsidRDefault="0046466F" w:rsidP="0008060A">
      <w:r>
        <w:t>To identify and interact with the advertised file share, the following steps were followed:</w:t>
      </w:r>
      <w:r w:rsidR="00DF2497">
        <w:t xml:space="preserve"> </w:t>
      </w:r>
    </w:p>
    <w:p w14:paraId="0EEB1447" w14:textId="53C54190" w:rsidR="00DF2497" w:rsidRDefault="00DF2497" w:rsidP="0008060A">
      <w:r>
        <w:t xml:space="preserve">Using the Kali machine (192.168.0.200), the tester made a directory, as illustrated in </w:t>
      </w:r>
      <w:r>
        <w:fldChar w:fldCharType="begin"/>
      </w:r>
      <w:r>
        <w:instrText xml:space="preserve"> REF _Ref185284173 \h </w:instrText>
      </w:r>
      <w:r>
        <w:fldChar w:fldCharType="separate"/>
      </w:r>
      <w:r>
        <w:t xml:space="preserve">Figure </w:t>
      </w:r>
      <w:r>
        <w:rPr>
          <w:noProof/>
        </w:rPr>
        <w:t>5</w:t>
      </w:r>
      <w:r>
        <w:fldChar w:fldCharType="end"/>
      </w:r>
      <w:r>
        <w:t xml:space="preserve"> </w:t>
      </w:r>
    </w:p>
    <w:p w14:paraId="17B255DF" w14:textId="77777777" w:rsidR="00B949D2" w:rsidRDefault="00B949D2" w:rsidP="0008060A"/>
    <w:p w14:paraId="18394CB7" w14:textId="77777777" w:rsidR="00DF2497" w:rsidRDefault="00DF2497" w:rsidP="00DF2497">
      <w:pPr>
        <w:keepNext/>
        <w:jc w:val="center"/>
      </w:pPr>
      <w:r>
        <w:rPr>
          <w:rFonts w:ascii="Arial" w:hAnsi="Arial" w:cs="Arial"/>
          <w:noProof/>
          <w:color w:val="000000"/>
          <w:bdr w:val="none" w:sz="0" w:space="0" w:color="auto" w:frame="1"/>
        </w:rPr>
        <w:drawing>
          <wp:inline distT="0" distB="0" distL="0" distR="0" wp14:anchorId="25A0CEA6" wp14:editId="25248774">
            <wp:extent cx="2622550" cy="336550"/>
            <wp:effectExtent l="0" t="0" r="6350" b="6350"/>
            <wp:docPr id="1396896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2550" cy="336550"/>
                    </a:xfrm>
                    <a:prstGeom prst="rect">
                      <a:avLst/>
                    </a:prstGeom>
                    <a:noFill/>
                    <a:ln>
                      <a:noFill/>
                    </a:ln>
                  </pic:spPr>
                </pic:pic>
              </a:graphicData>
            </a:graphic>
          </wp:inline>
        </w:drawing>
      </w:r>
    </w:p>
    <w:p w14:paraId="0EBF9A5A" w14:textId="0164E2BA" w:rsidR="00203F23" w:rsidRDefault="00DF2497" w:rsidP="005856C3">
      <w:pPr>
        <w:pStyle w:val="Caption"/>
      </w:pPr>
      <w:bookmarkStart w:id="38" w:name="_Ref185284173"/>
      <w:r>
        <w:t xml:space="preserve">Figure </w:t>
      </w:r>
      <w:r w:rsidR="00F643F0">
        <w:fldChar w:fldCharType="begin"/>
      </w:r>
      <w:r w:rsidR="00F643F0">
        <w:instrText xml:space="preserve"> SEQ Figure \* ARABIC </w:instrText>
      </w:r>
      <w:r w:rsidR="00F643F0">
        <w:fldChar w:fldCharType="separate"/>
      </w:r>
      <w:r w:rsidR="00F643F0">
        <w:rPr>
          <w:noProof/>
        </w:rPr>
        <w:t>5</w:t>
      </w:r>
      <w:r w:rsidR="00F643F0">
        <w:rPr>
          <w:noProof/>
        </w:rPr>
        <w:fldChar w:fldCharType="end"/>
      </w:r>
      <w:bookmarkEnd w:id="38"/>
      <w:r>
        <w:t>: mkdir</w:t>
      </w:r>
    </w:p>
    <w:p w14:paraId="1FDE1378" w14:textId="296DA428" w:rsidR="00624F4B" w:rsidRPr="00624F4B" w:rsidRDefault="00624F4B" w:rsidP="00624F4B"/>
    <w:p w14:paraId="483D081C" w14:textId="3EC53576" w:rsidR="00203F23" w:rsidRDefault="00203F23" w:rsidP="0008060A">
      <w:r w:rsidRPr="00203F23">
        <w:t>To identify and interact with the share, the following steps were executed</w:t>
      </w:r>
      <w:r w:rsidR="007F50FA">
        <w:t>; the</w:t>
      </w:r>
      <w:r>
        <w:t xml:space="preserve"> complete commands used </w:t>
      </w:r>
      <w:r w:rsidR="007F50FA">
        <w:t>are</w:t>
      </w:r>
      <w:r>
        <w:t xml:space="preserve"> illustrated in </w:t>
      </w:r>
      <w:r>
        <w:fldChar w:fldCharType="begin"/>
      </w:r>
      <w:r>
        <w:instrText xml:space="preserve"> REF _Ref185284685 \h </w:instrText>
      </w:r>
      <w:r>
        <w:fldChar w:fldCharType="separate"/>
      </w:r>
      <w:r>
        <w:t xml:space="preserve">Figure </w:t>
      </w:r>
      <w:r>
        <w:rPr>
          <w:noProof/>
        </w:rPr>
        <w:t>6</w:t>
      </w:r>
      <w:r>
        <w:fldChar w:fldCharType="end"/>
      </w:r>
      <w:r w:rsidRPr="00203F23">
        <w:t>:</w:t>
      </w:r>
    </w:p>
    <w:p w14:paraId="7631F201" w14:textId="35990590" w:rsidR="00612254" w:rsidRDefault="00612254">
      <w:pPr>
        <w:pStyle w:val="ListParagraph"/>
        <w:numPr>
          <w:ilvl w:val="0"/>
          <w:numId w:val="18"/>
        </w:numPr>
        <w:pBdr>
          <w:left w:val="single" w:sz="4" w:space="4" w:color="auto"/>
        </w:pBdr>
      </w:pPr>
      <w:r w:rsidRPr="00612254">
        <w:t xml:space="preserve">The </w:t>
      </w:r>
      <w:r w:rsidR="00203F23" w:rsidRPr="0049628E">
        <w:rPr>
          <w:highlight w:val="darkGray"/>
        </w:rPr>
        <w:t>show mount</w:t>
      </w:r>
      <w:r w:rsidRPr="00612254">
        <w:t xml:space="preserve"> command was used to list directories from PC 1.</w:t>
      </w:r>
    </w:p>
    <w:p w14:paraId="18B7BDF4" w14:textId="343B02D6" w:rsidR="003A576F" w:rsidRDefault="003A576F">
      <w:pPr>
        <w:pStyle w:val="ListParagraph"/>
        <w:numPr>
          <w:ilvl w:val="0"/>
          <w:numId w:val="18"/>
        </w:numPr>
        <w:pBdr>
          <w:left w:val="single" w:sz="4" w:space="4" w:color="auto"/>
        </w:pBdr>
      </w:pPr>
      <w:r>
        <w:t>The /etc directory was found to be accessible and was mounted locally via the NFS protocol.</w:t>
      </w:r>
    </w:p>
    <w:p w14:paraId="7B9DA21F" w14:textId="77777777" w:rsidR="0049628E" w:rsidRDefault="0049628E" w:rsidP="0049628E">
      <w:pPr>
        <w:keepNext/>
        <w:pBdr>
          <w:left w:val="single" w:sz="4" w:space="4" w:color="auto"/>
        </w:pBdr>
        <w:ind w:left="360"/>
      </w:pPr>
      <w:r>
        <w:rPr>
          <w:noProof/>
          <w:bdr w:val="none" w:sz="0" w:space="0" w:color="auto" w:frame="1"/>
        </w:rPr>
        <w:drawing>
          <wp:inline distT="0" distB="0" distL="0" distR="0" wp14:anchorId="456DB1C7" wp14:editId="45BD7AC0">
            <wp:extent cx="5943600" cy="806450"/>
            <wp:effectExtent l="0" t="0" r="0" b="0"/>
            <wp:docPr id="488486200" name="Picture 7" descr="A screen shot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40402" name="Picture 7" descr="A screen shot of numbers and letter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06450"/>
                    </a:xfrm>
                    <a:prstGeom prst="rect">
                      <a:avLst/>
                    </a:prstGeom>
                    <a:noFill/>
                    <a:ln>
                      <a:noFill/>
                    </a:ln>
                  </pic:spPr>
                </pic:pic>
              </a:graphicData>
            </a:graphic>
          </wp:inline>
        </w:drawing>
      </w:r>
    </w:p>
    <w:p w14:paraId="018099A5" w14:textId="1EE8BDDA" w:rsidR="0049628E" w:rsidRDefault="0049628E"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6</w:t>
      </w:r>
      <w:r w:rsidR="00F643F0">
        <w:rPr>
          <w:noProof/>
        </w:rPr>
        <w:fldChar w:fldCharType="end"/>
      </w:r>
      <w:r>
        <w:t>: complete the command list</w:t>
      </w:r>
    </w:p>
    <w:p w14:paraId="32ADAFBB" w14:textId="23BE9973" w:rsidR="00BC0C96" w:rsidRDefault="00A2215F" w:rsidP="00BC0C96">
      <w:r>
        <w:t xml:space="preserve">The tester used the command </w:t>
      </w:r>
      <w:r w:rsidRPr="00A2215F">
        <w:rPr>
          <w:highlight w:val="darkGray"/>
        </w:rPr>
        <w:t>ls -l</w:t>
      </w:r>
      <w:r>
        <w:t xml:space="preserve"> to list all files in the /etc directory of PC 1, as illustrated in </w:t>
      </w:r>
      <w:r>
        <w:fldChar w:fldCharType="begin"/>
      </w:r>
      <w:r>
        <w:instrText xml:space="preserve"> REF _Ref185285231 \h </w:instrText>
      </w:r>
      <w:r>
        <w:fldChar w:fldCharType="separate"/>
      </w:r>
      <w:r>
        <w:t xml:space="preserve">Figure </w:t>
      </w:r>
      <w:r>
        <w:rPr>
          <w:noProof/>
        </w:rPr>
        <w:t>7</w:t>
      </w:r>
      <w:r>
        <w:fldChar w:fldCharType="end"/>
      </w:r>
      <w:r>
        <w:t>.</w:t>
      </w:r>
    </w:p>
    <w:p w14:paraId="54394C89" w14:textId="77777777" w:rsidR="00BC0C96" w:rsidRDefault="00BC0C96" w:rsidP="00BC0C96">
      <w:pPr>
        <w:keepNext/>
        <w:jc w:val="center"/>
      </w:pPr>
      <w:r>
        <w:rPr>
          <w:rFonts w:ascii="Arial" w:hAnsi="Arial" w:cs="Arial"/>
          <w:noProof/>
          <w:color w:val="000000"/>
          <w:bdr w:val="none" w:sz="0" w:space="0" w:color="auto" w:frame="1"/>
        </w:rPr>
        <w:drawing>
          <wp:inline distT="0" distB="0" distL="0" distR="0" wp14:anchorId="4135E2FF" wp14:editId="5BC4B6F6">
            <wp:extent cx="4219575" cy="2122861"/>
            <wp:effectExtent l="0" t="0" r="0" b="0"/>
            <wp:docPr id="128275150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51507" name="Picture 8"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150" cy="2133212"/>
                    </a:xfrm>
                    <a:prstGeom prst="rect">
                      <a:avLst/>
                    </a:prstGeom>
                    <a:noFill/>
                    <a:ln>
                      <a:noFill/>
                    </a:ln>
                  </pic:spPr>
                </pic:pic>
              </a:graphicData>
            </a:graphic>
          </wp:inline>
        </w:drawing>
      </w:r>
    </w:p>
    <w:p w14:paraId="20360187" w14:textId="0F8EF7C0" w:rsidR="00BC0C96" w:rsidRDefault="00BC0C96" w:rsidP="005856C3">
      <w:pPr>
        <w:pStyle w:val="Caption"/>
      </w:pPr>
      <w:bookmarkStart w:id="39" w:name="_Ref185285231"/>
      <w:r>
        <w:t xml:space="preserve">Figure </w:t>
      </w:r>
      <w:r w:rsidR="00F643F0">
        <w:fldChar w:fldCharType="begin"/>
      </w:r>
      <w:r w:rsidR="00F643F0">
        <w:instrText xml:space="preserve"> SEQ Figure \* ARABIC </w:instrText>
      </w:r>
      <w:r w:rsidR="00F643F0">
        <w:fldChar w:fldCharType="separate"/>
      </w:r>
      <w:r w:rsidR="00F643F0">
        <w:rPr>
          <w:noProof/>
        </w:rPr>
        <w:t>7</w:t>
      </w:r>
      <w:r w:rsidR="00F643F0">
        <w:rPr>
          <w:noProof/>
        </w:rPr>
        <w:fldChar w:fldCharType="end"/>
      </w:r>
      <w:bookmarkEnd w:id="39"/>
      <w:r>
        <w:t>: contents of /etc directory</w:t>
      </w:r>
    </w:p>
    <w:p w14:paraId="1EF55AC2" w14:textId="601B50E6" w:rsidR="00640D26" w:rsidRPr="00640D26" w:rsidRDefault="00640D26" w:rsidP="00640D26">
      <w:pPr>
        <w:pStyle w:val="Heading4"/>
      </w:pPr>
      <w:r>
        <w:lastRenderedPageBreak/>
        <w:t>Extraction of shadow file</w:t>
      </w:r>
    </w:p>
    <w:p w14:paraId="36D66DD0" w14:textId="654A0AE4" w:rsidR="0049628E" w:rsidRDefault="0049628E" w:rsidP="0049628E">
      <w:pPr>
        <w:pStyle w:val="ListParagraph"/>
        <w:keepNext/>
      </w:pPr>
    </w:p>
    <w:p w14:paraId="44FE8298" w14:textId="56927E1F" w:rsidR="00B13CF2" w:rsidRDefault="00BC0C96">
      <w:pPr>
        <w:pStyle w:val="ListParagraph"/>
        <w:numPr>
          <w:ilvl w:val="0"/>
          <w:numId w:val="18"/>
        </w:numPr>
        <w:pBdr>
          <w:left w:val="single" w:sz="4" w:space="4" w:color="auto"/>
        </w:pBdr>
      </w:pPr>
      <w:r>
        <w:t>With access to the NFS share, the shadow file was</w:t>
      </w:r>
      <w:r w:rsidR="00B13CF2">
        <w:t xml:space="preserve"> obtained; the contents </w:t>
      </w:r>
      <w:r w:rsidR="005D723D">
        <w:t>are shown</w:t>
      </w:r>
      <w:r w:rsidR="00B13CF2">
        <w:t xml:space="preserve"> in </w:t>
      </w:r>
      <w:r w:rsidR="00B13CF2">
        <w:fldChar w:fldCharType="begin"/>
      </w:r>
      <w:r w:rsidR="00B13CF2">
        <w:instrText xml:space="preserve"> REF _Ref185285523 \h </w:instrText>
      </w:r>
      <w:r w:rsidR="00B13CF2">
        <w:fldChar w:fldCharType="separate"/>
      </w:r>
      <w:r w:rsidR="00B13CF2">
        <w:t xml:space="preserve">Figure </w:t>
      </w:r>
      <w:r w:rsidR="00B13CF2">
        <w:rPr>
          <w:noProof/>
        </w:rPr>
        <w:t>8</w:t>
      </w:r>
      <w:r w:rsidR="00B13CF2">
        <w:fldChar w:fldCharType="end"/>
      </w:r>
      <w:r w:rsidR="00B13CF2">
        <w:t xml:space="preserve">. </w:t>
      </w:r>
    </w:p>
    <w:p w14:paraId="5ACCF91B" w14:textId="77777777" w:rsidR="00B13CF2" w:rsidRDefault="00B13CF2" w:rsidP="00B13CF2">
      <w:pPr>
        <w:keepNext/>
        <w:pBdr>
          <w:left w:val="single" w:sz="4" w:space="4" w:color="auto"/>
        </w:pBdr>
        <w:ind w:left="360"/>
        <w:jc w:val="center"/>
      </w:pPr>
      <w:r>
        <w:rPr>
          <w:rFonts w:ascii="Arial" w:hAnsi="Arial" w:cs="Arial"/>
          <w:noProof/>
          <w:color w:val="000000"/>
          <w:bdr w:val="none" w:sz="0" w:space="0" w:color="auto" w:frame="1"/>
        </w:rPr>
        <w:drawing>
          <wp:inline distT="0" distB="0" distL="0" distR="0" wp14:anchorId="69C42727" wp14:editId="2A3424D0">
            <wp:extent cx="5943600" cy="3830320"/>
            <wp:effectExtent l="0" t="0" r="0" b="0"/>
            <wp:docPr id="654426692" name="Picture 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26692" name="Picture 10" descr="A screen 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30320"/>
                    </a:xfrm>
                    <a:prstGeom prst="rect">
                      <a:avLst/>
                    </a:prstGeom>
                    <a:noFill/>
                    <a:ln>
                      <a:noFill/>
                    </a:ln>
                  </pic:spPr>
                </pic:pic>
              </a:graphicData>
            </a:graphic>
          </wp:inline>
        </w:drawing>
      </w:r>
    </w:p>
    <w:p w14:paraId="768791B0" w14:textId="74494F65" w:rsidR="00B13CF2" w:rsidRDefault="00B13CF2" w:rsidP="005856C3">
      <w:pPr>
        <w:pStyle w:val="Caption"/>
      </w:pPr>
      <w:bookmarkStart w:id="40" w:name="_Ref185285523"/>
      <w:r>
        <w:t xml:space="preserve">Figure </w:t>
      </w:r>
      <w:r w:rsidR="00F643F0">
        <w:fldChar w:fldCharType="begin"/>
      </w:r>
      <w:r w:rsidR="00F643F0">
        <w:instrText xml:space="preserve"> SEQ Figure \* ARABIC </w:instrText>
      </w:r>
      <w:r w:rsidR="00F643F0">
        <w:fldChar w:fldCharType="separate"/>
      </w:r>
      <w:r w:rsidR="00F643F0">
        <w:rPr>
          <w:noProof/>
        </w:rPr>
        <w:t>8</w:t>
      </w:r>
      <w:r w:rsidR="00F643F0">
        <w:rPr>
          <w:noProof/>
        </w:rPr>
        <w:fldChar w:fldCharType="end"/>
      </w:r>
      <w:bookmarkEnd w:id="40"/>
      <w:r>
        <w:t>: shadow file contents</w:t>
      </w:r>
    </w:p>
    <w:p w14:paraId="1FF62203" w14:textId="028C9819" w:rsidR="00BC0C96" w:rsidRDefault="00E77713">
      <w:pPr>
        <w:pStyle w:val="ListParagraph"/>
        <w:numPr>
          <w:ilvl w:val="0"/>
          <w:numId w:val="18"/>
        </w:numPr>
        <w:pBdr>
          <w:left w:val="single" w:sz="4" w:space="4" w:color="auto"/>
        </w:pBdr>
      </w:pPr>
      <w:r>
        <w:t xml:space="preserve"> </w:t>
      </w:r>
      <w:r w:rsidR="006A2DDB">
        <w:t xml:space="preserve">The tester then </w:t>
      </w:r>
      <w:r w:rsidR="00BC0C96">
        <w:t>extracted</w:t>
      </w:r>
      <w:r w:rsidR="00D00A84">
        <w:t xml:space="preserve"> the shadow file</w:t>
      </w:r>
      <w:r w:rsidR="00BC0C96">
        <w:t xml:space="preserve"> from the mounted directory, </w:t>
      </w:r>
      <w:r w:rsidR="00DA5242">
        <w:t xml:space="preserve">as shown in </w:t>
      </w:r>
      <w:r w:rsidR="007727DB">
        <w:fldChar w:fldCharType="begin"/>
      </w:r>
      <w:r w:rsidR="007727DB">
        <w:instrText xml:space="preserve"> REF _Ref185285343 \h </w:instrText>
      </w:r>
      <w:r w:rsidR="007727DB">
        <w:fldChar w:fldCharType="separate"/>
      </w:r>
      <w:r w:rsidR="007727DB">
        <w:t xml:space="preserve">Figure </w:t>
      </w:r>
      <w:r w:rsidR="007727DB">
        <w:rPr>
          <w:noProof/>
        </w:rPr>
        <w:t>9</w:t>
      </w:r>
      <w:r w:rsidR="007727DB">
        <w:fldChar w:fldCharType="end"/>
      </w:r>
      <w:r w:rsidR="007727DB">
        <w:t xml:space="preserve"> below.</w:t>
      </w:r>
    </w:p>
    <w:p w14:paraId="77FA99B9" w14:textId="77777777" w:rsidR="00DA5242" w:rsidRDefault="00DA5242" w:rsidP="00DA5242">
      <w:pPr>
        <w:keepNext/>
        <w:pBdr>
          <w:left w:val="single" w:sz="4" w:space="4" w:color="auto"/>
        </w:pBdr>
        <w:ind w:left="360"/>
        <w:jc w:val="center"/>
      </w:pPr>
      <w:r>
        <w:rPr>
          <w:rFonts w:ascii="Arial" w:hAnsi="Arial" w:cs="Arial"/>
          <w:noProof/>
          <w:color w:val="000000"/>
          <w:bdr w:val="none" w:sz="0" w:space="0" w:color="auto" w:frame="1"/>
        </w:rPr>
        <w:drawing>
          <wp:inline distT="0" distB="0" distL="0" distR="0" wp14:anchorId="54107D71" wp14:editId="7711E3F8">
            <wp:extent cx="5524500" cy="161621"/>
            <wp:effectExtent l="0" t="0" r="0" b="0"/>
            <wp:docPr id="13351660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95794" cy="166632"/>
                    </a:xfrm>
                    <a:prstGeom prst="rect">
                      <a:avLst/>
                    </a:prstGeom>
                    <a:noFill/>
                    <a:ln>
                      <a:noFill/>
                    </a:ln>
                  </pic:spPr>
                </pic:pic>
              </a:graphicData>
            </a:graphic>
          </wp:inline>
        </w:drawing>
      </w:r>
    </w:p>
    <w:p w14:paraId="3E0CDC48" w14:textId="2B45ED24" w:rsidR="0070732D" w:rsidRDefault="00DA5242" w:rsidP="005856C3">
      <w:pPr>
        <w:pStyle w:val="Caption"/>
      </w:pPr>
      <w:bookmarkStart w:id="41" w:name="_Ref185285343"/>
      <w:r>
        <w:t xml:space="preserve">Figure </w:t>
      </w:r>
      <w:r w:rsidR="00F643F0">
        <w:fldChar w:fldCharType="begin"/>
      </w:r>
      <w:r w:rsidR="00F643F0">
        <w:instrText xml:space="preserve"> SEQ Figure \* ARABIC </w:instrText>
      </w:r>
      <w:r w:rsidR="00F643F0">
        <w:fldChar w:fldCharType="separate"/>
      </w:r>
      <w:r w:rsidR="00F643F0">
        <w:rPr>
          <w:noProof/>
        </w:rPr>
        <w:t>9</w:t>
      </w:r>
      <w:r w:rsidR="00F643F0">
        <w:rPr>
          <w:noProof/>
        </w:rPr>
        <w:fldChar w:fldCharType="end"/>
      </w:r>
      <w:bookmarkEnd w:id="41"/>
      <w:r>
        <w:t>: shadow file extraction</w:t>
      </w:r>
    </w:p>
    <w:p w14:paraId="0C9FE2ED" w14:textId="4D98B934" w:rsidR="00B13CF2" w:rsidRDefault="00F31DD1" w:rsidP="00F31DD1">
      <w:pPr>
        <w:pStyle w:val="Heading4"/>
      </w:pPr>
      <w:r>
        <w:t xml:space="preserve">Crackling the shadow file with </w:t>
      </w:r>
      <w:r w:rsidR="00AE3DBE" w:rsidRPr="00AE3DBE">
        <w:t>John the Ripper</w:t>
      </w:r>
    </w:p>
    <w:p w14:paraId="48DAFE00" w14:textId="77777777" w:rsidR="00AC03DA" w:rsidRDefault="00AC03DA" w:rsidP="00996091"/>
    <w:p w14:paraId="060408B4" w14:textId="461EF438" w:rsidR="00996091" w:rsidRPr="00996091" w:rsidRDefault="00751A50" w:rsidP="00996091">
      <w:r>
        <w:t>The shadow file was cracked using John the Ripper to obtain user credentials</w:t>
      </w:r>
      <w:r w:rsidR="00996091">
        <w:t xml:space="preserve">, </w:t>
      </w:r>
      <w:r w:rsidR="00E046F5">
        <w:t xml:space="preserve">and </w:t>
      </w:r>
      <w:r w:rsidR="008B06AC">
        <w:t>t</w:t>
      </w:r>
      <w:r w:rsidR="008B06AC" w:rsidRPr="008B06AC">
        <w:t>he rockyou.txt wordlist was used due to its large number of common passwords.</w:t>
      </w:r>
    </w:p>
    <w:p w14:paraId="1D873724" w14:textId="77777777" w:rsidR="00A94513" w:rsidRDefault="0050178E" w:rsidP="00A94513">
      <w:pPr>
        <w:keepNext/>
        <w:jc w:val="center"/>
      </w:pPr>
      <w:r>
        <w:rPr>
          <w:rFonts w:ascii="Arial" w:hAnsi="Arial" w:cs="Arial"/>
          <w:noProof/>
          <w:color w:val="000000"/>
          <w:bdr w:val="none" w:sz="0" w:space="0" w:color="auto" w:frame="1"/>
        </w:rPr>
        <w:drawing>
          <wp:inline distT="0" distB="0" distL="0" distR="0" wp14:anchorId="62C027B7" wp14:editId="44E6876E">
            <wp:extent cx="4552950" cy="828870"/>
            <wp:effectExtent l="0" t="0" r="0" b="9525"/>
            <wp:docPr id="1890985796" name="Picture 1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5796" name="Picture 11" descr="A computer screen with white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00580" cy="837541"/>
                    </a:xfrm>
                    <a:prstGeom prst="rect">
                      <a:avLst/>
                    </a:prstGeom>
                    <a:noFill/>
                    <a:ln>
                      <a:noFill/>
                    </a:ln>
                  </pic:spPr>
                </pic:pic>
              </a:graphicData>
            </a:graphic>
          </wp:inline>
        </w:drawing>
      </w:r>
    </w:p>
    <w:p w14:paraId="1A7ECB83" w14:textId="0C847BBA" w:rsidR="0050178E" w:rsidRDefault="00A94513"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10</w:t>
      </w:r>
      <w:r w:rsidR="00F643F0">
        <w:rPr>
          <w:noProof/>
        </w:rPr>
        <w:fldChar w:fldCharType="end"/>
      </w:r>
      <w:r>
        <w:t>: command user (</w:t>
      </w:r>
      <w:r w:rsidR="00E046F5">
        <w:t>John</w:t>
      </w:r>
      <w:r>
        <w:t xml:space="preserve"> the </w:t>
      </w:r>
      <w:r w:rsidR="00AC03DA">
        <w:t>Ripper</w:t>
      </w:r>
      <w:r>
        <w:t>)</w:t>
      </w:r>
    </w:p>
    <w:p w14:paraId="721D8252" w14:textId="711D8915" w:rsidR="00AC03DA" w:rsidRDefault="00AC03DA" w:rsidP="00AC03DA">
      <w:r>
        <w:lastRenderedPageBreak/>
        <w:t xml:space="preserve">The shadow file contained a hash for the user xadmin, which was successfully cracked. The recovered credentials are as follows it is also illustrated in </w:t>
      </w:r>
      <w:r>
        <w:fldChar w:fldCharType="begin"/>
      </w:r>
      <w:r>
        <w:instrText xml:space="preserve"> REF _Ref185285974 \h </w:instrText>
      </w:r>
      <w:r>
        <w:fldChar w:fldCharType="separate"/>
      </w:r>
      <w:r>
        <w:t xml:space="preserve">Figure </w:t>
      </w:r>
      <w:r>
        <w:rPr>
          <w:noProof/>
        </w:rPr>
        <w:t>11</w:t>
      </w:r>
      <w:r>
        <w:fldChar w:fldCharType="end"/>
      </w:r>
      <w:r>
        <w:t>:</w:t>
      </w:r>
    </w:p>
    <w:p w14:paraId="6346336C" w14:textId="77777777" w:rsidR="00AC03DA" w:rsidRDefault="00AC03DA">
      <w:pPr>
        <w:pStyle w:val="ListParagraph"/>
        <w:numPr>
          <w:ilvl w:val="0"/>
          <w:numId w:val="18"/>
        </w:numPr>
        <w:pBdr>
          <w:left w:val="single" w:sz="4" w:space="4" w:color="auto"/>
        </w:pBdr>
      </w:pPr>
      <w:r>
        <w:t>Username: xadmin</w:t>
      </w:r>
    </w:p>
    <w:p w14:paraId="554F4773" w14:textId="38FB4AE7" w:rsidR="00BC5BDE" w:rsidRDefault="00AC03DA">
      <w:pPr>
        <w:pStyle w:val="ListParagraph"/>
        <w:numPr>
          <w:ilvl w:val="0"/>
          <w:numId w:val="18"/>
        </w:numPr>
        <w:pBdr>
          <w:left w:val="single" w:sz="4" w:space="4" w:color="auto"/>
        </w:pBdr>
      </w:pPr>
      <w:r>
        <w:t>Password: plums</w:t>
      </w:r>
    </w:p>
    <w:p w14:paraId="14028701" w14:textId="77777777" w:rsidR="00952CE7" w:rsidRDefault="00AC03DA" w:rsidP="00952CE7">
      <w:pPr>
        <w:keepNext/>
        <w:pBdr>
          <w:left w:val="single" w:sz="4" w:space="4" w:color="auto"/>
        </w:pBdr>
        <w:ind w:left="360"/>
      </w:pPr>
      <w:r>
        <w:rPr>
          <w:noProof/>
          <w:bdr w:val="none" w:sz="0" w:space="0" w:color="auto" w:frame="1"/>
        </w:rPr>
        <w:drawing>
          <wp:inline distT="0" distB="0" distL="0" distR="0" wp14:anchorId="3E21C685" wp14:editId="30C9C0F2">
            <wp:extent cx="5276850" cy="400050"/>
            <wp:effectExtent l="0" t="0" r="0" b="0"/>
            <wp:docPr id="1803199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6850" cy="400050"/>
                    </a:xfrm>
                    <a:prstGeom prst="rect">
                      <a:avLst/>
                    </a:prstGeom>
                    <a:noFill/>
                    <a:ln>
                      <a:noFill/>
                    </a:ln>
                  </pic:spPr>
                </pic:pic>
              </a:graphicData>
            </a:graphic>
          </wp:inline>
        </w:drawing>
      </w:r>
    </w:p>
    <w:p w14:paraId="03ACCFCD" w14:textId="22217BC1" w:rsidR="00AC03DA" w:rsidRDefault="00952CE7"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11</w:t>
      </w:r>
      <w:r w:rsidR="00F643F0">
        <w:rPr>
          <w:noProof/>
        </w:rPr>
        <w:fldChar w:fldCharType="end"/>
      </w:r>
      <w:r>
        <w:t>: cracked password</w:t>
      </w:r>
    </w:p>
    <w:p w14:paraId="7409C89D" w14:textId="76CB3E65" w:rsidR="00CF1C36" w:rsidRDefault="004E118F" w:rsidP="00E301F2">
      <w:pPr>
        <w:pStyle w:val="Heading4"/>
      </w:pPr>
      <w:r>
        <w:t xml:space="preserve">Gaining Access </w:t>
      </w:r>
      <w:r w:rsidR="001918EA">
        <w:t>Initial access</w:t>
      </w:r>
      <w:r>
        <w:t xml:space="preserve"> via SSH</w:t>
      </w:r>
    </w:p>
    <w:p w14:paraId="3A79F04A" w14:textId="77777777" w:rsidR="00CF1C36" w:rsidRDefault="00CF1C36" w:rsidP="00E301F2"/>
    <w:p w14:paraId="19F1A3FC" w14:textId="326B9347" w:rsidR="000D701F" w:rsidRPr="00E301F2" w:rsidRDefault="000D701F" w:rsidP="00E301F2">
      <w:r>
        <w:t>With the cracked user credentials,</w:t>
      </w:r>
      <w:r w:rsidR="00D712AF">
        <w:t xml:space="preserve"> an SSH connection was established, as the user xadmin</w:t>
      </w:r>
      <w:r w:rsidR="00194C06">
        <w:t xml:space="preserve"> using the command </w:t>
      </w:r>
      <w:r w:rsidR="00194C06" w:rsidRPr="0029342E">
        <w:rPr>
          <w:highlight w:val="darkGray"/>
        </w:rPr>
        <w:t>ssh xadmin@192.168.0.210</w:t>
      </w:r>
      <w:r w:rsidR="00230D02">
        <w:t>.</w:t>
      </w:r>
      <w:r>
        <w:t xml:space="preserve"> </w:t>
      </w:r>
    </w:p>
    <w:p w14:paraId="4422A5C7" w14:textId="77777777" w:rsidR="00E301F2" w:rsidRDefault="005459F3" w:rsidP="00E301F2">
      <w:pPr>
        <w:keepNext/>
        <w:jc w:val="center"/>
      </w:pPr>
      <w:r w:rsidRPr="005459F3">
        <w:rPr>
          <w:noProof/>
        </w:rPr>
        <w:drawing>
          <wp:inline distT="0" distB="0" distL="0" distR="0" wp14:anchorId="09D00378" wp14:editId="66B30D30">
            <wp:extent cx="5712852" cy="1489457"/>
            <wp:effectExtent l="0" t="0" r="2540" b="0"/>
            <wp:docPr id="54844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40189" name=""/>
                    <pic:cNvPicPr/>
                  </pic:nvPicPr>
                  <pic:blipFill>
                    <a:blip r:embed="rId22"/>
                    <a:stretch>
                      <a:fillRect/>
                    </a:stretch>
                  </pic:blipFill>
                  <pic:spPr>
                    <a:xfrm>
                      <a:off x="0" y="0"/>
                      <a:ext cx="5740356" cy="1496628"/>
                    </a:xfrm>
                    <a:prstGeom prst="rect">
                      <a:avLst/>
                    </a:prstGeom>
                  </pic:spPr>
                </pic:pic>
              </a:graphicData>
            </a:graphic>
          </wp:inline>
        </w:drawing>
      </w:r>
    </w:p>
    <w:p w14:paraId="5D6C99A6" w14:textId="4A347CF5" w:rsidR="000C6D47" w:rsidRDefault="00E301F2"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12</w:t>
      </w:r>
      <w:r w:rsidR="00F643F0">
        <w:rPr>
          <w:noProof/>
        </w:rPr>
        <w:fldChar w:fldCharType="end"/>
      </w:r>
      <w:r>
        <w:t>: SSH using found user credentials</w:t>
      </w:r>
    </w:p>
    <w:p w14:paraId="605AF336" w14:textId="77777777" w:rsidR="00A10DEF" w:rsidRDefault="00A10DEF" w:rsidP="00A10DEF"/>
    <w:p w14:paraId="51725BF3" w14:textId="2AFA1BD1" w:rsidR="00A10DEF" w:rsidRPr="007736A3" w:rsidRDefault="00A10DEF" w:rsidP="00217E53">
      <w:pPr>
        <w:pStyle w:val="Heading3"/>
        <w:rPr>
          <w:highlight w:val="cyan"/>
        </w:rPr>
      </w:pPr>
      <w:bookmarkStart w:id="42" w:name="_Toc185981720"/>
      <w:r w:rsidRPr="007736A3">
        <w:rPr>
          <w:highlight w:val="cyan"/>
        </w:rPr>
        <w:t>Key finding from Enumeration of PC 1</w:t>
      </w:r>
      <w:r w:rsidR="00217E53" w:rsidRPr="007736A3">
        <w:rPr>
          <w:highlight w:val="cyan"/>
        </w:rPr>
        <w:t xml:space="preserve"> (192.168.0.210)</w:t>
      </w:r>
      <w:bookmarkEnd w:id="42"/>
    </w:p>
    <w:p w14:paraId="01185FE7" w14:textId="77777777" w:rsidR="00660CFA" w:rsidRPr="007736A3" w:rsidRDefault="00660CFA" w:rsidP="00660CFA">
      <w:pPr>
        <w:rPr>
          <w:highlight w:val="cyan"/>
        </w:rPr>
      </w:pPr>
    </w:p>
    <w:p w14:paraId="0C8D4C6D" w14:textId="233CA8F5" w:rsidR="00660CFA" w:rsidRPr="007736A3" w:rsidRDefault="005023D3" w:rsidP="00660CFA">
      <w:pPr>
        <w:rPr>
          <w:highlight w:val="cyan"/>
        </w:rPr>
      </w:pPr>
      <w:r w:rsidRPr="007736A3">
        <w:rPr>
          <w:highlight w:val="cyan"/>
        </w:rPr>
        <w:t>The enumeration of PC 1 (192.168.0.210) revealed the following key findings:</w:t>
      </w:r>
    </w:p>
    <w:p w14:paraId="6F5861EA" w14:textId="77777777" w:rsidR="00E86387" w:rsidRPr="007736A3" w:rsidRDefault="00E86387">
      <w:pPr>
        <w:pStyle w:val="ListParagraph"/>
        <w:numPr>
          <w:ilvl w:val="0"/>
          <w:numId w:val="19"/>
        </w:numPr>
        <w:pBdr>
          <w:left w:val="single" w:sz="4" w:space="4" w:color="auto"/>
        </w:pBdr>
        <w:spacing w:line="276" w:lineRule="auto"/>
        <w:rPr>
          <w:highlight w:val="cyan"/>
        </w:rPr>
      </w:pPr>
      <w:r w:rsidRPr="007736A3">
        <w:rPr>
          <w:highlight w:val="cyan"/>
        </w:rPr>
        <w:t>The NFS service was discovered to be misconfigured, allowing the /etc directory to be shared and accessible across the 192.168.0.0/24 subnet.</w:t>
      </w:r>
    </w:p>
    <w:p w14:paraId="2CB12FDE" w14:textId="77777777" w:rsidR="00E86387" w:rsidRPr="007736A3" w:rsidRDefault="00E86387">
      <w:pPr>
        <w:pStyle w:val="ListParagraph"/>
        <w:numPr>
          <w:ilvl w:val="0"/>
          <w:numId w:val="19"/>
        </w:numPr>
        <w:pBdr>
          <w:left w:val="single" w:sz="4" w:space="4" w:color="auto"/>
        </w:pBdr>
        <w:spacing w:line="276" w:lineRule="auto"/>
        <w:rPr>
          <w:highlight w:val="cyan"/>
        </w:rPr>
      </w:pPr>
      <w:r w:rsidRPr="007736A3">
        <w:rPr>
          <w:highlight w:val="cyan"/>
        </w:rPr>
        <w:t>By mounting the NFS share on the attacker’s machine, critical files such as the shadow file were accessed, which contains hashed passwords for system users.</w:t>
      </w:r>
    </w:p>
    <w:p w14:paraId="248613D1" w14:textId="77777777" w:rsidR="00E86387" w:rsidRPr="007736A3" w:rsidRDefault="00E86387">
      <w:pPr>
        <w:pStyle w:val="ListParagraph"/>
        <w:numPr>
          <w:ilvl w:val="0"/>
          <w:numId w:val="19"/>
        </w:numPr>
        <w:pBdr>
          <w:left w:val="single" w:sz="4" w:space="4" w:color="auto"/>
        </w:pBdr>
        <w:spacing w:line="276" w:lineRule="auto"/>
        <w:rPr>
          <w:highlight w:val="cyan"/>
        </w:rPr>
      </w:pPr>
      <w:r w:rsidRPr="007736A3">
        <w:rPr>
          <w:highlight w:val="cyan"/>
        </w:rPr>
        <w:t>The shadow file was successfully extracted and cracked using John the Ripper, revealing the credentials for the user xadmin with the password plums.</w:t>
      </w:r>
    </w:p>
    <w:p w14:paraId="46B30D4C" w14:textId="77777777" w:rsidR="00E86387" w:rsidRPr="007736A3" w:rsidRDefault="00E86387">
      <w:pPr>
        <w:pStyle w:val="ListParagraph"/>
        <w:numPr>
          <w:ilvl w:val="0"/>
          <w:numId w:val="19"/>
        </w:numPr>
        <w:pBdr>
          <w:left w:val="single" w:sz="4" w:space="4" w:color="auto"/>
        </w:pBdr>
        <w:spacing w:line="276" w:lineRule="auto"/>
        <w:rPr>
          <w:highlight w:val="cyan"/>
        </w:rPr>
      </w:pPr>
      <w:r w:rsidRPr="007736A3">
        <w:rPr>
          <w:highlight w:val="cyan"/>
        </w:rPr>
        <w:t>The obtained credentials were then used to establish an SSH connection to PC 1.</w:t>
      </w:r>
    </w:p>
    <w:p w14:paraId="3C169E2F" w14:textId="6DDE27D2" w:rsidR="00660CFA" w:rsidRPr="007736A3" w:rsidRDefault="00E86387">
      <w:pPr>
        <w:pStyle w:val="ListParagraph"/>
        <w:numPr>
          <w:ilvl w:val="0"/>
          <w:numId w:val="19"/>
        </w:numPr>
        <w:pBdr>
          <w:left w:val="single" w:sz="4" w:space="4" w:color="auto"/>
        </w:pBdr>
        <w:spacing w:line="276" w:lineRule="auto"/>
        <w:rPr>
          <w:highlight w:val="cyan"/>
        </w:rPr>
      </w:pPr>
      <w:r w:rsidRPr="007736A3">
        <w:rPr>
          <w:highlight w:val="cyan"/>
        </w:rPr>
        <w:t>Further enumeration revealed the network configuration and the routing table upon accessing the system.</w:t>
      </w:r>
    </w:p>
    <w:p w14:paraId="285D6C90" w14:textId="77777777" w:rsidR="00660CFA" w:rsidRPr="00660CFA" w:rsidRDefault="00660CFA" w:rsidP="00660CFA"/>
    <w:p w14:paraId="40AA43F5" w14:textId="23A1C76E" w:rsidR="000C6D47" w:rsidRDefault="004C3427" w:rsidP="000C6D47">
      <w:pPr>
        <w:pStyle w:val="Heading2"/>
      </w:pPr>
      <w:bookmarkStart w:id="43" w:name="_Toc185981721"/>
      <w:r w:rsidRPr="004C3427">
        <w:lastRenderedPageBreak/>
        <w:t>Enumeration of the VyOS Router</w:t>
      </w:r>
      <w:r w:rsidR="005E03E3">
        <w:t xml:space="preserve"> 1</w:t>
      </w:r>
      <w:r w:rsidRPr="004C3427">
        <w:t xml:space="preserve"> (192.168.0.193)</w:t>
      </w:r>
      <w:bookmarkEnd w:id="43"/>
    </w:p>
    <w:p w14:paraId="3829AE2A" w14:textId="18D6E9FE" w:rsidR="004403CA" w:rsidRDefault="004403CA" w:rsidP="004403CA">
      <w:pPr>
        <w:pStyle w:val="Heading4"/>
      </w:pPr>
      <w:r>
        <w:t>Initial access</w:t>
      </w:r>
    </w:p>
    <w:p w14:paraId="3CE466AE" w14:textId="77777777" w:rsidR="000B5CF4" w:rsidRDefault="00B278E8" w:rsidP="000C6D47">
      <w:r>
        <w:t>Following the network scan</w:t>
      </w:r>
      <w:r w:rsidR="00BB3F80">
        <w:t>,</w:t>
      </w:r>
      <w:r>
        <w:t xml:space="preserve"> </w:t>
      </w:r>
      <w:r w:rsidR="008E641B">
        <w:t>h</w:t>
      </w:r>
      <w:r>
        <w:t xml:space="preserve">ost </w:t>
      </w:r>
      <w:r w:rsidRPr="00B278E8">
        <w:rPr>
          <w:b/>
          <w:bCs/>
        </w:rPr>
        <w:t>192.168.0.193</w:t>
      </w:r>
      <w:r w:rsidR="00101EC9">
        <w:rPr>
          <w:b/>
          <w:bCs/>
        </w:rPr>
        <w:t xml:space="preserve"> </w:t>
      </w:r>
      <w:r w:rsidR="00101EC9" w:rsidRPr="00101EC9">
        <w:t>was identified</w:t>
      </w:r>
      <w:r w:rsidR="00101EC9">
        <w:t xml:space="preserve"> as </w:t>
      </w:r>
      <w:r w:rsidR="00BB3F80">
        <w:t xml:space="preserve">a </w:t>
      </w:r>
      <w:r w:rsidR="00101EC9">
        <w:t>vyOS router</w:t>
      </w:r>
      <w:r w:rsidR="00BB3F80">
        <w:t xml:space="preserve">. To enumerate this device, a Telnet connection was established using the following command: </w:t>
      </w:r>
      <w:r w:rsidR="00BB3F80" w:rsidRPr="00BB3F80">
        <w:rPr>
          <w:highlight w:val="darkGray"/>
        </w:rPr>
        <w:t>telnet 192.168.0.193</w:t>
      </w:r>
      <w:r w:rsidR="00BB3F80">
        <w:t>, using the default login credentials that were obtained from</w:t>
      </w:r>
      <w:r w:rsidR="00FD0EED">
        <w:t xml:space="preserve"> the search query “Vyos router default credentials”, the following page in </w:t>
      </w:r>
      <w:r w:rsidR="00FD0EED">
        <w:fldChar w:fldCharType="begin"/>
      </w:r>
      <w:r w:rsidR="00FD0EED">
        <w:instrText xml:space="preserve"> REF _Ref185195653 \h </w:instrText>
      </w:r>
      <w:r w:rsidR="00FD0EED">
        <w:fldChar w:fldCharType="separate"/>
      </w:r>
      <w:r w:rsidR="00FD0EED">
        <w:t xml:space="preserve">Figure </w:t>
      </w:r>
      <w:r w:rsidR="00FD0EED">
        <w:rPr>
          <w:noProof/>
        </w:rPr>
        <w:t>5</w:t>
      </w:r>
      <w:r w:rsidR="00FD0EED">
        <w:fldChar w:fldCharType="end"/>
      </w:r>
      <w:r w:rsidR="00FD0EED">
        <w:t xml:space="preserve">, was displayed </w:t>
      </w:r>
      <w:r w:rsidR="003C1F53">
        <w:t>because of</w:t>
      </w:r>
      <w:r w:rsidR="00FD0EED">
        <w:t xml:space="preserve"> this search query.</w:t>
      </w:r>
      <w:r w:rsidR="00476352">
        <w:t xml:space="preserve"> </w:t>
      </w:r>
    </w:p>
    <w:p w14:paraId="61CB44E2" w14:textId="77777777" w:rsidR="000B5CF4" w:rsidRDefault="000B5CF4" w:rsidP="000B5CF4">
      <w:pPr>
        <w:keepNext/>
      </w:pPr>
      <w:r w:rsidRPr="00FD0EED">
        <w:rPr>
          <w:noProof/>
        </w:rPr>
        <w:drawing>
          <wp:inline distT="0" distB="0" distL="0" distR="0" wp14:anchorId="009E4889" wp14:editId="34F6BB44">
            <wp:extent cx="5943600" cy="2912110"/>
            <wp:effectExtent l="0" t="0" r="0" b="635"/>
            <wp:docPr id="1457169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9067" name="Picture 1" descr="A screenshot of a computer&#10;&#10;Description automatically generated"/>
                    <pic:cNvPicPr/>
                  </pic:nvPicPr>
                  <pic:blipFill>
                    <a:blip r:embed="rId23"/>
                    <a:stretch>
                      <a:fillRect/>
                    </a:stretch>
                  </pic:blipFill>
                  <pic:spPr>
                    <a:xfrm>
                      <a:off x="0" y="0"/>
                      <a:ext cx="5943600" cy="2912110"/>
                    </a:xfrm>
                    <a:prstGeom prst="rect">
                      <a:avLst/>
                    </a:prstGeom>
                  </pic:spPr>
                </pic:pic>
              </a:graphicData>
            </a:graphic>
          </wp:inline>
        </w:drawing>
      </w:r>
    </w:p>
    <w:p w14:paraId="0AAB3E40" w14:textId="4399C3B1" w:rsidR="000B5CF4" w:rsidRPr="000B5CF4" w:rsidRDefault="000B5CF4" w:rsidP="005856C3">
      <w:pPr>
        <w:pStyle w:val="Caption"/>
      </w:pPr>
      <w:bookmarkStart w:id="44" w:name="_Ref185195653"/>
      <w:r>
        <w:t xml:space="preserve">Figure </w:t>
      </w:r>
      <w:r w:rsidR="00F643F0">
        <w:fldChar w:fldCharType="begin"/>
      </w:r>
      <w:r w:rsidR="00F643F0">
        <w:instrText xml:space="preserve"> SEQ Figure \* ARABIC </w:instrText>
      </w:r>
      <w:r w:rsidR="00F643F0">
        <w:fldChar w:fldCharType="separate"/>
      </w:r>
      <w:r w:rsidR="00F643F0">
        <w:rPr>
          <w:noProof/>
        </w:rPr>
        <w:t>13</w:t>
      </w:r>
      <w:r w:rsidR="00F643F0">
        <w:rPr>
          <w:noProof/>
        </w:rPr>
        <w:fldChar w:fldCharType="end"/>
      </w:r>
      <w:bookmarkEnd w:id="44"/>
      <w:r>
        <w:t>: Default credentials</w:t>
      </w:r>
    </w:p>
    <w:p w14:paraId="23EF1BE6" w14:textId="625E13A9" w:rsidR="00BB3F80" w:rsidRPr="00101EC9" w:rsidRDefault="00476352" w:rsidP="000C6D47">
      <w:r>
        <w:t>The tester then subsequently logged into the router</w:t>
      </w:r>
      <w:r w:rsidR="008C532C">
        <w:t xml:space="preserve"> and has access to the router’s</w:t>
      </w:r>
      <w:r w:rsidR="00C054ED">
        <w:t xml:space="preserve"> command line</w:t>
      </w:r>
      <w:r>
        <w:t xml:space="preserve"> with no </w:t>
      </w:r>
      <w:r w:rsidR="002C5A0A">
        <w:t>issues</w:t>
      </w:r>
      <w:r w:rsidR="006E0913">
        <w:t>,</w:t>
      </w:r>
      <w:r w:rsidR="00824515">
        <w:t xml:space="preserve"> as illustrated in </w:t>
      </w:r>
      <w:r w:rsidR="00824515">
        <w:fldChar w:fldCharType="begin"/>
      </w:r>
      <w:r w:rsidR="00824515">
        <w:instrText xml:space="preserve"> REF _Ref185195820 \h </w:instrText>
      </w:r>
      <w:r w:rsidR="00824515">
        <w:fldChar w:fldCharType="separate"/>
      </w:r>
      <w:r w:rsidR="00824515">
        <w:t xml:space="preserve">Figure </w:t>
      </w:r>
      <w:r w:rsidR="00824515">
        <w:rPr>
          <w:noProof/>
        </w:rPr>
        <w:t>6</w:t>
      </w:r>
      <w:r w:rsidR="00824515">
        <w:fldChar w:fldCharType="end"/>
      </w:r>
      <w:r>
        <w:t xml:space="preserve">. </w:t>
      </w:r>
    </w:p>
    <w:p w14:paraId="076E7E1C" w14:textId="77777777" w:rsidR="000C6D47" w:rsidRDefault="000C6D47" w:rsidP="000C6D47">
      <w:pPr>
        <w:keepNext/>
      </w:pPr>
      <w:r>
        <w:rPr>
          <w:rFonts w:ascii="Arial" w:hAnsi="Arial" w:cs="Arial"/>
          <w:noProof/>
          <w:color w:val="000000"/>
          <w:bdr w:val="none" w:sz="0" w:space="0" w:color="auto" w:frame="1"/>
        </w:rPr>
        <w:drawing>
          <wp:inline distT="0" distB="0" distL="0" distR="0" wp14:anchorId="69F40E85" wp14:editId="311C58A8">
            <wp:extent cx="5943600" cy="1950085"/>
            <wp:effectExtent l="0" t="0" r="0" b="0"/>
            <wp:docPr id="6244913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9131" name="Picture 5"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950085"/>
                    </a:xfrm>
                    <a:prstGeom prst="rect">
                      <a:avLst/>
                    </a:prstGeom>
                    <a:noFill/>
                    <a:ln>
                      <a:noFill/>
                    </a:ln>
                  </pic:spPr>
                </pic:pic>
              </a:graphicData>
            </a:graphic>
          </wp:inline>
        </w:drawing>
      </w:r>
    </w:p>
    <w:p w14:paraId="7B027298" w14:textId="1358A17B" w:rsidR="00D2202F" w:rsidRDefault="000C6D47" w:rsidP="005856C3">
      <w:pPr>
        <w:pStyle w:val="Caption"/>
      </w:pPr>
      <w:bookmarkStart w:id="45" w:name="_Ref185195820"/>
      <w:r>
        <w:t xml:space="preserve">Figure </w:t>
      </w:r>
      <w:r w:rsidR="00F643F0">
        <w:fldChar w:fldCharType="begin"/>
      </w:r>
      <w:r w:rsidR="00F643F0">
        <w:instrText xml:space="preserve"> SEQ Figure \* ARABIC </w:instrText>
      </w:r>
      <w:r w:rsidR="00F643F0">
        <w:fldChar w:fldCharType="separate"/>
      </w:r>
      <w:r w:rsidR="00F643F0">
        <w:rPr>
          <w:noProof/>
        </w:rPr>
        <w:t>14</w:t>
      </w:r>
      <w:r w:rsidR="00F643F0">
        <w:rPr>
          <w:noProof/>
        </w:rPr>
        <w:fldChar w:fldCharType="end"/>
      </w:r>
      <w:bookmarkEnd w:id="45"/>
      <w:r>
        <w:t>: Telnet R1</w:t>
      </w:r>
    </w:p>
    <w:p w14:paraId="2C224C49" w14:textId="77777777" w:rsidR="00D23981" w:rsidRPr="00D23981" w:rsidRDefault="00D23981" w:rsidP="00D23981"/>
    <w:p w14:paraId="3477538B" w14:textId="48B7C498" w:rsidR="00D2202F" w:rsidRDefault="00D2202F" w:rsidP="00D2202F">
      <w:pPr>
        <w:pStyle w:val="Heading4"/>
      </w:pPr>
      <w:r w:rsidRPr="00D2202F">
        <w:t>Interface Enumeration</w:t>
      </w:r>
    </w:p>
    <w:p w14:paraId="0A62C792" w14:textId="77777777" w:rsidR="00D2202F" w:rsidRDefault="00D2202F" w:rsidP="00D2202F"/>
    <w:p w14:paraId="3ACE00B6" w14:textId="47F90521" w:rsidR="0074317D" w:rsidRPr="00D2202F" w:rsidRDefault="002F16D0" w:rsidP="00D2202F">
      <w:r w:rsidRPr="002F16D0">
        <w:lastRenderedPageBreak/>
        <w:t>The show interfaces command was executed to identify the router's network interfaces and configurations. The output</w:t>
      </w:r>
      <w:r w:rsidR="00EF1DDE">
        <w:t xml:space="preserve"> </w:t>
      </w:r>
      <w:r w:rsidR="001119F5">
        <w:t xml:space="preserve">and command </w:t>
      </w:r>
      <w:r w:rsidR="00E52B87">
        <w:t>are</w:t>
      </w:r>
      <w:r w:rsidR="00EF1DDE">
        <w:t xml:space="preserve"> illustrated in </w:t>
      </w:r>
      <w:r w:rsidR="00EF1DDE">
        <w:fldChar w:fldCharType="begin"/>
      </w:r>
      <w:r w:rsidR="00EF1DDE">
        <w:instrText xml:space="preserve"> REF _Ref185195953 \h </w:instrText>
      </w:r>
      <w:r w:rsidR="00EF1DDE">
        <w:fldChar w:fldCharType="separate"/>
      </w:r>
      <w:r w:rsidR="00EF1DDE">
        <w:t xml:space="preserve">Figure </w:t>
      </w:r>
      <w:r w:rsidR="00EF1DDE">
        <w:rPr>
          <w:noProof/>
        </w:rPr>
        <w:t>7</w:t>
      </w:r>
      <w:r w:rsidR="00EF1DDE">
        <w:fldChar w:fldCharType="end"/>
      </w:r>
      <w:r w:rsidR="00EF1DDE">
        <w:t>.</w:t>
      </w:r>
    </w:p>
    <w:p w14:paraId="7B52F9DA" w14:textId="77777777" w:rsidR="001C0D47" w:rsidRDefault="001C0D47" w:rsidP="001C0D47">
      <w:pPr>
        <w:keepNext/>
      </w:pPr>
      <w:r>
        <w:rPr>
          <w:rFonts w:ascii="Arial" w:hAnsi="Arial" w:cs="Arial"/>
          <w:noProof/>
          <w:color w:val="000000"/>
          <w:bdr w:val="none" w:sz="0" w:space="0" w:color="auto" w:frame="1"/>
        </w:rPr>
        <w:drawing>
          <wp:inline distT="0" distB="0" distL="0" distR="0" wp14:anchorId="70063159" wp14:editId="1DBEB533">
            <wp:extent cx="5943600" cy="996315"/>
            <wp:effectExtent l="0" t="0" r="0" b="0"/>
            <wp:docPr id="1425517261" name="Picture 7" descr="A computer screen shot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17261" name="Picture 7" descr="A computer screen shot of a black background&#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996315"/>
                    </a:xfrm>
                    <a:prstGeom prst="rect">
                      <a:avLst/>
                    </a:prstGeom>
                    <a:noFill/>
                    <a:ln>
                      <a:noFill/>
                    </a:ln>
                  </pic:spPr>
                </pic:pic>
              </a:graphicData>
            </a:graphic>
          </wp:inline>
        </w:drawing>
      </w:r>
    </w:p>
    <w:p w14:paraId="45962CCA" w14:textId="5ED3C724" w:rsidR="001C0D47" w:rsidRPr="001C0D47" w:rsidRDefault="001C0D47" w:rsidP="005856C3">
      <w:pPr>
        <w:pStyle w:val="Caption"/>
      </w:pPr>
      <w:bookmarkStart w:id="46" w:name="_Ref185195953"/>
      <w:r>
        <w:t xml:space="preserve">Figure </w:t>
      </w:r>
      <w:r w:rsidR="00F643F0">
        <w:fldChar w:fldCharType="begin"/>
      </w:r>
      <w:r w:rsidR="00F643F0">
        <w:instrText xml:space="preserve"> SEQ Figure \* ARABIC </w:instrText>
      </w:r>
      <w:r w:rsidR="00F643F0">
        <w:fldChar w:fldCharType="separate"/>
      </w:r>
      <w:r w:rsidR="00F643F0">
        <w:rPr>
          <w:noProof/>
        </w:rPr>
        <w:t>15</w:t>
      </w:r>
      <w:r w:rsidR="00F643F0">
        <w:rPr>
          <w:noProof/>
        </w:rPr>
        <w:fldChar w:fldCharType="end"/>
      </w:r>
      <w:bookmarkEnd w:id="46"/>
      <w:r>
        <w:t xml:space="preserve">: </w:t>
      </w:r>
      <w:r w:rsidR="00322ED5">
        <w:t>s</w:t>
      </w:r>
      <w:r>
        <w:t>how interfaces</w:t>
      </w:r>
    </w:p>
    <w:p w14:paraId="753C9388" w14:textId="48D025C2" w:rsidR="00035069" w:rsidRDefault="00035069" w:rsidP="00035069">
      <w:pPr>
        <w:pStyle w:val="Heading4"/>
      </w:pPr>
      <w:r>
        <w:t>Routing table</w:t>
      </w:r>
    </w:p>
    <w:p w14:paraId="7BE75A29" w14:textId="77777777" w:rsidR="00DB5851" w:rsidRDefault="00DB5851" w:rsidP="00DB5851"/>
    <w:p w14:paraId="02FF9E40" w14:textId="105962A9" w:rsidR="00DB5851" w:rsidRPr="00DB5851" w:rsidRDefault="00DB5851" w:rsidP="00DB5851">
      <w:r w:rsidRPr="00DB5851">
        <w:t xml:space="preserve">The show </w:t>
      </w:r>
      <w:r w:rsidR="008B41B3">
        <w:t>IP</w:t>
      </w:r>
      <w:r w:rsidRPr="00DB5851">
        <w:t xml:space="preserve"> route command was used to examine the routing table, as illustrated in </w:t>
      </w:r>
      <w:r w:rsidR="00F710F9">
        <w:rPr>
          <w:b/>
          <w:bCs/>
        </w:rPr>
        <w:fldChar w:fldCharType="begin"/>
      </w:r>
      <w:r w:rsidR="00F710F9">
        <w:instrText xml:space="preserve"> REF _Ref185195995 \h </w:instrText>
      </w:r>
      <w:r w:rsidR="00F710F9">
        <w:rPr>
          <w:b/>
          <w:bCs/>
        </w:rPr>
      </w:r>
      <w:r w:rsidR="00F710F9">
        <w:rPr>
          <w:b/>
          <w:bCs/>
        </w:rPr>
        <w:fldChar w:fldCharType="separate"/>
      </w:r>
      <w:r w:rsidR="00F710F9">
        <w:t xml:space="preserve">Figure </w:t>
      </w:r>
      <w:r w:rsidR="00F710F9">
        <w:rPr>
          <w:noProof/>
        </w:rPr>
        <w:t>8</w:t>
      </w:r>
      <w:r w:rsidR="00F710F9">
        <w:rPr>
          <w:b/>
          <w:bCs/>
        </w:rPr>
        <w:fldChar w:fldCharType="end"/>
      </w:r>
    </w:p>
    <w:p w14:paraId="36C339CB" w14:textId="77777777" w:rsidR="001C0D47" w:rsidRDefault="001C0D47" w:rsidP="001C0D47">
      <w:pPr>
        <w:keepNext/>
      </w:pPr>
      <w:r>
        <w:rPr>
          <w:rFonts w:ascii="Arial" w:hAnsi="Arial" w:cs="Arial"/>
          <w:noProof/>
          <w:color w:val="000000"/>
          <w:bdr w:val="none" w:sz="0" w:space="0" w:color="auto" w:frame="1"/>
        </w:rPr>
        <w:drawing>
          <wp:inline distT="0" distB="0" distL="0" distR="0" wp14:anchorId="5CE00B9B" wp14:editId="1DD05DA2">
            <wp:extent cx="5943600" cy="1882775"/>
            <wp:effectExtent l="0" t="0" r="0" b="3175"/>
            <wp:docPr id="861090560"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90560" name="Picture 6" descr="A screenshot of a computer screen&#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882775"/>
                    </a:xfrm>
                    <a:prstGeom prst="rect">
                      <a:avLst/>
                    </a:prstGeom>
                    <a:noFill/>
                    <a:ln>
                      <a:noFill/>
                    </a:ln>
                  </pic:spPr>
                </pic:pic>
              </a:graphicData>
            </a:graphic>
          </wp:inline>
        </w:drawing>
      </w:r>
    </w:p>
    <w:p w14:paraId="41B1CBC2" w14:textId="38240784" w:rsidR="008356E4" w:rsidRDefault="001C0D47" w:rsidP="005856C3">
      <w:pPr>
        <w:pStyle w:val="Caption"/>
      </w:pPr>
      <w:bookmarkStart w:id="47" w:name="_Ref185195995"/>
      <w:r>
        <w:t xml:space="preserve">Figure </w:t>
      </w:r>
      <w:r w:rsidR="00F643F0">
        <w:fldChar w:fldCharType="begin"/>
      </w:r>
      <w:r w:rsidR="00F643F0">
        <w:instrText xml:space="preserve"> SEQ Figure \* ARABIC </w:instrText>
      </w:r>
      <w:r w:rsidR="00F643F0">
        <w:fldChar w:fldCharType="separate"/>
      </w:r>
      <w:r w:rsidR="00F643F0">
        <w:rPr>
          <w:noProof/>
        </w:rPr>
        <w:t>16</w:t>
      </w:r>
      <w:r w:rsidR="00F643F0">
        <w:rPr>
          <w:noProof/>
        </w:rPr>
        <w:fldChar w:fldCharType="end"/>
      </w:r>
      <w:bookmarkEnd w:id="47"/>
      <w:r>
        <w:t>: show IP route</w:t>
      </w:r>
    </w:p>
    <w:p w14:paraId="29599E5E" w14:textId="77777777" w:rsidR="008356E4" w:rsidRDefault="008356E4" w:rsidP="004C3427"/>
    <w:p w14:paraId="63588EAF" w14:textId="77777777" w:rsidR="008F1E1F" w:rsidRDefault="008F1E1F" w:rsidP="004C3427"/>
    <w:p w14:paraId="1BEAD1BD" w14:textId="77777777" w:rsidR="008F1E1F" w:rsidRDefault="008F1E1F" w:rsidP="004C3427"/>
    <w:p w14:paraId="47D2E884" w14:textId="77777777" w:rsidR="008F1E1F" w:rsidRDefault="008F1E1F" w:rsidP="004C3427"/>
    <w:p w14:paraId="7DB25A99" w14:textId="77777777" w:rsidR="008F1E1F" w:rsidRDefault="008F1E1F" w:rsidP="004C3427"/>
    <w:p w14:paraId="5050DA30" w14:textId="77777777" w:rsidR="008F1E1F" w:rsidRDefault="008F1E1F" w:rsidP="004C3427"/>
    <w:p w14:paraId="501E4D98" w14:textId="77777777" w:rsidR="008F1E1F" w:rsidRDefault="008F1E1F" w:rsidP="004C3427"/>
    <w:p w14:paraId="7DBD3E42" w14:textId="77777777" w:rsidR="008F1E1F" w:rsidRDefault="008F1E1F" w:rsidP="004C3427"/>
    <w:p w14:paraId="0CBD3FD6" w14:textId="77777777" w:rsidR="008F1E1F" w:rsidRDefault="008F1E1F" w:rsidP="004C3427"/>
    <w:p w14:paraId="57BBE902" w14:textId="77777777" w:rsidR="008F1E1F" w:rsidRDefault="008F1E1F" w:rsidP="004C3427"/>
    <w:p w14:paraId="57CBA375" w14:textId="77777777" w:rsidR="008F1E1F" w:rsidRDefault="008F1E1F" w:rsidP="004C3427"/>
    <w:p w14:paraId="5D6A99CD" w14:textId="77777777" w:rsidR="008F1E1F" w:rsidRDefault="008F1E1F" w:rsidP="004C3427"/>
    <w:p w14:paraId="71E1C179" w14:textId="0B6AEA96" w:rsidR="00841FB5" w:rsidRDefault="00926963" w:rsidP="00841FB5">
      <w:pPr>
        <w:pStyle w:val="Heading4"/>
      </w:pPr>
      <w:r w:rsidRPr="00926963">
        <w:lastRenderedPageBreak/>
        <w:t>Open Shortest Path First</w:t>
      </w:r>
      <w:r>
        <w:t xml:space="preserve"> (</w:t>
      </w:r>
      <w:r w:rsidR="008356E4">
        <w:t>OSPF</w:t>
      </w:r>
      <w:r>
        <w:t xml:space="preserve">) </w:t>
      </w:r>
    </w:p>
    <w:p w14:paraId="2BBFAA3E" w14:textId="77777777" w:rsidR="00841FB5" w:rsidRDefault="00841FB5" w:rsidP="00841FB5"/>
    <w:p w14:paraId="087651F2" w14:textId="0703C8BA" w:rsidR="00F5770E" w:rsidRPr="00841FB5" w:rsidRDefault="005E04C8" w:rsidP="00841FB5">
      <w:r w:rsidRPr="005E04C8">
        <w:t xml:space="preserve">To </w:t>
      </w:r>
      <w:r>
        <w:t xml:space="preserve">gain information about </w:t>
      </w:r>
      <w:r w:rsidRPr="005E04C8">
        <w:t>dynamic routing</w:t>
      </w:r>
      <w:r>
        <w:t xml:space="preserve"> technology used by the </w:t>
      </w:r>
      <w:r w:rsidR="005F0597">
        <w:t>VyOS</w:t>
      </w:r>
      <w:r>
        <w:t xml:space="preserve"> </w:t>
      </w:r>
      <w:r w:rsidR="005F0597">
        <w:t>routers</w:t>
      </w:r>
      <w:r w:rsidR="005F0597" w:rsidRPr="005E04C8">
        <w:t>,</w:t>
      </w:r>
      <w:r w:rsidR="005F0597">
        <w:t xml:space="preserve"> the</w:t>
      </w:r>
      <w:r>
        <w:t xml:space="preserve"> </w:t>
      </w:r>
      <w:r w:rsidR="005F0597">
        <w:t>command show ip ospf route</w:t>
      </w:r>
      <w:r w:rsidRPr="005E04C8">
        <w:t xml:space="preserve"> was used. The output</w:t>
      </w:r>
      <w:r w:rsidR="006A00E6">
        <w:t xml:space="preserve"> and command</w:t>
      </w:r>
      <w:r>
        <w:t xml:space="preserve"> </w:t>
      </w:r>
      <w:proofErr w:type="gramStart"/>
      <w:r>
        <w:t>is</w:t>
      </w:r>
      <w:proofErr w:type="gramEnd"/>
      <w:r>
        <w:t xml:space="preserve"> </w:t>
      </w:r>
      <w:r w:rsidR="00310EF8">
        <w:t xml:space="preserve">shown </w:t>
      </w:r>
      <w:r>
        <w:t>in</w:t>
      </w:r>
      <w:r w:rsidR="00310EF8">
        <w:t xml:space="preserve"> </w:t>
      </w:r>
      <w:r w:rsidR="00310EF8">
        <w:fldChar w:fldCharType="begin"/>
      </w:r>
      <w:r w:rsidR="00310EF8">
        <w:instrText xml:space="preserve"> REF _Ref185196581 \h </w:instrText>
      </w:r>
      <w:r w:rsidR="00310EF8">
        <w:fldChar w:fldCharType="separate"/>
      </w:r>
      <w:r w:rsidR="00310EF8">
        <w:t xml:space="preserve">Figure </w:t>
      </w:r>
      <w:r w:rsidR="00310EF8">
        <w:rPr>
          <w:noProof/>
        </w:rPr>
        <w:t>9</w:t>
      </w:r>
      <w:r w:rsidR="00310EF8">
        <w:fldChar w:fldCharType="end"/>
      </w:r>
      <w:r w:rsidR="00310EF8">
        <w:t xml:space="preserve"> below.</w:t>
      </w:r>
      <w:r>
        <w:t xml:space="preserve"> </w:t>
      </w:r>
    </w:p>
    <w:p w14:paraId="51A09B07" w14:textId="77777777" w:rsidR="00B278E8" w:rsidRDefault="00B278E8" w:rsidP="00B278E8">
      <w:pPr>
        <w:keepNext/>
        <w:jc w:val="center"/>
      </w:pPr>
      <w:r>
        <w:rPr>
          <w:rFonts w:ascii="Arial" w:hAnsi="Arial" w:cs="Arial"/>
          <w:noProof/>
          <w:color w:val="000000"/>
          <w:bdr w:val="none" w:sz="0" w:space="0" w:color="auto" w:frame="1"/>
        </w:rPr>
        <w:drawing>
          <wp:inline distT="0" distB="0" distL="0" distR="0" wp14:anchorId="17B0764E" wp14:editId="606AAC38">
            <wp:extent cx="5943600" cy="3487420"/>
            <wp:effectExtent l="0" t="0" r="0" b="0"/>
            <wp:docPr id="1072564056" name="Picture 8" descr="A computer screen shot of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64056" name="Picture 8" descr="A computer screen shot of a ro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487420"/>
                    </a:xfrm>
                    <a:prstGeom prst="rect">
                      <a:avLst/>
                    </a:prstGeom>
                    <a:noFill/>
                    <a:ln>
                      <a:noFill/>
                    </a:ln>
                  </pic:spPr>
                </pic:pic>
              </a:graphicData>
            </a:graphic>
          </wp:inline>
        </w:drawing>
      </w:r>
    </w:p>
    <w:p w14:paraId="51B26F06" w14:textId="11F4EEA5" w:rsidR="004C3427" w:rsidRPr="004C3427" w:rsidRDefault="00B278E8" w:rsidP="005856C3">
      <w:pPr>
        <w:pStyle w:val="Caption"/>
      </w:pPr>
      <w:bookmarkStart w:id="48" w:name="_Ref185196581"/>
      <w:r>
        <w:t xml:space="preserve">Figure </w:t>
      </w:r>
      <w:r w:rsidR="00F643F0">
        <w:fldChar w:fldCharType="begin"/>
      </w:r>
      <w:r w:rsidR="00F643F0">
        <w:instrText xml:space="preserve"> SEQ Figure \* ARABIC </w:instrText>
      </w:r>
      <w:r w:rsidR="00F643F0">
        <w:fldChar w:fldCharType="separate"/>
      </w:r>
      <w:r w:rsidR="00F643F0">
        <w:rPr>
          <w:noProof/>
        </w:rPr>
        <w:t>17</w:t>
      </w:r>
      <w:r w:rsidR="00F643F0">
        <w:rPr>
          <w:noProof/>
        </w:rPr>
        <w:fldChar w:fldCharType="end"/>
      </w:r>
      <w:bookmarkEnd w:id="48"/>
      <w:r>
        <w:t>: OSPF route</w:t>
      </w:r>
    </w:p>
    <w:p w14:paraId="733988F0" w14:textId="77777777" w:rsidR="00750355" w:rsidRDefault="00750355" w:rsidP="00C04E66"/>
    <w:p w14:paraId="29EF9368" w14:textId="66739DC0" w:rsidR="00750355" w:rsidRPr="003540EC" w:rsidRDefault="00750355" w:rsidP="00305296">
      <w:pPr>
        <w:pStyle w:val="Heading3"/>
      </w:pPr>
      <w:bookmarkStart w:id="49" w:name="_Toc185981722"/>
      <w:r w:rsidRPr="003540EC">
        <w:t>Key Finding from VyOS Router</w:t>
      </w:r>
      <w:r w:rsidR="0085546C">
        <w:t xml:space="preserve"> 1</w:t>
      </w:r>
      <w:r w:rsidRPr="003540EC">
        <w:t xml:space="preserve"> Enumeration (192.168.0.193)</w:t>
      </w:r>
      <w:bookmarkEnd w:id="49"/>
    </w:p>
    <w:p w14:paraId="6B89C6DA" w14:textId="77777777" w:rsidR="00305296" w:rsidRDefault="00305296" w:rsidP="00305296"/>
    <w:p w14:paraId="6FED4859" w14:textId="77777777" w:rsidR="00054641" w:rsidRDefault="00054641" w:rsidP="00054641">
      <w:r>
        <w:t>The VyOS router is connected to:</w:t>
      </w:r>
    </w:p>
    <w:p w14:paraId="25A04353" w14:textId="77EF7C55" w:rsidR="00054641" w:rsidRDefault="00054641">
      <w:pPr>
        <w:pStyle w:val="ListParagraph"/>
        <w:numPr>
          <w:ilvl w:val="0"/>
          <w:numId w:val="9"/>
        </w:numPr>
        <w:pBdr>
          <w:left w:val="single" w:sz="4" w:space="4" w:color="auto"/>
        </w:pBdr>
        <w:spacing w:line="276" w:lineRule="auto"/>
      </w:pPr>
      <w:r w:rsidRPr="003D10EA">
        <w:rPr>
          <w:b/>
          <w:bCs/>
        </w:rPr>
        <w:t>Router 2</w:t>
      </w:r>
      <w:r>
        <w:t xml:space="preserve"> via eth1 (192.168.0.225/30</w:t>
      </w:r>
      <w:r w:rsidR="00187320">
        <w:t xml:space="preserve"> &lt;&gt; </w:t>
      </w:r>
      <w:r>
        <w:t>192.168.0.226/30</w:t>
      </w:r>
      <w:r w:rsidR="003D10EA">
        <w:t xml:space="preserve"> refer to</w:t>
      </w:r>
      <w:r w:rsidR="00F413EF">
        <w:t xml:space="preserve"> the network diagram in section </w:t>
      </w:r>
      <w:r w:rsidR="00F413EF" w:rsidRPr="00A6752D">
        <w:fldChar w:fldCharType="begin"/>
      </w:r>
      <w:r w:rsidR="00F413EF" w:rsidRPr="00A6752D">
        <w:instrText xml:space="preserve"> REF _Ref185197065 \w \h </w:instrText>
      </w:r>
      <w:r w:rsidR="00A6752D" w:rsidRPr="00A6752D">
        <w:instrText xml:space="preserve"> \* MERGEFORMAT </w:instrText>
      </w:r>
      <w:r w:rsidR="00F413EF" w:rsidRPr="00A6752D">
        <w:fldChar w:fldCharType="separate"/>
      </w:r>
      <w:r w:rsidR="00F413EF" w:rsidRPr="00A6752D">
        <w:t>2.1</w:t>
      </w:r>
      <w:r w:rsidR="00F413EF" w:rsidRPr="00A6752D">
        <w:fldChar w:fldCharType="end"/>
      </w:r>
      <w:r w:rsidRPr="00A6752D">
        <w:t>.</w:t>
      </w:r>
    </w:p>
    <w:p w14:paraId="3D79AE5E" w14:textId="6DC03D21" w:rsidR="00054641" w:rsidRDefault="00054641">
      <w:pPr>
        <w:pStyle w:val="ListParagraph"/>
        <w:numPr>
          <w:ilvl w:val="0"/>
          <w:numId w:val="9"/>
        </w:numPr>
        <w:pBdr>
          <w:left w:val="single" w:sz="4" w:space="4" w:color="auto"/>
        </w:pBdr>
        <w:spacing w:line="276" w:lineRule="auto"/>
      </w:pPr>
      <w:r>
        <w:t xml:space="preserve">Web Server </w:t>
      </w:r>
      <w:r w:rsidR="00CA2622">
        <w:t xml:space="preserve">1 belongs to the </w:t>
      </w:r>
      <w:r>
        <w:t>subnet</w:t>
      </w:r>
      <w:r w:rsidR="00CA2622">
        <w:t xml:space="preserve"> </w:t>
      </w:r>
      <w:r>
        <w:t>(172.16.221.0/24) via eth2.</w:t>
      </w:r>
    </w:p>
    <w:p w14:paraId="5E361AF0" w14:textId="4DB8EEF4" w:rsidR="00054641" w:rsidRDefault="00054641">
      <w:pPr>
        <w:pStyle w:val="ListParagraph"/>
        <w:numPr>
          <w:ilvl w:val="0"/>
          <w:numId w:val="9"/>
        </w:numPr>
        <w:pBdr>
          <w:left w:val="single" w:sz="4" w:space="4" w:color="auto"/>
        </w:pBdr>
        <w:spacing w:line="276" w:lineRule="auto"/>
      </w:pPr>
      <w:r>
        <w:t>The 192.168.0.192/27 local network via eth3.</w:t>
      </w:r>
    </w:p>
    <w:p w14:paraId="2BCF9B86" w14:textId="3E299566" w:rsidR="003E13AD" w:rsidRDefault="00054641">
      <w:pPr>
        <w:pStyle w:val="ListParagraph"/>
        <w:numPr>
          <w:ilvl w:val="0"/>
          <w:numId w:val="9"/>
        </w:numPr>
        <w:pBdr>
          <w:left w:val="single" w:sz="4" w:space="4" w:color="auto"/>
        </w:pBdr>
        <w:spacing w:line="276" w:lineRule="auto"/>
      </w:pPr>
      <w:r>
        <w:t>The eth3 interface is the primary connection for the 192.168.0.192/27 subnet, which includes Kali Linux machine (192.168.0.200) and PC 1 (192.168.0.210)</w:t>
      </w:r>
    </w:p>
    <w:p w14:paraId="7AF066B1" w14:textId="77777777" w:rsidR="00647172" w:rsidRDefault="00647172" w:rsidP="00AB4620">
      <w:pPr>
        <w:spacing w:line="276" w:lineRule="auto"/>
      </w:pPr>
    </w:p>
    <w:p w14:paraId="4CA1EACE" w14:textId="77777777" w:rsidR="00647172" w:rsidRDefault="00647172" w:rsidP="00AB4620">
      <w:pPr>
        <w:spacing w:line="276" w:lineRule="auto"/>
      </w:pPr>
    </w:p>
    <w:p w14:paraId="42946C83" w14:textId="77777777" w:rsidR="00647172" w:rsidRDefault="00647172" w:rsidP="00AB4620">
      <w:pPr>
        <w:spacing w:line="276" w:lineRule="auto"/>
      </w:pPr>
    </w:p>
    <w:p w14:paraId="347C9F23" w14:textId="77777777" w:rsidR="00647172" w:rsidRDefault="00647172" w:rsidP="00AB4620">
      <w:pPr>
        <w:spacing w:line="276" w:lineRule="auto"/>
      </w:pPr>
    </w:p>
    <w:p w14:paraId="76A93D77" w14:textId="77777777" w:rsidR="00647172" w:rsidRDefault="00647172" w:rsidP="00AB4620">
      <w:pPr>
        <w:spacing w:line="276" w:lineRule="auto"/>
      </w:pPr>
    </w:p>
    <w:p w14:paraId="26941432" w14:textId="77777777" w:rsidR="00647172" w:rsidRDefault="00647172" w:rsidP="00AB4620">
      <w:pPr>
        <w:spacing w:line="276" w:lineRule="auto"/>
      </w:pPr>
    </w:p>
    <w:p w14:paraId="7EC80CB2" w14:textId="77777777" w:rsidR="00647172" w:rsidRDefault="00647172" w:rsidP="00AB4620">
      <w:pPr>
        <w:spacing w:line="276" w:lineRule="auto"/>
      </w:pPr>
    </w:p>
    <w:p w14:paraId="222A6E28" w14:textId="77777777" w:rsidR="00934D89" w:rsidRDefault="00934D89" w:rsidP="00934D89">
      <w:pPr>
        <w:pStyle w:val="Heading2"/>
      </w:pPr>
      <w:bookmarkStart w:id="50" w:name="_Toc185981723"/>
      <w:r w:rsidRPr="00647172">
        <w:t>Enumeration of 172.16.221.16/24</w:t>
      </w:r>
      <w:r>
        <w:t xml:space="preserve"> Subnet</w:t>
      </w:r>
      <w:bookmarkEnd w:id="50"/>
    </w:p>
    <w:p w14:paraId="2B919757" w14:textId="77777777" w:rsidR="004B23C2" w:rsidRDefault="00B62D18" w:rsidP="00B62D18">
      <w:pPr>
        <w:spacing w:line="276" w:lineRule="auto"/>
      </w:pPr>
      <w:r>
        <w:t xml:space="preserve">From the enumeration of Router 1 (192.168.0.193), </w:t>
      </w:r>
      <w:r w:rsidR="00C82267">
        <w:t xml:space="preserve">it was </w:t>
      </w:r>
      <w:r>
        <w:t>identified:</w:t>
      </w:r>
    </w:p>
    <w:p w14:paraId="2640B690" w14:textId="36422946" w:rsidR="004B23C2" w:rsidRDefault="00B62D18">
      <w:pPr>
        <w:pStyle w:val="ListParagraph"/>
        <w:numPr>
          <w:ilvl w:val="0"/>
          <w:numId w:val="10"/>
        </w:numPr>
        <w:pBdr>
          <w:left w:val="single" w:sz="4" w:space="4" w:color="auto"/>
        </w:pBdr>
        <w:spacing w:line="276" w:lineRule="auto"/>
      </w:pPr>
      <w:r>
        <w:t>eth1</w:t>
      </w:r>
      <w:r w:rsidR="004B23C2">
        <w:t xml:space="preserve"> c</w:t>
      </w:r>
      <w:r>
        <w:t>onnects to Router 2 (192.168.0.225/30</w:t>
      </w:r>
      <w:r w:rsidR="004B23C2">
        <w:t xml:space="preserve"> &lt;&gt;</w:t>
      </w:r>
      <w:r>
        <w:t xml:space="preserve"> 192.168.0.226/30).</w:t>
      </w:r>
    </w:p>
    <w:p w14:paraId="2CDA03FC" w14:textId="77777777" w:rsidR="00C30427" w:rsidRDefault="004B23C2">
      <w:pPr>
        <w:pStyle w:val="ListParagraph"/>
        <w:numPr>
          <w:ilvl w:val="0"/>
          <w:numId w:val="10"/>
        </w:numPr>
        <w:pBdr>
          <w:left w:val="single" w:sz="4" w:space="4" w:color="auto"/>
        </w:pBdr>
        <w:spacing w:line="276" w:lineRule="auto"/>
      </w:pPr>
      <w:r>
        <w:t>e</w:t>
      </w:r>
      <w:r w:rsidR="00B62D18">
        <w:t>th</w:t>
      </w:r>
      <w:r>
        <w:t>2 connects</w:t>
      </w:r>
      <w:r w:rsidR="00B62D18">
        <w:t xml:space="preserve"> to the 172.16.221.0/24 subnet. </w:t>
      </w:r>
    </w:p>
    <w:p w14:paraId="53FF6EFB" w14:textId="3898F18B" w:rsidR="00647172" w:rsidRDefault="00B62D18">
      <w:pPr>
        <w:pStyle w:val="ListParagraph"/>
        <w:numPr>
          <w:ilvl w:val="0"/>
          <w:numId w:val="10"/>
        </w:numPr>
        <w:pBdr>
          <w:left w:val="single" w:sz="4" w:space="4" w:color="auto"/>
        </w:pBdr>
        <w:spacing w:line="276" w:lineRule="auto"/>
      </w:pPr>
      <w:r>
        <w:t xml:space="preserve">eth3 </w:t>
      </w:r>
      <w:r w:rsidR="004B23C2">
        <w:t>c</w:t>
      </w:r>
      <w:r>
        <w:t>onnects to the 192.168.0.192/27 subnet (</w:t>
      </w:r>
      <w:r w:rsidR="00686109">
        <w:t>the local network</w:t>
      </w:r>
      <w:r w:rsidR="004F36C9">
        <w:t xml:space="preserve"> explored in earlier sections</w:t>
      </w:r>
      <w:r>
        <w:t>).</w:t>
      </w:r>
    </w:p>
    <w:p w14:paraId="2053D332" w14:textId="77777777" w:rsidR="00686109" w:rsidRDefault="00686109" w:rsidP="00AB4620">
      <w:pPr>
        <w:spacing w:line="276" w:lineRule="auto"/>
      </w:pPr>
    </w:p>
    <w:p w14:paraId="47CA3BB3" w14:textId="2371B103" w:rsidR="009A7E36" w:rsidRDefault="009A7E36" w:rsidP="00AB4620">
      <w:pPr>
        <w:spacing w:line="276" w:lineRule="auto"/>
      </w:pPr>
      <w:r>
        <w:t xml:space="preserve">The tester focused on enumerating the 172.16.221.0/24 subnet connected via eth2 on Router 1.  This was done using Nmap, the following command </w:t>
      </w:r>
      <w:r w:rsidRPr="009A7E36">
        <w:rPr>
          <w:highlight w:val="darkGray"/>
        </w:rPr>
        <w:t>sudo nmap -vv -sC -sV -oA nmap/scan_172.16.221.0 172.16.221.0/24</w:t>
      </w:r>
      <w:r>
        <w:t xml:space="preserve"> was used</w:t>
      </w:r>
      <w:r w:rsidR="00225C36">
        <w:t xml:space="preserve"> refer to </w:t>
      </w:r>
      <w:r w:rsidR="00225C36">
        <w:fldChar w:fldCharType="begin"/>
      </w:r>
      <w:r w:rsidR="00225C36">
        <w:instrText xml:space="preserve"> REF _Ref185202829 \h </w:instrText>
      </w:r>
      <w:r w:rsidR="00225C36">
        <w:fldChar w:fldCharType="separate"/>
      </w:r>
      <w:r w:rsidR="00225C36">
        <w:t xml:space="preserve">Figure </w:t>
      </w:r>
      <w:r w:rsidR="00225C36">
        <w:rPr>
          <w:noProof/>
        </w:rPr>
        <w:t>10</w:t>
      </w:r>
      <w:r w:rsidR="00225C36">
        <w:fldChar w:fldCharType="end"/>
      </w:r>
      <w:r>
        <w:t>,</w:t>
      </w:r>
      <w:r w:rsidR="0089344E">
        <w:t xml:space="preserve"> this was done to</w:t>
      </w:r>
      <w:r>
        <w:t xml:space="preserve"> identify active hosts and services within the subnet.</w:t>
      </w:r>
    </w:p>
    <w:p w14:paraId="76215C48" w14:textId="77777777" w:rsidR="00141296" w:rsidRDefault="00D50180" w:rsidP="00FB5648">
      <w:pPr>
        <w:keepNext/>
        <w:spacing w:line="276" w:lineRule="auto"/>
        <w:jc w:val="center"/>
      </w:pPr>
      <w:r w:rsidRPr="00D50180">
        <w:rPr>
          <w:noProof/>
        </w:rPr>
        <w:drawing>
          <wp:inline distT="0" distB="0" distL="0" distR="0" wp14:anchorId="584FE70E" wp14:editId="3D93AB91">
            <wp:extent cx="5943600" cy="310515"/>
            <wp:effectExtent l="0" t="0" r="0" b="0"/>
            <wp:docPr id="171431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18072" name=""/>
                    <pic:cNvPicPr/>
                  </pic:nvPicPr>
                  <pic:blipFill>
                    <a:blip r:embed="rId28"/>
                    <a:stretch>
                      <a:fillRect/>
                    </a:stretch>
                  </pic:blipFill>
                  <pic:spPr>
                    <a:xfrm>
                      <a:off x="0" y="0"/>
                      <a:ext cx="5943600" cy="310515"/>
                    </a:xfrm>
                    <a:prstGeom prst="rect">
                      <a:avLst/>
                    </a:prstGeom>
                  </pic:spPr>
                </pic:pic>
              </a:graphicData>
            </a:graphic>
          </wp:inline>
        </w:drawing>
      </w:r>
    </w:p>
    <w:p w14:paraId="2652E8B3" w14:textId="2DF24213" w:rsidR="00B62D18" w:rsidRDefault="00141296" w:rsidP="005856C3">
      <w:pPr>
        <w:pStyle w:val="Caption"/>
      </w:pPr>
      <w:bookmarkStart w:id="51" w:name="_Ref185202829"/>
      <w:r>
        <w:t xml:space="preserve">Figure </w:t>
      </w:r>
      <w:r w:rsidR="00F643F0">
        <w:fldChar w:fldCharType="begin"/>
      </w:r>
      <w:r w:rsidR="00F643F0">
        <w:instrText xml:space="preserve"> SEQ Figure \* ARABIC </w:instrText>
      </w:r>
      <w:r w:rsidR="00F643F0">
        <w:fldChar w:fldCharType="separate"/>
      </w:r>
      <w:r w:rsidR="00F643F0">
        <w:rPr>
          <w:noProof/>
        </w:rPr>
        <w:t>18</w:t>
      </w:r>
      <w:r w:rsidR="00F643F0">
        <w:rPr>
          <w:noProof/>
        </w:rPr>
        <w:fldChar w:fldCharType="end"/>
      </w:r>
      <w:bookmarkEnd w:id="51"/>
      <w:r>
        <w:t>: 172.16.221.0</w:t>
      </w:r>
    </w:p>
    <w:p w14:paraId="1371B181" w14:textId="3FE18DAF" w:rsidR="005719BB" w:rsidRPr="005719BB" w:rsidRDefault="005719BB" w:rsidP="005719BB">
      <w:r>
        <w:t xml:space="preserve">The grep command was then used to identify </w:t>
      </w:r>
      <w:r w:rsidR="00BC6A6D">
        <w:t>live</w:t>
      </w:r>
      <w:r>
        <w:t xml:space="preserve"> hosts on the network</w:t>
      </w:r>
      <w:r w:rsidR="00BC6A6D">
        <w:t>,</w:t>
      </w:r>
      <w:r w:rsidR="009E682A">
        <w:t xml:space="preserve"> as illustrated in </w:t>
      </w:r>
      <w:r w:rsidR="009E682A">
        <w:fldChar w:fldCharType="begin"/>
      </w:r>
      <w:r w:rsidR="009E682A">
        <w:instrText xml:space="preserve"> REF _Ref185202909 \h </w:instrText>
      </w:r>
      <w:r w:rsidR="009E682A">
        <w:fldChar w:fldCharType="separate"/>
      </w:r>
      <w:r w:rsidR="009E682A">
        <w:t xml:space="preserve">Figure </w:t>
      </w:r>
      <w:r w:rsidR="009E682A">
        <w:rPr>
          <w:noProof/>
        </w:rPr>
        <w:t>11</w:t>
      </w:r>
      <w:r w:rsidR="009E682A">
        <w:fldChar w:fldCharType="end"/>
      </w:r>
      <w:r>
        <w:t>.</w:t>
      </w:r>
    </w:p>
    <w:p w14:paraId="495FA616" w14:textId="77777777" w:rsidR="00D57BA6" w:rsidRDefault="005178B5" w:rsidP="00FB5648">
      <w:pPr>
        <w:keepNext/>
        <w:spacing w:line="276" w:lineRule="auto"/>
        <w:jc w:val="center"/>
      </w:pPr>
      <w:r w:rsidRPr="005178B5">
        <w:rPr>
          <w:noProof/>
        </w:rPr>
        <w:drawing>
          <wp:inline distT="0" distB="0" distL="0" distR="0" wp14:anchorId="0B159DE2" wp14:editId="47012ED1">
            <wp:extent cx="4929809" cy="369209"/>
            <wp:effectExtent l="0" t="0" r="4445" b="0"/>
            <wp:docPr id="47712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25892" name=""/>
                    <pic:cNvPicPr/>
                  </pic:nvPicPr>
                  <pic:blipFill>
                    <a:blip r:embed="rId29"/>
                    <a:stretch>
                      <a:fillRect/>
                    </a:stretch>
                  </pic:blipFill>
                  <pic:spPr>
                    <a:xfrm>
                      <a:off x="0" y="0"/>
                      <a:ext cx="5200074" cy="389450"/>
                    </a:xfrm>
                    <a:prstGeom prst="rect">
                      <a:avLst/>
                    </a:prstGeom>
                  </pic:spPr>
                </pic:pic>
              </a:graphicData>
            </a:graphic>
          </wp:inline>
        </w:drawing>
      </w:r>
    </w:p>
    <w:p w14:paraId="3CF385E4" w14:textId="5E89B8B1" w:rsidR="00D65C82" w:rsidRDefault="00D57BA6" w:rsidP="005856C3">
      <w:pPr>
        <w:pStyle w:val="Caption"/>
      </w:pPr>
      <w:bookmarkStart w:id="52" w:name="_Ref185202909"/>
      <w:r>
        <w:t xml:space="preserve">Figure </w:t>
      </w:r>
      <w:r w:rsidR="00F643F0">
        <w:fldChar w:fldCharType="begin"/>
      </w:r>
      <w:r w:rsidR="00F643F0">
        <w:instrText xml:space="preserve"> SEQ Figure \* ARABIC </w:instrText>
      </w:r>
      <w:r w:rsidR="00F643F0">
        <w:fldChar w:fldCharType="separate"/>
      </w:r>
      <w:r w:rsidR="00F643F0">
        <w:rPr>
          <w:noProof/>
        </w:rPr>
        <w:t>19</w:t>
      </w:r>
      <w:r w:rsidR="00F643F0">
        <w:rPr>
          <w:noProof/>
        </w:rPr>
        <w:fldChar w:fldCharType="end"/>
      </w:r>
      <w:bookmarkEnd w:id="52"/>
      <w:r>
        <w:t>: grep</w:t>
      </w:r>
    </w:p>
    <w:p w14:paraId="4CD0AF72" w14:textId="77777777" w:rsidR="002C4D8A" w:rsidRDefault="002C4D8A" w:rsidP="002C4D8A"/>
    <w:p w14:paraId="26B9031B" w14:textId="77777777" w:rsidR="005F117F" w:rsidRDefault="005F117F" w:rsidP="002C4D8A"/>
    <w:p w14:paraId="2C9C0B2B" w14:textId="77777777" w:rsidR="005F117F" w:rsidRDefault="005F117F" w:rsidP="002C4D8A"/>
    <w:p w14:paraId="3D95E629" w14:textId="77777777" w:rsidR="005F117F" w:rsidRDefault="005F117F" w:rsidP="002C4D8A"/>
    <w:p w14:paraId="6242D9F8" w14:textId="77777777" w:rsidR="005F117F" w:rsidRDefault="005F117F" w:rsidP="002C4D8A"/>
    <w:p w14:paraId="506DDB45" w14:textId="77777777" w:rsidR="005F117F" w:rsidRDefault="005F117F" w:rsidP="002C4D8A"/>
    <w:p w14:paraId="0D4F4F0E" w14:textId="77777777" w:rsidR="005F117F" w:rsidRDefault="005F117F" w:rsidP="002C4D8A"/>
    <w:p w14:paraId="1470BCD5" w14:textId="77777777" w:rsidR="005F117F" w:rsidRPr="002C4D8A" w:rsidRDefault="005F117F" w:rsidP="002C4D8A"/>
    <w:p w14:paraId="50FA913D" w14:textId="51CF4719" w:rsidR="00EA36AF" w:rsidRDefault="00D65C82" w:rsidP="00D65C82">
      <w:pPr>
        <w:pStyle w:val="Heading3"/>
      </w:pPr>
      <w:bookmarkStart w:id="53" w:name="_Toc185981724"/>
      <w:r w:rsidRPr="00D65C82">
        <w:lastRenderedPageBreak/>
        <w:t>Key Findings from Network Scan (172.16.221.0/24)</w:t>
      </w:r>
      <w:bookmarkEnd w:id="53"/>
    </w:p>
    <w:p w14:paraId="62ACCCF7" w14:textId="4F1E0A38" w:rsidR="00B62D18" w:rsidRDefault="00B62D18" w:rsidP="00AB4620">
      <w:pPr>
        <w:spacing w:line="276" w:lineRule="auto"/>
      </w:pPr>
    </w:p>
    <w:p w14:paraId="26A6EA37" w14:textId="77777777" w:rsidR="00D65C82" w:rsidRDefault="00D65C82" w:rsidP="00D65C82">
      <w:pPr>
        <w:spacing w:line="276" w:lineRule="auto"/>
      </w:pPr>
      <w:r>
        <w:t>The Nmap scan revealed two active hosts within the 172.16.221.0/24 subnet:</w:t>
      </w:r>
    </w:p>
    <w:p w14:paraId="49A49D37" w14:textId="7AF34726" w:rsidR="00D65C82" w:rsidRDefault="00D65C82">
      <w:pPr>
        <w:pStyle w:val="ListParagraph"/>
        <w:numPr>
          <w:ilvl w:val="0"/>
          <w:numId w:val="11"/>
        </w:numPr>
        <w:pBdr>
          <w:left w:val="single" w:sz="4" w:space="4" w:color="auto"/>
        </w:pBdr>
        <w:spacing w:line="276" w:lineRule="auto"/>
      </w:pPr>
      <w:r>
        <w:t>Host 172.16.221.16 is running OpenSSH 5.5p1 on port 22, VyOS telnetd on port 23, and a web server, lighttpd 1.4.28, on port 80</w:t>
      </w:r>
      <w:r w:rsidR="00201348">
        <w:t>; this</w:t>
      </w:r>
      <w:r>
        <w:t xml:space="preserve"> host corresponds to Router 1's eth2 interface</w:t>
      </w:r>
      <w:r w:rsidR="00EF4732">
        <w:t xml:space="preserve"> identified earlier.</w:t>
      </w:r>
    </w:p>
    <w:p w14:paraId="4EE947CE" w14:textId="4CD83FB9" w:rsidR="005F117F" w:rsidRDefault="00D65C82">
      <w:pPr>
        <w:pStyle w:val="ListParagraph"/>
        <w:keepNext/>
        <w:numPr>
          <w:ilvl w:val="0"/>
          <w:numId w:val="11"/>
        </w:numPr>
        <w:pBdr>
          <w:left w:val="single" w:sz="4" w:space="4" w:color="auto"/>
        </w:pBdr>
        <w:spacing w:line="276" w:lineRule="auto"/>
      </w:pPr>
      <w:r>
        <w:t>Host 172.16.221.237 is a web server running Apache 2.2.22 on port 80 (HTTP</w:t>
      </w:r>
      <w:r w:rsidR="00201348">
        <w:t>), as</w:t>
      </w:r>
      <w:r w:rsidR="00EB4BA2">
        <w:t xml:space="preserve"> illustrated in </w:t>
      </w:r>
      <w:r w:rsidR="00EB4BA2">
        <w:fldChar w:fldCharType="begin"/>
      </w:r>
      <w:r w:rsidR="00EB4BA2">
        <w:instrText xml:space="preserve"> REF _Ref185205536 \h </w:instrText>
      </w:r>
      <w:r w:rsidR="00EB4BA2">
        <w:fldChar w:fldCharType="separate"/>
      </w:r>
      <w:r w:rsidR="00EB4BA2">
        <w:t xml:space="preserve">Figure </w:t>
      </w:r>
      <w:r w:rsidR="00EB4BA2">
        <w:rPr>
          <w:noProof/>
        </w:rPr>
        <w:t>12</w:t>
      </w:r>
      <w:r w:rsidR="00EB4BA2">
        <w:fldChar w:fldCharType="end"/>
      </w:r>
      <w:r w:rsidR="00EB4BA2">
        <w:t>. P</w:t>
      </w:r>
      <w:r>
        <w:t>ort 443 (HTTPS</w:t>
      </w:r>
      <w:r w:rsidR="00AB08DC">
        <w:t>)</w:t>
      </w:r>
      <w:r w:rsidR="00EB4BA2">
        <w:t xml:space="preserve"> is also active</w:t>
      </w:r>
      <w:r w:rsidR="00B268C8">
        <w:t>.</w:t>
      </w:r>
      <w:r w:rsidR="00AB08DC">
        <w:t xml:space="preserve"> </w:t>
      </w:r>
      <w:r>
        <w:t>This host will now be referred to as Web Server 1</w:t>
      </w:r>
      <w:r w:rsidR="002E3B8A">
        <w:t>.</w:t>
      </w:r>
      <w:r w:rsidR="005F117F">
        <w:rPr>
          <w:rFonts w:ascii="Arial" w:hAnsi="Arial" w:cs="Arial"/>
          <w:noProof/>
          <w:color w:val="000000"/>
          <w:bdr w:val="none" w:sz="0" w:space="0" w:color="auto" w:frame="1"/>
        </w:rPr>
        <w:drawing>
          <wp:inline distT="0" distB="0" distL="0" distR="0" wp14:anchorId="50B55219" wp14:editId="42EECD6E">
            <wp:extent cx="5943600" cy="2569210"/>
            <wp:effectExtent l="0" t="0" r="0" b="2540"/>
            <wp:docPr id="367229874"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29874" name="Picture 18"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569210"/>
                    </a:xfrm>
                    <a:prstGeom prst="rect">
                      <a:avLst/>
                    </a:prstGeom>
                    <a:noFill/>
                    <a:ln>
                      <a:noFill/>
                    </a:ln>
                  </pic:spPr>
                </pic:pic>
              </a:graphicData>
            </a:graphic>
          </wp:inline>
        </w:drawing>
      </w:r>
    </w:p>
    <w:p w14:paraId="4E948F05" w14:textId="2FBFF396" w:rsidR="005F117F" w:rsidRDefault="005F117F" w:rsidP="005856C3">
      <w:pPr>
        <w:pStyle w:val="Caption"/>
      </w:pPr>
      <w:bookmarkStart w:id="54" w:name="_Ref185205536"/>
      <w:r>
        <w:t xml:space="preserve">Figure </w:t>
      </w:r>
      <w:r w:rsidR="00F643F0">
        <w:fldChar w:fldCharType="begin"/>
      </w:r>
      <w:r w:rsidR="00F643F0">
        <w:instrText xml:space="preserve"> SEQ Figure \* ARABIC </w:instrText>
      </w:r>
      <w:r w:rsidR="00F643F0">
        <w:fldChar w:fldCharType="separate"/>
      </w:r>
      <w:r w:rsidR="00F643F0">
        <w:rPr>
          <w:noProof/>
        </w:rPr>
        <w:t>20</w:t>
      </w:r>
      <w:r w:rsidR="00F643F0">
        <w:rPr>
          <w:noProof/>
        </w:rPr>
        <w:fldChar w:fldCharType="end"/>
      </w:r>
      <w:bookmarkEnd w:id="54"/>
      <w:r>
        <w:t>: Web application</w:t>
      </w:r>
    </w:p>
    <w:p w14:paraId="0C132B63" w14:textId="59BE707B" w:rsidR="0034623E" w:rsidRDefault="00C8283F" w:rsidP="0034623E">
      <w:pPr>
        <w:pStyle w:val="Heading2"/>
      </w:pPr>
      <w:bookmarkStart w:id="55" w:name="_Toc185981725"/>
      <w:r w:rsidRPr="00C8283F">
        <w:t>Web Server</w:t>
      </w:r>
      <w:r w:rsidR="0034623E">
        <w:t xml:space="preserve"> 1</w:t>
      </w:r>
      <w:r w:rsidRPr="00C8283F">
        <w:t xml:space="preserve"> Enumeration and Vulnerability Scanning</w:t>
      </w:r>
      <w:bookmarkEnd w:id="55"/>
    </w:p>
    <w:p w14:paraId="009E9692" w14:textId="77777777" w:rsidR="00613F89" w:rsidRPr="003C2166" w:rsidRDefault="00613F89" w:rsidP="00613F89">
      <w:pPr>
        <w:rPr>
          <w:highlight w:val="cyan"/>
        </w:rPr>
      </w:pPr>
      <w:r w:rsidRPr="003C2166">
        <w:rPr>
          <w:highlight w:val="cyan"/>
        </w:rPr>
        <w:t>The Nmap scan of the 172.16.221.0/24 subnet revealed host 172.16.221.237 as active. The system was running a web server on ports 80 and 443, and further enumeration was performed using DIRB and Nikto tools to identify accessible directories and web server vulnerabilities</w:t>
      </w:r>
      <w:r>
        <w:rPr>
          <w:highlight w:val="cyan"/>
        </w:rPr>
        <w:t>.</w:t>
      </w:r>
    </w:p>
    <w:p w14:paraId="743BB339" w14:textId="77777777" w:rsidR="00273378" w:rsidRDefault="00273378" w:rsidP="00273378"/>
    <w:p w14:paraId="6827A0EB" w14:textId="4CCBAD76" w:rsidR="00273378" w:rsidRDefault="00273378" w:rsidP="001C187C">
      <w:pPr>
        <w:pStyle w:val="Heading4"/>
      </w:pPr>
      <w:r w:rsidRPr="00273378">
        <w:t>DIRB</w:t>
      </w:r>
      <w:r>
        <w:t xml:space="preserve"> (Web server 1)</w:t>
      </w:r>
    </w:p>
    <w:p w14:paraId="0DC72A4D" w14:textId="77777777" w:rsidR="00613F89" w:rsidRPr="00613F89" w:rsidRDefault="00613F89" w:rsidP="00613F89"/>
    <w:p w14:paraId="21EC50B5" w14:textId="4505BE0D" w:rsidR="00742E13" w:rsidRPr="00742E13" w:rsidRDefault="00CA13D5" w:rsidP="00CA13D5">
      <w:r w:rsidRPr="003C2166">
        <w:rPr>
          <w:highlight w:val="cyan"/>
        </w:rPr>
        <w:t>The following DIRB command was used to identify accessible directories and files on the target host:</w:t>
      </w:r>
      <w:r w:rsidR="003C2166">
        <w:t xml:space="preserve"> </w:t>
      </w:r>
      <w:r>
        <w:t>dirb http://172.16.221.237/ /usr/share/wordlists/dirb/big.txt</w:t>
      </w:r>
      <w:r w:rsidR="006D7FC4">
        <w:t xml:space="preserve"> refer to </w:t>
      </w:r>
      <w:r w:rsidR="006D7FC4">
        <w:fldChar w:fldCharType="begin"/>
      </w:r>
      <w:r w:rsidR="006D7FC4">
        <w:instrText xml:space="preserve"> REF _Ref185205877 \h </w:instrText>
      </w:r>
      <w:r w:rsidR="006D7FC4">
        <w:fldChar w:fldCharType="separate"/>
      </w:r>
      <w:r w:rsidR="006D7FC4">
        <w:t xml:space="preserve">Figure </w:t>
      </w:r>
      <w:r w:rsidR="006D7FC4">
        <w:rPr>
          <w:noProof/>
        </w:rPr>
        <w:t>13</w:t>
      </w:r>
      <w:r w:rsidR="006D7FC4">
        <w:fldChar w:fldCharType="end"/>
      </w:r>
      <w:r w:rsidR="008E594C">
        <w:t xml:space="preserve"> &amp; see </w:t>
      </w:r>
      <w:hyperlink w:anchor="_Appendix_B_–" w:history="1">
        <w:r w:rsidR="008E594C" w:rsidRPr="00752A0E">
          <w:rPr>
            <w:rStyle w:val="Hyperlink"/>
          </w:rPr>
          <w:t>Appendix B</w:t>
        </w:r>
      </w:hyperlink>
      <w:r w:rsidR="008E594C">
        <w:t xml:space="preserve"> for the full output.</w:t>
      </w:r>
    </w:p>
    <w:p w14:paraId="2265065C" w14:textId="77777777" w:rsidR="002C2507" w:rsidRDefault="002C2507" w:rsidP="002C2507">
      <w:pPr>
        <w:keepNext/>
        <w:jc w:val="center"/>
      </w:pPr>
      <w:r>
        <w:rPr>
          <w:rFonts w:ascii="Arial" w:hAnsi="Arial" w:cs="Arial"/>
          <w:noProof/>
          <w:color w:val="000000"/>
          <w:bdr w:val="none" w:sz="0" w:space="0" w:color="auto" w:frame="1"/>
        </w:rPr>
        <w:lastRenderedPageBreak/>
        <w:drawing>
          <wp:inline distT="0" distB="0" distL="0" distR="0" wp14:anchorId="4C6AFEF5" wp14:editId="45FF4E78">
            <wp:extent cx="5943600" cy="1123950"/>
            <wp:effectExtent l="0" t="0" r="0" b="0"/>
            <wp:docPr id="1947520148" name="Picture 1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20148" name="Picture 19" descr="A screen 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123950"/>
                    </a:xfrm>
                    <a:prstGeom prst="rect">
                      <a:avLst/>
                    </a:prstGeom>
                    <a:noFill/>
                    <a:ln>
                      <a:noFill/>
                    </a:ln>
                  </pic:spPr>
                </pic:pic>
              </a:graphicData>
            </a:graphic>
          </wp:inline>
        </w:drawing>
      </w:r>
    </w:p>
    <w:p w14:paraId="04C82041" w14:textId="55A6E129" w:rsidR="001C187C" w:rsidRDefault="002C2507" w:rsidP="005856C3">
      <w:pPr>
        <w:pStyle w:val="Caption"/>
      </w:pPr>
      <w:bookmarkStart w:id="56" w:name="_Ref185205877"/>
      <w:r>
        <w:t xml:space="preserve">Figure </w:t>
      </w:r>
      <w:r w:rsidR="00F643F0">
        <w:fldChar w:fldCharType="begin"/>
      </w:r>
      <w:r w:rsidR="00F643F0">
        <w:instrText xml:space="preserve"> SEQ Figure \* ARABIC </w:instrText>
      </w:r>
      <w:r w:rsidR="00F643F0">
        <w:fldChar w:fldCharType="separate"/>
      </w:r>
      <w:r w:rsidR="00F643F0">
        <w:rPr>
          <w:noProof/>
        </w:rPr>
        <w:t>21</w:t>
      </w:r>
      <w:r w:rsidR="00F643F0">
        <w:rPr>
          <w:noProof/>
        </w:rPr>
        <w:fldChar w:fldCharType="end"/>
      </w:r>
      <w:bookmarkEnd w:id="56"/>
      <w:r>
        <w:t>: Dirb (webserver1)</w:t>
      </w:r>
    </w:p>
    <w:p w14:paraId="22189674" w14:textId="29C33DEF" w:rsidR="002C2507" w:rsidRDefault="002557A9" w:rsidP="003E4410">
      <w:pPr>
        <w:pStyle w:val="Heading4"/>
      </w:pPr>
      <w:r w:rsidRPr="002557A9">
        <w:t>Nikto</w:t>
      </w:r>
      <w:r w:rsidR="0028634C">
        <w:t xml:space="preserve"> (Web server 1)</w:t>
      </w:r>
    </w:p>
    <w:p w14:paraId="756A68C2" w14:textId="77777777" w:rsidR="002557A9" w:rsidRDefault="002557A9" w:rsidP="002557A9"/>
    <w:p w14:paraId="57E4D3A4" w14:textId="14BDD6FF" w:rsidR="002557A9" w:rsidRPr="00ED40EB" w:rsidRDefault="00F36B31" w:rsidP="002557A9">
      <w:pPr>
        <w:rPr>
          <w:lang w:val="en-GB"/>
        </w:rPr>
      </w:pPr>
      <w:r w:rsidRPr="00F36B31">
        <w:rPr>
          <w:lang w:val="en-GB"/>
        </w:rPr>
        <w:t xml:space="preserve">To </w:t>
      </w:r>
      <w:r w:rsidR="00ED40EB">
        <w:rPr>
          <w:lang w:val="en-GB"/>
        </w:rPr>
        <w:t>analyse</w:t>
      </w:r>
      <w:r w:rsidRPr="00F36B31">
        <w:rPr>
          <w:lang w:val="en-GB"/>
        </w:rPr>
        <w:t xml:space="preserve"> the web server for vulnerabilities, Nikto was used with the following command:</w:t>
      </w:r>
      <w:r>
        <w:rPr>
          <w:lang w:val="en-GB"/>
        </w:rPr>
        <w:t xml:space="preserve"> </w:t>
      </w:r>
      <w:r w:rsidRPr="00F36B31">
        <w:rPr>
          <w:lang w:val="en-GB"/>
        </w:rPr>
        <w:t xml:space="preserve">nikto -h </w:t>
      </w:r>
      <w:hyperlink r:id="rId32" w:history="1">
        <w:r w:rsidR="0048352D" w:rsidRPr="009C2CC6">
          <w:rPr>
            <w:rStyle w:val="Hyperlink"/>
            <w:lang w:val="en-GB"/>
          </w:rPr>
          <w:t>http://172.16.221.237</w:t>
        </w:r>
      </w:hyperlink>
      <w:r w:rsidR="0048352D">
        <w:rPr>
          <w:lang w:val="en-GB"/>
        </w:rPr>
        <w:t xml:space="preserve"> refer to </w:t>
      </w:r>
      <w:r w:rsidR="0048352D">
        <w:rPr>
          <w:lang w:val="en-GB"/>
        </w:rPr>
        <w:fldChar w:fldCharType="begin"/>
      </w:r>
      <w:r w:rsidR="0048352D">
        <w:rPr>
          <w:lang w:val="en-GB"/>
        </w:rPr>
        <w:instrText xml:space="preserve"> REF _Ref185206162 \h </w:instrText>
      </w:r>
      <w:r w:rsidR="0048352D">
        <w:rPr>
          <w:lang w:val="en-GB"/>
        </w:rPr>
      </w:r>
      <w:r w:rsidR="0048352D">
        <w:rPr>
          <w:lang w:val="en-GB"/>
        </w:rPr>
        <w:fldChar w:fldCharType="separate"/>
      </w:r>
      <w:r w:rsidR="0048352D">
        <w:t xml:space="preserve">Figure </w:t>
      </w:r>
      <w:r w:rsidR="0048352D">
        <w:rPr>
          <w:noProof/>
        </w:rPr>
        <w:t>14</w:t>
      </w:r>
      <w:r w:rsidR="0048352D">
        <w:rPr>
          <w:lang w:val="en-GB"/>
        </w:rPr>
        <w:fldChar w:fldCharType="end"/>
      </w:r>
      <w:r w:rsidR="0048352D">
        <w:rPr>
          <w:lang w:val="en-GB"/>
        </w:rPr>
        <w:t xml:space="preserve"> &amp; </w:t>
      </w:r>
      <w:r w:rsidR="0048352D">
        <w:rPr>
          <w:lang w:val="en-GB"/>
        </w:rPr>
        <w:fldChar w:fldCharType="begin"/>
      </w:r>
      <w:r w:rsidR="0048352D">
        <w:rPr>
          <w:lang w:val="en-GB"/>
        </w:rPr>
        <w:instrText xml:space="preserve"> REF _Ref185206166 \h </w:instrText>
      </w:r>
      <w:r w:rsidR="0048352D">
        <w:rPr>
          <w:lang w:val="en-GB"/>
        </w:rPr>
      </w:r>
      <w:r w:rsidR="0048352D">
        <w:rPr>
          <w:lang w:val="en-GB"/>
        </w:rPr>
        <w:fldChar w:fldCharType="separate"/>
      </w:r>
      <w:r w:rsidR="0048352D">
        <w:t xml:space="preserve">Figure </w:t>
      </w:r>
      <w:r w:rsidR="0048352D">
        <w:rPr>
          <w:noProof/>
        </w:rPr>
        <w:t>15</w:t>
      </w:r>
      <w:r w:rsidR="0048352D">
        <w:rPr>
          <w:lang w:val="en-GB"/>
        </w:rPr>
        <w:fldChar w:fldCharType="end"/>
      </w:r>
    </w:p>
    <w:p w14:paraId="086FD4AD" w14:textId="77777777" w:rsidR="00742E13" w:rsidRDefault="002E2E9A" w:rsidP="00742E13">
      <w:pPr>
        <w:keepNext/>
      </w:pPr>
      <w:r>
        <w:rPr>
          <w:rFonts w:ascii="Arial" w:hAnsi="Arial" w:cs="Arial"/>
          <w:noProof/>
          <w:color w:val="000000"/>
          <w:sz w:val="32"/>
          <w:szCs w:val="32"/>
          <w:bdr w:val="none" w:sz="0" w:space="0" w:color="auto" w:frame="1"/>
        </w:rPr>
        <w:drawing>
          <wp:inline distT="0" distB="0" distL="0" distR="0" wp14:anchorId="59DFE886" wp14:editId="6D9E7674">
            <wp:extent cx="5943600" cy="121920"/>
            <wp:effectExtent l="0" t="0" r="0" b="0"/>
            <wp:docPr id="17220073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21920"/>
                    </a:xfrm>
                    <a:prstGeom prst="rect">
                      <a:avLst/>
                    </a:prstGeom>
                    <a:noFill/>
                    <a:ln>
                      <a:noFill/>
                    </a:ln>
                  </pic:spPr>
                </pic:pic>
              </a:graphicData>
            </a:graphic>
          </wp:inline>
        </w:drawing>
      </w:r>
    </w:p>
    <w:p w14:paraId="4501E620" w14:textId="03635242" w:rsidR="002C2507" w:rsidRPr="002C2507" w:rsidRDefault="00742E13" w:rsidP="005856C3">
      <w:pPr>
        <w:pStyle w:val="Caption"/>
      </w:pPr>
      <w:bookmarkStart w:id="57" w:name="_Ref185206162"/>
      <w:r>
        <w:t xml:space="preserve">Figure </w:t>
      </w:r>
      <w:r w:rsidR="00F643F0">
        <w:fldChar w:fldCharType="begin"/>
      </w:r>
      <w:r w:rsidR="00F643F0">
        <w:instrText xml:space="preserve"> SEQ Figure \* ARABIC </w:instrText>
      </w:r>
      <w:r w:rsidR="00F643F0">
        <w:fldChar w:fldCharType="separate"/>
      </w:r>
      <w:r w:rsidR="00F643F0">
        <w:rPr>
          <w:noProof/>
        </w:rPr>
        <w:t>22</w:t>
      </w:r>
      <w:r w:rsidR="00F643F0">
        <w:rPr>
          <w:noProof/>
        </w:rPr>
        <w:fldChar w:fldCharType="end"/>
      </w:r>
      <w:bookmarkEnd w:id="57"/>
      <w:r>
        <w:t>: Nikto command</w:t>
      </w:r>
    </w:p>
    <w:p w14:paraId="377BE821" w14:textId="77777777" w:rsidR="00C075A9" w:rsidRDefault="00C075A9" w:rsidP="007520AD"/>
    <w:p w14:paraId="46166B3B" w14:textId="77777777" w:rsidR="00742E13" w:rsidRDefault="00742E13" w:rsidP="00742E13">
      <w:pPr>
        <w:keepNext/>
        <w:jc w:val="center"/>
      </w:pPr>
      <w:r>
        <w:rPr>
          <w:rFonts w:ascii="Arial" w:hAnsi="Arial" w:cs="Arial"/>
          <w:noProof/>
          <w:color w:val="000000"/>
          <w:bdr w:val="none" w:sz="0" w:space="0" w:color="auto" w:frame="1"/>
        </w:rPr>
        <w:drawing>
          <wp:inline distT="0" distB="0" distL="0" distR="0" wp14:anchorId="07F17CED" wp14:editId="6BE94820">
            <wp:extent cx="5943600" cy="977900"/>
            <wp:effectExtent l="0" t="0" r="0" b="0"/>
            <wp:docPr id="702107746" name="Picture 21" descr="A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07746" name="Picture 21" descr="A screen shot of text&#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977900"/>
                    </a:xfrm>
                    <a:prstGeom prst="rect">
                      <a:avLst/>
                    </a:prstGeom>
                    <a:noFill/>
                    <a:ln>
                      <a:noFill/>
                    </a:ln>
                  </pic:spPr>
                </pic:pic>
              </a:graphicData>
            </a:graphic>
          </wp:inline>
        </w:drawing>
      </w:r>
    </w:p>
    <w:p w14:paraId="05FB31ED" w14:textId="1DB918CE" w:rsidR="00742E13" w:rsidRDefault="00742E13" w:rsidP="005856C3">
      <w:pPr>
        <w:pStyle w:val="Caption"/>
      </w:pPr>
      <w:bookmarkStart w:id="58" w:name="_Ref185206166"/>
      <w:r>
        <w:t xml:space="preserve">Figure </w:t>
      </w:r>
      <w:r w:rsidR="00F643F0">
        <w:fldChar w:fldCharType="begin"/>
      </w:r>
      <w:r w:rsidR="00F643F0">
        <w:instrText xml:space="preserve"> SEQ Figure \* ARABIC </w:instrText>
      </w:r>
      <w:r w:rsidR="00F643F0">
        <w:fldChar w:fldCharType="separate"/>
      </w:r>
      <w:r w:rsidR="00F643F0">
        <w:rPr>
          <w:noProof/>
        </w:rPr>
        <w:t>23</w:t>
      </w:r>
      <w:r w:rsidR="00F643F0">
        <w:rPr>
          <w:noProof/>
        </w:rPr>
        <w:fldChar w:fldCharType="end"/>
      </w:r>
      <w:bookmarkEnd w:id="58"/>
      <w:r>
        <w:t>: Nikto output</w:t>
      </w:r>
    </w:p>
    <w:p w14:paraId="3C781D1C" w14:textId="77777777" w:rsidR="004F0555" w:rsidRDefault="004F0555" w:rsidP="004F0555"/>
    <w:p w14:paraId="71D17F81" w14:textId="33C799C5" w:rsidR="001A077D" w:rsidRDefault="001A077D" w:rsidP="003E4410">
      <w:pPr>
        <w:pStyle w:val="Heading4"/>
      </w:pPr>
      <w:r>
        <w:t xml:space="preserve">WPSCAN </w:t>
      </w:r>
      <w:r w:rsidR="00B62B97">
        <w:t>(Web server 1)</w:t>
      </w:r>
    </w:p>
    <w:p w14:paraId="75E1C44C" w14:textId="77777777" w:rsidR="00B62B97" w:rsidRDefault="00B62B97" w:rsidP="00B62B97"/>
    <w:p w14:paraId="0649DF6D" w14:textId="62228633" w:rsidR="00B62B97" w:rsidRDefault="00CC619E" w:rsidP="00B62B97">
      <w:r>
        <w:t xml:space="preserve">Dirb confirmed the presence of Word press, site </w:t>
      </w:r>
      <w:proofErr w:type="gramStart"/>
      <w:r w:rsidR="00B62B97" w:rsidRPr="00B62B97">
        <w:t>To</w:t>
      </w:r>
      <w:proofErr w:type="gramEnd"/>
      <w:r w:rsidR="00B62B97" w:rsidRPr="00B62B97">
        <w:t xml:space="preserve"> further assess the WordPress installation on Web Server 1 (172.16.221.237), WPScan was used to identify potential vulnerabilities and test for weak credentials. The following command was executed:</w:t>
      </w:r>
    </w:p>
    <w:p w14:paraId="59E48E3C" w14:textId="7B4C53ED" w:rsidR="00913F96" w:rsidRDefault="00B62B97" w:rsidP="00913F96">
      <w:r w:rsidRPr="00B62B97">
        <w:t>sudo wpscan --url 172.16.221.237/wordpress/ -P /usr/share/john/password.lst -u admin --wp-content-dir wp-content</w:t>
      </w:r>
      <w:r>
        <w:t xml:space="preserve">. </w:t>
      </w:r>
      <w:r w:rsidRPr="00B62B97">
        <w:t xml:space="preserve">WPScan initiated a brute-force attack against the admin account using the provided wordlist. </w:t>
      </w:r>
      <w:r w:rsidR="007754DE">
        <w:t>*****************</w:t>
      </w:r>
    </w:p>
    <w:p w14:paraId="39E54081" w14:textId="77777777" w:rsidR="00B62B97" w:rsidRDefault="00DC720C" w:rsidP="00B62B97">
      <w:pPr>
        <w:keepNext/>
        <w:jc w:val="center"/>
      </w:pPr>
      <w:r>
        <w:rPr>
          <w:rFonts w:ascii="Arial" w:hAnsi="Arial" w:cs="Arial"/>
          <w:noProof/>
          <w:color w:val="000000"/>
          <w:bdr w:val="none" w:sz="0" w:space="0" w:color="auto" w:frame="1"/>
        </w:rPr>
        <w:lastRenderedPageBreak/>
        <w:drawing>
          <wp:inline distT="0" distB="0" distL="0" distR="0" wp14:anchorId="179C5D21" wp14:editId="18E746DA">
            <wp:extent cx="5943600" cy="1600200"/>
            <wp:effectExtent l="0" t="0" r="0" b="0"/>
            <wp:docPr id="1520629549"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29549" name="Picture 22"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600200"/>
                    </a:xfrm>
                    <a:prstGeom prst="rect">
                      <a:avLst/>
                    </a:prstGeom>
                    <a:noFill/>
                    <a:ln>
                      <a:noFill/>
                    </a:ln>
                  </pic:spPr>
                </pic:pic>
              </a:graphicData>
            </a:graphic>
          </wp:inline>
        </w:drawing>
      </w:r>
    </w:p>
    <w:p w14:paraId="73DD5129" w14:textId="27BF0923" w:rsidR="00913F96" w:rsidRPr="00913F96" w:rsidRDefault="00B62B97"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24</w:t>
      </w:r>
      <w:r w:rsidR="00F643F0">
        <w:rPr>
          <w:noProof/>
        </w:rPr>
        <w:fldChar w:fldCharType="end"/>
      </w:r>
      <w:r>
        <w:t>: wp-scan</w:t>
      </w:r>
    </w:p>
    <w:p w14:paraId="4451056B" w14:textId="77777777" w:rsidR="0034623E" w:rsidRDefault="0034623E" w:rsidP="0034623E"/>
    <w:p w14:paraId="400C5C44" w14:textId="459D4C5B" w:rsidR="0085058E" w:rsidRDefault="0085058E" w:rsidP="00B51EA6">
      <w:pPr>
        <w:pStyle w:val="Heading3"/>
      </w:pPr>
      <w:bookmarkStart w:id="59" w:name="_Toc185981726"/>
      <w:r w:rsidRPr="0085058E">
        <w:t>Key Findings</w:t>
      </w:r>
      <w:r>
        <w:t xml:space="preserve"> </w:t>
      </w:r>
      <w:r w:rsidR="00CC34EE">
        <w:t>from</w:t>
      </w:r>
      <w:r w:rsidR="00337ED2">
        <w:t xml:space="preserve"> </w:t>
      </w:r>
      <w:r w:rsidR="00CC34EE">
        <w:t>Web Server</w:t>
      </w:r>
      <w:r w:rsidR="00337ED2">
        <w:t xml:space="preserve"> </w:t>
      </w:r>
      <w:r w:rsidR="00B51EA6">
        <w:t>(</w:t>
      </w:r>
      <w:r w:rsidR="00337ED2">
        <w:t>1</w:t>
      </w:r>
      <w:r w:rsidR="00B51EA6">
        <w:t>)</w:t>
      </w:r>
      <w:r w:rsidR="00337ED2">
        <w:t xml:space="preserve"> </w:t>
      </w:r>
      <w:r w:rsidR="00B51EA6">
        <w:t>E</w:t>
      </w:r>
      <w:r w:rsidR="00337ED2">
        <w:t xml:space="preserve">numeration and </w:t>
      </w:r>
      <w:r w:rsidR="00B51EA6">
        <w:t>V</w:t>
      </w:r>
      <w:r w:rsidR="00337ED2">
        <w:t xml:space="preserve">ulnerability </w:t>
      </w:r>
      <w:r w:rsidR="00B51EA6">
        <w:t>S</w:t>
      </w:r>
      <w:r w:rsidR="00337ED2">
        <w:t>canning</w:t>
      </w:r>
      <w:bookmarkEnd w:id="59"/>
    </w:p>
    <w:p w14:paraId="1A6A318A" w14:textId="77777777" w:rsidR="004E7D91" w:rsidRDefault="004E7D91" w:rsidP="004F0555"/>
    <w:p w14:paraId="2EB44F76" w14:textId="77777777" w:rsidR="004E7D91" w:rsidRDefault="004E7D91" w:rsidP="004E7D91">
      <w:r>
        <w:t>The following key findings were identified during the enumeration and vulnerability scanning of Web Server 1 (172.16.221.237):</w:t>
      </w:r>
    </w:p>
    <w:p w14:paraId="21086F1E" w14:textId="77777777" w:rsidR="004E7D91" w:rsidRDefault="004E7D91" w:rsidP="004E7D91">
      <w:r>
        <w:t>Apache Server Vulnerabilities:</w:t>
      </w:r>
    </w:p>
    <w:p w14:paraId="5327400A" w14:textId="77777777" w:rsidR="004E7D91" w:rsidRDefault="004E7D91">
      <w:pPr>
        <w:pStyle w:val="ListParagraph"/>
        <w:numPr>
          <w:ilvl w:val="0"/>
          <w:numId w:val="12"/>
        </w:numPr>
        <w:pBdr>
          <w:left w:val="single" w:sz="4" w:space="4" w:color="auto"/>
        </w:pBdr>
      </w:pPr>
      <w:r>
        <w:t>Outdated Apache version (2.2.22) with known security issues.</w:t>
      </w:r>
    </w:p>
    <w:p w14:paraId="1960DE8F" w14:textId="50151083" w:rsidR="004E7D91" w:rsidRDefault="004E7D91">
      <w:pPr>
        <w:pStyle w:val="ListParagraph"/>
        <w:numPr>
          <w:ilvl w:val="0"/>
          <w:numId w:val="12"/>
        </w:numPr>
        <w:pBdr>
          <w:left w:val="single" w:sz="4" w:space="4" w:color="auto"/>
        </w:pBdr>
      </w:pPr>
      <w:r>
        <w:t>Missing security headers: X-Frame-Options, X-XSS-Protection, and X-Content-Type-Options.</w:t>
      </w:r>
    </w:p>
    <w:p w14:paraId="757B9355" w14:textId="77777777" w:rsidR="004E7D91" w:rsidRDefault="004E7D91" w:rsidP="004E7D91"/>
    <w:p w14:paraId="645108FE" w14:textId="77777777" w:rsidR="004E7D91" w:rsidRDefault="004E7D91" w:rsidP="004E7D91">
      <w:r>
        <w:t>WordPress Misconfigurations and Risks:</w:t>
      </w:r>
    </w:p>
    <w:p w14:paraId="0B3E3624" w14:textId="77777777" w:rsidR="004E7D91" w:rsidRDefault="004E7D91">
      <w:pPr>
        <w:pStyle w:val="ListParagraph"/>
        <w:numPr>
          <w:ilvl w:val="0"/>
          <w:numId w:val="13"/>
        </w:numPr>
        <w:pBdr>
          <w:left w:val="single" w:sz="4" w:space="4" w:color="auto"/>
        </w:pBdr>
      </w:pPr>
      <w:r>
        <w:t>WordPress installation detected at /wordpress/.</w:t>
      </w:r>
    </w:p>
    <w:p w14:paraId="36318007" w14:textId="77777777" w:rsidR="004E7D91" w:rsidRDefault="004E7D91">
      <w:pPr>
        <w:pStyle w:val="ListParagraph"/>
        <w:numPr>
          <w:ilvl w:val="0"/>
          <w:numId w:val="13"/>
        </w:numPr>
        <w:pBdr>
          <w:left w:val="single" w:sz="4" w:space="4" w:color="auto"/>
        </w:pBdr>
      </w:pPr>
      <w:r>
        <w:t>Access to sensitive directories (wp-content, wp-admin, wp-config).</w:t>
      </w:r>
    </w:p>
    <w:p w14:paraId="6D16645C" w14:textId="0721C93B" w:rsidR="004E7D91" w:rsidRDefault="004E7D91">
      <w:pPr>
        <w:pStyle w:val="ListParagraph"/>
        <w:numPr>
          <w:ilvl w:val="0"/>
          <w:numId w:val="13"/>
        </w:numPr>
        <w:pBdr>
          <w:left w:val="single" w:sz="4" w:space="4" w:color="auto"/>
        </w:pBdr>
      </w:pPr>
      <w:r>
        <w:t>Weak password testing initiated on the admin account.</w:t>
      </w:r>
    </w:p>
    <w:p w14:paraId="3E782520" w14:textId="77777777" w:rsidR="004E7D91" w:rsidRDefault="004E7D91" w:rsidP="004E7D91"/>
    <w:p w14:paraId="65D6B11D" w14:textId="77777777" w:rsidR="004E7D91" w:rsidRDefault="004E7D91" w:rsidP="004E7D91">
      <w:r>
        <w:t>File and Directory Enumeration:</w:t>
      </w:r>
    </w:p>
    <w:p w14:paraId="23C7D94A" w14:textId="77777777" w:rsidR="004E7D91" w:rsidRDefault="004E7D91">
      <w:pPr>
        <w:pStyle w:val="ListParagraph"/>
        <w:numPr>
          <w:ilvl w:val="0"/>
          <w:numId w:val="14"/>
        </w:numPr>
        <w:pBdr>
          <w:left w:val="single" w:sz="4" w:space="4" w:color="auto"/>
        </w:pBdr>
      </w:pPr>
      <w:r>
        <w:t>Important directories identified under /javascript/ and /wordpress/.</w:t>
      </w:r>
    </w:p>
    <w:p w14:paraId="1E011F4B" w14:textId="451DD02B" w:rsidR="004E7D91" w:rsidRDefault="004E7D91">
      <w:pPr>
        <w:pStyle w:val="ListParagraph"/>
        <w:numPr>
          <w:ilvl w:val="0"/>
          <w:numId w:val="14"/>
        </w:numPr>
        <w:pBdr>
          <w:left w:val="single" w:sz="4" w:space="4" w:color="auto"/>
        </w:pBdr>
      </w:pPr>
      <w:r>
        <w:t>Presence of Apache default files and misconfigured directories.</w:t>
      </w:r>
    </w:p>
    <w:p w14:paraId="4F81E17D" w14:textId="77777777" w:rsidR="004E7D91" w:rsidRDefault="004E7D91" w:rsidP="004E7D91"/>
    <w:p w14:paraId="17F6AA2D" w14:textId="4A0E9C69" w:rsidR="00CE16CE" w:rsidRDefault="00CE16CE" w:rsidP="004E7D91">
      <w:r>
        <w:t>This information will be used</w:t>
      </w:r>
      <w:r w:rsidR="00BF5FF3">
        <w:t xml:space="preserve"> to evaluate the security weaknesses identified; for now,</w:t>
      </w:r>
      <w:r>
        <w:t xml:space="preserve"> the network is being mapped and enumerated. </w:t>
      </w:r>
    </w:p>
    <w:p w14:paraId="166694DF" w14:textId="77777777" w:rsidR="00CE16CE" w:rsidRDefault="00CE16CE" w:rsidP="004E7D91"/>
    <w:p w14:paraId="1A602C02" w14:textId="6CEB353F" w:rsidR="00CE16CE" w:rsidRDefault="00CE16CE" w:rsidP="004E7D91">
      <w:r>
        <w:t xml:space="preserve"> </w:t>
      </w:r>
    </w:p>
    <w:p w14:paraId="3E06A2ED" w14:textId="77777777" w:rsidR="00975983" w:rsidRDefault="00975983" w:rsidP="004E7D91"/>
    <w:p w14:paraId="21BFFFCE" w14:textId="77777777" w:rsidR="00975983" w:rsidRDefault="00975983" w:rsidP="004E7D91"/>
    <w:p w14:paraId="1E80E062" w14:textId="77777777" w:rsidR="004E7D91" w:rsidRDefault="004E7D91" w:rsidP="004E7D91"/>
    <w:p w14:paraId="63B969B7" w14:textId="3F63239E" w:rsidR="005D1426" w:rsidRDefault="005C61E3" w:rsidP="0085380C">
      <w:pPr>
        <w:pStyle w:val="Heading2"/>
      </w:pPr>
      <w:bookmarkStart w:id="60" w:name="_Toc185981727"/>
      <w:r>
        <w:t>Point-to-Point Enumeration/Scan (</w:t>
      </w:r>
      <w:r w:rsidRPr="009B79DB">
        <w:t>192</w:t>
      </w:r>
      <w:r>
        <w:t>.168.0.225/30)</w:t>
      </w:r>
      <w:bookmarkEnd w:id="60"/>
      <w:r>
        <w:t xml:space="preserve"> </w:t>
      </w:r>
    </w:p>
    <w:p w14:paraId="5333884D" w14:textId="51F0027D" w:rsidR="002A2AB2" w:rsidRDefault="00C74391" w:rsidP="0085380C">
      <w:r>
        <w:t xml:space="preserve">The point-to-point link was discovered using the information obtained from the enumeration of </w:t>
      </w:r>
      <w:r w:rsidR="005B2A7F">
        <w:t xml:space="preserve">the </w:t>
      </w:r>
      <w:r>
        <w:t xml:space="preserve">router.  The </w:t>
      </w:r>
      <w:r w:rsidRPr="00C74391">
        <w:t>tester identified a direct connection between 192.168.0.225/30 and Router 2 (192.168.0.226).</w:t>
      </w:r>
    </w:p>
    <w:p w14:paraId="05E2087B" w14:textId="4597377D" w:rsidR="00C74391" w:rsidRDefault="001A03FA" w:rsidP="0085380C">
      <w:r w:rsidRPr="001A03FA">
        <w:t>To map the 192.168.0.225/30 subnet, the following</w:t>
      </w:r>
      <w:r>
        <w:t xml:space="preserve"> command, illustrated in </w:t>
      </w:r>
      <w:r>
        <w:fldChar w:fldCharType="begin"/>
      </w:r>
      <w:r>
        <w:instrText xml:space="preserve"> REF _Ref185258033 \h </w:instrText>
      </w:r>
      <w:r>
        <w:fldChar w:fldCharType="separate"/>
      </w:r>
      <w:r>
        <w:t xml:space="preserve">Figure </w:t>
      </w:r>
      <w:r>
        <w:rPr>
          <w:noProof/>
        </w:rPr>
        <w:t>17</w:t>
      </w:r>
      <w:r>
        <w:fldChar w:fldCharType="end"/>
      </w:r>
      <w:r w:rsidR="00A5720A">
        <w:t xml:space="preserve"> </w:t>
      </w:r>
      <w:r w:rsidR="005B2A7F">
        <w:t>Was</w:t>
      </w:r>
      <w:r w:rsidR="00A5720A">
        <w:t xml:space="preserve"> used</w:t>
      </w:r>
      <w:r>
        <w:t>.</w:t>
      </w:r>
      <w:r w:rsidR="003F5D9C">
        <w:t xml:space="preserve"> </w:t>
      </w:r>
      <w:r w:rsidR="008D3471">
        <w:t>This scan aimed</w:t>
      </w:r>
      <w:r w:rsidR="003F5D9C">
        <w:t xml:space="preserve"> to identify running hosts and </w:t>
      </w:r>
      <w:r w:rsidR="002E59D4">
        <w:t>their services within</w:t>
      </w:r>
      <w:r w:rsidR="003F5D9C">
        <w:t xml:space="preserve"> the 192.168.0.225/30 network.</w:t>
      </w:r>
    </w:p>
    <w:p w14:paraId="3B3F50AE" w14:textId="77777777" w:rsidR="00E644A4" w:rsidRDefault="008E42FF" w:rsidP="00E644A4">
      <w:pPr>
        <w:keepNext/>
        <w:jc w:val="center"/>
      </w:pPr>
      <w:r>
        <w:rPr>
          <w:rFonts w:ascii="Arial" w:hAnsi="Arial" w:cs="Arial"/>
          <w:noProof/>
          <w:color w:val="000000"/>
          <w:bdr w:val="none" w:sz="0" w:space="0" w:color="auto" w:frame="1"/>
        </w:rPr>
        <w:drawing>
          <wp:inline distT="0" distB="0" distL="0" distR="0" wp14:anchorId="735A1514" wp14:editId="7103F3FB">
            <wp:extent cx="5943600" cy="283845"/>
            <wp:effectExtent l="0" t="0" r="0" b="1905"/>
            <wp:docPr id="274462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83845"/>
                    </a:xfrm>
                    <a:prstGeom prst="rect">
                      <a:avLst/>
                    </a:prstGeom>
                    <a:noFill/>
                    <a:ln>
                      <a:noFill/>
                    </a:ln>
                  </pic:spPr>
                </pic:pic>
              </a:graphicData>
            </a:graphic>
          </wp:inline>
        </w:drawing>
      </w:r>
    </w:p>
    <w:p w14:paraId="621F2D48" w14:textId="65FEC90C" w:rsidR="0007431D" w:rsidRDefault="00E644A4" w:rsidP="005856C3">
      <w:pPr>
        <w:pStyle w:val="Caption"/>
      </w:pPr>
      <w:bookmarkStart w:id="61" w:name="_Ref185258033"/>
      <w:r>
        <w:t xml:space="preserve">Figure </w:t>
      </w:r>
      <w:r w:rsidR="00F643F0">
        <w:fldChar w:fldCharType="begin"/>
      </w:r>
      <w:r w:rsidR="00F643F0">
        <w:instrText xml:space="preserve"> SEQ Figure \* ARABIC </w:instrText>
      </w:r>
      <w:r w:rsidR="00F643F0">
        <w:fldChar w:fldCharType="separate"/>
      </w:r>
      <w:r w:rsidR="00F643F0">
        <w:rPr>
          <w:noProof/>
        </w:rPr>
        <w:t>25</w:t>
      </w:r>
      <w:r w:rsidR="00F643F0">
        <w:rPr>
          <w:noProof/>
        </w:rPr>
        <w:fldChar w:fldCharType="end"/>
      </w:r>
      <w:bookmarkEnd w:id="61"/>
      <w:r>
        <w:t>: nmap point-to-point</w:t>
      </w:r>
    </w:p>
    <w:p w14:paraId="07624681" w14:textId="77777777" w:rsidR="00437B66" w:rsidRDefault="00437B66" w:rsidP="00437B66"/>
    <w:p w14:paraId="4C30C8DA" w14:textId="4A3641EC" w:rsidR="00437B66" w:rsidRPr="00437B66" w:rsidRDefault="00437B66" w:rsidP="00437B66">
      <w:r>
        <w:t xml:space="preserve">The tester then used to grep </w:t>
      </w:r>
      <w:r w:rsidR="00C21094">
        <w:t>to identify active hosts on the subnet quickly</w:t>
      </w:r>
      <w:r>
        <w:t>.</w:t>
      </w:r>
    </w:p>
    <w:p w14:paraId="7F74EEC5" w14:textId="77777777" w:rsidR="00437B66" w:rsidRDefault="007A3C6B" w:rsidP="00437B66">
      <w:pPr>
        <w:keepNext/>
      </w:pPr>
      <w:r w:rsidRPr="007A3C6B">
        <w:rPr>
          <w:noProof/>
        </w:rPr>
        <w:drawing>
          <wp:inline distT="0" distB="0" distL="0" distR="0" wp14:anchorId="6C3E86DA" wp14:editId="70F019C5">
            <wp:extent cx="5943600" cy="410845"/>
            <wp:effectExtent l="0" t="0" r="0" b="8255"/>
            <wp:docPr id="75341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17666" name=""/>
                    <pic:cNvPicPr/>
                  </pic:nvPicPr>
                  <pic:blipFill>
                    <a:blip r:embed="rId37"/>
                    <a:stretch>
                      <a:fillRect/>
                    </a:stretch>
                  </pic:blipFill>
                  <pic:spPr>
                    <a:xfrm>
                      <a:off x="0" y="0"/>
                      <a:ext cx="5943600" cy="410845"/>
                    </a:xfrm>
                    <a:prstGeom prst="rect">
                      <a:avLst/>
                    </a:prstGeom>
                  </pic:spPr>
                </pic:pic>
              </a:graphicData>
            </a:graphic>
          </wp:inline>
        </w:drawing>
      </w:r>
    </w:p>
    <w:p w14:paraId="4B32B42A" w14:textId="122CE176" w:rsidR="001524A7" w:rsidRDefault="00437B66"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26</w:t>
      </w:r>
      <w:r w:rsidR="00F643F0">
        <w:rPr>
          <w:noProof/>
        </w:rPr>
        <w:fldChar w:fldCharType="end"/>
      </w:r>
      <w:r>
        <w:t>: grep</w:t>
      </w:r>
    </w:p>
    <w:p w14:paraId="0D1F824D" w14:textId="67190EBE" w:rsidR="001524A7" w:rsidRDefault="001524A7" w:rsidP="001524A7">
      <w:pPr>
        <w:pStyle w:val="Heading3"/>
      </w:pPr>
      <w:bookmarkStart w:id="62" w:name="_Toc185981728"/>
      <w:r w:rsidRPr="001524A7">
        <w:t>Key Findings from Network Scan (192.168.0.225/30)</w:t>
      </w:r>
      <w:bookmarkEnd w:id="62"/>
    </w:p>
    <w:p w14:paraId="72A13EF4" w14:textId="77777777" w:rsidR="00C322B5" w:rsidRDefault="00C322B5" w:rsidP="00C322B5"/>
    <w:p w14:paraId="3A7DA286" w14:textId="4A9CD423" w:rsidR="00C322B5" w:rsidRDefault="005B2A7F" w:rsidP="00C322B5">
      <w:r>
        <w:t xml:space="preserve">The Nmap scan revealed two active hosts within the 192.168.0.255/30 </w:t>
      </w:r>
      <w:r w:rsidR="0027322A">
        <w:t>subnet:</w:t>
      </w:r>
    </w:p>
    <w:p w14:paraId="61CC68F7" w14:textId="0CC533D1" w:rsidR="00C322B5" w:rsidRDefault="00124158">
      <w:pPr>
        <w:pStyle w:val="ListParagraph"/>
        <w:numPr>
          <w:ilvl w:val="0"/>
          <w:numId w:val="15"/>
        </w:numPr>
        <w:pBdr>
          <w:left w:val="single" w:sz="4" w:space="4" w:color="auto"/>
        </w:pBdr>
        <w:spacing w:line="276" w:lineRule="auto"/>
        <w:jc w:val="both"/>
      </w:pPr>
      <w:r w:rsidRPr="00124158">
        <w:t>Host 192.168.0.225 is running OpenSSH 5.5p1 on port 22, VyOS telnetd on port 23, and a web server, lighttpd 1.4.28, on port 80, with SSL/HTTPS detected on port 443. This host will now be referred to as Router 1’s point-to-point link.</w:t>
      </w:r>
    </w:p>
    <w:p w14:paraId="10A308D8" w14:textId="45CF8CDB" w:rsidR="00F867D5" w:rsidRDefault="00124158">
      <w:pPr>
        <w:pStyle w:val="ListParagraph"/>
        <w:keepNext/>
        <w:numPr>
          <w:ilvl w:val="0"/>
          <w:numId w:val="15"/>
        </w:numPr>
        <w:pBdr>
          <w:left w:val="single" w:sz="4" w:space="4" w:color="auto"/>
        </w:pBdr>
        <w:spacing w:line="276" w:lineRule="auto"/>
        <w:jc w:val="both"/>
      </w:pPr>
      <w:r w:rsidRPr="00124158">
        <w:t xml:space="preserve">Host 192.168.0.226 </w:t>
      </w:r>
      <w:r>
        <w:t>runs</w:t>
      </w:r>
      <w:r w:rsidRPr="00124158">
        <w:t xml:space="preserve"> VyOS telnetd on port 23, a web server, lighttpd 1.4.28, on port 80, and SSL/HTTPS </w:t>
      </w:r>
      <w:r>
        <w:t xml:space="preserve">is </w:t>
      </w:r>
      <w:r w:rsidRPr="00124158">
        <w:t>detected on port 443. This host will now be referred to as Router 2</w:t>
      </w:r>
      <w:r w:rsidR="00C465EE">
        <w:t xml:space="preserve"> refer to </w:t>
      </w:r>
      <w:r w:rsidR="00C465EE">
        <w:fldChar w:fldCharType="begin"/>
      </w:r>
      <w:r w:rsidR="00C465EE">
        <w:instrText xml:space="preserve"> REF _Ref185264942 \h </w:instrText>
      </w:r>
      <w:r w:rsidR="00F867D5">
        <w:instrText xml:space="preserve"> \* MERGEFORMAT </w:instrText>
      </w:r>
      <w:r w:rsidR="00C465EE">
        <w:fldChar w:fldCharType="separate"/>
      </w:r>
      <w:r w:rsidR="00C465EE">
        <w:t xml:space="preserve">Figure </w:t>
      </w:r>
      <w:r w:rsidR="00C465EE">
        <w:rPr>
          <w:noProof/>
        </w:rPr>
        <w:t>19</w:t>
      </w:r>
      <w:r w:rsidR="00C465EE">
        <w:fldChar w:fldCharType="end"/>
      </w:r>
      <w:r w:rsidR="004C5CCD">
        <w:t>.</w:t>
      </w:r>
      <w:r w:rsidR="00F867D5">
        <w:rPr>
          <w:rFonts w:ascii="Arial" w:hAnsi="Arial" w:cs="Arial"/>
          <w:noProof/>
          <w:color w:val="000000"/>
          <w:sz w:val="32"/>
          <w:szCs w:val="32"/>
          <w:bdr w:val="none" w:sz="0" w:space="0" w:color="auto" w:frame="1"/>
        </w:rPr>
        <w:drawing>
          <wp:inline distT="0" distB="0" distL="0" distR="0" wp14:anchorId="2766CDC4" wp14:editId="2B07F907">
            <wp:extent cx="5943600" cy="910590"/>
            <wp:effectExtent l="0" t="0" r="0" b="3810"/>
            <wp:docPr id="1860194977" name="Picture 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05128" name="Picture 9" descr="A screen shot of a computer&#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910590"/>
                    </a:xfrm>
                    <a:prstGeom prst="rect">
                      <a:avLst/>
                    </a:prstGeom>
                    <a:noFill/>
                    <a:ln>
                      <a:noFill/>
                    </a:ln>
                  </pic:spPr>
                </pic:pic>
              </a:graphicData>
            </a:graphic>
          </wp:inline>
        </w:drawing>
      </w:r>
    </w:p>
    <w:p w14:paraId="300BC94C" w14:textId="1FF4FCD2" w:rsidR="00124158" w:rsidRDefault="00F867D5"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27</w:t>
      </w:r>
      <w:r w:rsidR="00F643F0">
        <w:rPr>
          <w:noProof/>
        </w:rPr>
        <w:fldChar w:fldCharType="end"/>
      </w:r>
      <w:r>
        <w:t xml:space="preserve">: </w:t>
      </w:r>
      <w:r w:rsidRPr="006C341B">
        <w:t>192.168.0.226 VyOS router 2</w:t>
      </w:r>
    </w:p>
    <w:p w14:paraId="28DED7BF" w14:textId="25077B99" w:rsidR="00C465EE" w:rsidRDefault="00C465EE" w:rsidP="00C465EE">
      <w:pPr>
        <w:keepNext/>
        <w:jc w:val="center"/>
      </w:pPr>
    </w:p>
    <w:p w14:paraId="78839E10" w14:textId="77777777" w:rsidR="00A22A83" w:rsidRDefault="00A22A83" w:rsidP="009F79B8"/>
    <w:p w14:paraId="63AFDF41" w14:textId="77777777" w:rsidR="00A22A83" w:rsidRDefault="00A22A83" w:rsidP="009F79B8"/>
    <w:p w14:paraId="6C563589" w14:textId="77777777" w:rsidR="00124158" w:rsidRPr="009F79B8" w:rsidRDefault="00124158" w:rsidP="009F79B8"/>
    <w:p w14:paraId="1DD2F885" w14:textId="5CEADADD" w:rsidR="00124158" w:rsidRDefault="00A6752D" w:rsidP="00AD0965">
      <w:pPr>
        <w:pStyle w:val="Heading2"/>
      </w:pPr>
      <w:bookmarkStart w:id="63" w:name="_Toc185981729"/>
      <w:r>
        <w:t>Enumeration of VyOS Router 2 (192.168.0.226)</w:t>
      </w:r>
      <w:bookmarkEnd w:id="63"/>
    </w:p>
    <w:p w14:paraId="4B75D917" w14:textId="77777777" w:rsidR="008912CF" w:rsidRPr="008912CF" w:rsidRDefault="008912CF" w:rsidP="008912CF"/>
    <w:p w14:paraId="5785393B" w14:textId="2ADB41DC" w:rsidR="00A6752D" w:rsidRDefault="00A6752D" w:rsidP="00A6752D">
      <w:r>
        <w:t xml:space="preserve">Following </w:t>
      </w:r>
      <w:r w:rsidR="00AF6D03">
        <w:t>the 192.168.0.225/30 subnet scan</w:t>
      </w:r>
      <w:r>
        <w:t xml:space="preserve">, host </w:t>
      </w:r>
      <w:r w:rsidRPr="00B278E8">
        <w:rPr>
          <w:b/>
          <w:bCs/>
        </w:rPr>
        <w:t>192.168.0.</w:t>
      </w:r>
      <w:r w:rsidR="007E1ED3">
        <w:rPr>
          <w:b/>
          <w:bCs/>
        </w:rPr>
        <w:t>226</w:t>
      </w:r>
      <w:r>
        <w:rPr>
          <w:b/>
          <w:bCs/>
        </w:rPr>
        <w:t xml:space="preserve"> </w:t>
      </w:r>
      <w:r w:rsidRPr="00101EC9">
        <w:t>was identified</w:t>
      </w:r>
      <w:r>
        <w:t xml:space="preserve"> as a vyOS router. To enumerate this device, a Telnet connection was established using the following command: </w:t>
      </w:r>
      <w:r w:rsidRPr="00BB3F80">
        <w:rPr>
          <w:highlight w:val="darkGray"/>
        </w:rPr>
        <w:t>telnet 192.168.0.193</w:t>
      </w:r>
      <w:r w:rsidR="00A453C1">
        <w:t xml:space="preserve">; the tester then logged in using the default login credentials again. </w:t>
      </w:r>
    </w:p>
    <w:p w14:paraId="493EE510" w14:textId="4566098C" w:rsidR="00C018B6" w:rsidRDefault="00C018B6" w:rsidP="00A6752D">
      <w:r>
        <w:t xml:space="preserve">The steps below </w:t>
      </w:r>
      <w:r w:rsidR="00567761">
        <w:t>repeat</w:t>
      </w:r>
      <w:r>
        <w:t xml:space="preserve"> what was done to enumerate Router 1.</w:t>
      </w:r>
    </w:p>
    <w:p w14:paraId="29EEBCCA" w14:textId="26A0CA57" w:rsidR="00A6752D" w:rsidRDefault="00A6752D" w:rsidP="00A6752D">
      <w:pPr>
        <w:pStyle w:val="Heading4"/>
      </w:pPr>
      <w:r>
        <w:t>Initial Access</w:t>
      </w:r>
    </w:p>
    <w:p w14:paraId="03949256" w14:textId="77777777" w:rsidR="009E491C" w:rsidRDefault="00FD76AE" w:rsidP="009E491C">
      <w:pPr>
        <w:keepNext/>
      </w:pPr>
      <w:r>
        <w:rPr>
          <w:rFonts w:ascii="Arial" w:hAnsi="Arial" w:cs="Arial"/>
          <w:noProof/>
          <w:color w:val="000000"/>
          <w:bdr w:val="none" w:sz="0" w:space="0" w:color="auto" w:frame="1"/>
        </w:rPr>
        <w:drawing>
          <wp:inline distT="0" distB="0" distL="0" distR="0" wp14:anchorId="38475DB0" wp14:editId="280B7703">
            <wp:extent cx="5943600" cy="1897512"/>
            <wp:effectExtent l="0" t="0" r="0" b="7620"/>
            <wp:docPr id="1208021298" name="Picture 1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21298" name="Picture 14" descr="A computer screen shot of a program&#10;&#10;Description automatically generated"/>
                    <pic:cNvPicPr>
                      <a:picLocks noChangeAspect="1" noChangeArrowheads="1"/>
                    </pic:cNvPicPr>
                  </pic:nvPicPr>
                  <pic:blipFill rotWithShape="1">
                    <a:blip r:embed="rId39">
                      <a:extLst>
                        <a:ext uri="{28A0092B-C50C-407E-A947-70E740481C1C}">
                          <a14:useLocalDpi xmlns:a14="http://schemas.microsoft.com/office/drawing/2010/main" val="0"/>
                        </a:ext>
                      </a:extLst>
                    </a:blip>
                    <a:srcRect b="40651"/>
                    <a:stretch/>
                  </pic:blipFill>
                  <pic:spPr bwMode="auto">
                    <a:xfrm>
                      <a:off x="0" y="0"/>
                      <a:ext cx="5943600" cy="1897512"/>
                    </a:xfrm>
                    <a:prstGeom prst="rect">
                      <a:avLst/>
                    </a:prstGeom>
                    <a:noFill/>
                    <a:ln>
                      <a:noFill/>
                    </a:ln>
                    <a:extLst>
                      <a:ext uri="{53640926-AAD7-44D8-BBD7-CCE9431645EC}">
                        <a14:shadowObscured xmlns:a14="http://schemas.microsoft.com/office/drawing/2010/main"/>
                      </a:ext>
                    </a:extLst>
                  </pic:spPr>
                </pic:pic>
              </a:graphicData>
            </a:graphic>
          </wp:inline>
        </w:drawing>
      </w:r>
    </w:p>
    <w:p w14:paraId="63893527" w14:textId="03DE7DCA" w:rsidR="00FD76AE" w:rsidRPr="00A6752D" w:rsidRDefault="009E491C"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28</w:t>
      </w:r>
      <w:r w:rsidR="00F643F0">
        <w:rPr>
          <w:noProof/>
        </w:rPr>
        <w:fldChar w:fldCharType="end"/>
      </w:r>
      <w:r>
        <w:t>: Initial access</w:t>
      </w:r>
    </w:p>
    <w:p w14:paraId="157750E2" w14:textId="28C694F4" w:rsidR="00C018B6" w:rsidRDefault="00A6752D" w:rsidP="00C018B6">
      <w:pPr>
        <w:pStyle w:val="Heading4"/>
      </w:pPr>
      <w:r>
        <w:t xml:space="preserve"> Interface Enumeration</w:t>
      </w:r>
    </w:p>
    <w:p w14:paraId="58B8A780" w14:textId="77777777" w:rsidR="00C018B6" w:rsidRDefault="00C018B6" w:rsidP="00C018B6"/>
    <w:p w14:paraId="3EAEADC5" w14:textId="226057DD" w:rsidR="009E491C" w:rsidRPr="00C018B6" w:rsidRDefault="009E491C" w:rsidP="00C018B6">
      <w:r w:rsidRPr="009E491C">
        <w:t xml:space="preserve">The show interfaces command was executed to identify the router's network interfaces and configurations. The output and command are illustrated in </w:t>
      </w:r>
      <w:r>
        <w:fldChar w:fldCharType="begin"/>
      </w:r>
      <w:r>
        <w:instrText xml:space="preserve"> REF _Ref185265491 \h </w:instrText>
      </w:r>
      <w:r>
        <w:fldChar w:fldCharType="separate"/>
      </w:r>
      <w:r>
        <w:t xml:space="preserve">Figure </w:t>
      </w:r>
      <w:r>
        <w:rPr>
          <w:noProof/>
        </w:rPr>
        <w:t>21</w:t>
      </w:r>
      <w:r>
        <w:fldChar w:fldCharType="end"/>
      </w:r>
    </w:p>
    <w:p w14:paraId="67F673CE" w14:textId="77777777" w:rsidR="009E491C" w:rsidRDefault="00FD76AE" w:rsidP="009E491C">
      <w:pPr>
        <w:keepNext/>
        <w:jc w:val="center"/>
      </w:pPr>
      <w:r w:rsidRPr="00FD76AE">
        <w:rPr>
          <w:noProof/>
        </w:rPr>
        <w:drawing>
          <wp:inline distT="0" distB="0" distL="0" distR="0" wp14:anchorId="3B6F0BC4" wp14:editId="3D241975">
            <wp:extent cx="5943600" cy="1360170"/>
            <wp:effectExtent l="0" t="0" r="0" b="0"/>
            <wp:docPr id="8309445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44530" name="Picture 1" descr="A screenshot of a computer program&#10;&#10;Description automatically generated"/>
                    <pic:cNvPicPr/>
                  </pic:nvPicPr>
                  <pic:blipFill>
                    <a:blip r:embed="rId40"/>
                    <a:stretch>
                      <a:fillRect/>
                    </a:stretch>
                  </pic:blipFill>
                  <pic:spPr>
                    <a:xfrm>
                      <a:off x="0" y="0"/>
                      <a:ext cx="5943600" cy="1360170"/>
                    </a:xfrm>
                    <a:prstGeom prst="rect">
                      <a:avLst/>
                    </a:prstGeom>
                  </pic:spPr>
                </pic:pic>
              </a:graphicData>
            </a:graphic>
          </wp:inline>
        </w:drawing>
      </w:r>
    </w:p>
    <w:p w14:paraId="77129113" w14:textId="45B5BE6D" w:rsidR="00FD76AE" w:rsidRDefault="009E491C" w:rsidP="005856C3">
      <w:pPr>
        <w:pStyle w:val="Caption"/>
      </w:pPr>
      <w:bookmarkStart w:id="64" w:name="_Ref185265491"/>
      <w:r>
        <w:t xml:space="preserve">Figure </w:t>
      </w:r>
      <w:r w:rsidR="00F643F0">
        <w:fldChar w:fldCharType="begin"/>
      </w:r>
      <w:r w:rsidR="00F643F0">
        <w:instrText xml:space="preserve"> SEQ Figure \* ARABIC </w:instrText>
      </w:r>
      <w:r w:rsidR="00F643F0">
        <w:fldChar w:fldCharType="separate"/>
      </w:r>
      <w:r w:rsidR="00F643F0">
        <w:rPr>
          <w:noProof/>
        </w:rPr>
        <w:t>29</w:t>
      </w:r>
      <w:r w:rsidR="00F643F0">
        <w:rPr>
          <w:noProof/>
        </w:rPr>
        <w:fldChar w:fldCharType="end"/>
      </w:r>
      <w:bookmarkEnd w:id="64"/>
      <w:r>
        <w:t>: Interface Enumeration</w:t>
      </w:r>
    </w:p>
    <w:p w14:paraId="44411D4C" w14:textId="77777777" w:rsidR="00FD76AE" w:rsidRDefault="00FD76AE" w:rsidP="00FD76AE"/>
    <w:p w14:paraId="3779E00F" w14:textId="77777777" w:rsidR="00FE772E" w:rsidRDefault="00FE772E" w:rsidP="00FD76AE"/>
    <w:p w14:paraId="531C22EE" w14:textId="77777777" w:rsidR="00FE772E" w:rsidRDefault="00FE772E" w:rsidP="00FD76AE"/>
    <w:p w14:paraId="13B1DF73" w14:textId="77777777" w:rsidR="00FE772E" w:rsidRPr="00FD76AE" w:rsidRDefault="00FE772E" w:rsidP="00FD76AE"/>
    <w:p w14:paraId="728A9D10" w14:textId="1D1ABBDB" w:rsidR="00FE772E" w:rsidRDefault="00A6752D" w:rsidP="00FE772E">
      <w:pPr>
        <w:pStyle w:val="Heading4"/>
      </w:pPr>
      <w:r>
        <w:t xml:space="preserve"> Routing Table</w:t>
      </w:r>
    </w:p>
    <w:p w14:paraId="477D9953" w14:textId="77777777" w:rsidR="00FE772E" w:rsidRDefault="00FE772E" w:rsidP="00FE772E"/>
    <w:p w14:paraId="205CD591" w14:textId="36B19CC0" w:rsidR="00FE772E" w:rsidRPr="00FE772E" w:rsidRDefault="00FE772E" w:rsidP="00FE772E">
      <w:r w:rsidRPr="00FE772E">
        <w:t>The show IP route command was used to examine the routing table, as illustrated in</w:t>
      </w:r>
      <w:r>
        <w:t xml:space="preserve"> </w:t>
      </w:r>
      <w:r>
        <w:fldChar w:fldCharType="begin"/>
      </w:r>
      <w:r>
        <w:instrText xml:space="preserve"> REF _Ref185265527 \h </w:instrText>
      </w:r>
      <w:r>
        <w:fldChar w:fldCharType="separate"/>
      </w:r>
      <w:r>
        <w:t xml:space="preserve">Figure </w:t>
      </w:r>
      <w:r>
        <w:rPr>
          <w:noProof/>
        </w:rPr>
        <w:t>22</w:t>
      </w:r>
      <w:r>
        <w:fldChar w:fldCharType="end"/>
      </w:r>
    </w:p>
    <w:p w14:paraId="10ACEE6D" w14:textId="77777777" w:rsidR="00FE772E" w:rsidRPr="00FE772E" w:rsidRDefault="00FE772E" w:rsidP="00FE772E"/>
    <w:p w14:paraId="31140A50" w14:textId="77777777" w:rsidR="009E491C" w:rsidRDefault="003B6713" w:rsidP="009E491C">
      <w:pPr>
        <w:keepNext/>
        <w:jc w:val="center"/>
      </w:pPr>
      <w:r>
        <w:rPr>
          <w:rFonts w:ascii="Arial" w:hAnsi="Arial" w:cs="Arial"/>
          <w:noProof/>
          <w:color w:val="000000"/>
          <w:bdr w:val="none" w:sz="0" w:space="0" w:color="auto" w:frame="1"/>
        </w:rPr>
        <w:drawing>
          <wp:inline distT="0" distB="0" distL="0" distR="0" wp14:anchorId="10AAAEFC" wp14:editId="3257DFC2">
            <wp:extent cx="5676900" cy="2358097"/>
            <wp:effectExtent l="0" t="0" r="0" b="4445"/>
            <wp:docPr id="1069709104" name="Picture 15"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09104" name="Picture 15" descr="A computer screen shot of a computer program&#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81990" cy="2360211"/>
                    </a:xfrm>
                    <a:prstGeom prst="rect">
                      <a:avLst/>
                    </a:prstGeom>
                    <a:noFill/>
                    <a:ln>
                      <a:noFill/>
                    </a:ln>
                  </pic:spPr>
                </pic:pic>
              </a:graphicData>
            </a:graphic>
          </wp:inline>
        </w:drawing>
      </w:r>
    </w:p>
    <w:p w14:paraId="20AB1CDD" w14:textId="6687D7D6" w:rsidR="003B6713" w:rsidRPr="003B6713" w:rsidRDefault="009E491C" w:rsidP="005856C3">
      <w:pPr>
        <w:pStyle w:val="Caption"/>
      </w:pPr>
      <w:bookmarkStart w:id="65" w:name="_Ref185265527"/>
      <w:r>
        <w:t xml:space="preserve">Figure </w:t>
      </w:r>
      <w:r w:rsidR="00F643F0">
        <w:fldChar w:fldCharType="begin"/>
      </w:r>
      <w:r w:rsidR="00F643F0">
        <w:instrText xml:space="preserve"> SEQ Figure \* ARABIC </w:instrText>
      </w:r>
      <w:r w:rsidR="00F643F0">
        <w:fldChar w:fldCharType="separate"/>
      </w:r>
      <w:r w:rsidR="00F643F0">
        <w:rPr>
          <w:noProof/>
        </w:rPr>
        <w:t>30</w:t>
      </w:r>
      <w:r w:rsidR="00F643F0">
        <w:rPr>
          <w:noProof/>
        </w:rPr>
        <w:fldChar w:fldCharType="end"/>
      </w:r>
      <w:bookmarkEnd w:id="65"/>
      <w:r>
        <w:t>: Routing table</w:t>
      </w:r>
    </w:p>
    <w:p w14:paraId="1F99FA1F" w14:textId="7AC2F6CE" w:rsidR="00A6752D" w:rsidRDefault="00A6752D" w:rsidP="00A6752D">
      <w:pPr>
        <w:pStyle w:val="Heading4"/>
      </w:pPr>
      <w:r>
        <w:t xml:space="preserve"> Open Shortest Path First (OSPF) Enumeration</w:t>
      </w:r>
    </w:p>
    <w:p w14:paraId="7B29CAD5" w14:textId="77777777" w:rsidR="005F26D6" w:rsidRDefault="005F26D6" w:rsidP="005F26D6"/>
    <w:p w14:paraId="477AD2CA" w14:textId="473362BF" w:rsidR="005F26D6" w:rsidRPr="005F26D6" w:rsidRDefault="005F26D6" w:rsidP="005F26D6">
      <w:r w:rsidRPr="005F26D6">
        <w:t xml:space="preserve">To gain information about dynamic routing technology used by the VyOS routers, the command show ip ospf route was used. The output and command </w:t>
      </w:r>
      <w:r w:rsidR="00CA7A05">
        <w:t>are</w:t>
      </w:r>
      <w:r w:rsidRPr="005F26D6">
        <w:t xml:space="preserve"> shown in </w:t>
      </w:r>
      <w:r>
        <w:fldChar w:fldCharType="begin"/>
      </w:r>
      <w:r>
        <w:instrText xml:space="preserve"> REF _Ref185265556 \h </w:instrText>
      </w:r>
      <w:r>
        <w:fldChar w:fldCharType="separate"/>
      </w:r>
      <w:r>
        <w:t xml:space="preserve">Figure </w:t>
      </w:r>
      <w:r>
        <w:rPr>
          <w:noProof/>
        </w:rPr>
        <w:t>23</w:t>
      </w:r>
      <w:r>
        <w:fldChar w:fldCharType="end"/>
      </w:r>
      <w:r>
        <w:t>.</w:t>
      </w:r>
    </w:p>
    <w:p w14:paraId="080898A8" w14:textId="77777777" w:rsidR="009E491C" w:rsidRDefault="003B6713" w:rsidP="009E491C">
      <w:pPr>
        <w:keepNext/>
        <w:jc w:val="center"/>
      </w:pPr>
      <w:r>
        <w:rPr>
          <w:rFonts w:ascii="Arial" w:hAnsi="Arial" w:cs="Arial"/>
          <w:noProof/>
          <w:color w:val="000000"/>
          <w:bdr w:val="none" w:sz="0" w:space="0" w:color="auto" w:frame="1"/>
        </w:rPr>
        <w:drawing>
          <wp:inline distT="0" distB="0" distL="0" distR="0" wp14:anchorId="3C00AD9E" wp14:editId="503BF556">
            <wp:extent cx="4102100" cy="2631304"/>
            <wp:effectExtent l="0" t="0" r="0" b="0"/>
            <wp:docPr id="1972774070" name="Picture 1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74070" name="Picture 16" descr="A computer screen 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07497" cy="2634766"/>
                    </a:xfrm>
                    <a:prstGeom prst="rect">
                      <a:avLst/>
                    </a:prstGeom>
                    <a:noFill/>
                    <a:ln>
                      <a:noFill/>
                    </a:ln>
                  </pic:spPr>
                </pic:pic>
              </a:graphicData>
            </a:graphic>
          </wp:inline>
        </w:drawing>
      </w:r>
    </w:p>
    <w:p w14:paraId="145A17FE" w14:textId="45903A0F" w:rsidR="003B6713" w:rsidRPr="003B6713" w:rsidRDefault="009E491C" w:rsidP="005856C3">
      <w:pPr>
        <w:pStyle w:val="Caption"/>
      </w:pPr>
      <w:bookmarkStart w:id="66" w:name="_Ref185265556"/>
      <w:r>
        <w:t xml:space="preserve">Figure </w:t>
      </w:r>
      <w:r w:rsidR="00F643F0">
        <w:fldChar w:fldCharType="begin"/>
      </w:r>
      <w:r w:rsidR="00F643F0">
        <w:instrText xml:space="preserve"> SEQ Figure \* ARABIC </w:instrText>
      </w:r>
      <w:r w:rsidR="00F643F0">
        <w:fldChar w:fldCharType="separate"/>
      </w:r>
      <w:r w:rsidR="00F643F0">
        <w:rPr>
          <w:noProof/>
        </w:rPr>
        <w:t>31</w:t>
      </w:r>
      <w:r w:rsidR="00F643F0">
        <w:rPr>
          <w:noProof/>
        </w:rPr>
        <w:fldChar w:fldCharType="end"/>
      </w:r>
      <w:bookmarkEnd w:id="66"/>
      <w:r>
        <w:t>: OSPF</w:t>
      </w:r>
    </w:p>
    <w:p w14:paraId="711D3E5E" w14:textId="77777777" w:rsidR="00A6752D" w:rsidRDefault="00A6752D" w:rsidP="00A6752D"/>
    <w:p w14:paraId="7CAC8A26" w14:textId="77777777" w:rsidR="00C018B6" w:rsidRDefault="00C018B6" w:rsidP="00A6752D"/>
    <w:p w14:paraId="5B52F3AC" w14:textId="09EE8474" w:rsidR="009A71E2" w:rsidRDefault="00A6752D" w:rsidP="00A6752D">
      <w:pPr>
        <w:pStyle w:val="Heading3"/>
      </w:pPr>
      <w:bookmarkStart w:id="67" w:name="_Toc185981730"/>
      <w:r>
        <w:t>Key Findings from VyOS Router 2 Enumeration (192.168.0.226)</w:t>
      </w:r>
      <w:bookmarkEnd w:id="67"/>
    </w:p>
    <w:p w14:paraId="77121727" w14:textId="77777777" w:rsidR="009A71E2" w:rsidRDefault="009A71E2" w:rsidP="0085380C"/>
    <w:p w14:paraId="5839E961" w14:textId="77777777" w:rsidR="0030718A" w:rsidRDefault="00FA0097" w:rsidP="0030718A">
      <w:r w:rsidRPr="00FA0097">
        <w:t>The enumeration of VyOS Router 2 (192.168.0.226) revealed multiple significant details</w:t>
      </w:r>
      <w:r>
        <w:t>:</w:t>
      </w:r>
    </w:p>
    <w:p w14:paraId="40367BE4" w14:textId="203CD166" w:rsidR="0030718A" w:rsidRDefault="0030718A">
      <w:pPr>
        <w:pStyle w:val="ListParagraph"/>
        <w:numPr>
          <w:ilvl w:val="0"/>
          <w:numId w:val="16"/>
        </w:numPr>
        <w:pBdr>
          <w:left w:val="single" w:sz="4" w:space="4" w:color="auto"/>
        </w:pBdr>
      </w:pPr>
      <w:r>
        <w:t xml:space="preserve">Router 2 is connected to Router 1 via the eth3 interface (192.168.0.225/30 &lt;&gt; 192.168.0.226/30) (point-to-point). </w:t>
      </w:r>
    </w:p>
    <w:p w14:paraId="053BB206" w14:textId="66F6F104" w:rsidR="0030718A" w:rsidRDefault="0030718A">
      <w:pPr>
        <w:pStyle w:val="ListParagraph"/>
        <w:numPr>
          <w:ilvl w:val="0"/>
          <w:numId w:val="16"/>
        </w:numPr>
        <w:pBdr>
          <w:left w:val="single" w:sz="4" w:space="4" w:color="auto"/>
        </w:pBdr>
      </w:pPr>
      <w:r>
        <w:t>The eth2 interface connects Router 2 to the 192.168.0.230/30 network; the eth1 interface connects to the 192.168.0.3</w:t>
      </w:r>
      <w:r w:rsidR="00905AC6">
        <w:t>3</w:t>
      </w:r>
      <w:r>
        <w:t xml:space="preserve">/27 subnet. </w:t>
      </w:r>
    </w:p>
    <w:p w14:paraId="7575A335" w14:textId="558DE351" w:rsidR="005602A8" w:rsidRDefault="0030718A">
      <w:pPr>
        <w:pStyle w:val="ListParagraph"/>
        <w:numPr>
          <w:ilvl w:val="0"/>
          <w:numId w:val="16"/>
        </w:numPr>
        <w:pBdr>
          <w:left w:val="single" w:sz="4" w:space="4" w:color="auto"/>
        </w:pBdr>
      </w:pPr>
      <w:r>
        <w:t>Additionally, eth1 is directly connected to the 192.168.0.3</w:t>
      </w:r>
      <w:r w:rsidR="00AD1D35">
        <w:t>2</w:t>
      </w:r>
      <w:r>
        <w:t>/27 subnet, serving as a local network for devices within that range.</w:t>
      </w:r>
    </w:p>
    <w:p w14:paraId="0E2AEA9C" w14:textId="77777777" w:rsidR="005602A8" w:rsidRDefault="005602A8" w:rsidP="005602A8"/>
    <w:p w14:paraId="3A3CD793" w14:textId="2A25609D" w:rsidR="005602A8" w:rsidRDefault="005602A8" w:rsidP="005602A8">
      <w:pPr>
        <w:pStyle w:val="Heading2"/>
      </w:pPr>
      <w:bookmarkStart w:id="68" w:name="_Toc185981731"/>
      <w:r w:rsidRPr="00647172">
        <w:t xml:space="preserve">Enumeration of </w:t>
      </w:r>
      <w:r w:rsidR="00621A70" w:rsidRPr="00621A70">
        <w:t>192.168.0.3</w:t>
      </w:r>
      <w:r w:rsidR="00D15340">
        <w:t>2</w:t>
      </w:r>
      <w:r w:rsidR="00621A70" w:rsidRPr="00621A70">
        <w:t>/27</w:t>
      </w:r>
      <w:r w:rsidR="00621A70">
        <w:t xml:space="preserve"> Subnet</w:t>
      </w:r>
      <w:bookmarkEnd w:id="68"/>
    </w:p>
    <w:p w14:paraId="2FC6FDF5" w14:textId="7A48D734" w:rsidR="00127D07" w:rsidRDefault="00621A70" w:rsidP="005602A8">
      <w:r>
        <w:t xml:space="preserve">Using the information from the Enumeration of </w:t>
      </w:r>
      <w:r w:rsidR="00A16444">
        <w:t xml:space="preserve">Router 2, </w:t>
      </w:r>
      <w:r w:rsidR="00A16444" w:rsidRPr="00621A70">
        <w:t>192.168.0.32/27</w:t>
      </w:r>
      <w:r w:rsidR="00A16444">
        <w:t xml:space="preserve"> Subnet was identified</w:t>
      </w:r>
      <w:r w:rsidR="000D43EC">
        <w:t>. The tester aimed to enumerate</w:t>
      </w:r>
      <w:r w:rsidR="00975D69">
        <w:t>/map</w:t>
      </w:r>
      <w:r w:rsidR="000D43EC">
        <w:t xml:space="preserve"> this network connected to eth1</w:t>
      </w:r>
      <w:r w:rsidR="00A16444">
        <w:t xml:space="preserve"> on Router 2</w:t>
      </w:r>
      <w:r w:rsidR="001C0C06">
        <w:t>.</w:t>
      </w:r>
    </w:p>
    <w:p w14:paraId="3CEF67E9" w14:textId="26C6BECC" w:rsidR="004973FD" w:rsidRDefault="004973FD" w:rsidP="005602A8">
      <w:r>
        <w:t xml:space="preserve">The command scanned the entire </w:t>
      </w:r>
      <w:r w:rsidRPr="00621A70">
        <w:t>192.168.0.32/27</w:t>
      </w:r>
      <w:r>
        <w:t xml:space="preserve"> </w:t>
      </w:r>
      <w:r w:rsidR="005C15F9">
        <w:t>subnet</w:t>
      </w:r>
      <w:r>
        <w:t xml:space="preserve">, as illustrated in </w:t>
      </w:r>
      <w:r>
        <w:fldChar w:fldCharType="begin"/>
      </w:r>
      <w:r>
        <w:instrText xml:space="preserve"> REF _Ref185267049 \h </w:instrText>
      </w:r>
      <w:r>
        <w:fldChar w:fldCharType="separate"/>
      </w:r>
      <w:r>
        <w:t xml:space="preserve">Figure </w:t>
      </w:r>
      <w:r>
        <w:rPr>
          <w:noProof/>
        </w:rPr>
        <w:t>24</w:t>
      </w:r>
      <w:r>
        <w:fldChar w:fldCharType="end"/>
      </w:r>
      <w:r w:rsidR="00CF454B">
        <w:t xml:space="preserve">. </w:t>
      </w:r>
      <w:r w:rsidR="00626FB5">
        <w:t>This command's output</w:t>
      </w:r>
      <w:r w:rsidR="009F3BF0">
        <w:t xml:space="preserve"> was then saved to the </w:t>
      </w:r>
      <w:r w:rsidR="00626FB5">
        <w:t>Nmap</w:t>
      </w:r>
      <w:r w:rsidR="009F3BF0">
        <w:t xml:space="preserve"> directory for further analysis</w:t>
      </w:r>
      <w:r>
        <w:t>.</w:t>
      </w:r>
    </w:p>
    <w:p w14:paraId="4F1DE639" w14:textId="77777777" w:rsidR="006B0517" w:rsidRDefault="00C5599F" w:rsidP="006B0517">
      <w:pPr>
        <w:keepNext/>
        <w:jc w:val="center"/>
      </w:pPr>
      <w:r>
        <w:rPr>
          <w:rFonts w:ascii="Arial" w:hAnsi="Arial" w:cs="Arial"/>
          <w:noProof/>
          <w:color w:val="000000"/>
          <w:bdr w:val="none" w:sz="0" w:space="0" w:color="auto" w:frame="1"/>
        </w:rPr>
        <w:drawing>
          <wp:inline distT="0" distB="0" distL="0" distR="0" wp14:anchorId="2F91ED9E" wp14:editId="575E5528">
            <wp:extent cx="5943600" cy="365760"/>
            <wp:effectExtent l="0" t="0" r="0" b="0"/>
            <wp:docPr id="24319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65760"/>
                    </a:xfrm>
                    <a:prstGeom prst="rect">
                      <a:avLst/>
                    </a:prstGeom>
                    <a:noFill/>
                    <a:ln>
                      <a:noFill/>
                    </a:ln>
                  </pic:spPr>
                </pic:pic>
              </a:graphicData>
            </a:graphic>
          </wp:inline>
        </w:drawing>
      </w:r>
    </w:p>
    <w:p w14:paraId="3D7962BA" w14:textId="02A96342" w:rsidR="00F95985" w:rsidRDefault="006B0517" w:rsidP="005856C3">
      <w:pPr>
        <w:pStyle w:val="Caption"/>
      </w:pPr>
      <w:bookmarkStart w:id="69" w:name="_Ref185267049"/>
      <w:r>
        <w:t xml:space="preserve">Figure </w:t>
      </w:r>
      <w:r w:rsidR="00F643F0">
        <w:fldChar w:fldCharType="begin"/>
      </w:r>
      <w:r w:rsidR="00F643F0">
        <w:instrText xml:space="preserve"> SEQ Figure \* ARABIC </w:instrText>
      </w:r>
      <w:r w:rsidR="00F643F0">
        <w:fldChar w:fldCharType="separate"/>
      </w:r>
      <w:r w:rsidR="00F643F0">
        <w:rPr>
          <w:noProof/>
        </w:rPr>
        <w:t>32</w:t>
      </w:r>
      <w:r w:rsidR="00F643F0">
        <w:rPr>
          <w:noProof/>
        </w:rPr>
        <w:fldChar w:fldCharType="end"/>
      </w:r>
      <w:bookmarkEnd w:id="69"/>
      <w:r>
        <w:t>: Nmap scan</w:t>
      </w:r>
    </w:p>
    <w:p w14:paraId="7DEB30B8" w14:textId="497B30BF" w:rsidR="006B632B" w:rsidRPr="006B632B" w:rsidRDefault="006B632B" w:rsidP="006B632B">
      <w:r>
        <w:t>Next</w:t>
      </w:r>
      <w:r w:rsidR="006C2D8E">
        <w:t>,</w:t>
      </w:r>
      <w:r>
        <w:t xml:space="preserve"> the tester used the grep command </w:t>
      </w:r>
      <w:r w:rsidR="006C2D8E">
        <w:t xml:space="preserve">to </w:t>
      </w:r>
      <w:r w:rsidR="00C647A4">
        <w:t>quickly identify active hosts on the 192.168.0.32/27 subnet</w:t>
      </w:r>
      <w:r w:rsidR="006F6DA4">
        <w:t>.</w:t>
      </w:r>
    </w:p>
    <w:p w14:paraId="4907E623" w14:textId="77777777" w:rsidR="006B0517" w:rsidRDefault="00BF46D9" w:rsidP="006B0517">
      <w:pPr>
        <w:keepNext/>
        <w:jc w:val="center"/>
      </w:pPr>
      <w:r>
        <w:rPr>
          <w:rFonts w:ascii="Arial" w:hAnsi="Arial" w:cs="Arial"/>
          <w:noProof/>
          <w:color w:val="000000"/>
          <w:bdr w:val="none" w:sz="0" w:space="0" w:color="auto" w:frame="1"/>
        </w:rPr>
        <w:drawing>
          <wp:inline distT="0" distB="0" distL="0" distR="0" wp14:anchorId="3FAD638A" wp14:editId="652DF1F9">
            <wp:extent cx="5850890" cy="437515"/>
            <wp:effectExtent l="0" t="0" r="0" b="635"/>
            <wp:docPr id="2081400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50890" cy="437515"/>
                    </a:xfrm>
                    <a:prstGeom prst="rect">
                      <a:avLst/>
                    </a:prstGeom>
                    <a:noFill/>
                    <a:ln>
                      <a:noFill/>
                    </a:ln>
                  </pic:spPr>
                </pic:pic>
              </a:graphicData>
            </a:graphic>
          </wp:inline>
        </w:drawing>
      </w:r>
    </w:p>
    <w:p w14:paraId="0E170A3A" w14:textId="55A9B201" w:rsidR="00C101B0" w:rsidRDefault="006B0517"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33</w:t>
      </w:r>
      <w:r w:rsidR="00F643F0">
        <w:rPr>
          <w:noProof/>
        </w:rPr>
        <w:fldChar w:fldCharType="end"/>
      </w:r>
      <w:r>
        <w:t>: grep command</w:t>
      </w:r>
    </w:p>
    <w:p w14:paraId="25D38A92" w14:textId="77777777" w:rsidR="00C101B0" w:rsidRDefault="00C101B0" w:rsidP="005602A8"/>
    <w:p w14:paraId="01FD17EC" w14:textId="512F443C" w:rsidR="00C647A4" w:rsidRDefault="002C726A" w:rsidP="002C726A">
      <w:pPr>
        <w:pStyle w:val="Heading3"/>
      </w:pPr>
      <w:bookmarkStart w:id="70" w:name="_Toc185981732"/>
      <w:r w:rsidRPr="002C726A">
        <w:t>Key Findings from 192.168.0.3</w:t>
      </w:r>
      <w:r w:rsidR="00C72BF4">
        <w:t>2</w:t>
      </w:r>
      <w:r w:rsidRPr="002C726A">
        <w:t>/27 Subnet Scan</w:t>
      </w:r>
      <w:bookmarkEnd w:id="70"/>
    </w:p>
    <w:p w14:paraId="3ED60979" w14:textId="77777777" w:rsidR="001C0C06" w:rsidRDefault="001C0C06" w:rsidP="005602A8"/>
    <w:p w14:paraId="73FD9E2B" w14:textId="29543E91" w:rsidR="002C726A" w:rsidRDefault="00760D60" w:rsidP="005602A8">
      <w:r w:rsidRPr="00760D60">
        <w:t>The Nmap scan revealed two active hosts within the 192.168.0.3</w:t>
      </w:r>
      <w:r w:rsidR="00F0404E">
        <w:t>2</w:t>
      </w:r>
      <w:r w:rsidRPr="00760D60">
        <w:t>/27 subnet:</w:t>
      </w:r>
    </w:p>
    <w:p w14:paraId="7FA35F5E" w14:textId="77777777" w:rsidR="00ED550D" w:rsidRDefault="00ED550D">
      <w:pPr>
        <w:pStyle w:val="ListParagraph"/>
        <w:numPr>
          <w:ilvl w:val="0"/>
          <w:numId w:val="17"/>
        </w:numPr>
        <w:pBdr>
          <w:left w:val="single" w:sz="4" w:space="4" w:color="auto"/>
        </w:pBdr>
        <w:spacing w:line="276" w:lineRule="auto"/>
      </w:pPr>
      <w:r>
        <w:t>Host 192.168.0.33 is an interface belonging to Router 2 running VyOS telnetd on port 23, a web server (lighttpd 1.4.28) on port 80, and SSL/HTTPS services on port 443.</w:t>
      </w:r>
    </w:p>
    <w:p w14:paraId="1386CFF2" w14:textId="1AB88B91" w:rsidR="00760D60" w:rsidRDefault="00ED550D">
      <w:pPr>
        <w:pStyle w:val="ListParagraph"/>
        <w:numPr>
          <w:ilvl w:val="0"/>
          <w:numId w:val="17"/>
        </w:numPr>
        <w:pBdr>
          <w:left w:val="single" w:sz="4" w:space="4" w:color="auto"/>
        </w:pBdr>
        <w:spacing w:line="276" w:lineRule="auto"/>
      </w:pPr>
      <w:r>
        <w:t>Host 192.168.0.34 is a Linux system offering OpenSSH 6.6.1p1 on port 22, RPCbind on port 111, and NFS services on port 2049</w:t>
      </w:r>
      <w:r w:rsidR="00C40745">
        <w:t xml:space="preserve">, </w:t>
      </w:r>
      <w:r w:rsidR="00F130E6">
        <w:t>now</w:t>
      </w:r>
      <w:r w:rsidR="00AC19CE">
        <w:t xml:space="preserve"> </w:t>
      </w:r>
      <w:r w:rsidR="00E23E59">
        <w:t>called</w:t>
      </w:r>
      <w:r w:rsidR="00AC19CE">
        <w:t xml:space="preserve"> </w:t>
      </w:r>
      <w:r w:rsidR="00C40745">
        <w:t>PC</w:t>
      </w:r>
      <w:r w:rsidR="00583195">
        <w:t xml:space="preserve"> </w:t>
      </w:r>
      <w:r w:rsidR="00C40745">
        <w:t>2</w:t>
      </w:r>
      <w:r>
        <w:t>.</w:t>
      </w:r>
    </w:p>
    <w:p w14:paraId="6FCC20DE" w14:textId="34645316" w:rsidR="00AE750C" w:rsidRDefault="00ED550D">
      <w:pPr>
        <w:pStyle w:val="ListParagraph"/>
        <w:numPr>
          <w:ilvl w:val="0"/>
          <w:numId w:val="17"/>
        </w:numPr>
        <w:pBdr>
          <w:left w:val="single" w:sz="4" w:space="4" w:color="auto"/>
        </w:pBdr>
        <w:spacing w:line="276" w:lineRule="auto"/>
      </w:pPr>
      <w:r>
        <w:lastRenderedPageBreak/>
        <w:t xml:space="preserve">The full </w:t>
      </w:r>
      <w:r w:rsidR="00AC77F4">
        <w:t>Nmap</w:t>
      </w:r>
      <w:r>
        <w:t xml:space="preserve"> output is available in </w:t>
      </w:r>
      <w:hyperlink w:anchor="_scanfs_192.168.0.33.nmap" w:history="1">
        <w:r w:rsidR="00230121" w:rsidRPr="00230121">
          <w:rPr>
            <w:rStyle w:val="Hyperlink"/>
          </w:rPr>
          <w:t>A</w:t>
        </w:r>
        <w:r w:rsidRPr="00230121">
          <w:rPr>
            <w:rStyle w:val="Hyperlink"/>
          </w:rPr>
          <w:t>ppendix A</w:t>
        </w:r>
      </w:hyperlink>
    </w:p>
    <w:p w14:paraId="7691792D" w14:textId="77777777" w:rsidR="00AE750C" w:rsidRDefault="00AE750C" w:rsidP="00AE750C">
      <w:pPr>
        <w:spacing w:line="276" w:lineRule="auto"/>
      </w:pPr>
    </w:p>
    <w:p w14:paraId="2E534A27" w14:textId="34E5231F" w:rsidR="00AE750C" w:rsidRDefault="00AE750C" w:rsidP="00AE750C">
      <w:pPr>
        <w:pStyle w:val="Heading2"/>
      </w:pPr>
      <w:bookmarkStart w:id="71" w:name="_Toc185981733"/>
      <w:r w:rsidRPr="00AE750C">
        <w:t>Enumeration of PC 2 (192.168.0.34)</w:t>
      </w:r>
      <w:bookmarkEnd w:id="71"/>
    </w:p>
    <w:p w14:paraId="7FA5F4A9" w14:textId="516F7A0D" w:rsidR="005D60FC" w:rsidRDefault="00F32491" w:rsidP="00AE750C">
      <w:r>
        <w:t xml:space="preserve">The Nmap scan of the 192.168.0.32/27 subnet revealed an active host with the IP Address </w:t>
      </w:r>
      <w:r w:rsidRPr="00F32491">
        <w:t>192.168.0.34</w:t>
      </w:r>
      <w:r w:rsidR="00416D02">
        <w:t>; the</w:t>
      </w:r>
      <w:r w:rsidR="001D0754">
        <w:t xml:space="preserve"> host was found to be running </w:t>
      </w:r>
      <w:r w:rsidR="001D0754" w:rsidRPr="001D0754">
        <w:t xml:space="preserve">OpenSSH and </w:t>
      </w:r>
      <w:r w:rsidR="00147B7F" w:rsidRPr="00147B7F">
        <w:t xml:space="preserve">Network File System </w:t>
      </w:r>
      <w:r w:rsidR="00147B7F">
        <w:t>(</w:t>
      </w:r>
      <w:r w:rsidR="001D0754" w:rsidRPr="001D0754">
        <w:t>NFS</w:t>
      </w:r>
      <w:r w:rsidR="00147B7F">
        <w:t>)</w:t>
      </w:r>
      <w:r w:rsidR="001E14FD">
        <w:t xml:space="preserve"> </w:t>
      </w:r>
      <w:r w:rsidR="001D0754" w:rsidRPr="001D0754">
        <w:t>services</w:t>
      </w:r>
      <w:r w:rsidR="001E14FD">
        <w:t>.</w:t>
      </w:r>
    </w:p>
    <w:p w14:paraId="1C42796D" w14:textId="6BDE6CDA" w:rsidR="00FC496A" w:rsidRDefault="000E19D4" w:rsidP="00AE750C">
      <w:r>
        <w:t xml:space="preserve">The </w:t>
      </w:r>
      <w:r w:rsidR="00C36652" w:rsidRPr="00C36652">
        <w:rPr>
          <w:highlight w:val="darkGray"/>
        </w:rPr>
        <w:t>showmount</w:t>
      </w:r>
      <w:r w:rsidR="00C36652">
        <w:t xml:space="preserve"> command </w:t>
      </w:r>
      <w:r>
        <w:t xml:space="preserve">was used to identify NFS exports on PC 2. As shown in </w:t>
      </w:r>
      <w:r>
        <w:fldChar w:fldCharType="begin"/>
      </w:r>
      <w:r>
        <w:instrText xml:space="preserve"> REF _Ref185372932 \h </w:instrText>
      </w:r>
      <w:r>
        <w:fldChar w:fldCharType="separate"/>
      </w:r>
      <w:r>
        <w:t xml:space="preserve">Figure </w:t>
      </w:r>
      <w:r>
        <w:rPr>
          <w:noProof/>
        </w:rPr>
        <w:t>34</w:t>
      </w:r>
      <w:r>
        <w:fldChar w:fldCharType="end"/>
      </w:r>
      <w:r>
        <w:t xml:space="preserve"> shown below the /home/xadmin directory was shared.</w:t>
      </w:r>
      <w:r w:rsidR="00761268">
        <w:t xml:space="preserve"> The </w:t>
      </w:r>
      <w:r w:rsidR="003007AF">
        <w:t>output</w:t>
      </w:r>
      <w:r w:rsidR="00761268">
        <w:t xml:space="preserve"> indicates the presence of a user account named xadmin on PC 2.</w:t>
      </w:r>
    </w:p>
    <w:p w14:paraId="18EB325A" w14:textId="77777777" w:rsidR="00C36652" w:rsidRDefault="00C36652" w:rsidP="00C36652">
      <w:pPr>
        <w:keepNext/>
        <w:jc w:val="center"/>
      </w:pPr>
      <w:r w:rsidRPr="00C36652">
        <w:rPr>
          <w:noProof/>
        </w:rPr>
        <w:drawing>
          <wp:inline distT="0" distB="0" distL="0" distR="0" wp14:anchorId="470DE6D8" wp14:editId="48D13AA5">
            <wp:extent cx="4544059" cy="800212"/>
            <wp:effectExtent l="0" t="0" r="0" b="0"/>
            <wp:docPr id="687470023" name="Picture 1" descr="A screen shot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70023" name="Picture 1" descr="A screen shot of numbers&#10;&#10;Description automatically generated"/>
                    <pic:cNvPicPr/>
                  </pic:nvPicPr>
                  <pic:blipFill>
                    <a:blip r:embed="rId45"/>
                    <a:stretch>
                      <a:fillRect/>
                    </a:stretch>
                  </pic:blipFill>
                  <pic:spPr>
                    <a:xfrm>
                      <a:off x="0" y="0"/>
                      <a:ext cx="4544059" cy="800212"/>
                    </a:xfrm>
                    <a:prstGeom prst="rect">
                      <a:avLst/>
                    </a:prstGeom>
                  </pic:spPr>
                </pic:pic>
              </a:graphicData>
            </a:graphic>
          </wp:inline>
        </w:drawing>
      </w:r>
    </w:p>
    <w:p w14:paraId="0ABF1213" w14:textId="62EB6286" w:rsidR="007676AD" w:rsidRDefault="00C36652" w:rsidP="005856C3">
      <w:pPr>
        <w:pStyle w:val="Caption"/>
      </w:pPr>
      <w:bookmarkStart w:id="72" w:name="_Ref185372932"/>
      <w:r>
        <w:t xml:space="preserve">Figure </w:t>
      </w:r>
      <w:r w:rsidR="00F643F0">
        <w:fldChar w:fldCharType="begin"/>
      </w:r>
      <w:r w:rsidR="00F643F0">
        <w:instrText xml:space="preserve"> SEQ Figure \* ARABIC </w:instrText>
      </w:r>
      <w:r w:rsidR="00F643F0">
        <w:fldChar w:fldCharType="separate"/>
      </w:r>
      <w:r w:rsidR="00F643F0">
        <w:rPr>
          <w:noProof/>
        </w:rPr>
        <w:t>34</w:t>
      </w:r>
      <w:r w:rsidR="00F643F0">
        <w:rPr>
          <w:noProof/>
        </w:rPr>
        <w:fldChar w:fldCharType="end"/>
      </w:r>
      <w:bookmarkEnd w:id="72"/>
      <w:r>
        <w:t>: showmount</w:t>
      </w:r>
    </w:p>
    <w:p w14:paraId="2C59DE9A" w14:textId="661A46FB" w:rsidR="007676AD" w:rsidRDefault="007676AD" w:rsidP="00AE750C"/>
    <w:p w14:paraId="4DBD6808" w14:textId="690B36D8" w:rsidR="001F657A" w:rsidRDefault="003007AF" w:rsidP="001F657A">
      <w:pPr>
        <w:pStyle w:val="Heading4"/>
      </w:pPr>
      <w:r>
        <w:t xml:space="preserve">Using SSH with </w:t>
      </w:r>
      <w:r w:rsidR="001F657A">
        <w:t>Cracked Credentials</w:t>
      </w:r>
      <w:r>
        <w:t xml:space="preserve"> </w:t>
      </w:r>
    </w:p>
    <w:p w14:paraId="10F3937A" w14:textId="467361EB" w:rsidR="00045F99" w:rsidRDefault="00045F99" w:rsidP="001F657A">
      <w:r>
        <w:t xml:space="preserve">Based on the information gathered during the enumeration of PC 1, where the shadow file was extracted and cracked using </w:t>
      </w:r>
      <w:r w:rsidR="008857EA">
        <w:t>John</w:t>
      </w:r>
      <w:r>
        <w:t xml:space="preserve"> the </w:t>
      </w:r>
      <w:r w:rsidR="0090222D">
        <w:t>Ripper</w:t>
      </w:r>
      <w:r>
        <w:t>, the password for the user xadmin was identified as plums</w:t>
      </w:r>
      <w:r w:rsidR="00D40EBD">
        <w:t>.</w:t>
      </w:r>
      <w:r>
        <w:t xml:space="preserve"> Using this password</w:t>
      </w:r>
      <w:r w:rsidR="00D40EBD">
        <w:t>,</w:t>
      </w:r>
      <w:r>
        <w:t xml:space="preserve"> an SSH </w:t>
      </w:r>
      <w:r w:rsidR="00D40EBD">
        <w:t>connection</w:t>
      </w:r>
      <w:r>
        <w:t xml:space="preserve"> to PC 2 was successfully established</w:t>
      </w:r>
      <w:r w:rsidR="00D40EBD">
        <w:t>,</w:t>
      </w:r>
      <w:r>
        <w:t xml:space="preserve"> as illustrated</w:t>
      </w:r>
      <w:r w:rsidR="009367F7">
        <w:t xml:space="preserve"> in </w:t>
      </w:r>
      <w:r w:rsidR="009367F7">
        <w:fldChar w:fldCharType="begin"/>
      </w:r>
      <w:r w:rsidR="009367F7">
        <w:instrText xml:space="preserve"> REF _Ref185375548 \h </w:instrText>
      </w:r>
      <w:r w:rsidR="009367F7">
        <w:fldChar w:fldCharType="separate"/>
      </w:r>
      <w:r w:rsidR="009367F7">
        <w:t xml:space="preserve">Figure </w:t>
      </w:r>
      <w:r w:rsidR="009367F7">
        <w:rPr>
          <w:noProof/>
        </w:rPr>
        <w:t>35</w:t>
      </w:r>
      <w:r w:rsidR="009367F7">
        <w:fldChar w:fldCharType="end"/>
      </w:r>
      <w:r>
        <w:t>.</w:t>
      </w:r>
    </w:p>
    <w:p w14:paraId="1BABE0B8" w14:textId="77777777" w:rsidR="00045F99" w:rsidRDefault="001F657A" w:rsidP="00045F99">
      <w:pPr>
        <w:keepNext/>
        <w:jc w:val="center"/>
      </w:pPr>
      <w:r>
        <w:rPr>
          <w:rFonts w:ascii="Arial" w:hAnsi="Arial" w:cs="Arial"/>
          <w:noProof/>
          <w:color w:val="000000"/>
          <w:bdr w:val="none" w:sz="0" w:space="0" w:color="auto" w:frame="1"/>
        </w:rPr>
        <w:drawing>
          <wp:inline distT="0" distB="0" distL="0" distR="0" wp14:anchorId="60E673E4" wp14:editId="5E861B37">
            <wp:extent cx="5943600" cy="1252220"/>
            <wp:effectExtent l="0" t="0" r="0" b="5080"/>
            <wp:docPr id="175295549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55494" name="Picture 1" descr="A computer screen with white text&#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252220"/>
                    </a:xfrm>
                    <a:prstGeom prst="rect">
                      <a:avLst/>
                    </a:prstGeom>
                    <a:noFill/>
                    <a:ln>
                      <a:noFill/>
                    </a:ln>
                  </pic:spPr>
                </pic:pic>
              </a:graphicData>
            </a:graphic>
          </wp:inline>
        </w:drawing>
      </w:r>
    </w:p>
    <w:p w14:paraId="590F494C" w14:textId="02ACDBBB" w:rsidR="003C4832" w:rsidRDefault="00045F99" w:rsidP="005856C3">
      <w:pPr>
        <w:pStyle w:val="Caption"/>
      </w:pPr>
      <w:bookmarkStart w:id="73" w:name="_Ref185375548"/>
      <w:r>
        <w:t xml:space="preserve">Figure </w:t>
      </w:r>
      <w:r w:rsidR="00F643F0">
        <w:fldChar w:fldCharType="begin"/>
      </w:r>
      <w:r w:rsidR="00F643F0">
        <w:instrText xml:space="preserve"> SEQ Figure \* ARABIC </w:instrText>
      </w:r>
      <w:r w:rsidR="00F643F0">
        <w:fldChar w:fldCharType="separate"/>
      </w:r>
      <w:r w:rsidR="00F643F0">
        <w:rPr>
          <w:noProof/>
        </w:rPr>
        <w:t>35</w:t>
      </w:r>
      <w:r w:rsidR="00F643F0">
        <w:rPr>
          <w:noProof/>
        </w:rPr>
        <w:fldChar w:fldCharType="end"/>
      </w:r>
      <w:bookmarkEnd w:id="73"/>
      <w:r>
        <w:t>: SSH PC 2</w:t>
      </w:r>
    </w:p>
    <w:p w14:paraId="6BBD6147" w14:textId="649A95C3" w:rsidR="003C4832" w:rsidRPr="003C4832" w:rsidRDefault="003C4832" w:rsidP="003C4832">
      <w:r>
        <w:t xml:space="preserve">The </w:t>
      </w:r>
      <w:r w:rsidRPr="003C4832">
        <w:rPr>
          <w:highlight w:val="darkGray"/>
        </w:rPr>
        <w:t>ifconfig</w:t>
      </w:r>
      <w:r>
        <w:t xml:space="preserve"> command revealed the second ethernet interface (eth1), with an IP address of 13.13.13.13.12</w:t>
      </w:r>
      <w:r w:rsidR="00E87702">
        <w:t xml:space="preserve"> and</w:t>
      </w:r>
      <w:r w:rsidR="002F1C41">
        <w:t xml:space="preserve"> a subnet mask of 255.255.255.0</w:t>
      </w:r>
      <w:r w:rsidR="00F84111">
        <w:t xml:space="preserve"> as illustrated in </w:t>
      </w:r>
      <w:r w:rsidR="00F84111">
        <w:fldChar w:fldCharType="begin"/>
      </w:r>
      <w:r w:rsidR="00F84111">
        <w:instrText xml:space="preserve"> REF _Ref185412032 \h </w:instrText>
      </w:r>
      <w:r w:rsidR="00F84111">
        <w:fldChar w:fldCharType="separate"/>
      </w:r>
      <w:r w:rsidR="00F84111">
        <w:t xml:space="preserve">Figure </w:t>
      </w:r>
      <w:r w:rsidR="00F84111">
        <w:rPr>
          <w:noProof/>
        </w:rPr>
        <w:t>37</w:t>
      </w:r>
      <w:r w:rsidR="00F84111">
        <w:fldChar w:fldCharType="end"/>
      </w:r>
      <w:r w:rsidR="009E0018">
        <w:t xml:space="preserve"> below</w:t>
      </w:r>
      <w:r w:rsidR="00E87702">
        <w:t>.</w:t>
      </w:r>
      <w:r>
        <w:t xml:space="preserve"> </w:t>
      </w:r>
    </w:p>
    <w:p w14:paraId="1CDB433C" w14:textId="77777777" w:rsidR="00DF6E99" w:rsidRDefault="00DF6E99" w:rsidP="00DF6E99">
      <w:pPr>
        <w:keepNext/>
        <w:jc w:val="center"/>
      </w:pPr>
      <w:r>
        <w:rPr>
          <w:rFonts w:ascii="Arial" w:hAnsi="Arial" w:cs="Arial"/>
          <w:noProof/>
          <w:color w:val="000000"/>
          <w:bdr w:val="none" w:sz="0" w:space="0" w:color="auto" w:frame="1"/>
        </w:rPr>
        <w:lastRenderedPageBreak/>
        <w:drawing>
          <wp:inline distT="0" distB="0" distL="0" distR="0" wp14:anchorId="4CEBE942" wp14:editId="0205782B">
            <wp:extent cx="3639787" cy="1598240"/>
            <wp:effectExtent l="0" t="0" r="0" b="2540"/>
            <wp:docPr id="1331972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72733" name="Picture 1" descr="A screenshot of a computer&#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49535" cy="1602521"/>
                    </a:xfrm>
                    <a:prstGeom prst="rect">
                      <a:avLst/>
                    </a:prstGeom>
                    <a:noFill/>
                    <a:ln>
                      <a:noFill/>
                    </a:ln>
                  </pic:spPr>
                </pic:pic>
              </a:graphicData>
            </a:graphic>
          </wp:inline>
        </w:drawing>
      </w:r>
    </w:p>
    <w:p w14:paraId="69ABC11E" w14:textId="33E05833" w:rsidR="00515049" w:rsidRDefault="00DF6E99"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36</w:t>
      </w:r>
      <w:r w:rsidR="00F643F0">
        <w:rPr>
          <w:noProof/>
        </w:rPr>
        <w:fldChar w:fldCharType="end"/>
      </w:r>
      <w:r>
        <w:t>: ifconfig</w:t>
      </w:r>
    </w:p>
    <w:p w14:paraId="3E4602DE" w14:textId="3E119C5D" w:rsidR="00E82B3A" w:rsidRPr="00E82B3A" w:rsidRDefault="00E82B3A" w:rsidP="00E82B3A">
      <w:r>
        <w:t xml:space="preserve">From the </w:t>
      </w:r>
      <w:r w:rsidR="00557DC9">
        <w:t xml:space="preserve">established </w:t>
      </w:r>
      <w:r>
        <w:t>ssh session</w:t>
      </w:r>
      <w:r w:rsidR="00CE4DEF">
        <w:t xml:space="preserve"> on PC 2</w:t>
      </w:r>
      <w:r>
        <w:t xml:space="preserve">, the tester pinged 13.13.13.12, as illustrated in </w:t>
      </w:r>
      <w:r>
        <w:fldChar w:fldCharType="begin"/>
      </w:r>
      <w:r>
        <w:instrText xml:space="preserve"> REF _Ref185413020 \h </w:instrText>
      </w:r>
      <w:r>
        <w:fldChar w:fldCharType="separate"/>
      </w:r>
      <w:r>
        <w:t xml:space="preserve">Figure </w:t>
      </w:r>
      <w:r>
        <w:rPr>
          <w:noProof/>
        </w:rPr>
        <w:t>37</w:t>
      </w:r>
      <w:r>
        <w:fldChar w:fldCharType="end"/>
      </w:r>
      <w:r w:rsidR="00F638DD">
        <w:t xml:space="preserve"> </w:t>
      </w:r>
      <w:r w:rsidR="00C348A8">
        <w:t>And</w:t>
      </w:r>
      <w:r w:rsidR="00F638DD">
        <w:t xml:space="preserve"> received a response</w:t>
      </w:r>
      <w:r>
        <w:t xml:space="preserve">. </w:t>
      </w:r>
    </w:p>
    <w:p w14:paraId="60AFFDA3" w14:textId="77777777" w:rsidR="00E82B3A" w:rsidRDefault="00576ED0" w:rsidP="00E82B3A">
      <w:pPr>
        <w:keepNext/>
        <w:jc w:val="center"/>
      </w:pPr>
      <w:r w:rsidRPr="00576ED0">
        <w:rPr>
          <w:noProof/>
        </w:rPr>
        <w:drawing>
          <wp:inline distT="0" distB="0" distL="0" distR="0" wp14:anchorId="7D7D36FA" wp14:editId="506340B2">
            <wp:extent cx="5943600" cy="1399540"/>
            <wp:effectExtent l="0" t="0" r="0" b="0"/>
            <wp:docPr id="67873182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31821" name="Picture 1" descr="A screen shot of a computer&#10;&#10;Description automatically generated"/>
                    <pic:cNvPicPr/>
                  </pic:nvPicPr>
                  <pic:blipFill>
                    <a:blip r:embed="rId48"/>
                    <a:stretch>
                      <a:fillRect/>
                    </a:stretch>
                  </pic:blipFill>
                  <pic:spPr>
                    <a:xfrm>
                      <a:off x="0" y="0"/>
                      <a:ext cx="5943600" cy="1399540"/>
                    </a:xfrm>
                    <a:prstGeom prst="rect">
                      <a:avLst/>
                    </a:prstGeom>
                  </pic:spPr>
                </pic:pic>
              </a:graphicData>
            </a:graphic>
          </wp:inline>
        </w:drawing>
      </w:r>
    </w:p>
    <w:p w14:paraId="2584C615" w14:textId="0EEDDCA8" w:rsidR="008B0758" w:rsidRDefault="00E82B3A" w:rsidP="005856C3">
      <w:pPr>
        <w:pStyle w:val="Caption"/>
      </w:pPr>
      <w:bookmarkStart w:id="74" w:name="_Ref185413020"/>
      <w:r>
        <w:t xml:space="preserve">Figure </w:t>
      </w:r>
      <w:r w:rsidR="00F643F0">
        <w:fldChar w:fldCharType="begin"/>
      </w:r>
      <w:r w:rsidR="00F643F0">
        <w:instrText xml:space="preserve"> SEQ Figure \* ARABIC </w:instrText>
      </w:r>
      <w:r w:rsidR="00F643F0">
        <w:fldChar w:fldCharType="separate"/>
      </w:r>
      <w:r w:rsidR="00F643F0">
        <w:rPr>
          <w:noProof/>
        </w:rPr>
        <w:t>37</w:t>
      </w:r>
      <w:r w:rsidR="00F643F0">
        <w:rPr>
          <w:noProof/>
        </w:rPr>
        <w:fldChar w:fldCharType="end"/>
      </w:r>
      <w:bookmarkEnd w:id="74"/>
      <w:r>
        <w:t>: 13.13.13.13 ping</w:t>
      </w:r>
    </w:p>
    <w:p w14:paraId="7908055D" w14:textId="77777777" w:rsidR="00B57BE5" w:rsidRDefault="00B57BE5" w:rsidP="008B0758"/>
    <w:p w14:paraId="51FE986C" w14:textId="3EAEFF54" w:rsidR="00E20563" w:rsidRDefault="00E20563" w:rsidP="008B0758">
      <w:r>
        <w:t>An attempt was made to ping 13.13.13.1</w:t>
      </w:r>
      <w:r w:rsidR="00C348A8">
        <w:t>2</w:t>
      </w:r>
      <w:r>
        <w:t xml:space="preserve"> from </w:t>
      </w:r>
      <w:r w:rsidR="00FB7544">
        <w:t>the 192.168.0.192/27 subnet via the Kali machine;</w:t>
      </w:r>
      <w:r w:rsidR="00D16A5D">
        <w:t xml:space="preserve"> the command returned a “Destination unreachable message. This indicates that the 13.13.13.0/24 network is a separate isolated network that is only accessible from PC 2 locally.</w:t>
      </w:r>
      <w:r>
        <w:t xml:space="preserve"> </w:t>
      </w:r>
    </w:p>
    <w:p w14:paraId="76150F78" w14:textId="77777777" w:rsidR="006877DE" w:rsidRDefault="00B57BE5" w:rsidP="006877DE">
      <w:pPr>
        <w:keepNext/>
        <w:jc w:val="center"/>
      </w:pPr>
      <w:r w:rsidRPr="00B57BE5">
        <w:rPr>
          <w:noProof/>
        </w:rPr>
        <w:drawing>
          <wp:inline distT="0" distB="0" distL="0" distR="0" wp14:anchorId="25AB9CBB" wp14:editId="49A56BEB">
            <wp:extent cx="5943600" cy="1864995"/>
            <wp:effectExtent l="0" t="0" r="0" b="1905"/>
            <wp:docPr id="19894744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74497" name="Picture 1" descr="A screenshot of a computer program&#10;&#10;Description automatically generated"/>
                    <pic:cNvPicPr/>
                  </pic:nvPicPr>
                  <pic:blipFill>
                    <a:blip r:embed="rId49"/>
                    <a:stretch>
                      <a:fillRect/>
                    </a:stretch>
                  </pic:blipFill>
                  <pic:spPr>
                    <a:xfrm>
                      <a:off x="0" y="0"/>
                      <a:ext cx="5943600" cy="1864995"/>
                    </a:xfrm>
                    <a:prstGeom prst="rect">
                      <a:avLst/>
                    </a:prstGeom>
                  </pic:spPr>
                </pic:pic>
              </a:graphicData>
            </a:graphic>
          </wp:inline>
        </w:drawing>
      </w:r>
    </w:p>
    <w:p w14:paraId="3DA88023" w14:textId="469A5653" w:rsidR="00CA3D83" w:rsidRDefault="006877DE"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38</w:t>
      </w:r>
      <w:r w:rsidR="00F643F0">
        <w:rPr>
          <w:noProof/>
        </w:rPr>
        <w:fldChar w:fldCharType="end"/>
      </w:r>
      <w:r>
        <w:t>: ping from kali machine</w:t>
      </w:r>
    </w:p>
    <w:p w14:paraId="00078933" w14:textId="77777777" w:rsidR="00B24035" w:rsidRDefault="00B24035" w:rsidP="00B24035"/>
    <w:p w14:paraId="4284FA7E" w14:textId="77777777" w:rsidR="0032062B" w:rsidRDefault="0032062B" w:rsidP="00B24035"/>
    <w:p w14:paraId="190E4A35" w14:textId="77777777" w:rsidR="0032062B" w:rsidRDefault="0032062B" w:rsidP="00B24035"/>
    <w:p w14:paraId="43C17E58" w14:textId="77777777" w:rsidR="00FF7854" w:rsidRDefault="00FF7854" w:rsidP="00FF7854">
      <w:pPr>
        <w:keepNext/>
        <w:jc w:val="center"/>
      </w:pPr>
      <w:r w:rsidRPr="00FF7854">
        <w:rPr>
          <w:noProof/>
        </w:rPr>
        <w:lastRenderedPageBreak/>
        <w:drawing>
          <wp:inline distT="0" distB="0" distL="0" distR="0" wp14:anchorId="45DA9545" wp14:editId="0FC94226">
            <wp:extent cx="5534797" cy="2324424"/>
            <wp:effectExtent l="0" t="0" r="8890" b="0"/>
            <wp:docPr id="106530642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06420" name="Picture 1" descr="A screen shot of a computer&#10;&#10;Description automatically generated"/>
                    <pic:cNvPicPr/>
                  </pic:nvPicPr>
                  <pic:blipFill>
                    <a:blip r:embed="rId50"/>
                    <a:stretch>
                      <a:fillRect/>
                    </a:stretch>
                  </pic:blipFill>
                  <pic:spPr>
                    <a:xfrm>
                      <a:off x="0" y="0"/>
                      <a:ext cx="5534797" cy="2324424"/>
                    </a:xfrm>
                    <a:prstGeom prst="rect">
                      <a:avLst/>
                    </a:prstGeom>
                  </pic:spPr>
                </pic:pic>
              </a:graphicData>
            </a:graphic>
          </wp:inline>
        </w:drawing>
      </w:r>
    </w:p>
    <w:p w14:paraId="7535EA6D" w14:textId="2D5A4696" w:rsidR="0032062B" w:rsidRDefault="00FF7854"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39</w:t>
      </w:r>
      <w:r w:rsidR="00F643F0">
        <w:rPr>
          <w:noProof/>
        </w:rPr>
        <w:fldChar w:fldCharType="end"/>
      </w:r>
      <w:r>
        <w:t>: history PC 2</w:t>
      </w:r>
    </w:p>
    <w:p w14:paraId="3AF2805C" w14:textId="77777777" w:rsidR="0032062B" w:rsidRDefault="0032062B" w:rsidP="00B24035"/>
    <w:p w14:paraId="66500699" w14:textId="77777777" w:rsidR="00BA556A" w:rsidRDefault="007F339C" w:rsidP="00BA556A">
      <w:pPr>
        <w:keepNext/>
      </w:pPr>
      <w:r w:rsidRPr="007F339C">
        <w:rPr>
          <w:noProof/>
        </w:rPr>
        <w:drawing>
          <wp:inline distT="0" distB="0" distL="0" distR="0" wp14:anchorId="251E0FAF" wp14:editId="47D45933">
            <wp:extent cx="5943600" cy="911860"/>
            <wp:effectExtent l="0" t="0" r="0" b="2540"/>
            <wp:docPr id="71562981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29818" name="Picture 1" descr="A screen shot of a computer code&#10;&#10;Description automatically generated"/>
                    <pic:cNvPicPr/>
                  </pic:nvPicPr>
                  <pic:blipFill>
                    <a:blip r:embed="rId51"/>
                    <a:stretch>
                      <a:fillRect/>
                    </a:stretch>
                  </pic:blipFill>
                  <pic:spPr>
                    <a:xfrm>
                      <a:off x="0" y="0"/>
                      <a:ext cx="5943600" cy="911860"/>
                    </a:xfrm>
                    <a:prstGeom prst="rect">
                      <a:avLst/>
                    </a:prstGeom>
                  </pic:spPr>
                </pic:pic>
              </a:graphicData>
            </a:graphic>
          </wp:inline>
        </w:drawing>
      </w:r>
    </w:p>
    <w:p w14:paraId="33F62A7E" w14:textId="4F933BE7" w:rsidR="00F34EF9" w:rsidRDefault="00BA556A"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40</w:t>
      </w:r>
      <w:r w:rsidR="00F643F0">
        <w:rPr>
          <w:noProof/>
        </w:rPr>
        <w:fldChar w:fldCharType="end"/>
      </w:r>
      <w:r>
        <w:t>: ping 13.13.13.13 (PC 2)</w:t>
      </w:r>
    </w:p>
    <w:p w14:paraId="65FCFA5E" w14:textId="77777777" w:rsidR="00DD0CF4" w:rsidRDefault="00DD0CF4" w:rsidP="00DD0CF4"/>
    <w:p w14:paraId="4BF23CB1" w14:textId="60870716" w:rsidR="00DD0CF4" w:rsidRPr="007736A3" w:rsidRDefault="00DD0CF4" w:rsidP="00DD0CF4">
      <w:pPr>
        <w:pStyle w:val="Heading3"/>
        <w:rPr>
          <w:highlight w:val="cyan"/>
        </w:rPr>
      </w:pPr>
      <w:bookmarkStart w:id="75" w:name="_Toc185981734"/>
      <w:r w:rsidRPr="007736A3">
        <w:rPr>
          <w:highlight w:val="cyan"/>
        </w:rPr>
        <w:t xml:space="preserve">Key finding from Enumeration of PC </w:t>
      </w:r>
      <w:r>
        <w:rPr>
          <w:highlight w:val="cyan"/>
        </w:rPr>
        <w:t xml:space="preserve">2 </w:t>
      </w:r>
      <w:r w:rsidRPr="007736A3">
        <w:rPr>
          <w:highlight w:val="cyan"/>
        </w:rPr>
        <w:t>(192.168.0.</w:t>
      </w:r>
      <w:r>
        <w:rPr>
          <w:highlight w:val="cyan"/>
        </w:rPr>
        <w:t>34)</w:t>
      </w:r>
      <w:bookmarkEnd w:id="75"/>
    </w:p>
    <w:p w14:paraId="5642638F" w14:textId="77777777" w:rsidR="00DD0CF4" w:rsidRPr="00DD0CF4" w:rsidRDefault="00DD0CF4" w:rsidP="00DD0CF4"/>
    <w:p w14:paraId="0A5D3139" w14:textId="77777777" w:rsidR="00F34EF9" w:rsidRDefault="00F34EF9" w:rsidP="00F34EF9"/>
    <w:p w14:paraId="1B889ECB" w14:textId="77777777" w:rsidR="005C6236" w:rsidRDefault="006C645A" w:rsidP="006C645A">
      <w:r>
        <w:t>The enumeration of PC 2 (192.168.0.34) revealed several critical findings:</w:t>
      </w:r>
    </w:p>
    <w:p w14:paraId="3B7862D5" w14:textId="19D1AA8D" w:rsidR="006C645A" w:rsidRPr="009A5DEE" w:rsidRDefault="006C645A">
      <w:pPr>
        <w:pStyle w:val="ListParagraph"/>
        <w:numPr>
          <w:ilvl w:val="0"/>
          <w:numId w:val="20"/>
        </w:numPr>
        <w:pBdr>
          <w:left w:val="single" w:sz="4" w:space="4" w:color="auto"/>
        </w:pBdr>
        <w:spacing w:line="276" w:lineRule="auto"/>
        <w:rPr>
          <w:highlight w:val="red"/>
        </w:rPr>
      </w:pPr>
      <w:r w:rsidRPr="009A5DEE">
        <w:rPr>
          <w:highlight w:val="red"/>
        </w:rPr>
        <w:t>The host was identified as a Linux system running OpenSSH, RPCbind, and NFS services.</w:t>
      </w:r>
    </w:p>
    <w:p w14:paraId="2CA9146B" w14:textId="77777777" w:rsidR="006C645A" w:rsidRPr="009A5DEE" w:rsidRDefault="006C645A">
      <w:pPr>
        <w:pStyle w:val="ListParagraph"/>
        <w:numPr>
          <w:ilvl w:val="0"/>
          <w:numId w:val="20"/>
        </w:numPr>
        <w:pBdr>
          <w:left w:val="single" w:sz="4" w:space="4" w:color="auto"/>
        </w:pBdr>
        <w:spacing w:line="276" w:lineRule="auto"/>
        <w:rPr>
          <w:highlight w:val="red"/>
        </w:rPr>
      </w:pPr>
      <w:r w:rsidRPr="009A5DEE">
        <w:rPr>
          <w:highlight w:val="red"/>
        </w:rPr>
        <w:t>Using the showmount command, the NFS export list exposed the /home/xadmin directory, accessible to the entire 192.168.0.0/24 subnet, suggesting weak permissions.</w:t>
      </w:r>
    </w:p>
    <w:p w14:paraId="60BD3762" w14:textId="77777777" w:rsidR="006C645A" w:rsidRPr="009A5DEE" w:rsidRDefault="006C645A">
      <w:pPr>
        <w:pStyle w:val="ListParagraph"/>
        <w:numPr>
          <w:ilvl w:val="0"/>
          <w:numId w:val="20"/>
        </w:numPr>
        <w:pBdr>
          <w:left w:val="single" w:sz="4" w:space="4" w:color="auto"/>
        </w:pBdr>
        <w:spacing w:line="276" w:lineRule="auto"/>
        <w:rPr>
          <w:highlight w:val="red"/>
        </w:rPr>
      </w:pPr>
      <w:r w:rsidRPr="009A5DEE">
        <w:rPr>
          <w:highlight w:val="red"/>
        </w:rPr>
        <w:t>By leveraging previously cracked credentials (from the shadow file), access to the xadmin user account was obtained via SSH.</w:t>
      </w:r>
    </w:p>
    <w:p w14:paraId="393897E5" w14:textId="41652806" w:rsidR="006C645A" w:rsidRPr="009A5DEE" w:rsidRDefault="006C645A">
      <w:pPr>
        <w:pStyle w:val="ListParagraph"/>
        <w:numPr>
          <w:ilvl w:val="0"/>
          <w:numId w:val="20"/>
        </w:numPr>
        <w:pBdr>
          <w:left w:val="single" w:sz="4" w:space="4" w:color="auto"/>
        </w:pBdr>
        <w:spacing w:line="276" w:lineRule="auto"/>
        <w:rPr>
          <w:highlight w:val="red"/>
        </w:rPr>
      </w:pPr>
      <w:r w:rsidRPr="009A5DEE">
        <w:rPr>
          <w:highlight w:val="red"/>
        </w:rPr>
        <w:t>The ifconfig command revealed two active network interfaces:</w:t>
      </w:r>
    </w:p>
    <w:p w14:paraId="1B8DDC19" w14:textId="507525D1" w:rsidR="006C645A" w:rsidRPr="009A5DEE" w:rsidRDefault="006C645A">
      <w:pPr>
        <w:pStyle w:val="ListParagraph"/>
        <w:numPr>
          <w:ilvl w:val="0"/>
          <w:numId w:val="20"/>
        </w:numPr>
        <w:pBdr>
          <w:left w:val="single" w:sz="4" w:space="4" w:color="auto"/>
        </w:pBdr>
        <w:spacing w:line="276" w:lineRule="auto"/>
        <w:rPr>
          <w:highlight w:val="red"/>
        </w:rPr>
      </w:pPr>
      <w:r w:rsidRPr="009A5DEE">
        <w:rPr>
          <w:highlight w:val="red"/>
        </w:rPr>
        <w:t>eth0 connected to the 192.168.0.32/27 network.</w:t>
      </w:r>
    </w:p>
    <w:p w14:paraId="3A784F62" w14:textId="700558EC" w:rsidR="006C645A" w:rsidRPr="009A5DEE" w:rsidRDefault="006C645A">
      <w:pPr>
        <w:pStyle w:val="ListParagraph"/>
        <w:numPr>
          <w:ilvl w:val="0"/>
          <w:numId w:val="20"/>
        </w:numPr>
        <w:pBdr>
          <w:left w:val="single" w:sz="4" w:space="4" w:color="auto"/>
        </w:pBdr>
        <w:spacing w:line="276" w:lineRule="auto"/>
        <w:rPr>
          <w:highlight w:val="red"/>
        </w:rPr>
      </w:pPr>
      <w:r w:rsidRPr="009A5DEE">
        <w:rPr>
          <w:highlight w:val="red"/>
        </w:rPr>
        <w:t>eth1 with an IP address of 13.13.13.1</w:t>
      </w:r>
      <w:r w:rsidR="000A700B">
        <w:rPr>
          <w:highlight w:val="red"/>
        </w:rPr>
        <w:t>2</w:t>
      </w:r>
      <w:r w:rsidRPr="009A5DEE">
        <w:rPr>
          <w:highlight w:val="red"/>
        </w:rPr>
        <w:t xml:space="preserve"> and a subnet mask of 255.255.255.0, indicating connectivity to an additional, previously undiscovered subnet (13.13.13.0/24).</w:t>
      </w:r>
    </w:p>
    <w:p w14:paraId="169E9F9A" w14:textId="3CC24469" w:rsidR="00F34EF9" w:rsidRDefault="006C645A">
      <w:pPr>
        <w:pStyle w:val="ListParagraph"/>
        <w:numPr>
          <w:ilvl w:val="0"/>
          <w:numId w:val="20"/>
        </w:numPr>
        <w:pBdr>
          <w:left w:val="single" w:sz="4" w:space="4" w:color="auto"/>
        </w:pBdr>
        <w:spacing w:line="276" w:lineRule="auto"/>
        <w:rPr>
          <w:highlight w:val="red"/>
        </w:rPr>
      </w:pPr>
      <w:r w:rsidRPr="009A5DEE">
        <w:rPr>
          <w:highlight w:val="red"/>
        </w:rPr>
        <w:t>Attempts to ping 13.13.13.1</w:t>
      </w:r>
      <w:r w:rsidR="00127D9E">
        <w:rPr>
          <w:highlight w:val="red"/>
        </w:rPr>
        <w:t>3</w:t>
      </w:r>
      <w:r w:rsidRPr="009A5DEE">
        <w:rPr>
          <w:highlight w:val="red"/>
        </w:rPr>
        <w:t xml:space="preserve"> from the xadmin account</w:t>
      </w:r>
      <w:r w:rsidR="004906B0">
        <w:rPr>
          <w:highlight w:val="red"/>
        </w:rPr>
        <w:t xml:space="preserve"> of PC 2</w:t>
      </w:r>
      <w:r w:rsidRPr="009A5DEE">
        <w:rPr>
          <w:highlight w:val="red"/>
        </w:rPr>
        <w:t xml:space="preserve"> were successful, while pings from external systems (e.g., Router 1) failed, confirming that PC 2 provides direct access to the 13.13.13.0/24 network.</w:t>
      </w:r>
    </w:p>
    <w:p w14:paraId="441DA935" w14:textId="1FAEA548" w:rsidR="0048405D" w:rsidRPr="009D0694" w:rsidRDefault="005F009A">
      <w:pPr>
        <w:pStyle w:val="ListParagraph"/>
        <w:numPr>
          <w:ilvl w:val="0"/>
          <w:numId w:val="20"/>
        </w:numPr>
        <w:pBdr>
          <w:left w:val="single" w:sz="4" w:space="4" w:color="auto"/>
        </w:pBdr>
        <w:spacing w:line="276" w:lineRule="auto"/>
        <w:rPr>
          <w:highlight w:val="red"/>
        </w:rPr>
      </w:pPr>
      <w:r>
        <w:rPr>
          <w:highlight w:val="red"/>
        </w:rPr>
        <w:lastRenderedPageBreak/>
        <w:t xml:space="preserve">The show </w:t>
      </w:r>
      <w:r w:rsidR="00E44D4E">
        <w:rPr>
          <w:highlight w:val="red"/>
        </w:rPr>
        <w:t xml:space="preserve">history command revealed </w:t>
      </w:r>
      <w:r w:rsidR="00C77685">
        <w:rPr>
          <w:highlight w:val="red"/>
        </w:rPr>
        <w:t>an SSH connection</w:t>
      </w:r>
      <w:r w:rsidR="00E44D4E">
        <w:rPr>
          <w:highlight w:val="red"/>
        </w:rPr>
        <w:t xml:space="preserve"> with a host with the IP address </w:t>
      </w:r>
      <w:r>
        <w:rPr>
          <w:highlight w:val="red"/>
        </w:rPr>
        <w:t>13.13.13.13.</w:t>
      </w:r>
    </w:p>
    <w:p w14:paraId="7D7B2F7C" w14:textId="4834FF3E" w:rsidR="006D7A02" w:rsidRDefault="006D7A02" w:rsidP="006D7A02">
      <w:pPr>
        <w:pStyle w:val="Heading2"/>
      </w:pPr>
      <w:bookmarkStart w:id="76" w:name="_Toc185981735"/>
      <w:r w:rsidRPr="00AE750C">
        <w:t xml:space="preserve">Enumeration of PC </w:t>
      </w:r>
      <w:r>
        <w:t>3</w:t>
      </w:r>
      <w:r w:rsidRPr="00AE750C">
        <w:t xml:space="preserve"> (</w:t>
      </w:r>
      <w:r>
        <w:t>13.13.13.1</w:t>
      </w:r>
      <w:r w:rsidR="0056592C">
        <w:t>3</w:t>
      </w:r>
      <w:r w:rsidRPr="00AE750C">
        <w:t>)</w:t>
      </w:r>
      <w:bookmarkEnd w:id="76"/>
    </w:p>
    <w:p w14:paraId="6B4954BE" w14:textId="5F54A30F" w:rsidR="006C645A" w:rsidRDefault="005C4EE7" w:rsidP="00B24035">
      <w:r>
        <w:t>Following the discovery of host 13.13.13.1</w:t>
      </w:r>
      <w:r w:rsidR="00AA0218">
        <w:t>3</w:t>
      </w:r>
      <w:r>
        <w:t xml:space="preserve">, accessible only locally via PC 2, </w:t>
      </w:r>
      <w:r w:rsidR="006C645A">
        <w:t>an attempt was made to enumerate the 13.13.13.1</w:t>
      </w:r>
      <w:r w:rsidR="000C53C4">
        <w:t>3</w:t>
      </w:r>
      <w:r w:rsidR="006C645A">
        <w:t xml:space="preserve"> host in the 13.13.13.0/24 network.</w:t>
      </w:r>
    </w:p>
    <w:p w14:paraId="57F31B1A" w14:textId="3E3EB605" w:rsidR="002A2CC8" w:rsidRDefault="002A2CC8" w:rsidP="00B24035">
      <w:r>
        <w:t xml:space="preserve">From the history PC2 command ran in the </w:t>
      </w:r>
      <w:r w:rsidR="004863D7">
        <w:t>clip, it is observed that many SSH connections to 13.13.13.13 were made, thus establishing</w:t>
      </w:r>
      <w:r w:rsidR="00CA5506">
        <w:t xml:space="preserve"> the presence of SSH</w:t>
      </w:r>
      <w:r w:rsidR="001C7331">
        <w:t>. This</w:t>
      </w:r>
      <w:r w:rsidR="001649E9">
        <w:t xml:space="preserve"> </w:t>
      </w:r>
      <w:r w:rsidR="00373EAA">
        <w:t xml:space="preserve">is </w:t>
      </w:r>
      <w:r w:rsidR="001649E9">
        <w:t>illustrated in</w:t>
      </w:r>
      <w:r w:rsidR="0012419E">
        <w:t xml:space="preserve"> </w:t>
      </w:r>
      <w:r w:rsidR="0012419E">
        <w:fldChar w:fldCharType="begin"/>
      </w:r>
      <w:r w:rsidR="0012419E">
        <w:instrText xml:space="preserve"> REF _Ref185420715 \h </w:instrText>
      </w:r>
      <w:r w:rsidR="0012419E">
        <w:fldChar w:fldCharType="separate"/>
      </w:r>
      <w:r w:rsidR="0012419E">
        <w:t xml:space="preserve">Figure </w:t>
      </w:r>
      <w:r w:rsidR="0012419E">
        <w:rPr>
          <w:noProof/>
        </w:rPr>
        <w:t>41</w:t>
      </w:r>
      <w:r w:rsidR="0012419E">
        <w:fldChar w:fldCharType="end"/>
      </w:r>
      <w:r>
        <w:t>.</w:t>
      </w:r>
    </w:p>
    <w:p w14:paraId="5636F27B" w14:textId="77777777" w:rsidR="001649E9" w:rsidRDefault="002A2CC8" w:rsidP="001649E9">
      <w:pPr>
        <w:keepNext/>
        <w:jc w:val="center"/>
      </w:pPr>
      <w:r w:rsidRPr="00FF7854">
        <w:rPr>
          <w:noProof/>
        </w:rPr>
        <w:drawing>
          <wp:inline distT="0" distB="0" distL="0" distR="0" wp14:anchorId="67C43933" wp14:editId="6DD344F9">
            <wp:extent cx="5534797" cy="2324424"/>
            <wp:effectExtent l="0" t="0" r="8890" b="0"/>
            <wp:docPr id="133938668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06420" name="Picture 1" descr="A screen shot of a computer&#10;&#10;Description automatically generated"/>
                    <pic:cNvPicPr/>
                  </pic:nvPicPr>
                  <pic:blipFill>
                    <a:blip r:embed="rId50"/>
                    <a:stretch>
                      <a:fillRect/>
                    </a:stretch>
                  </pic:blipFill>
                  <pic:spPr>
                    <a:xfrm>
                      <a:off x="0" y="0"/>
                      <a:ext cx="5534797" cy="2324424"/>
                    </a:xfrm>
                    <a:prstGeom prst="rect">
                      <a:avLst/>
                    </a:prstGeom>
                  </pic:spPr>
                </pic:pic>
              </a:graphicData>
            </a:graphic>
          </wp:inline>
        </w:drawing>
      </w:r>
    </w:p>
    <w:p w14:paraId="733B20BE" w14:textId="7690A691" w:rsidR="002A2CC8" w:rsidRDefault="001649E9" w:rsidP="005856C3">
      <w:pPr>
        <w:pStyle w:val="Caption"/>
      </w:pPr>
      <w:bookmarkStart w:id="77" w:name="_Ref185420715"/>
      <w:r>
        <w:t xml:space="preserve">Figure </w:t>
      </w:r>
      <w:r w:rsidR="00F643F0">
        <w:fldChar w:fldCharType="begin"/>
      </w:r>
      <w:r w:rsidR="00F643F0">
        <w:instrText xml:space="preserve"> SEQ Figure \* ARABIC </w:instrText>
      </w:r>
      <w:r w:rsidR="00F643F0">
        <w:fldChar w:fldCharType="separate"/>
      </w:r>
      <w:r w:rsidR="00F643F0">
        <w:rPr>
          <w:noProof/>
        </w:rPr>
        <w:t>41</w:t>
      </w:r>
      <w:r w:rsidR="00F643F0">
        <w:rPr>
          <w:noProof/>
        </w:rPr>
        <w:fldChar w:fldCharType="end"/>
      </w:r>
      <w:bookmarkEnd w:id="77"/>
      <w:r>
        <w:t xml:space="preserve">: </w:t>
      </w:r>
      <w:r w:rsidRPr="000337B4">
        <w:t>history PC 2</w:t>
      </w:r>
    </w:p>
    <w:p w14:paraId="1F460F42" w14:textId="7362B502" w:rsidR="00373EAA" w:rsidRDefault="00B06063" w:rsidP="00373EAA">
      <w:pPr>
        <w:pStyle w:val="Heading4"/>
      </w:pPr>
      <w:r w:rsidRPr="0032062B">
        <w:t xml:space="preserve">SSH </w:t>
      </w:r>
      <w:r w:rsidR="0091589D">
        <w:t xml:space="preserve">Tunnel </w:t>
      </w:r>
      <w:r w:rsidR="00BA66F7">
        <w:t>Setup</w:t>
      </w:r>
    </w:p>
    <w:p w14:paraId="665EE365" w14:textId="77777777" w:rsidR="00373EAA" w:rsidRPr="00373EAA" w:rsidRDefault="00373EAA" w:rsidP="00373EAA"/>
    <w:p w14:paraId="7AF5B813" w14:textId="53564F03" w:rsidR="00B06063" w:rsidRDefault="00B06063" w:rsidP="00B06063">
      <w:r>
        <w:t>The SSH configuration file (/etc/ssh/sshd_config) was modified</w:t>
      </w:r>
      <w:r w:rsidR="00373EAA">
        <w:t xml:space="preserve"> on PC 2</w:t>
      </w:r>
      <w:r>
        <w:t xml:space="preserve">. “PermitTunnel &amp; “PermitRootLogin” were added to the config file using nano as illustrated </w:t>
      </w:r>
      <w:r w:rsidR="00373EAA">
        <w:fldChar w:fldCharType="begin"/>
      </w:r>
      <w:r w:rsidR="00373EAA">
        <w:instrText xml:space="preserve"> REF _Ref185414314 \h </w:instrText>
      </w:r>
      <w:r w:rsidR="00373EAA">
        <w:fldChar w:fldCharType="separate"/>
      </w:r>
      <w:r w:rsidR="00373EAA">
        <w:t xml:space="preserve">Figure </w:t>
      </w:r>
      <w:r w:rsidR="00373EAA">
        <w:rPr>
          <w:noProof/>
        </w:rPr>
        <w:t>42</w:t>
      </w:r>
      <w:r w:rsidR="00373EAA">
        <w:fldChar w:fldCharType="end"/>
      </w:r>
      <w:r w:rsidR="00373EAA">
        <w:t>.</w:t>
      </w:r>
      <w:r>
        <w:t xml:space="preserve"> These added rules allow root logins via ssh, permitTunnel enables SSH tunneling, allowing PC 2 to be used as a pivot point.</w:t>
      </w:r>
    </w:p>
    <w:p w14:paraId="27F6D2D9" w14:textId="23937264" w:rsidR="00677AD7" w:rsidRPr="0032062B" w:rsidRDefault="00677AD7" w:rsidP="00B06063">
      <w:r w:rsidRPr="00677AD7">
        <w:rPr>
          <w:noProof/>
        </w:rPr>
        <w:lastRenderedPageBreak/>
        <w:drawing>
          <wp:inline distT="0" distB="0" distL="0" distR="0" wp14:anchorId="6A9829E9" wp14:editId="181E0E51">
            <wp:extent cx="5943600" cy="2944495"/>
            <wp:effectExtent l="0" t="0" r="0" b="8255"/>
            <wp:docPr id="6826990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99009" name="Picture 1" descr="A screenshot of a computer&#10;&#10;Description automatically generated"/>
                    <pic:cNvPicPr/>
                  </pic:nvPicPr>
                  <pic:blipFill>
                    <a:blip r:embed="rId52"/>
                    <a:stretch>
                      <a:fillRect/>
                    </a:stretch>
                  </pic:blipFill>
                  <pic:spPr>
                    <a:xfrm>
                      <a:off x="0" y="0"/>
                      <a:ext cx="5943600" cy="2944495"/>
                    </a:xfrm>
                    <a:prstGeom prst="rect">
                      <a:avLst/>
                    </a:prstGeom>
                  </pic:spPr>
                </pic:pic>
              </a:graphicData>
            </a:graphic>
          </wp:inline>
        </w:drawing>
      </w:r>
    </w:p>
    <w:p w14:paraId="3FA39994" w14:textId="77777777" w:rsidR="00B06063" w:rsidRDefault="00B06063" w:rsidP="00B06063">
      <w:pPr>
        <w:keepNext/>
        <w:jc w:val="center"/>
      </w:pPr>
      <w:r>
        <w:rPr>
          <w:rFonts w:ascii="Arial" w:hAnsi="Arial" w:cs="Arial"/>
          <w:noProof/>
          <w:color w:val="000000"/>
          <w:bdr w:val="none" w:sz="0" w:space="0" w:color="auto" w:frame="1"/>
        </w:rPr>
        <w:drawing>
          <wp:inline distT="0" distB="0" distL="0" distR="0" wp14:anchorId="0EE58847" wp14:editId="64EF0A95">
            <wp:extent cx="3371183" cy="2406650"/>
            <wp:effectExtent l="0" t="0" r="1270" b="0"/>
            <wp:docPr id="997218853" name="Picture 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18853" name="Picture 3" descr="A computer screen shot of a computer&#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73929" cy="2408611"/>
                    </a:xfrm>
                    <a:prstGeom prst="rect">
                      <a:avLst/>
                    </a:prstGeom>
                    <a:noFill/>
                    <a:ln>
                      <a:noFill/>
                    </a:ln>
                  </pic:spPr>
                </pic:pic>
              </a:graphicData>
            </a:graphic>
          </wp:inline>
        </w:drawing>
      </w:r>
    </w:p>
    <w:p w14:paraId="6B9EE643" w14:textId="13B4DF87" w:rsidR="00B06063" w:rsidRPr="00B06063" w:rsidRDefault="00B06063" w:rsidP="005856C3">
      <w:pPr>
        <w:pStyle w:val="Caption"/>
      </w:pPr>
      <w:bookmarkStart w:id="78" w:name="_Ref185414314"/>
      <w:r>
        <w:t xml:space="preserve">Figure </w:t>
      </w:r>
      <w:r w:rsidR="00F643F0">
        <w:fldChar w:fldCharType="begin"/>
      </w:r>
      <w:r w:rsidR="00F643F0">
        <w:instrText xml:space="preserve"> SEQ Figure \* ARABIC </w:instrText>
      </w:r>
      <w:r w:rsidR="00F643F0">
        <w:fldChar w:fldCharType="separate"/>
      </w:r>
      <w:r w:rsidR="00F643F0">
        <w:rPr>
          <w:noProof/>
        </w:rPr>
        <w:t>42</w:t>
      </w:r>
      <w:r w:rsidR="00F643F0">
        <w:rPr>
          <w:noProof/>
        </w:rPr>
        <w:fldChar w:fldCharType="end"/>
      </w:r>
      <w:bookmarkEnd w:id="78"/>
      <w:r>
        <w:t>: sshd_config</w:t>
      </w:r>
    </w:p>
    <w:p w14:paraId="0F907940" w14:textId="63A9FD01" w:rsidR="004863D7" w:rsidRDefault="005C4EE7" w:rsidP="00B24035">
      <w:pPr>
        <w:pStyle w:val="Heading4"/>
      </w:pPr>
      <w:r>
        <w:t xml:space="preserve"> </w:t>
      </w:r>
      <w:r w:rsidR="00A93D48" w:rsidRPr="00A93D48">
        <w:t>SSH Tunneling to Enumerate 13.13.13.1</w:t>
      </w:r>
      <w:r w:rsidR="0023548F">
        <w:t>3</w:t>
      </w:r>
    </w:p>
    <w:p w14:paraId="62500791" w14:textId="77777777" w:rsidR="00863770" w:rsidRPr="00863770" w:rsidRDefault="00863770" w:rsidP="00863770"/>
    <w:p w14:paraId="2526FC97" w14:textId="00AEDCD2" w:rsidR="005A47F9" w:rsidRPr="00112A85" w:rsidRDefault="00AA1F07" w:rsidP="00B24035">
      <w:pPr>
        <w:rPr>
          <w:highlight w:val="red"/>
        </w:rPr>
      </w:pPr>
      <w:r>
        <w:t>In the previous section</w:t>
      </w:r>
      <w:r w:rsidR="000F42D0">
        <w:t xml:space="preserve">, PC 2’s sshd_config was modified; the </w:t>
      </w:r>
      <w:r w:rsidR="001515F7">
        <w:t>rule</w:t>
      </w:r>
      <w:r w:rsidR="004C6847">
        <w:t xml:space="preserve"> “PermitTunnel”</w:t>
      </w:r>
      <w:r w:rsidR="001515F7">
        <w:t xml:space="preserve"> was </w:t>
      </w:r>
      <w:r w:rsidR="001515F7" w:rsidRPr="00112A85">
        <w:rPr>
          <w:highlight w:val="red"/>
        </w:rPr>
        <w:t xml:space="preserve">added </w:t>
      </w:r>
      <w:r w:rsidR="000F42D0" w:rsidRPr="00112A85">
        <w:rPr>
          <w:highlight w:val="red"/>
        </w:rPr>
        <w:t xml:space="preserve">to </w:t>
      </w:r>
      <w:r w:rsidR="003151B8">
        <w:rPr>
          <w:highlight w:val="red"/>
        </w:rPr>
        <w:t xml:space="preserve">allow </w:t>
      </w:r>
      <w:r w:rsidR="000F42D0" w:rsidRPr="00112A85">
        <w:rPr>
          <w:highlight w:val="red"/>
        </w:rPr>
        <w:t xml:space="preserve">SSH tunneling. </w:t>
      </w:r>
      <w:r w:rsidR="001515F7" w:rsidRPr="00112A85">
        <w:rPr>
          <w:highlight w:val="red"/>
        </w:rPr>
        <w:t xml:space="preserve"> </w:t>
      </w:r>
      <w:r w:rsidR="003151B8">
        <w:rPr>
          <w:highlight w:val="red"/>
        </w:rPr>
        <w:t>F</w:t>
      </w:r>
      <w:r w:rsidR="001515F7" w:rsidRPr="00112A85">
        <w:rPr>
          <w:highlight w:val="red"/>
        </w:rPr>
        <w:t>rom the Kali machine</w:t>
      </w:r>
      <w:r w:rsidR="001B458B">
        <w:rPr>
          <w:highlight w:val="red"/>
        </w:rPr>
        <w:t xml:space="preserve"> </w:t>
      </w:r>
      <w:r w:rsidR="005A47F9" w:rsidRPr="00112A85">
        <w:rPr>
          <w:highlight w:val="red"/>
        </w:rPr>
        <w:t xml:space="preserve">the following command was executed </w:t>
      </w:r>
      <w:r w:rsidR="00483662" w:rsidRPr="00112A85">
        <w:rPr>
          <w:highlight w:val="red"/>
        </w:rPr>
        <w:t>; ssh -L 4444:13.13.13.1</w:t>
      </w:r>
      <w:r w:rsidR="00FA5E76">
        <w:rPr>
          <w:highlight w:val="red"/>
        </w:rPr>
        <w:t>3</w:t>
      </w:r>
      <w:r w:rsidR="00483662" w:rsidRPr="00112A85">
        <w:rPr>
          <w:highlight w:val="red"/>
        </w:rPr>
        <w:t xml:space="preserve">:22 </w:t>
      </w:r>
      <w:hyperlink r:id="rId54" w:history="1">
        <w:r w:rsidR="00483662" w:rsidRPr="00112A85">
          <w:rPr>
            <w:rStyle w:val="Hyperlink"/>
            <w:highlight w:val="red"/>
          </w:rPr>
          <w:t>xadmin@192.168.0.34</w:t>
        </w:r>
      </w:hyperlink>
      <w:r w:rsidR="004863D7">
        <w:rPr>
          <w:highlight w:val="red"/>
        </w:rPr>
        <w:t>; this</w:t>
      </w:r>
      <w:r w:rsidR="00343702" w:rsidRPr="00112A85">
        <w:rPr>
          <w:highlight w:val="red"/>
        </w:rPr>
        <w:t xml:space="preserve"> </w:t>
      </w:r>
      <w:r w:rsidR="00CF5699" w:rsidRPr="00112A85">
        <w:rPr>
          <w:highlight w:val="red"/>
        </w:rPr>
        <w:t>is also</w:t>
      </w:r>
      <w:r w:rsidR="00343702" w:rsidRPr="00112A85">
        <w:rPr>
          <w:highlight w:val="red"/>
        </w:rPr>
        <w:t xml:space="preserve"> illustrated in </w:t>
      </w:r>
      <w:r w:rsidR="001B458B">
        <w:rPr>
          <w:highlight w:val="red"/>
        </w:rPr>
        <w:t xml:space="preserve"> </w:t>
      </w:r>
      <w:r w:rsidR="001B458B">
        <w:rPr>
          <w:highlight w:val="red"/>
        </w:rPr>
        <w:fldChar w:fldCharType="begin"/>
      </w:r>
      <w:r w:rsidR="001B458B">
        <w:rPr>
          <w:highlight w:val="red"/>
        </w:rPr>
        <w:instrText xml:space="preserve"> REF _Ref185415375 \h </w:instrText>
      </w:r>
      <w:r w:rsidR="001B458B">
        <w:rPr>
          <w:highlight w:val="red"/>
        </w:rPr>
      </w:r>
      <w:r w:rsidR="001B458B">
        <w:rPr>
          <w:highlight w:val="red"/>
        </w:rPr>
        <w:fldChar w:fldCharType="separate"/>
      </w:r>
      <w:r w:rsidR="001B458B">
        <w:t xml:space="preserve">Figure </w:t>
      </w:r>
      <w:r w:rsidR="001B458B">
        <w:rPr>
          <w:noProof/>
        </w:rPr>
        <w:t>43</w:t>
      </w:r>
      <w:r w:rsidR="001B458B">
        <w:rPr>
          <w:highlight w:val="red"/>
        </w:rPr>
        <w:fldChar w:fldCharType="end"/>
      </w:r>
      <w:r w:rsidR="001B458B">
        <w:rPr>
          <w:highlight w:val="red"/>
        </w:rPr>
        <w:t xml:space="preserve"> below</w:t>
      </w:r>
      <w:r w:rsidR="00343702" w:rsidRPr="00112A85">
        <w:rPr>
          <w:highlight w:val="red"/>
        </w:rPr>
        <w:t>.</w:t>
      </w:r>
    </w:p>
    <w:p w14:paraId="2DD7C00A" w14:textId="77777777" w:rsidR="00CB3DD2" w:rsidRPr="00112A85" w:rsidRDefault="00CB3DD2" w:rsidP="00B24035">
      <w:pPr>
        <w:rPr>
          <w:highlight w:val="red"/>
        </w:rPr>
      </w:pPr>
    </w:p>
    <w:p w14:paraId="7590C71A" w14:textId="269CAA69" w:rsidR="00A93D48" w:rsidRDefault="00A93D48" w:rsidP="00A93D48">
      <w:pPr>
        <w:keepNext/>
        <w:jc w:val="center"/>
      </w:pPr>
      <w:r>
        <w:rPr>
          <w:rFonts w:ascii="Arial" w:hAnsi="Arial" w:cs="Arial"/>
          <w:noProof/>
          <w:color w:val="000000"/>
          <w:bdr w:val="none" w:sz="0" w:space="0" w:color="auto" w:frame="1"/>
        </w:rPr>
        <w:lastRenderedPageBreak/>
        <w:drawing>
          <wp:inline distT="0" distB="0" distL="0" distR="0" wp14:anchorId="201EE532" wp14:editId="5E6F2AE8">
            <wp:extent cx="5943600" cy="1864360"/>
            <wp:effectExtent l="0" t="0" r="0" b="2540"/>
            <wp:docPr id="115612392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23924" name="Picture 4" descr="A screenshot of a computer&#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1864360"/>
                    </a:xfrm>
                    <a:prstGeom prst="rect">
                      <a:avLst/>
                    </a:prstGeom>
                    <a:noFill/>
                    <a:ln>
                      <a:noFill/>
                    </a:ln>
                  </pic:spPr>
                </pic:pic>
              </a:graphicData>
            </a:graphic>
          </wp:inline>
        </w:drawing>
      </w:r>
    </w:p>
    <w:p w14:paraId="5DDDFDF0" w14:textId="751C4703" w:rsidR="00A93D48" w:rsidRDefault="00A93D48" w:rsidP="005856C3">
      <w:pPr>
        <w:pStyle w:val="Caption"/>
      </w:pPr>
      <w:bookmarkStart w:id="79" w:name="_Ref185415375"/>
      <w:r>
        <w:t xml:space="preserve">Figure </w:t>
      </w:r>
      <w:r w:rsidR="00F643F0">
        <w:fldChar w:fldCharType="begin"/>
      </w:r>
      <w:r w:rsidR="00F643F0">
        <w:instrText xml:space="preserve"> SEQ Figure \* ARABIC </w:instrText>
      </w:r>
      <w:r w:rsidR="00F643F0">
        <w:fldChar w:fldCharType="separate"/>
      </w:r>
      <w:r w:rsidR="00F643F0">
        <w:rPr>
          <w:noProof/>
        </w:rPr>
        <w:t>43</w:t>
      </w:r>
      <w:r w:rsidR="00F643F0">
        <w:rPr>
          <w:noProof/>
        </w:rPr>
        <w:fldChar w:fldCharType="end"/>
      </w:r>
      <w:bookmarkEnd w:id="79"/>
      <w:r>
        <w:t>: ssh tunnel</w:t>
      </w:r>
    </w:p>
    <w:p w14:paraId="0B908B53" w14:textId="6C4E9F63" w:rsidR="006D7A02" w:rsidRDefault="006D7A02" w:rsidP="00B24035"/>
    <w:p w14:paraId="0F3DCEB1" w14:textId="55D01245" w:rsidR="00677143" w:rsidRDefault="00D20FD5" w:rsidP="00B24035">
      <w:r>
        <w:t>Initial login attempts to 13.13.13.13 were unsuccessful</w:t>
      </w:r>
      <w:r w:rsidR="00677143">
        <w:t>; the previously obtained admin</w:t>
      </w:r>
      <w:r>
        <w:t xml:space="preserve"> password “plums” was invalid for this host.</w:t>
      </w:r>
    </w:p>
    <w:p w14:paraId="5730C69B" w14:textId="77777777" w:rsidR="00E53F3C" w:rsidRDefault="00E53F3C" w:rsidP="00E53F3C">
      <w:pPr>
        <w:keepNext/>
        <w:jc w:val="center"/>
      </w:pPr>
      <w:r>
        <w:rPr>
          <w:rFonts w:ascii="Arial" w:hAnsi="Arial" w:cs="Arial"/>
          <w:noProof/>
          <w:color w:val="000000"/>
          <w:bdr w:val="none" w:sz="0" w:space="0" w:color="auto" w:frame="1"/>
        </w:rPr>
        <w:drawing>
          <wp:inline distT="0" distB="0" distL="0" distR="0" wp14:anchorId="67FCAD06" wp14:editId="6386A8E7">
            <wp:extent cx="5943600" cy="1111250"/>
            <wp:effectExtent l="0" t="0" r="0" b="0"/>
            <wp:docPr id="64194041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40417" name="Picture 5" descr="A screenshot of a computer&#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1111250"/>
                    </a:xfrm>
                    <a:prstGeom prst="rect">
                      <a:avLst/>
                    </a:prstGeom>
                    <a:noFill/>
                    <a:ln>
                      <a:noFill/>
                    </a:ln>
                  </pic:spPr>
                </pic:pic>
              </a:graphicData>
            </a:graphic>
          </wp:inline>
        </w:drawing>
      </w:r>
    </w:p>
    <w:p w14:paraId="6C66ACBF" w14:textId="3044206A" w:rsidR="00891733" w:rsidRDefault="00E53F3C"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44</w:t>
      </w:r>
      <w:r w:rsidR="00F643F0">
        <w:rPr>
          <w:noProof/>
        </w:rPr>
        <w:fldChar w:fldCharType="end"/>
      </w:r>
      <w:r>
        <w:t>: ssh tunnel &amp; failed login</w:t>
      </w:r>
    </w:p>
    <w:p w14:paraId="3464DCFF" w14:textId="77777777" w:rsidR="00EF5E95" w:rsidRDefault="00EF5E95" w:rsidP="00EF5E95"/>
    <w:p w14:paraId="4E6C48B5" w14:textId="77777777" w:rsidR="00EF5E95" w:rsidRDefault="00EF5E95" w:rsidP="00EF5E95"/>
    <w:p w14:paraId="2532E5BA" w14:textId="77777777" w:rsidR="00EF5E95" w:rsidRDefault="00EF5E95" w:rsidP="00EF5E95"/>
    <w:p w14:paraId="24DDCCEB" w14:textId="77777777" w:rsidR="00EF5E95" w:rsidRDefault="00EF5E95" w:rsidP="00EF5E95"/>
    <w:p w14:paraId="06B02271" w14:textId="77777777" w:rsidR="004863D7" w:rsidRDefault="004863D7" w:rsidP="00EF5E95"/>
    <w:p w14:paraId="01728E70" w14:textId="77777777" w:rsidR="004863D7" w:rsidRDefault="004863D7" w:rsidP="00EF5E95"/>
    <w:p w14:paraId="7C25606F" w14:textId="77777777" w:rsidR="004863D7" w:rsidRDefault="004863D7" w:rsidP="00EF5E95"/>
    <w:p w14:paraId="0A579BBE" w14:textId="77777777" w:rsidR="004863D7" w:rsidRDefault="004863D7" w:rsidP="00EF5E95"/>
    <w:p w14:paraId="0A1EE948" w14:textId="77777777" w:rsidR="004863D7" w:rsidRDefault="004863D7" w:rsidP="00EF5E95"/>
    <w:p w14:paraId="0D797084" w14:textId="77777777" w:rsidR="004863D7" w:rsidRDefault="004863D7" w:rsidP="00EF5E95"/>
    <w:p w14:paraId="12B0DE18" w14:textId="77777777" w:rsidR="004863D7" w:rsidRDefault="004863D7" w:rsidP="00EF5E95"/>
    <w:p w14:paraId="7EFB5A06" w14:textId="36E27DC3" w:rsidR="00EF5E95" w:rsidRDefault="00EF5E95" w:rsidP="00EF5E95">
      <w:pPr>
        <w:pStyle w:val="Heading4"/>
      </w:pPr>
      <w:r w:rsidRPr="00EF5E95">
        <w:t>SSH Brute Force</w:t>
      </w:r>
      <w:r>
        <w:t xml:space="preserve"> (13.13.13.13)</w:t>
      </w:r>
    </w:p>
    <w:p w14:paraId="3F7AD3D2" w14:textId="77777777" w:rsidR="00EF5E95" w:rsidRDefault="00EF5E95" w:rsidP="00EF5E95"/>
    <w:p w14:paraId="6F22C636" w14:textId="1509C194" w:rsidR="00EE00E1" w:rsidRPr="00EF5E95" w:rsidRDefault="00677143" w:rsidP="00EF5E95">
      <w:r w:rsidRPr="00677143">
        <w:lastRenderedPageBreak/>
        <w:t xml:space="preserve"> Consequently, the Metasploit Framework module auxiliary/scanner/ssh/ssh_login </w:t>
      </w:r>
      <w:r w:rsidR="00345595">
        <w:t>performed</w:t>
      </w:r>
      <w:r w:rsidRPr="00677143">
        <w:t xml:space="preserve"> a credential brute-force attack</w:t>
      </w:r>
      <w:r w:rsidR="002C37A1">
        <w:t xml:space="preserve"> as illustrated in </w:t>
      </w:r>
      <w:r w:rsidR="002C37A1">
        <w:fldChar w:fldCharType="begin"/>
      </w:r>
      <w:r w:rsidR="002C37A1">
        <w:instrText xml:space="preserve"> REF _Ref185421057 \h </w:instrText>
      </w:r>
      <w:r w:rsidR="002C37A1">
        <w:fldChar w:fldCharType="separate"/>
      </w:r>
      <w:r w:rsidR="002C37A1">
        <w:t xml:space="preserve">Figure </w:t>
      </w:r>
      <w:r w:rsidR="002C37A1">
        <w:rPr>
          <w:noProof/>
        </w:rPr>
        <w:t>45</w:t>
      </w:r>
      <w:r w:rsidR="002C37A1">
        <w:fldChar w:fldCharType="end"/>
      </w:r>
      <w:r w:rsidR="002C37A1">
        <w:t xml:space="preserve"> below</w:t>
      </w:r>
      <w:r w:rsidR="001949CD">
        <w:t>.</w:t>
      </w:r>
    </w:p>
    <w:p w14:paraId="34D6F369" w14:textId="77777777" w:rsidR="005B4BDF" w:rsidRDefault="00094BC4" w:rsidP="005B4BDF">
      <w:pPr>
        <w:keepNext/>
      </w:pPr>
      <w:r>
        <w:rPr>
          <w:rFonts w:ascii="Arial" w:hAnsi="Arial" w:cs="Arial"/>
          <w:noProof/>
          <w:color w:val="000000"/>
          <w:bdr w:val="none" w:sz="0" w:space="0" w:color="auto" w:frame="1"/>
        </w:rPr>
        <w:drawing>
          <wp:inline distT="0" distB="0" distL="0" distR="0" wp14:anchorId="31539D6F" wp14:editId="75805288">
            <wp:extent cx="5943600" cy="4648200"/>
            <wp:effectExtent l="0" t="0" r="0" b="0"/>
            <wp:docPr id="93462525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25253" name="Picture 6" descr="A screenshot of a computer&#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648200"/>
                    </a:xfrm>
                    <a:prstGeom prst="rect">
                      <a:avLst/>
                    </a:prstGeom>
                    <a:noFill/>
                    <a:ln>
                      <a:noFill/>
                    </a:ln>
                  </pic:spPr>
                </pic:pic>
              </a:graphicData>
            </a:graphic>
          </wp:inline>
        </w:drawing>
      </w:r>
    </w:p>
    <w:p w14:paraId="5D4DF5F0" w14:textId="63F33F79" w:rsidR="00B24035" w:rsidRDefault="005B4BDF" w:rsidP="005856C3">
      <w:pPr>
        <w:pStyle w:val="Caption"/>
      </w:pPr>
      <w:bookmarkStart w:id="80" w:name="_Ref185421057"/>
      <w:r>
        <w:t xml:space="preserve">Figure </w:t>
      </w:r>
      <w:r w:rsidR="00F643F0">
        <w:fldChar w:fldCharType="begin"/>
      </w:r>
      <w:r w:rsidR="00F643F0">
        <w:instrText xml:space="preserve"> SEQ Figure \* ARABIC </w:instrText>
      </w:r>
      <w:r w:rsidR="00F643F0">
        <w:fldChar w:fldCharType="separate"/>
      </w:r>
      <w:r w:rsidR="00F643F0">
        <w:rPr>
          <w:noProof/>
        </w:rPr>
        <w:t>45</w:t>
      </w:r>
      <w:r w:rsidR="00F643F0">
        <w:rPr>
          <w:noProof/>
        </w:rPr>
        <w:fldChar w:fldCharType="end"/>
      </w:r>
      <w:bookmarkEnd w:id="80"/>
      <w:r>
        <w:t>: Metasploit</w:t>
      </w:r>
    </w:p>
    <w:p w14:paraId="3B22AC53" w14:textId="77777777" w:rsidR="00E46855" w:rsidRDefault="00E46855" w:rsidP="00E46855"/>
    <w:p w14:paraId="109585A1" w14:textId="77777777" w:rsidR="00E46855" w:rsidRDefault="00E46855" w:rsidP="00E46855"/>
    <w:p w14:paraId="120ACE73" w14:textId="77777777" w:rsidR="00E46855" w:rsidRDefault="00E46855" w:rsidP="00E46855"/>
    <w:p w14:paraId="3E07B484" w14:textId="77777777" w:rsidR="00E46855" w:rsidRDefault="00E46855" w:rsidP="00E46855"/>
    <w:p w14:paraId="3BAB05DF" w14:textId="77777777" w:rsidR="00E46855" w:rsidRDefault="00E46855" w:rsidP="00E46855"/>
    <w:p w14:paraId="2E852F75" w14:textId="75AAAD6E" w:rsidR="00E46855" w:rsidRDefault="00E46855" w:rsidP="00E46855">
      <w:r>
        <w:t xml:space="preserve">After executing this </w:t>
      </w:r>
      <w:r w:rsidRPr="00EF5E95">
        <w:t>SSH Brute Force</w:t>
      </w:r>
      <w:r>
        <w:t xml:space="preserve"> attack, it successfully brute-forced the xadmin password</w:t>
      </w:r>
      <w:r w:rsidR="00AE2EE1">
        <w:t>,</w:t>
      </w:r>
      <w:r w:rsidR="00106F40">
        <w:t xml:space="preserve"> as illustrated in </w:t>
      </w:r>
      <w:r w:rsidR="00106F40">
        <w:fldChar w:fldCharType="begin"/>
      </w:r>
      <w:r w:rsidR="00106F40">
        <w:instrText xml:space="preserve"> REF _Ref185421168 \h </w:instrText>
      </w:r>
      <w:r w:rsidR="00106F40">
        <w:fldChar w:fldCharType="separate"/>
      </w:r>
      <w:r w:rsidR="00106F40">
        <w:t xml:space="preserve">Figure </w:t>
      </w:r>
      <w:r w:rsidR="00106F40">
        <w:rPr>
          <w:noProof/>
        </w:rPr>
        <w:t>46</w:t>
      </w:r>
      <w:r w:rsidR="00106F40">
        <w:fldChar w:fldCharType="end"/>
      </w:r>
      <w:r w:rsidR="00106F40">
        <w:t>.</w:t>
      </w:r>
    </w:p>
    <w:p w14:paraId="4D8160B7" w14:textId="77777777" w:rsidR="00C23243" w:rsidRDefault="00C23243" w:rsidP="00C23243">
      <w:r>
        <w:t>Username: xadmin</w:t>
      </w:r>
    </w:p>
    <w:p w14:paraId="4212277B" w14:textId="77C6CA9F" w:rsidR="00C23243" w:rsidRPr="00E46855" w:rsidRDefault="00C23243" w:rsidP="00E46855">
      <w:r>
        <w:t>Password</w:t>
      </w:r>
      <w:proofErr w:type="gramStart"/>
      <w:r>
        <w:t>: !gatvol</w:t>
      </w:r>
      <w:proofErr w:type="gramEnd"/>
    </w:p>
    <w:p w14:paraId="0E1132F4" w14:textId="77777777" w:rsidR="005B4BDF" w:rsidRDefault="00094BC4" w:rsidP="005B4BDF">
      <w:pPr>
        <w:keepNext/>
      </w:pPr>
      <w:r>
        <w:rPr>
          <w:rFonts w:ascii="Arial" w:hAnsi="Arial" w:cs="Arial"/>
          <w:noProof/>
          <w:color w:val="000000"/>
          <w:bdr w:val="none" w:sz="0" w:space="0" w:color="auto" w:frame="1"/>
        </w:rPr>
        <w:lastRenderedPageBreak/>
        <w:drawing>
          <wp:inline distT="0" distB="0" distL="0" distR="0" wp14:anchorId="2A7BBCC5" wp14:editId="6A28D8FC">
            <wp:extent cx="5943600" cy="1635760"/>
            <wp:effectExtent l="0" t="0" r="0" b="2540"/>
            <wp:docPr id="1279127370" name="Picture 7"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27370" name="Picture 7" descr="A computer screen shot of a computer code&#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1635760"/>
                    </a:xfrm>
                    <a:prstGeom prst="rect">
                      <a:avLst/>
                    </a:prstGeom>
                    <a:noFill/>
                    <a:ln>
                      <a:noFill/>
                    </a:ln>
                  </pic:spPr>
                </pic:pic>
              </a:graphicData>
            </a:graphic>
          </wp:inline>
        </w:drawing>
      </w:r>
    </w:p>
    <w:p w14:paraId="58B4C7E2" w14:textId="5D89698C" w:rsidR="00B24035" w:rsidRDefault="005B4BDF" w:rsidP="005856C3">
      <w:pPr>
        <w:pStyle w:val="Caption"/>
      </w:pPr>
      <w:bookmarkStart w:id="81" w:name="_Ref185421168"/>
      <w:r>
        <w:t xml:space="preserve">Figure </w:t>
      </w:r>
      <w:r w:rsidR="00F643F0">
        <w:fldChar w:fldCharType="begin"/>
      </w:r>
      <w:r w:rsidR="00F643F0">
        <w:instrText xml:space="preserve"> SEQ Figure \* ARABIC </w:instrText>
      </w:r>
      <w:r w:rsidR="00F643F0">
        <w:fldChar w:fldCharType="separate"/>
      </w:r>
      <w:r w:rsidR="00F643F0">
        <w:rPr>
          <w:noProof/>
        </w:rPr>
        <w:t>46</w:t>
      </w:r>
      <w:r w:rsidR="00F643F0">
        <w:rPr>
          <w:noProof/>
        </w:rPr>
        <w:fldChar w:fldCharType="end"/>
      </w:r>
      <w:bookmarkEnd w:id="81"/>
      <w:r>
        <w:t xml:space="preserve">: SSH credentials for 13.13.13.13 (PC </w:t>
      </w:r>
      <w:r w:rsidR="00052ED9">
        <w:t>3</w:t>
      </w:r>
      <w:r>
        <w:t>)</w:t>
      </w:r>
    </w:p>
    <w:p w14:paraId="16C0E773" w14:textId="278C377D" w:rsidR="00C23243" w:rsidRDefault="00C23243" w:rsidP="00C23243"/>
    <w:p w14:paraId="3DBF172F" w14:textId="48A1D824" w:rsidR="00C23243" w:rsidRDefault="00C23243" w:rsidP="00C23243">
      <w:r>
        <w:t>Once the valid credentials were obtained, the SSH connection to PC 3 was established</w:t>
      </w:r>
      <w:r w:rsidR="009421F5">
        <w:t>,</w:t>
      </w:r>
      <w:r w:rsidR="00854A5E">
        <w:t xml:space="preserve"> as illustrated in </w:t>
      </w:r>
      <w:r w:rsidR="00854A5E">
        <w:fldChar w:fldCharType="begin"/>
      </w:r>
      <w:r w:rsidR="00854A5E">
        <w:instrText xml:space="preserve"> REF _Ref185421312 \h </w:instrText>
      </w:r>
      <w:r w:rsidR="00854A5E">
        <w:fldChar w:fldCharType="separate"/>
      </w:r>
      <w:r w:rsidR="00854A5E">
        <w:t xml:space="preserve">Figure </w:t>
      </w:r>
      <w:r w:rsidR="00854A5E">
        <w:rPr>
          <w:noProof/>
        </w:rPr>
        <w:t>47</w:t>
      </w:r>
      <w:r w:rsidR="00854A5E">
        <w:fldChar w:fldCharType="end"/>
      </w:r>
      <w:r w:rsidR="00854A5E">
        <w:t>.</w:t>
      </w:r>
    </w:p>
    <w:p w14:paraId="333CBAAF" w14:textId="77777777" w:rsidR="005B4BDF" w:rsidRDefault="005E0BDF" w:rsidP="005B4BDF">
      <w:pPr>
        <w:keepNext/>
      </w:pPr>
      <w:r>
        <w:rPr>
          <w:rFonts w:ascii="Arial" w:hAnsi="Arial" w:cs="Arial"/>
          <w:noProof/>
          <w:color w:val="000000"/>
          <w:bdr w:val="none" w:sz="0" w:space="0" w:color="auto" w:frame="1"/>
        </w:rPr>
        <w:drawing>
          <wp:inline distT="0" distB="0" distL="0" distR="0" wp14:anchorId="7CABEE90" wp14:editId="54A5C090">
            <wp:extent cx="5943600" cy="1202055"/>
            <wp:effectExtent l="0" t="0" r="0" b="0"/>
            <wp:docPr id="237880185"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0185" name="Picture 8" descr="A screen shot of a computer&#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1202055"/>
                    </a:xfrm>
                    <a:prstGeom prst="rect">
                      <a:avLst/>
                    </a:prstGeom>
                    <a:noFill/>
                    <a:ln>
                      <a:noFill/>
                    </a:ln>
                  </pic:spPr>
                </pic:pic>
              </a:graphicData>
            </a:graphic>
          </wp:inline>
        </w:drawing>
      </w:r>
    </w:p>
    <w:p w14:paraId="29D75086" w14:textId="42844B1A" w:rsidR="00B24035" w:rsidRDefault="005B4BDF" w:rsidP="005856C3">
      <w:pPr>
        <w:pStyle w:val="Caption"/>
      </w:pPr>
      <w:bookmarkStart w:id="82" w:name="_Ref185421312"/>
      <w:r>
        <w:t xml:space="preserve">Figure </w:t>
      </w:r>
      <w:r w:rsidR="00F643F0">
        <w:fldChar w:fldCharType="begin"/>
      </w:r>
      <w:r w:rsidR="00F643F0">
        <w:instrText xml:space="preserve"> SEQ Figure \* ARABIC </w:instrText>
      </w:r>
      <w:r w:rsidR="00F643F0">
        <w:fldChar w:fldCharType="separate"/>
      </w:r>
      <w:r w:rsidR="00F643F0">
        <w:rPr>
          <w:noProof/>
        </w:rPr>
        <w:t>47</w:t>
      </w:r>
      <w:r w:rsidR="00F643F0">
        <w:rPr>
          <w:noProof/>
        </w:rPr>
        <w:fldChar w:fldCharType="end"/>
      </w:r>
      <w:bookmarkEnd w:id="82"/>
      <w:r>
        <w:t>: Login 13.13.13.13</w:t>
      </w:r>
    </w:p>
    <w:p w14:paraId="046276AB" w14:textId="77777777" w:rsidR="002727AC" w:rsidRDefault="002727AC" w:rsidP="002727AC"/>
    <w:p w14:paraId="568EF814" w14:textId="019A3492" w:rsidR="002727AC" w:rsidRPr="002727AC" w:rsidRDefault="002727AC" w:rsidP="002727AC">
      <w:r>
        <w:t>Additionally</w:t>
      </w:r>
      <w:r w:rsidR="008C3487">
        <w:t>,</w:t>
      </w:r>
      <w:r>
        <w:t xml:space="preserve"> using the ifconfig</w:t>
      </w:r>
      <w:r w:rsidR="00357CF4">
        <w:t>,</w:t>
      </w:r>
      <w:r>
        <w:t xml:space="preserve"> </w:t>
      </w:r>
      <w:r w:rsidR="008C3487">
        <w:t>the network config of PC3 was enumerated</w:t>
      </w:r>
      <w:r w:rsidR="001C7CE0">
        <w:t xml:space="preserve"> as shown in </w:t>
      </w:r>
      <w:r w:rsidR="001C7CE0">
        <w:fldChar w:fldCharType="begin"/>
      </w:r>
      <w:r w:rsidR="001C7CE0">
        <w:instrText xml:space="preserve"> REF _Ref185421415 \h </w:instrText>
      </w:r>
      <w:r w:rsidR="001C7CE0">
        <w:fldChar w:fldCharType="separate"/>
      </w:r>
      <w:r w:rsidR="001C7CE0">
        <w:t xml:space="preserve">Figure </w:t>
      </w:r>
      <w:r w:rsidR="001C7CE0">
        <w:rPr>
          <w:noProof/>
        </w:rPr>
        <w:t>48</w:t>
      </w:r>
      <w:r w:rsidR="001C7CE0">
        <w:fldChar w:fldCharType="end"/>
      </w:r>
      <w:r w:rsidR="001C7CE0">
        <w:t xml:space="preserve"> below.</w:t>
      </w:r>
      <w:r w:rsidR="008C3487">
        <w:t xml:space="preserve"> </w:t>
      </w:r>
    </w:p>
    <w:p w14:paraId="707A0600" w14:textId="77777777" w:rsidR="005B4BDF" w:rsidRDefault="00263B38" w:rsidP="005B4BDF">
      <w:pPr>
        <w:keepNext/>
      </w:pPr>
      <w:r>
        <w:rPr>
          <w:rFonts w:ascii="Arial" w:hAnsi="Arial" w:cs="Arial"/>
          <w:noProof/>
          <w:color w:val="000000"/>
          <w:bdr w:val="none" w:sz="0" w:space="0" w:color="auto" w:frame="1"/>
        </w:rPr>
        <w:lastRenderedPageBreak/>
        <w:drawing>
          <wp:inline distT="0" distB="0" distL="0" distR="0" wp14:anchorId="12435DBE" wp14:editId="47E6CB22">
            <wp:extent cx="5943600" cy="3348990"/>
            <wp:effectExtent l="0" t="0" r="0" b="3810"/>
            <wp:docPr id="1582167872" name="Picture 9"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67872" name="Picture 9" descr="A computer screen shot of a computer&#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348990"/>
                    </a:xfrm>
                    <a:prstGeom prst="rect">
                      <a:avLst/>
                    </a:prstGeom>
                    <a:noFill/>
                    <a:ln>
                      <a:noFill/>
                    </a:ln>
                  </pic:spPr>
                </pic:pic>
              </a:graphicData>
            </a:graphic>
          </wp:inline>
        </w:drawing>
      </w:r>
    </w:p>
    <w:p w14:paraId="586992EB" w14:textId="2D148728" w:rsidR="00B24035" w:rsidRPr="00B24035" w:rsidRDefault="005B4BDF" w:rsidP="005856C3">
      <w:pPr>
        <w:pStyle w:val="Caption"/>
      </w:pPr>
      <w:bookmarkStart w:id="83" w:name="_Ref185421415"/>
      <w:r>
        <w:t xml:space="preserve">Figure </w:t>
      </w:r>
      <w:r w:rsidR="00F643F0">
        <w:fldChar w:fldCharType="begin"/>
      </w:r>
      <w:r w:rsidR="00F643F0">
        <w:instrText xml:space="preserve"> SEQ Figure \* ARABIC </w:instrText>
      </w:r>
      <w:r w:rsidR="00F643F0">
        <w:fldChar w:fldCharType="separate"/>
      </w:r>
      <w:r w:rsidR="00F643F0">
        <w:rPr>
          <w:noProof/>
        </w:rPr>
        <w:t>48</w:t>
      </w:r>
      <w:r w:rsidR="00F643F0">
        <w:rPr>
          <w:noProof/>
        </w:rPr>
        <w:fldChar w:fldCharType="end"/>
      </w:r>
      <w:bookmarkEnd w:id="83"/>
      <w:r>
        <w:t>: Ifconfig</w:t>
      </w:r>
    </w:p>
    <w:p w14:paraId="17D5A86E" w14:textId="13382BEA" w:rsidR="00DD0CF4" w:rsidRDefault="00DD0CF4" w:rsidP="00CA3D83"/>
    <w:p w14:paraId="37077229" w14:textId="39C0D652" w:rsidR="00DD0CF4" w:rsidRDefault="00DD0CF4" w:rsidP="00DD0CF4">
      <w:pPr>
        <w:pStyle w:val="Heading3"/>
        <w:rPr>
          <w:highlight w:val="cyan"/>
        </w:rPr>
      </w:pPr>
      <w:bookmarkStart w:id="84" w:name="_Toc185981736"/>
      <w:r w:rsidRPr="007736A3">
        <w:rPr>
          <w:highlight w:val="cyan"/>
        </w:rPr>
        <w:t xml:space="preserve">Key finding from Enumeration of PC </w:t>
      </w:r>
      <w:r>
        <w:rPr>
          <w:highlight w:val="cyan"/>
        </w:rPr>
        <w:t>3</w:t>
      </w:r>
      <w:r w:rsidRPr="007736A3">
        <w:rPr>
          <w:highlight w:val="cyan"/>
        </w:rPr>
        <w:t xml:space="preserve"> (</w:t>
      </w:r>
      <w:r w:rsidR="00235E11">
        <w:rPr>
          <w:highlight w:val="cyan"/>
        </w:rPr>
        <w:t>13.13.13.13</w:t>
      </w:r>
      <w:r w:rsidRPr="007736A3">
        <w:rPr>
          <w:highlight w:val="cyan"/>
        </w:rPr>
        <w:t>)</w:t>
      </w:r>
      <w:bookmarkEnd w:id="84"/>
    </w:p>
    <w:p w14:paraId="27E7BFA5" w14:textId="77777777" w:rsidR="00A3130C" w:rsidRDefault="00A3130C" w:rsidP="00A3130C">
      <w:pPr>
        <w:rPr>
          <w:highlight w:val="cyan"/>
        </w:rPr>
      </w:pPr>
    </w:p>
    <w:p w14:paraId="419AECBE" w14:textId="77777777" w:rsidR="00A90EC5" w:rsidRPr="00A90EC5" w:rsidRDefault="00C01682" w:rsidP="00A90EC5">
      <w:r w:rsidRPr="00A90EC5">
        <w:t>The enumeration of PC 3 (13.13.13.13) revealed multiple significant details:</w:t>
      </w:r>
    </w:p>
    <w:p w14:paraId="00369D44" w14:textId="4F09AF67" w:rsidR="00C01682" w:rsidRPr="00A90EC5" w:rsidRDefault="00C01682">
      <w:pPr>
        <w:pStyle w:val="ListParagraph"/>
        <w:numPr>
          <w:ilvl w:val="0"/>
          <w:numId w:val="21"/>
        </w:numPr>
        <w:pBdr>
          <w:left w:val="single" w:sz="4" w:space="4" w:color="auto"/>
        </w:pBdr>
      </w:pPr>
      <w:r w:rsidRPr="00A90EC5">
        <w:t>The SSH service on port 22 was active and accessible, enabling remote access to the system.</w:t>
      </w:r>
    </w:p>
    <w:p w14:paraId="58B721B3" w14:textId="6A5AA776" w:rsidR="009421F5" w:rsidRDefault="00C01682">
      <w:pPr>
        <w:pStyle w:val="ListParagraph"/>
        <w:numPr>
          <w:ilvl w:val="0"/>
          <w:numId w:val="21"/>
        </w:numPr>
        <w:pBdr>
          <w:left w:val="single" w:sz="4" w:space="4" w:color="auto"/>
        </w:pBdr>
      </w:pPr>
      <w:r w:rsidRPr="00A90EC5">
        <w:t xml:space="preserve">Valid credentials for the xadmin user were successfully </w:t>
      </w:r>
      <w:r w:rsidR="00A90EC5">
        <w:t>brute-forced</w:t>
      </w:r>
      <w:r w:rsidRPr="00A90EC5">
        <w:t xml:space="preserve"> using Metasploit</w:t>
      </w:r>
      <w:r w:rsidR="00A90EC5">
        <w:t xml:space="preserve">, </w:t>
      </w:r>
      <w:r w:rsidR="00A90EC5" w:rsidRPr="00A90EC5">
        <w:t>Username: xadmin</w:t>
      </w:r>
      <w:r w:rsidR="00A90EC5">
        <w:t xml:space="preserve"> </w:t>
      </w:r>
      <w:r w:rsidR="00A90EC5" w:rsidRPr="00A90EC5">
        <w:t>Password</w:t>
      </w:r>
      <w:proofErr w:type="gramStart"/>
      <w:r w:rsidR="00A90EC5" w:rsidRPr="00A90EC5">
        <w:t xml:space="preserve">: </w:t>
      </w:r>
      <w:r w:rsidR="00A90EC5">
        <w:t>!</w:t>
      </w:r>
      <w:r w:rsidR="00A90EC5" w:rsidRPr="00A90EC5">
        <w:t>gatvol</w:t>
      </w:r>
      <w:proofErr w:type="gramEnd"/>
    </w:p>
    <w:p w14:paraId="61133912" w14:textId="77777777" w:rsidR="005321A8" w:rsidRDefault="005321A8" w:rsidP="005321A8"/>
    <w:p w14:paraId="7558DC31" w14:textId="77777777" w:rsidR="005321A8" w:rsidRDefault="005321A8" w:rsidP="005321A8"/>
    <w:p w14:paraId="2ED7F6B8" w14:textId="77777777" w:rsidR="005321A8" w:rsidRDefault="005321A8" w:rsidP="005321A8"/>
    <w:p w14:paraId="4D290675" w14:textId="77777777" w:rsidR="005321A8" w:rsidRDefault="005321A8" w:rsidP="005321A8"/>
    <w:p w14:paraId="03AECC6E" w14:textId="77777777" w:rsidR="005321A8" w:rsidRDefault="005321A8" w:rsidP="005321A8"/>
    <w:p w14:paraId="26143EAB" w14:textId="77777777" w:rsidR="005321A8" w:rsidRDefault="005321A8" w:rsidP="005321A8"/>
    <w:p w14:paraId="39AEBD94" w14:textId="77777777" w:rsidR="005321A8" w:rsidRDefault="005321A8" w:rsidP="005321A8"/>
    <w:p w14:paraId="7C47965C" w14:textId="77777777" w:rsidR="005321A8" w:rsidRDefault="005321A8" w:rsidP="005321A8"/>
    <w:p w14:paraId="7908FB22" w14:textId="77777777" w:rsidR="005321A8" w:rsidRDefault="005321A8" w:rsidP="005321A8"/>
    <w:p w14:paraId="5E68A5ED" w14:textId="77777777" w:rsidR="005321A8" w:rsidRDefault="005321A8" w:rsidP="005321A8"/>
    <w:p w14:paraId="4F315313" w14:textId="35409546" w:rsidR="008E19BD" w:rsidRDefault="00325656" w:rsidP="008E19BD">
      <w:pPr>
        <w:pStyle w:val="Heading2"/>
      </w:pPr>
      <w:bookmarkStart w:id="85" w:name="_Toc185981737"/>
      <w:r>
        <w:lastRenderedPageBreak/>
        <w:t>Point-to-Point Enumeration/Scan (</w:t>
      </w:r>
      <w:r w:rsidRPr="009B79DB">
        <w:t>192</w:t>
      </w:r>
      <w:r>
        <w:t>.168.0.</w:t>
      </w:r>
      <w:r w:rsidR="00B50783">
        <w:t>228</w:t>
      </w:r>
      <w:r>
        <w:t>/30)</w:t>
      </w:r>
      <w:bookmarkEnd w:id="85"/>
      <w:r>
        <w:t xml:space="preserve"> </w:t>
      </w:r>
    </w:p>
    <w:p w14:paraId="543CBA55" w14:textId="7E96F001" w:rsidR="004064E8" w:rsidRDefault="004064E8" w:rsidP="004064E8">
      <w:r>
        <w:t xml:space="preserve">The </w:t>
      </w:r>
      <w:r w:rsidRPr="009B79DB">
        <w:t>192</w:t>
      </w:r>
      <w:r>
        <w:t>.168.0.228/30 point-to-point like was discovered using the information obtained from the enumeration of Router 2.</w:t>
      </w:r>
    </w:p>
    <w:p w14:paraId="77DADB7D" w14:textId="558B01B6" w:rsidR="004064E8" w:rsidRPr="004064E8" w:rsidRDefault="004064E8" w:rsidP="004064E8">
      <w:r>
        <w:t>To map the 192.168.0.228/30 subnet</w:t>
      </w:r>
      <w:r w:rsidR="001319CF">
        <w:t xml:space="preserve"> the following command, in </w:t>
      </w:r>
      <w:r w:rsidR="001319CF">
        <w:fldChar w:fldCharType="begin"/>
      </w:r>
      <w:r w:rsidR="001319CF">
        <w:instrText xml:space="preserve"> REF _Ref185427073 \h </w:instrText>
      </w:r>
      <w:r w:rsidR="001319CF">
        <w:fldChar w:fldCharType="separate"/>
      </w:r>
      <w:r w:rsidR="001319CF">
        <w:t xml:space="preserve">Figure </w:t>
      </w:r>
      <w:r w:rsidR="001319CF">
        <w:rPr>
          <w:noProof/>
        </w:rPr>
        <w:t>49</w:t>
      </w:r>
      <w:r w:rsidR="001319CF">
        <w:fldChar w:fldCharType="end"/>
      </w:r>
      <w:r w:rsidR="001319CF">
        <w:t xml:space="preserve"> was used. </w:t>
      </w:r>
      <w:r w:rsidR="00043FEF">
        <w:t>This scan aimed</w:t>
      </w:r>
      <w:r w:rsidR="001319CF">
        <w:t xml:space="preserve"> to identify running hosts</w:t>
      </w:r>
      <w:r w:rsidR="00977B5B">
        <w:t xml:space="preserve"> and services</w:t>
      </w:r>
      <w:r w:rsidR="001319CF">
        <w:t xml:space="preserve"> on the 192.168.0.228/30 network.</w:t>
      </w:r>
    </w:p>
    <w:p w14:paraId="3F33BBE1" w14:textId="77777777" w:rsidR="00862127" w:rsidRDefault="00BD573F" w:rsidP="00862127">
      <w:pPr>
        <w:keepNext/>
        <w:jc w:val="center"/>
      </w:pPr>
      <w:r w:rsidRPr="00BD573F">
        <w:rPr>
          <w:noProof/>
        </w:rPr>
        <w:drawing>
          <wp:inline distT="0" distB="0" distL="0" distR="0" wp14:anchorId="38C94A10" wp14:editId="4D7FE0EE">
            <wp:extent cx="5943600" cy="315595"/>
            <wp:effectExtent l="0" t="0" r="0" b="8255"/>
            <wp:docPr id="32232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26284" name=""/>
                    <pic:cNvPicPr/>
                  </pic:nvPicPr>
                  <pic:blipFill>
                    <a:blip r:embed="rId61"/>
                    <a:stretch>
                      <a:fillRect/>
                    </a:stretch>
                  </pic:blipFill>
                  <pic:spPr>
                    <a:xfrm>
                      <a:off x="0" y="0"/>
                      <a:ext cx="5943600" cy="315595"/>
                    </a:xfrm>
                    <a:prstGeom prst="rect">
                      <a:avLst/>
                    </a:prstGeom>
                  </pic:spPr>
                </pic:pic>
              </a:graphicData>
            </a:graphic>
          </wp:inline>
        </w:drawing>
      </w:r>
    </w:p>
    <w:p w14:paraId="08EB3E89" w14:textId="5E525DEE" w:rsidR="00CA30E8" w:rsidRDefault="00862127" w:rsidP="005856C3">
      <w:pPr>
        <w:pStyle w:val="Caption"/>
      </w:pPr>
      <w:bookmarkStart w:id="86" w:name="_Ref185427073"/>
      <w:r>
        <w:t xml:space="preserve">Figure </w:t>
      </w:r>
      <w:r w:rsidR="00F643F0">
        <w:fldChar w:fldCharType="begin"/>
      </w:r>
      <w:r w:rsidR="00F643F0">
        <w:instrText xml:space="preserve"> SEQ Figure \* ARABIC </w:instrText>
      </w:r>
      <w:r w:rsidR="00F643F0">
        <w:fldChar w:fldCharType="separate"/>
      </w:r>
      <w:r w:rsidR="00F643F0">
        <w:rPr>
          <w:noProof/>
        </w:rPr>
        <w:t>49</w:t>
      </w:r>
      <w:r w:rsidR="00F643F0">
        <w:rPr>
          <w:noProof/>
        </w:rPr>
        <w:fldChar w:fldCharType="end"/>
      </w:r>
      <w:bookmarkEnd w:id="86"/>
      <w:r>
        <w:t>: Nmap command</w:t>
      </w:r>
    </w:p>
    <w:p w14:paraId="534D8C1A" w14:textId="740873FD" w:rsidR="00CA30E8" w:rsidRDefault="00CA30E8" w:rsidP="00CA30E8">
      <w:r>
        <w:t>A grep command was used to identify active hosts within the subnet.</w:t>
      </w:r>
    </w:p>
    <w:p w14:paraId="3D72E97B" w14:textId="77777777" w:rsidR="00862127" w:rsidRDefault="00D45640" w:rsidP="00862127">
      <w:pPr>
        <w:keepNext/>
        <w:jc w:val="center"/>
      </w:pPr>
      <w:r w:rsidRPr="00D45640">
        <w:rPr>
          <w:noProof/>
        </w:rPr>
        <w:drawing>
          <wp:inline distT="0" distB="0" distL="0" distR="0" wp14:anchorId="6EF40F3D" wp14:editId="1170F8E6">
            <wp:extent cx="5943600" cy="379095"/>
            <wp:effectExtent l="0" t="0" r="0" b="1905"/>
            <wp:docPr id="137308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87729" name=""/>
                    <pic:cNvPicPr/>
                  </pic:nvPicPr>
                  <pic:blipFill>
                    <a:blip r:embed="rId62"/>
                    <a:stretch>
                      <a:fillRect/>
                    </a:stretch>
                  </pic:blipFill>
                  <pic:spPr>
                    <a:xfrm>
                      <a:off x="0" y="0"/>
                      <a:ext cx="5943600" cy="379095"/>
                    </a:xfrm>
                    <a:prstGeom prst="rect">
                      <a:avLst/>
                    </a:prstGeom>
                  </pic:spPr>
                </pic:pic>
              </a:graphicData>
            </a:graphic>
          </wp:inline>
        </w:drawing>
      </w:r>
    </w:p>
    <w:p w14:paraId="0D4B5D95" w14:textId="205519F5" w:rsidR="00A13832" w:rsidRDefault="00862127"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50</w:t>
      </w:r>
      <w:r w:rsidR="00F643F0">
        <w:rPr>
          <w:noProof/>
        </w:rPr>
        <w:fldChar w:fldCharType="end"/>
      </w:r>
      <w:r>
        <w:t>: grep</w:t>
      </w:r>
    </w:p>
    <w:p w14:paraId="7C99C009" w14:textId="77777777" w:rsidR="00A13832" w:rsidRDefault="00A13832" w:rsidP="00A13832"/>
    <w:p w14:paraId="28C95FB5" w14:textId="4D78D37B" w:rsidR="00A13832" w:rsidRDefault="00A7463C" w:rsidP="0006492F">
      <w:pPr>
        <w:pStyle w:val="Heading3"/>
      </w:pPr>
      <w:bookmarkStart w:id="87" w:name="_Toc185981738"/>
      <w:r w:rsidRPr="00A7463C">
        <w:t>Key Findings from Network Scan (192.168.0.228/30)</w:t>
      </w:r>
      <w:bookmarkEnd w:id="87"/>
    </w:p>
    <w:p w14:paraId="5091501B" w14:textId="64410FF2" w:rsidR="00B50320" w:rsidRDefault="00884112">
      <w:pPr>
        <w:pStyle w:val="ListParagraph"/>
        <w:numPr>
          <w:ilvl w:val="0"/>
          <w:numId w:val="22"/>
        </w:numPr>
        <w:pBdr>
          <w:left w:val="single" w:sz="4" w:space="4" w:color="auto"/>
        </w:pBdr>
      </w:pPr>
      <w:r>
        <w:t>Host 192.168.0.</w:t>
      </w:r>
      <w:r w:rsidR="00F01E94">
        <w:t>229</w:t>
      </w:r>
      <w:r w:rsidR="00B50320" w:rsidRPr="00B50320">
        <w:t xml:space="preserve"> </w:t>
      </w:r>
      <w:r>
        <w:t>runs</w:t>
      </w:r>
      <w:r w:rsidR="00B50320" w:rsidRPr="00B50320">
        <w:t xml:space="preserve"> VyOS Telnet Service on port 23, a Lighttpd 1.4.28 web server on port 80, and SSL/HTTPS services on port 443. </w:t>
      </w:r>
      <w:r w:rsidRPr="00B50320">
        <w:t xml:space="preserve">This host is identified as Router 2’s point-to-point link. </w:t>
      </w:r>
    </w:p>
    <w:p w14:paraId="20A4974F" w14:textId="7586F38F" w:rsidR="00884112" w:rsidRDefault="00884112">
      <w:pPr>
        <w:pStyle w:val="ListParagraph"/>
        <w:numPr>
          <w:ilvl w:val="0"/>
          <w:numId w:val="22"/>
        </w:numPr>
        <w:pBdr>
          <w:left w:val="single" w:sz="4" w:space="4" w:color="auto"/>
        </w:pBdr>
      </w:pPr>
      <w:r>
        <w:t>H</w:t>
      </w:r>
      <w:r w:rsidR="00B50320" w:rsidRPr="00B50320">
        <w:t>ost</w:t>
      </w:r>
      <w:r>
        <w:t xml:space="preserve"> 192.168.0.2</w:t>
      </w:r>
      <w:r w:rsidR="00553644">
        <w:t>30</w:t>
      </w:r>
      <w:r w:rsidR="00B50320" w:rsidRPr="00B50320">
        <w:t xml:space="preserve"> </w:t>
      </w:r>
      <w:r>
        <w:t>runs</w:t>
      </w:r>
      <w:r w:rsidR="00B50320" w:rsidRPr="00B50320">
        <w:t xml:space="preserve"> similar services, including VyOS Telnet Service on port 23, a Lighttpd 1.4.28 web server on port 80, and SSL/HTTPS services on port 443. </w:t>
      </w:r>
      <w:r w:rsidRPr="00B50320">
        <w:t xml:space="preserve">This host is identified as Router 3’s point-to-point link. </w:t>
      </w:r>
    </w:p>
    <w:p w14:paraId="2F253707" w14:textId="3A2FA97A" w:rsidR="00A13832" w:rsidRDefault="00B50320">
      <w:pPr>
        <w:pStyle w:val="ListParagraph"/>
        <w:numPr>
          <w:ilvl w:val="0"/>
          <w:numId w:val="22"/>
        </w:numPr>
        <w:pBdr>
          <w:left w:val="single" w:sz="4" w:space="4" w:color="auto"/>
        </w:pBdr>
      </w:pPr>
      <w:r w:rsidRPr="00B50320">
        <w:t xml:space="preserve">These findings confirm the direct connection between Router 2 (192.168.0.226/30) and Router 3 (192.168.0.229/30) within the 192.168.0.228/30 </w:t>
      </w:r>
    </w:p>
    <w:p w14:paraId="03C0B991" w14:textId="77777777" w:rsidR="00A13832" w:rsidRDefault="00A13832" w:rsidP="00A13832"/>
    <w:p w14:paraId="3D211287" w14:textId="77777777" w:rsidR="00A13832" w:rsidRDefault="00A13832" w:rsidP="00A13832"/>
    <w:p w14:paraId="352DCA6D" w14:textId="77777777" w:rsidR="00F01E94" w:rsidRDefault="00F01E94" w:rsidP="00A13832"/>
    <w:p w14:paraId="0CA24010" w14:textId="77777777" w:rsidR="00F01E94" w:rsidRDefault="00F01E94" w:rsidP="00A13832"/>
    <w:p w14:paraId="24D6BC10" w14:textId="77777777" w:rsidR="00F01E94" w:rsidRDefault="00F01E94" w:rsidP="00A13832"/>
    <w:p w14:paraId="67A3EE8F" w14:textId="77777777" w:rsidR="00F01E94" w:rsidRDefault="00F01E94" w:rsidP="00A13832"/>
    <w:p w14:paraId="4711D1A1" w14:textId="77777777" w:rsidR="0006492F" w:rsidRDefault="0006492F" w:rsidP="00A13832"/>
    <w:p w14:paraId="5A585762" w14:textId="77777777" w:rsidR="0006492F" w:rsidRDefault="0006492F" w:rsidP="00A13832"/>
    <w:p w14:paraId="1A6DBBD7" w14:textId="77777777" w:rsidR="0006492F" w:rsidRDefault="0006492F" w:rsidP="00A13832"/>
    <w:p w14:paraId="6CF4FEA7" w14:textId="77777777" w:rsidR="0006492F" w:rsidRDefault="0006492F" w:rsidP="00A13832"/>
    <w:p w14:paraId="08F22DB7" w14:textId="77777777" w:rsidR="0006492F" w:rsidRDefault="0006492F" w:rsidP="00A13832"/>
    <w:p w14:paraId="095ED02F" w14:textId="2E51EE51" w:rsidR="0006492F" w:rsidRDefault="0006492F" w:rsidP="00AD0965">
      <w:pPr>
        <w:pStyle w:val="Heading2"/>
      </w:pPr>
      <w:bookmarkStart w:id="88" w:name="_Toc185981739"/>
      <w:r>
        <w:lastRenderedPageBreak/>
        <w:t>Enumeration of VyOS Router 3 (192.168.0.230)</w:t>
      </w:r>
      <w:bookmarkEnd w:id="88"/>
    </w:p>
    <w:p w14:paraId="79D81669" w14:textId="191D2F9A" w:rsidR="00D62C10" w:rsidRDefault="00D62C10" w:rsidP="00D62C10">
      <w:r>
        <w:t>Following the 192.168.0.</w:t>
      </w:r>
      <w:r w:rsidR="00684C26">
        <w:t>228</w:t>
      </w:r>
      <w:r>
        <w:t xml:space="preserve">/30 subnet scan, host </w:t>
      </w:r>
      <w:r w:rsidRPr="00B278E8">
        <w:rPr>
          <w:b/>
          <w:bCs/>
        </w:rPr>
        <w:t>192.168.0</w:t>
      </w:r>
      <w:r w:rsidR="00BA2E24">
        <w:rPr>
          <w:b/>
          <w:bCs/>
        </w:rPr>
        <w:t>.230</w:t>
      </w:r>
      <w:r>
        <w:rPr>
          <w:b/>
          <w:bCs/>
        </w:rPr>
        <w:t xml:space="preserve"> </w:t>
      </w:r>
      <w:r w:rsidRPr="00101EC9">
        <w:t>was identified</w:t>
      </w:r>
      <w:r>
        <w:t xml:space="preserve"> as a vyOS router. To enumerate this device, a Telnet connection was established using the following command: </w:t>
      </w:r>
      <w:r w:rsidRPr="00BB3F80">
        <w:rPr>
          <w:highlight w:val="darkGray"/>
        </w:rPr>
        <w:t>telnet 192.168.0.193</w:t>
      </w:r>
      <w:r>
        <w:t xml:space="preserve">; the tester then logged in using the default login credentials again. </w:t>
      </w:r>
    </w:p>
    <w:p w14:paraId="4F479CFF" w14:textId="1687F05F" w:rsidR="0006492F" w:rsidRDefault="00D62C10" w:rsidP="00A13832">
      <w:r>
        <w:t xml:space="preserve">The steps below repeat what was done to enumerate Router </w:t>
      </w:r>
      <w:r w:rsidR="00F50123">
        <w:t>3</w:t>
      </w:r>
      <w:r>
        <w:t>.</w:t>
      </w:r>
    </w:p>
    <w:p w14:paraId="04EE68A6" w14:textId="4A26085A" w:rsidR="00377CF6" w:rsidRDefault="00377CF6" w:rsidP="00377CF6">
      <w:pPr>
        <w:pStyle w:val="Heading4"/>
      </w:pPr>
      <w:r>
        <w:t>Initial access</w:t>
      </w:r>
    </w:p>
    <w:p w14:paraId="165D5376" w14:textId="77777777" w:rsidR="00157A81" w:rsidRPr="00377CF6" w:rsidRDefault="00157A81" w:rsidP="00377CF6"/>
    <w:p w14:paraId="499399DA" w14:textId="77777777" w:rsidR="00862127" w:rsidRDefault="009268DB" w:rsidP="00862127">
      <w:pPr>
        <w:keepNext/>
        <w:jc w:val="center"/>
      </w:pPr>
      <w:r w:rsidRPr="009268DB">
        <w:rPr>
          <w:noProof/>
        </w:rPr>
        <w:drawing>
          <wp:inline distT="0" distB="0" distL="0" distR="0" wp14:anchorId="37FEC35A" wp14:editId="30D1E993">
            <wp:extent cx="5943600" cy="1848485"/>
            <wp:effectExtent l="0" t="0" r="0" b="0"/>
            <wp:docPr id="1830014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14491" name="Picture 1" descr="A screenshot of a computer&#10;&#10;Description automatically generated"/>
                    <pic:cNvPicPr/>
                  </pic:nvPicPr>
                  <pic:blipFill>
                    <a:blip r:embed="rId63"/>
                    <a:stretch>
                      <a:fillRect/>
                    </a:stretch>
                  </pic:blipFill>
                  <pic:spPr>
                    <a:xfrm>
                      <a:off x="0" y="0"/>
                      <a:ext cx="5943600" cy="1848485"/>
                    </a:xfrm>
                    <a:prstGeom prst="rect">
                      <a:avLst/>
                    </a:prstGeom>
                  </pic:spPr>
                </pic:pic>
              </a:graphicData>
            </a:graphic>
          </wp:inline>
        </w:drawing>
      </w:r>
    </w:p>
    <w:p w14:paraId="64C2E73E" w14:textId="58EB39D0" w:rsidR="009268DB" w:rsidRDefault="00862127"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51</w:t>
      </w:r>
      <w:r w:rsidR="00F643F0">
        <w:rPr>
          <w:noProof/>
        </w:rPr>
        <w:fldChar w:fldCharType="end"/>
      </w:r>
      <w:r>
        <w:t>: telnet login</w:t>
      </w:r>
    </w:p>
    <w:p w14:paraId="0A8C54B8" w14:textId="12D4DCD2" w:rsidR="00F9455B" w:rsidRDefault="007F4A9D" w:rsidP="007F4A9D">
      <w:pPr>
        <w:pStyle w:val="Heading4"/>
      </w:pPr>
      <w:r>
        <w:t>Interface enumeration</w:t>
      </w:r>
    </w:p>
    <w:p w14:paraId="10DAD83C" w14:textId="77777777" w:rsidR="00862127" w:rsidRDefault="00F9455B" w:rsidP="00862127">
      <w:pPr>
        <w:keepNext/>
        <w:jc w:val="center"/>
      </w:pPr>
      <w:r w:rsidRPr="00F9455B">
        <w:rPr>
          <w:noProof/>
        </w:rPr>
        <w:drawing>
          <wp:inline distT="0" distB="0" distL="0" distR="0" wp14:anchorId="6592549D" wp14:editId="2678786C">
            <wp:extent cx="5943600" cy="1059180"/>
            <wp:effectExtent l="0" t="0" r="0" b="7620"/>
            <wp:docPr id="164072632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26328" name="Picture 1" descr="A black background with white text&#10;&#10;Description automatically generated"/>
                    <pic:cNvPicPr/>
                  </pic:nvPicPr>
                  <pic:blipFill>
                    <a:blip r:embed="rId64"/>
                    <a:stretch>
                      <a:fillRect/>
                    </a:stretch>
                  </pic:blipFill>
                  <pic:spPr>
                    <a:xfrm>
                      <a:off x="0" y="0"/>
                      <a:ext cx="5943600" cy="1059180"/>
                    </a:xfrm>
                    <a:prstGeom prst="rect">
                      <a:avLst/>
                    </a:prstGeom>
                  </pic:spPr>
                </pic:pic>
              </a:graphicData>
            </a:graphic>
          </wp:inline>
        </w:drawing>
      </w:r>
    </w:p>
    <w:p w14:paraId="5DE6767F" w14:textId="71E4EFF1" w:rsidR="00574D14" w:rsidRDefault="00862127"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52</w:t>
      </w:r>
      <w:r w:rsidR="00F643F0">
        <w:rPr>
          <w:noProof/>
        </w:rPr>
        <w:fldChar w:fldCharType="end"/>
      </w:r>
      <w:r>
        <w:t>: show interfaces</w:t>
      </w:r>
    </w:p>
    <w:p w14:paraId="29CC9F3F" w14:textId="77777777" w:rsidR="00574D14" w:rsidRDefault="00574D14" w:rsidP="00574D14"/>
    <w:p w14:paraId="4121DA18" w14:textId="77777777" w:rsidR="00574D14" w:rsidRDefault="00574D14" w:rsidP="00574D14"/>
    <w:p w14:paraId="2706E536" w14:textId="77777777" w:rsidR="00574D14" w:rsidRDefault="00574D14" w:rsidP="00574D14"/>
    <w:p w14:paraId="21AA8ED2" w14:textId="77777777" w:rsidR="00574D14" w:rsidRDefault="00574D14" w:rsidP="00574D14"/>
    <w:p w14:paraId="5503C61D" w14:textId="77777777" w:rsidR="00574D14" w:rsidRDefault="00574D14" w:rsidP="00574D14"/>
    <w:p w14:paraId="4409F098" w14:textId="77777777" w:rsidR="00574D14" w:rsidRDefault="00574D14" w:rsidP="00574D14"/>
    <w:p w14:paraId="139BF5D9" w14:textId="77777777" w:rsidR="00574D14" w:rsidRPr="00574D14" w:rsidRDefault="00574D14" w:rsidP="00574D14"/>
    <w:p w14:paraId="772006F0" w14:textId="77777777" w:rsidR="00AF6CD8" w:rsidRDefault="00AF6CD8" w:rsidP="007F4A9D"/>
    <w:p w14:paraId="7123E4A5" w14:textId="51762CBA" w:rsidR="0018323D" w:rsidRDefault="0018323D" w:rsidP="003C7582">
      <w:pPr>
        <w:pStyle w:val="Heading4"/>
      </w:pPr>
      <w:r>
        <w:lastRenderedPageBreak/>
        <w:t>Routing table</w:t>
      </w:r>
    </w:p>
    <w:p w14:paraId="3999A0ED" w14:textId="77777777" w:rsidR="003C7582" w:rsidRPr="003C7582" w:rsidRDefault="003C7582" w:rsidP="003C7582"/>
    <w:p w14:paraId="173A4C86" w14:textId="77777777" w:rsidR="00862127" w:rsidRDefault="00AF6CD8" w:rsidP="00862127">
      <w:pPr>
        <w:keepNext/>
        <w:jc w:val="center"/>
      </w:pPr>
      <w:r w:rsidRPr="00AF6CD8">
        <w:rPr>
          <w:noProof/>
        </w:rPr>
        <w:drawing>
          <wp:inline distT="0" distB="0" distL="0" distR="0" wp14:anchorId="69933811" wp14:editId="4811BBFC">
            <wp:extent cx="5943600" cy="2000885"/>
            <wp:effectExtent l="0" t="0" r="0" b="0"/>
            <wp:docPr id="159845988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59884" name="Picture 1" descr="A computer screen with white text&#10;&#10;Description automatically generated"/>
                    <pic:cNvPicPr/>
                  </pic:nvPicPr>
                  <pic:blipFill>
                    <a:blip r:embed="rId65"/>
                    <a:stretch>
                      <a:fillRect/>
                    </a:stretch>
                  </pic:blipFill>
                  <pic:spPr>
                    <a:xfrm>
                      <a:off x="0" y="0"/>
                      <a:ext cx="5943600" cy="2000885"/>
                    </a:xfrm>
                    <a:prstGeom prst="rect">
                      <a:avLst/>
                    </a:prstGeom>
                  </pic:spPr>
                </pic:pic>
              </a:graphicData>
            </a:graphic>
          </wp:inline>
        </w:drawing>
      </w:r>
    </w:p>
    <w:p w14:paraId="2DE5DA34" w14:textId="2F609964" w:rsidR="00AF6CD8" w:rsidRDefault="00862127"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53</w:t>
      </w:r>
      <w:r w:rsidR="00F643F0">
        <w:rPr>
          <w:noProof/>
        </w:rPr>
        <w:fldChar w:fldCharType="end"/>
      </w:r>
      <w:r>
        <w:t>: show ip route</w:t>
      </w:r>
    </w:p>
    <w:p w14:paraId="076F84A0" w14:textId="77777777" w:rsidR="00AF6CD8" w:rsidRDefault="00AF6CD8" w:rsidP="0039248B"/>
    <w:p w14:paraId="43F846FC" w14:textId="77777777" w:rsidR="00862127" w:rsidRDefault="00AF6CD8" w:rsidP="00862127">
      <w:pPr>
        <w:keepNext/>
        <w:jc w:val="center"/>
      </w:pPr>
      <w:r w:rsidRPr="00AF6CD8">
        <w:rPr>
          <w:noProof/>
        </w:rPr>
        <w:drawing>
          <wp:inline distT="0" distB="0" distL="0" distR="0" wp14:anchorId="3E280305" wp14:editId="40A970F2">
            <wp:extent cx="5943600" cy="280670"/>
            <wp:effectExtent l="0" t="0" r="0" b="5080"/>
            <wp:docPr id="142058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88380" name=""/>
                    <pic:cNvPicPr/>
                  </pic:nvPicPr>
                  <pic:blipFill>
                    <a:blip r:embed="rId66"/>
                    <a:stretch>
                      <a:fillRect/>
                    </a:stretch>
                  </pic:blipFill>
                  <pic:spPr>
                    <a:xfrm>
                      <a:off x="0" y="0"/>
                      <a:ext cx="5943600" cy="280670"/>
                    </a:xfrm>
                    <a:prstGeom prst="rect">
                      <a:avLst/>
                    </a:prstGeom>
                  </pic:spPr>
                </pic:pic>
              </a:graphicData>
            </a:graphic>
          </wp:inline>
        </w:drawing>
      </w:r>
    </w:p>
    <w:p w14:paraId="3C32D8AB" w14:textId="33C31A5F" w:rsidR="00AF6CD8" w:rsidRDefault="00862127"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54</w:t>
      </w:r>
      <w:r w:rsidR="00F643F0">
        <w:rPr>
          <w:noProof/>
        </w:rPr>
        <w:fldChar w:fldCharType="end"/>
      </w:r>
      <w:r>
        <w:t>: from show history</w:t>
      </w:r>
      <w:r w:rsidR="0039248B">
        <w:t xml:space="preserve"> (set service)</w:t>
      </w:r>
    </w:p>
    <w:p w14:paraId="78D26A7C" w14:textId="77777777" w:rsidR="00862127" w:rsidRDefault="00D64935" w:rsidP="00862127">
      <w:pPr>
        <w:keepNext/>
        <w:jc w:val="center"/>
      </w:pPr>
      <w:r w:rsidRPr="00D64935">
        <w:rPr>
          <w:noProof/>
        </w:rPr>
        <w:drawing>
          <wp:inline distT="0" distB="0" distL="0" distR="0" wp14:anchorId="39FE1506" wp14:editId="25CE0F1D">
            <wp:extent cx="4582164" cy="1324160"/>
            <wp:effectExtent l="0" t="0" r="0" b="9525"/>
            <wp:docPr id="1432447439"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47439" name="Picture 1" descr="A blue screen with white text&#10;&#10;Description automatically generated"/>
                    <pic:cNvPicPr/>
                  </pic:nvPicPr>
                  <pic:blipFill>
                    <a:blip r:embed="rId67"/>
                    <a:stretch>
                      <a:fillRect/>
                    </a:stretch>
                  </pic:blipFill>
                  <pic:spPr>
                    <a:xfrm>
                      <a:off x="0" y="0"/>
                      <a:ext cx="4582164" cy="1324160"/>
                    </a:xfrm>
                    <a:prstGeom prst="rect">
                      <a:avLst/>
                    </a:prstGeom>
                  </pic:spPr>
                </pic:pic>
              </a:graphicData>
            </a:graphic>
          </wp:inline>
        </w:drawing>
      </w:r>
    </w:p>
    <w:p w14:paraId="56E6CEDB" w14:textId="2BD6C58B" w:rsidR="00D64935" w:rsidRDefault="00862127"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55</w:t>
      </w:r>
      <w:r w:rsidR="00F643F0">
        <w:rPr>
          <w:noProof/>
        </w:rPr>
        <w:fldChar w:fldCharType="end"/>
      </w:r>
      <w:r>
        <w:t>: show config</w:t>
      </w:r>
    </w:p>
    <w:p w14:paraId="4A75AF7F" w14:textId="77777777" w:rsidR="0051459D" w:rsidRDefault="0051459D" w:rsidP="0051459D"/>
    <w:p w14:paraId="19A4198F" w14:textId="77777777" w:rsidR="0051459D" w:rsidRDefault="0051459D" w:rsidP="0051459D"/>
    <w:p w14:paraId="35EB84E0" w14:textId="05D115E0" w:rsidR="0051459D" w:rsidRDefault="0051459D" w:rsidP="0051459D"/>
    <w:p w14:paraId="705A3DE7" w14:textId="77777777" w:rsidR="00574D14" w:rsidRDefault="00574D14" w:rsidP="0051459D"/>
    <w:p w14:paraId="61BB2FCA" w14:textId="77777777" w:rsidR="00574D14" w:rsidRDefault="00574D14" w:rsidP="0051459D"/>
    <w:p w14:paraId="6026D951" w14:textId="77777777" w:rsidR="00574D14" w:rsidRDefault="00574D14" w:rsidP="0051459D"/>
    <w:p w14:paraId="3D3A6331" w14:textId="77777777" w:rsidR="00574D14" w:rsidRDefault="00574D14" w:rsidP="0051459D"/>
    <w:p w14:paraId="7DC3B552" w14:textId="77777777" w:rsidR="00574D14" w:rsidRDefault="00574D14" w:rsidP="0051459D"/>
    <w:p w14:paraId="2F94082F" w14:textId="14E3B5A3" w:rsidR="00CB6CD7" w:rsidRDefault="00CB6CD7" w:rsidP="00CB6CD7">
      <w:pPr>
        <w:pStyle w:val="Heading4"/>
      </w:pPr>
      <w:r w:rsidRPr="00CB6CD7">
        <w:lastRenderedPageBreak/>
        <w:t>SNMP Scanner</w:t>
      </w:r>
    </w:p>
    <w:p w14:paraId="0CDBC64A" w14:textId="77777777" w:rsidR="001923C9" w:rsidRPr="001923C9" w:rsidRDefault="001923C9" w:rsidP="001923C9"/>
    <w:p w14:paraId="7581B4E5" w14:textId="6652C073" w:rsidR="007016E0" w:rsidRDefault="00A54EF9" w:rsidP="0051459D">
      <w:r w:rsidRPr="00A54EF9">
        <w:rPr>
          <w:noProof/>
        </w:rPr>
        <w:drawing>
          <wp:inline distT="0" distB="0" distL="0" distR="0" wp14:anchorId="009C05B3" wp14:editId="7B53C9CC">
            <wp:extent cx="5943600" cy="821690"/>
            <wp:effectExtent l="0" t="0" r="0" b="0"/>
            <wp:docPr id="20071106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10645" name="Picture 1" descr="A screenshot of a computer program&#10;&#10;Description automatically generated"/>
                    <pic:cNvPicPr/>
                  </pic:nvPicPr>
                  <pic:blipFill>
                    <a:blip r:embed="rId68"/>
                    <a:stretch>
                      <a:fillRect/>
                    </a:stretch>
                  </pic:blipFill>
                  <pic:spPr>
                    <a:xfrm>
                      <a:off x="0" y="0"/>
                      <a:ext cx="5943600" cy="821690"/>
                    </a:xfrm>
                    <a:prstGeom prst="rect">
                      <a:avLst/>
                    </a:prstGeom>
                  </pic:spPr>
                </pic:pic>
              </a:graphicData>
            </a:graphic>
          </wp:inline>
        </w:drawing>
      </w:r>
    </w:p>
    <w:p w14:paraId="1837B817" w14:textId="2C9E0D45" w:rsidR="00A574A3" w:rsidRDefault="001923C9" w:rsidP="0051459D">
      <w:r>
        <w:t xml:space="preserve">Full details </w:t>
      </w:r>
      <w:r w:rsidR="00DE26BA">
        <w:t xml:space="preserve">in </w:t>
      </w:r>
      <w:hyperlink w:anchor="_Appendix_C_–" w:history="1">
        <w:r w:rsidRPr="00872167">
          <w:rPr>
            <w:rStyle w:val="Hyperlink"/>
          </w:rPr>
          <w:t>Appendix C</w:t>
        </w:r>
      </w:hyperlink>
    </w:p>
    <w:p w14:paraId="6CB1E7CF" w14:textId="77777777" w:rsidR="002F3B56" w:rsidRDefault="002F3B56" w:rsidP="0051459D"/>
    <w:p w14:paraId="69B89C79" w14:textId="6710C30D" w:rsidR="001E48E0" w:rsidRDefault="001E48E0" w:rsidP="001E48E0">
      <w:pPr>
        <w:pStyle w:val="Heading3"/>
      </w:pPr>
      <w:bookmarkStart w:id="89" w:name="_Toc185981740"/>
      <w:r>
        <w:t>Key Findings from VyOS Router 3 Enumeration (192.168.0.230)</w:t>
      </w:r>
      <w:bookmarkEnd w:id="89"/>
    </w:p>
    <w:p w14:paraId="6A57AE76" w14:textId="77777777" w:rsidR="001E48E0" w:rsidRDefault="001E48E0" w:rsidP="001E48E0"/>
    <w:p w14:paraId="40CCE346" w14:textId="416EB76A" w:rsidR="001E48E0" w:rsidRDefault="001E48E0" w:rsidP="001E48E0">
      <w:r w:rsidRPr="00FA0097">
        <w:t xml:space="preserve">The enumeration of VyOS Router </w:t>
      </w:r>
      <w:r w:rsidR="00226E2A">
        <w:t>3</w:t>
      </w:r>
      <w:r w:rsidRPr="00FA0097">
        <w:t xml:space="preserve"> (192.168.0.2</w:t>
      </w:r>
      <w:r w:rsidR="00226E2A">
        <w:t>30</w:t>
      </w:r>
      <w:r w:rsidRPr="00FA0097">
        <w:t>) revealed multiple significant details</w:t>
      </w:r>
      <w:r>
        <w:t>:</w:t>
      </w:r>
    </w:p>
    <w:p w14:paraId="0F37B851" w14:textId="740AB5C2" w:rsidR="001E48E0" w:rsidRDefault="001E48E0">
      <w:pPr>
        <w:pStyle w:val="ListParagraph"/>
        <w:numPr>
          <w:ilvl w:val="0"/>
          <w:numId w:val="16"/>
        </w:numPr>
        <w:pBdr>
          <w:left w:val="single" w:sz="4" w:space="4" w:color="auto"/>
        </w:pBdr>
      </w:pPr>
      <w:r>
        <w:t xml:space="preserve">Router </w:t>
      </w:r>
      <w:r w:rsidR="007A0998">
        <w:t>3</w:t>
      </w:r>
      <w:r>
        <w:t xml:space="preserve"> is connected to Router </w:t>
      </w:r>
      <w:r w:rsidR="007A0998">
        <w:t xml:space="preserve">2 </w:t>
      </w:r>
      <w:r>
        <w:t>via the eth3 interface (192.168.0.22</w:t>
      </w:r>
      <w:r w:rsidR="007A0998">
        <w:t>9</w:t>
      </w:r>
      <w:r>
        <w:t>/30 &lt;&gt; 192.168.0.</w:t>
      </w:r>
      <w:r w:rsidR="004B569F">
        <w:t>230</w:t>
      </w:r>
      <w:r>
        <w:t xml:space="preserve">/30) (point-to-point). </w:t>
      </w:r>
    </w:p>
    <w:p w14:paraId="67A6C4A1" w14:textId="1199C578" w:rsidR="001E48E0" w:rsidRDefault="001E48E0">
      <w:pPr>
        <w:pStyle w:val="ListParagraph"/>
        <w:numPr>
          <w:ilvl w:val="0"/>
          <w:numId w:val="16"/>
        </w:numPr>
        <w:pBdr>
          <w:left w:val="single" w:sz="4" w:space="4" w:color="auto"/>
        </w:pBdr>
      </w:pPr>
      <w:r>
        <w:t xml:space="preserve">The eth2 interface connects Router </w:t>
      </w:r>
      <w:r w:rsidR="00554935">
        <w:t>3</w:t>
      </w:r>
      <w:r>
        <w:t xml:space="preserve"> to the 192.168.0.23</w:t>
      </w:r>
      <w:r w:rsidR="00C55DCC">
        <w:t>3</w:t>
      </w:r>
      <w:r>
        <w:t>/30 network</w:t>
      </w:r>
      <w:r w:rsidR="00F859AF">
        <w:t>.</w:t>
      </w:r>
    </w:p>
    <w:p w14:paraId="29058296" w14:textId="44817A8F" w:rsidR="004A7268" w:rsidRDefault="001E48E0">
      <w:pPr>
        <w:pStyle w:val="ListParagraph"/>
        <w:numPr>
          <w:ilvl w:val="0"/>
          <w:numId w:val="16"/>
        </w:numPr>
        <w:pBdr>
          <w:left w:val="single" w:sz="4" w:space="4" w:color="auto"/>
        </w:pBdr>
      </w:pPr>
      <w:r>
        <w:t>Additionally, eth1 is directly connected to the 192.168.0.</w:t>
      </w:r>
      <w:r w:rsidR="0063476E">
        <w:t>128</w:t>
      </w:r>
      <w:r>
        <w:t>/27 subnet</w:t>
      </w:r>
      <w:r w:rsidR="0063476E">
        <w:t>.</w:t>
      </w:r>
    </w:p>
    <w:p w14:paraId="718DC6F4" w14:textId="77777777" w:rsidR="004A7268" w:rsidRDefault="004A7268" w:rsidP="004A7268"/>
    <w:p w14:paraId="2C6F872D" w14:textId="77777777" w:rsidR="00A574A3" w:rsidRDefault="00A574A3" w:rsidP="004A7268"/>
    <w:p w14:paraId="7000A5DA" w14:textId="3A41ADEE" w:rsidR="0026571F" w:rsidRDefault="0026571F" w:rsidP="0026571F">
      <w:pPr>
        <w:pStyle w:val="Heading2"/>
      </w:pPr>
      <w:bookmarkStart w:id="90" w:name="_Toc185981741"/>
      <w:r w:rsidRPr="00647172">
        <w:t xml:space="preserve">Enumeration of </w:t>
      </w:r>
      <w:r w:rsidRPr="00621A70">
        <w:t>192.168.0.</w:t>
      </w:r>
      <w:r>
        <w:t>128</w:t>
      </w:r>
      <w:r w:rsidRPr="00621A70">
        <w:t>/27</w:t>
      </w:r>
      <w:r>
        <w:t xml:space="preserve"> Subnet</w:t>
      </w:r>
      <w:bookmarkEnd w:id="90"/>
    </w:p>
    <w:p w14:paraId="001E2D12" w14:textId="2CDE38A1" w:rsidR="00AB3AD6" w:rsidRDefault="00AB3AD6" w:rsidP="00AB3AD6">
      <w:r w:rsidRPr="005E79FC">
        <w:t xml:space="preserve">The tester focused on enumerating the </w:t>
      </w:r>
      <w:r w:rsidR="00695034" w:rsidRPr="005E79FC">
        <w:t xml:space="preserve">subnet </w:t>
      </w:r>
      <w:r w:rsidR="00695034">
        <w:t>192.168.0.128</w:t>
      </w:r>
      <w:r>
        <w:t xml:space="preserve">/27 SUBNET </w:t>
      </w:r>
      <w:r w:rsidRPr="005E79FC">
        <w:t>connected via eth</w:t>
      </w:r>
      <w:r w:rsidR="00EE04FD">
        <w:t>1</w:t>
      </w:r>
      <w:r w:rsidRPr="005E79FC">
        <w:t xml:space="preserve"> on Router </w:t>
      </w:r>
      <w:r>
        <w:t>3</w:t>
      </w:r>
      <w:r w:rsidRPr="005E79FC">
        <w:t>.  This was done using Nmap</w:t>
      </w:r>
      <w:r w:rsidR="002566DD">
        <w:t>; the</w:t>
      </w:r>
      <w:r w:rsidRPr="005E79FC">
        <w:t xml:space="preserve"> following </w:t>
      </w:r>
      <w:r w:rsidR="0059131E">
        <w:t xml:space="preserve">command </w:t>
      </w:r>
      <w:r w:rsidRPr="005E79FC">
        <w:t xml:space="preserve">was used </w:t>
      </w:r>
      <w:r w:rsidR="002566DD">
        <w:t xml:space="preserve">to </w:t>
      </w:r>
      <w:r w:rsidRPr="005E79FC">
        <w:t xml:space="preserve">refer to </w:t>
      </w:r>
      <w:r w:rsidR="0059131E">
        <w:fldChar w:fldCharType="begin"/>
      </w:r>
      <w:r w:rsidR="0059131E">
        <w:instrText xml:space="preserve"> REF _Ref185513283 \h </w:instrText>
      </w:r>
      <w:r w:rsidR="0059131E">
        <w:fldChar w:fldCharType="separate"/>
      </w:r>
      <w:r w:rsidR="0059131E">
        <w:t xml:space="preserve">Figure </w:t>
      </w:r>
      <w:r w:rsidR="0059131E">
        <w:rPr>
          <w:noProof/>
        </w:rPr>
        <w:t>56</w:t>
      </w:r>
      <w:r w:rsidR="0059131E">
        <w:fldChar w:fldCharType="end"/>
      </w:r>
      <w:r w:rsidR="00120A45">
        <w:t xml:space="preserve"> below</w:t>
      </w:r>
      <w:r w:rsidR="0059131E">
        <w:t>.</w:t>
      </w:r>
    </w:p>
    <w:p w14:paraId="4D0119FB" w14:textId="77777777" w:rsidR="00A574A3" w:rsidRDefault="00A574A3" w:rsidP="004A7268"/>
    <w:p w14:paraId="3268B224" w14:textId="77777777" w:rsidR="0059131E" w:rsidRDefault="00BE0786" w:rsidP="00695034">
      <w:pPr>
        <w:keepNext/>
        <w:jc w:val="center"/>
      </w:pPr>
      <w:r>
        <w:rPr>
          <w:rFonts w:ascii="Arial" w:hAnsi="Arial" w:cs="Arial"/>
          <w:noProof/>
          <w:color w:val="000000"/>
          <w:bdr w:val="none" w:sz="0" w:space="0" w:color="auto" w:frame="1"/>
        </w:rPr>
        <w:drawing>
          <wp:inline distT="0" distB="0" distL="0" distR="0" wp14:anchorId="66E34483" wp14:editId="258F0A98">
            <wp:extent cx="5943600" cy="212725"/>
            <wp:effectExtent l="0" t="0" r="0" b="0"/>
            <wp:docPr id="65378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12725"/>
                    </a:xfrm>
                    <a:prstGeom prst="rect">
                      <a:avLst/>
                    </a:prstGeom>
                    <a:noFill/>
                    <a:ln>
                      <a:noFill/>
                    </a:ln>
                  </pic:spPr>
                </pic:pic>
              </a:graphicData>
            </a:graphic>
          </wp:inline>
        </w:drawing>
      </w:r>
    </w:p>
    <w:p w14:paraId="70A39FA3" w14:textId="5CEB72DC" w:rsidR="00695034" w:rsidRDefault="0059131E" w:rsidP="005856C3">
      <w:pPr>
        <w:pStyle w:val="Caption"/>
      </w:pPr>
      <w:bookmarkStart w:id="91" w:name="_Ref185513283"/>
      <w:r>
        <w:t xml:space="preserve">Figure </w:t>
      </w:r>
      <w:r w:rsidR="00F643F0">
        <w:fldChar w:fldCharType="begin"/>
      </w:r>
      <w:r w:rsidR="00F643F0">
        <w:instrText xml:space="preserve"> SEQ Figure \* ARABIC </w:instrText>
      </w:r>
      <w:r w:rsidR="00F643F0">
        <w:fldChar w:fldCharType="separate"/>
      </w:r>
      <w:r w:rsidR="00F643F0">
        <w:rPr>
          <w:noProof/>
        </w:rPr>
        <w:t>56</w:t>
      </w:r>
      <w:r w:rsidR="00F643F0">
        <w:rPr>
          <w:noProof/>
        </w:rPr>
        <w:fldChar w:fldCharType="end"/>
      </w:r>
      <w:bookmarkEnd w:id="91"/>
      <w:r>
        <w:t>: nmap</w:t>
      </w:r>
    </w:p>
    <w:p w14:paraId="002D13EE" w14:textId="569B6333" w:rsidR="00695034" w:rsidRPr="00695034" w:rsidRDefault="00BE0288" w:rsidP="00695034">
      <w:r>
        <w:t xml:space="preserve">The </w:t>
      </w:r>
      <w:r w:rsidR="00695034">
        <w:t xml:space="preserve">Grep command </w:t>
      </w:r>
      <w:r>
        <w:t xml:space="preserve">is </w:t>
      </w:r>
      <w:r w:rsidR="00695034">
        <w:t>used to show active hosts</w:t>
      </w:r>
      <w:r>
        <w:t>,</w:t>
      </w:r>
      <w:r w:rsidR="00AF6756">
        <w:t xml:space="preserve"> as illustrated in </w:t>
      </w:r>
      <w:r w:rsidR="00AF6756">
        <w:fldChar w:fldCharType="begin"/>
      </w:r>
      <w:r w:rsidR="00AF6756">
        <w:instrText xml:space="preserve"> REF _Ref185513338 \h </w:instrText>
      </w:r>
      <w:r w:rsidR="00AF6756">
        <w:fldChar w:fldCharType="separate"/>
      </w:r>
      <w:r w:rsidR="00AF6756">
        <w:t xml:space="preserve">Figure </w:t>
      </w:r>
      <w:r w:rsidR="00AF6756">
        <w:rPr>
          <w:noProof/>
        </w:rPr>
        <w:t>57</w:t>
      </w:r>
      <w:r w:rsidR="00AF6756">
        <w:fldChar w:fldCharType="end"/>
      </w:r>
      <w:r w:rsidR="00AF6756">
        <w:t xml:space="preserve"> </w:t>
      </w:r>
      <w:r w:rsidR="00695034">
        <w:t>.</w:t>
      </w:r>
    </w:p>
    <w:p w14:paraId="38B6F267" w14:textId="77777777" w:rsidR="00AF6756" w:rsidRDefault="00E7254A" w:rsidP="00AF6756">
      <w:pPr>
        <w:keepNext/>
        <w:jc w:val="center"/>
      </w:pPr>
      <w:r>
        <w:rPr>
          <w:rFonts w:ascii="Arial" w:hAnsi="Arial" w:cs="Arial"/>
          <w:noProof/>
          <w:color w:val="000000"/>
          <w:bdr w:val="none" w:sz="0" w:space="0" w:color="auto" w:frame="1"/>
        </w:rPr>
        <w:drawing>
          <wp:inline distT="0" distB="0" distL="0" distR="0" wp14:anchorId="7DA341CF" wp14:editId="7B4C9980">
            <wp:extent cx="5676900" cy="476250"/>
            <wp:effectExtent l="0" t="0" r="0" b="0"/>
            <wp:docPr id="1280255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76900" cy="476250"/>
                    </a:xfrm>
                    <a:prstGeom prst="rect">
                      <a:avLst/>
                    </a:prstGeom>
                    <a:noFill/>
                    <a:ln>
                      <a:noFill/>
                    </a:ln>
                  </pic:spPr>
                </pic:pic>
              </a:graphicData>
            </a:graphic>
          </wp:inline>
        </w:drawing>
      </w:r>
    </w:p>
    <w:p w14:paraId="1FD6A67F" w14:textId="20ED26FC" w:rsidR="00E7254A" w:rsidRDefault="00AF6756" w:rsidP="005856C3">
      <w:pPr>
        <w:pStyle w:val="Caption"/>
      </w:pPr>
      <w:bookmarkStart w:id="92" w:name="_Ref185513338"/>
      <w:r>
        <w:t xml:space="preserve">Figure </w:t>
      </w:r>
      <w:r w:rsidR="00F643F0">
        <w:fldChar w:fldCharType="begin"/>
      </w:r>
      <w:r w:rsidR="00F643F0">
        <w:instrText xml:space="preserve"> SEQ Figure \* ARABIC </w:instrText>
      </w:r>
      <w:r w:rsidR="00F643F0">
        <w:fldChar w:fldCharType="separate"/>
      </w:r>
      <w:r w:rsidR="00F643F0">
        <w:rPr>
          <w:noProof/>
        </w:rPr>
        <w:t>57</w:t>
      </w:r>
      <w:r w:rsidR="00F643F0">
        <w:rPr>
          <w:noProof/>
        </w:rPr>
        <w:fldChar w:fldCharType="end"/>
      </w:r>
      <w:bookmarkEnd w:id="92"/>
      <w:r>
        <w:t>: grep</w:t>
      </w:r>
    </w:p>
    <w:p w14:paraId="5997C93D" w14:textId="77777777" w:rsidR="00AC0A25" w:rsidRDefault="00AC0A25" w:rsidP="004A7268"/>
    <w:p w14:paraId="7BCE5BBF" w14:textId="77777777" w:rsidR="00AC0A25" w:rsidRDefault="00AC0A25" w:rsidP="004A7268"/>
    <w:p w14:paraId="49E117B7" w14:textId="2ABF1F48" w:rsidR="008C08D3" w:rsidRDefault="008C08D3" w:rsidP="004A7268"/>
    <w:p w14:paraId="6677BDCA" w14:textId="4B4F74FC" w:rsidR="00063689" w:rsidRDefault="00063689" w:rsidP="00063689">
      <w:pPr>
        <w:pStyle w:val="Heading3"/>
      </w:pPr>
      <w:bookmarkStart w:id="93" w:name="_Toc185981742"/>
      <w:r w:rsidRPr="00A7463C">
        <w:lastRenderedPageBreak/>
        <w:t>Key Findings from Network Scan (192.168.0.</w:t>
      </w:r>
      <w:r>
        <w:t>128</w:t>
      </w:r>
      <w:r w:rsidRPr="00A7463C">
        <w:t>/</w:t>
      </w:r>
      <w:r w:rsidR="00302D3E">
        <w:t>27</w:t>
      </w:r>
      <w:r w:rsidRPr="00A7463C">
        <w:t>)</w:t>
      </w:r>
      <w:bookmarkEnd w:id="93"/>
    </w:p>
    <w:p w14:paraId="1990DE72" w14:textId="77777777" w:rsidR="00A816D8" w:rsidRDefault="00A816D8" w:rsidP="004A7268"/>
    <w:p w14:paraId="55F822F4" w14:textId="57918979" w:rsidR="00302D3E" w:rsidRDefault="00000867" w:rsidP="004A7268">
      <w:r>
        <w:t xml:space="preserve">The Nmap scan revealed two active hosts on the </w:t>
      </w:r>
      <w:r w:rsidRPr="00A7463C">
        <w:t>192.168.0.</w:t>
      </w:r>
      <w:r>
        <w:t>128</w:t>
      </w:r>
      <w:r w:rsidRPr="00A7463C">
        <w:t>/</w:t>
      </w:r>
      <w:r>
        <w:t>27 subnet:</w:t>
      </w:r>
    </w:p>
    <w:p w14:paraId="17A0EA84" w14:textId="38D8500A" w:rsidR="00F7330F" w:rsidRPr="00F7330F" w:rsidRDefault="005706E0" w:rsidP="004A7268">
      <w:pPr>
        <w:rPr>
          <w:highlight w:val="red"/>
        </w:rPr>
      </w:pPr>
      <w:r w:rsidRPr="00F7330F">
        <w:rPr>
          <w:b/>
          <w:bCs/>
          <w:highlight w:val="red"/>
        </w:rPr>
        <w:t>Host 192.168.0.129</w:t>
      </w:r>
      <w:r w:rsidRPr="00F7330F">
        <w:rPr>
          <w:highlight w:val="red"/>
        </w:rPr>
        <w:t xml:space="preserve"> is running VyOS Telnet on port 23, a Lighttpd web server (version 1.4.28) on port 80, and SSL/HTTPS services detected on port 443. This host corresponds to the interface on Router 3 connected to this subnet.</w:t>
      </w:r>
    </w:p>
    <w:p w14:paraId="34353300" w14:textId="226A1789" w:rsidR="00A816D8" w:rsidRDefault="00F7330F" w:rsidP="004A7268">
      <w:r w:rsidRPr="00F7330F">
        <w:rPr>
          <w:highlight w:val="red"/>
        </w:rPr>
        <w:t xml:space="preserve">Host 192.168.0.130 is a Linux-based machine running OpenSSH 6.6.1p1 on port 22, along with RPCbind on port 111 and NFS services on port 2049. </w:t>
      </w:r>
      <w:r w:rsidR="006638F7">
        <w:rPr>
          <w:highlight w:val="red"/>
        </w:rPr>
        <w:t xml:space="preserve">Based on the previous scan each pc has similar </w:t>
      </w:r>
      <w:r w:rsidR="00FA2540">
        <w:rPr>
          <w:highlight w:val="red"/>
        </w:rPr>
        <w:t>attributes</w:t>
      </w:r>
      <w:r w:rsidR="006638F7">
        <w:rPr>
          <w:highlight w:val="red"/>
        </w:rPr>
        <w:t xml:space="preserve"> to it can be inferred this is another PC, </w:t>
      </w:r>
      <w:proofErr w:type="gramStart"/>
      <w:r w:rsidRPr="00F7330F">
        <w:rPr>
          <w:highlight w:val="red"/>
        </w:rPr>
        <w:t>This</w:t>
      </w:r>
      <w:proofErr w:type="gramEnd"/>
      <w:r w:rsidRPr="00F7330F">
        <w:rPr>
          <w:highlight w:val="red"/>
        </w:rPr>
        <w:t xml:space="preserve"> machine will now be referred to as PC 4.</w:t>
      </w:r>
    </w:p>
    <w:p w14:paraId="127AB4B7" w14:textId="6F345290" w:rsidR="00A816D8" w:rsidRDefault="00A816D8" w:rsidP="004A7268">
      <w:pPr>
        <w:pStyle w:val="Heading2"/>
      </w:pPr>
      <w:bookmarkStart w:id="94" w:name="_Toc185981743"/>
      <w:r w:rsidRPr="00AE750C">
        <w:t xml:space="preserve">Enumeration of PC </w:t>
      </w:r>
      <w:r>
        <w:t xml:space="preserve">4 </w:t>
      </w:r>
      <w:r w:rsidRPr="00AE750C">
        <w:t>(</w:t>
      </w:r>
      <w:r>
        <w:t>192.168.0.130</w:t>
      </w:r>
      <w:r w:rsidRPr="00AE750C">
        <w:t>)</w:t>
      </w:r>
      <w:bookmarkEnd w:id="94"/>
    </w:p>
    <w:p w14:paraId="37C938F8" w14:textId="0E5E4400" w:rsidR="007C27BA" w:rsidRDefault="007C27BA" w:rsidP="007C27BA">
      <w:r>
        <w:t>Following the discovery of host 192.168.0.130, an attempt was made to enumerate the host</w:t>
      </w:r>
      <w:r w:rsidR="004059B1">
        <w:t xml:space="preserve"> 192.168.0.130</w:t>
      </w:r>
      <w:r>
        <w:t xml:space="preserve"> in the </w:t>
      </w:r>
      <w:r w:rsidR="004059B1" w:rsidRPr="00A7463C">
        <w:t>192.168.0.</w:t>
      </w:r>
      <w:r w:rsidR="004059B1">
        <w:t>128</w:t>
      </w:r>
      <w:r w:rsidR="004059B1" w:rsidRPr="00A7463C">
        <w:t>/</w:t>
      </w:r>
      <w:r w:rsidR="004059B1">
        <w:t xml:space="preserve">27 </w:t>
      </w:r>
      <w:r>
        <w:t>network.</w:t>
      </w:r>
      <w:r w:rsidR="00F93D73">
        <w:t xml:space="preserve"> PC 4 was found to be running </w:t>
      </w:r>
      <w:r w:rsidR="00F93D73" w:rsidRPr="001D0754">
        <w:t xml:space="preserve">OpenSSH and </w:t>
      </w:r>
      <w:r w:rsidR="00F93D73" w:rsidRPr="00147B7F">
        <w:t xml:space="preserve">Network File System </w:t>
      </w:r>
      <w:r w:rsidR="00F93D73">
        <w:t>(</w:t>
      </w:r>
      <w:r w:rsidR="00F93D73" w:rsidRPr="001D0754">
        <w:t>NFS</w:t>
      </w:r>
      <w:r w:rsidR="00F93D73">
        <w:t xml:space="preserve">) </w:t>
      </w:r>
      <w:r w:rsidR="00F93D73" w:rsidRPr="001D0754">
        <w:t>services</w:t>
      </w:r>
      <w:r w:rsidR="00F93D73">
        <w:t>.</w:t>
      </w:r>
    </w:p>
    <w:p w14:paraId="304BEC2C" w14:textId="77777777" w:rsidR="007C27BA" w:rsidRDefault="007C27BA" w:rsidP="007C27BA"/>
    <w:p w14:paraId="2EE24819" w14:textId="7187CF3C" w:rsidR="007C27BA" w:rsidRPr="007C27BA" w:rsidRDefault="003306E3" w:rsidP="007C27BA">
      <w:r>
        <w:t>Firstly</w:t>
      </w:r>
      <w:r w:rsidR="007D2D4C">
        <w:t>, an attempt was made to connect to PC 4 via SSH</w:t>
      </w:r>
      <w:r w:rsidR="008715AB">
        <w:t xml:space="preserve"> from the Kali machine</w:t>
      </w:r>
      <w:r w:rsidR="007D2D4C">
        <w:t>; this</w:t>
      </w:r>
      <w:r>
        <w:t xml:space="preserve"> was </w:t>
      </w:r>
      <w:r w:rsidR="007D2D4C">
        <w:t>unsuccessful</w:t>
      </w:r>
      <w:r>
        <w:t xml:space="preserve"> due to the need for a public key. </w:t>
      </w:r>
    </w:p>
    <w:p w14:paraId="115A0E39" w14:textId="77777777" w:rsidR="00370FB0" w:rsidRDefault="00A816D8" w:rsidP="00370FB0">
      <w:pPr>
        <w:keepNext/>
        <w:jc w:val="center"/>
      </w:pPr>
      <w:r>
        <w:rPr>
          <w:rFonts w:ascii="Arial" w:hAnsi="Arial" w:cs="Arial"/>
          <w:noProof/>
          <w:color w:val="000000"/>
          <w:bdr w:val="none" w:sz="0" w:space="0" w:color="auto" w:frame="1"/>
        </w:rPr>
        <w:drawing>
          <wp:inline distT="0" distB="0" distL="0" distR="0" wp14:anchorId="56413D0B" wp14:editId="1FCFB4E7">
            <wp:extent cx="5511800" cy="1885950"/>
            <wp:effectExtent l="0" t="0" r="0" b="0"/>
            <wp:docPr id="526861692" name="Picture 3"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61692" name="Picture 3" descr="A computer screen with white text&#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11800" cy="1885950"/>
                    </a:xfrm>
                    <a:prstGeom prst="rect">
                      <a:avLst/>
                    </a:prstGeom>
                    <a:noFill/>
                    <a:ln>
                      <a:noFill/>
                    </a:ln>
                  </pic:spPr>
                </pic:pic>
              </a:graphicData>
            </a:graphic>
          </wp:inline>
        </w:drawing>
      </w:r>
    </w:p>
    <w:p w14:paraId="52078645" w14:textId="5D45B6F2" w:rsidR="00A816D8" w:rsidRDefault="00370FB0"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58</w:t>
      </w:r>
      <w:r w:rsidR="00F643F0">
        <w:rPr>
          <w:noProof/>
        </w:rPr>
        <w:fldChar w:fldCharType="end"/>
      </w:r>
      <w:r>
        <w:t>: SSH</w:t>
      </w:r>
    </w:p>
    <w:p w14:paraId="3C7978BD" w14:textId="77777777" w:rsidR="00D16A43" w:rsidRDefault="00D16A43" w:rsidP="004A7268"/>
    <w:p w14:paraId="2FF10578" w14:textId="0C7C7727" w:rsidR="006C6244" w:rsidRDefault="002E332B" w:rsidP="004A7268">
      <w:r>
        <w:t>If a public key is required to ssh into PC4</w:t>
      </w:r>
      <w:r w:rsidR="00553C8A">
        <w:t>, it was inferred that some host within</w:t>
      </w:r>
      <w:r>
        <w:t xml:space="preserve"> the </w:t>
      </w:r>
      <w:r w:rsidRPr="002E332B">
        <w:t>ACME Inc</w:t>
      </w:r>
      <w:r>
        <w:t xml:space="preserve"> network </w:t>
      </w:r>
      <w:r w:rsidR="009743D1">
        <w:t>would</w:t>
      </w:r>
      <w:r>
        <w:t xml:space="preserve"> possess this public key.</w:t>
      </w:r>
      <w:r w:rsidR="00AE16CC">
        <w:t xml:space="preserve"> </w:t>
      </w:r>
    </w:p>
    <w:p w14:paraId="78C05ABF" w14:textId="77777777" w:rsidR="009743D1" w:rsidRDefault="009743D1" w:rsidP="004A7268"/>
    <w:p w14:paraId="1BAB9E54" w14:textId="77777777" w:rsidR="009743D1" w:rsidRDefault="009743D1" w:rsidP="004A7268"/>
    <w:p w14:paraId="08465F47" w14:textId="77777777" w:rsidR="009743D1" w:rsidRDefault="009743D1" w:rsidP="004A7268"/>
    <w:p w14:paraId="40381FB6" w14:textId="77777777" w:rsidR="009743D1" w:rsidRDefault="009743D1" w:rsidP="004A7268"/>
    <w:p w14:paraId="45702F83" w14:textId="77777777" w:rsidR="009743D1" w:rsidRPr="00624F4B" w:rsidRDefault="009743D1" w:rsidP="009743D1">
      <w:r>
        <w:lastRenderedPageBreak/>
        <w:t xml:space="preserve">Using NFS,  </w:t>
      </w:r>
    </w:p>
    <w:p w14:paraId="7BDB9B77" w14:textId="77777777" w:rsidR="009743D1" w:rsidRDefault="009743D1" w:rsidP="009743D1">
      <w:r w:rsidRPr="00203F23">
        <w:t>To identify and interact with the share, the following steps were executed</w:t>
      </w:r>
      <w:r>
        <w:t xml:space="preserve">; the complete commands used are illustrated in </w:t>
      </w:r>
      <w:r>
        <w:fldChar w:fldCharType="begin"/>
      </w:r>
      <w:r>
        <w:instrText xml:space="preserve"> REF _Ref185284685 \h </w:instrText>
      </w:r>
      <w:r>
        <w:fldChar w:fldCharType="separate"/>
      </w:r>
      <w:r>
        <w:t xml:space="preserve">Figure </w:t>
      </w:r>
      <w:r>
        <w:rPr>
          <w:noProof/>
        </w:rPr>
        <w:t>6</w:t>
      </w:r>
      <w:r>
        <w:fldChar w:fldCharType="end"/>
      </w:r>
      <w:r w:rsidRPr="00203F23">
        <w:t>:</w:t>
      </w:r>
    </w:p>
    <w:p w14:paraId="32E80D22" w14:textId="77777777" w:rsidR="009743D1" w:rsidRDefault="009743D1" w:rsidP="009743D1">
      <w:pPr>
        <w:pStyle w:val="ListParagraph"/>
        <w:numPr>
          <w:ilvl w:val="0"/>
          <w:numId w:val="18"/>
        </w:numPr>
        <w:pBdr>
          <w:left w:val="single" w:sz="4" w:space="4" w:color="auto"/>
        </w:pBdr>
      </w:pPr>
      <w:r w:rsidRPr="00612254">
        <w:t xml:space="preserve">The </w:t>
      </w:r>
      <w:r w:rsidRPr="0049628E">
        <w:rPr>
          <w:highlight w:val="darkGray"/>
        </w:rPr>
        <w:t>show mount</w:t>
      </w:r>
      <w:r w:rsidRPr="00612254">
        <w:t xml:space="preserve"> command was used to list directories from PC 1.</w:t>
      </w:r>
    </w:p>
    <w:p w14:paraId="5E805254" w14:textId="7D2E703D" w:rsidR="009743D1" w:rsidRDefault="009743D1" w:rsidP="004A7268">
      <w:pPr>
        <w:pStyle w:val="ListParagraph"/>
        <w:numPr>
          <w:ilvl w:val="0"/>
          <w:numId w:val="18"/>
        </w:numPr>
        <w:pBdr>
          <w:left w:val="single" w:sz="4" w:space="4" w:color="auto"/>
        </w:pBdr>
      </w:pPr>
      <w:r>
        <w:t>The /etc directory was found to be accessible and was mounted locally via the NFS protocol.</w:t>
      </w:r>
    </w:p>
    <w:p w14:paraId="48E9CD47" w14:textId="77777777" w:rsidR="009743D1" w:rsidRDefault="006C6244" w:rsidP="009743D1">
      <w:pPr>
        <w:keepNext/>
        <w:jc w:val="center"/>
      </w:pPr>
      <w:r>
        <w:rPr>
          <w:rFonts w:ascii="Arial" w:hAnsi="Arial" w:cs="Arial"/>
          <w:noProof/>
          <w:color w:val="000000"/>
          <w:bdr w:val="none" w:sz="0" w:space="0" w:color="auto" w:frame="1"/>
        </w:rPr>
        <w:drawing>
          <wp:inline distT="0" distB="0" distL="0" distR="0" wp14:anchorId="259C1419" wp14:editId="01BB301F">
            <wp:extent cx="5943600" cy="1127125"/>
            <wp:effectExtent l="0" t="0" r="0" b="0"/>
            <wp:docPr id="1711155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55167" name="Picture 1" descr="A screenshot of a computer&#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1127125"/>
                    </a:xfrm>
                    <a:prstGeom prst="rect">
                      <a:avLst/>
                    </a:prstGeom>
                    <a:noFill/>
                    <a:ln>
                      <a:noFill/>
                    </a:ln>
                  </pic:spPr>
                </pic:pic>
              </a:graphicData>
            </a:graphic>
          </wp:inline>
        </w:drawing>
      </w:r>
    </w:p>
    <w:p w14:paraId="54C0B154" w14:textId="5DB01F0D" w:rsidR="006C6244" w:rsidRDefault="009743D1"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59</w:t>
      </w:r>
      <w:r w:rsidR="00F643F0">
        <w:rPr>
          <w:noProof/>
        </w:rPr>
        <w:fldChar w:fldCharType="end"/>
      </w:r>
      <w:r>
        <w:t>: NFS share</w:t>
      </w:r>
    </w:p>
    <w:p w14:paraId="24F81789" w14:textId="77777777" w:rsidR="006C6244" w:rsidRDefault="006C6244" w:rsidP="004A7268"/>
    <w:p w14:paraId="4F9A7E95" w14:textId="2AE1D5F0" w:rsidR="00753AC0" w:rsidRDefault="00753AC0" w:rsidP="004A7268">
      <w:r>
        <w:t xml:space="preserve">Viewing the </w:t>
      </w:r>
      <w:r w:rsidR="00804CA8">
        <w:t>authorized</w:t>
      </w:r>
      <w:r>
        <w:t xml:space="preserve"> </w:t>
      </w:r>
      <w:proofErr w:type="gramStart"/>
      <w:r>
        <w:t>keys</w:t>
      </w:r>
      <w:proofErr w:type="gramEnd"/>
      <w:r>
        <w:t xml:space="preserve"> it was shown that xadmin</w:t>
      </w:r>
      <w:r w:rsidR="00415ECB">
        <w:t xml:space="preserve"> on some </w:t>
      </w:r>
      <w:r w:rsidR="00804CA8">
        <w:t>hosts</w:t>
      </w:r>
      <w:r w:rsidR="00415ECB">
        <w:t xml:space="preserve"> within the ACME network is </w:t>
      </w:r>
      <w:r w:rsidR="00804CA8">
        <w:t>authorized</w:t>
      </w:r>
      <w:r w:rsidR="00415ECB">
        <w:t xml:space="preserve"> to access </w:t>
      </w:r>
      <w:r w:rsidR="003F21A1">
        <w:t>192.168.0.130 (PC 4)</w:t>
      </w:r>
    </w:p>
    <w:p w14:paraId="6ED1820E" w14:textId="77777777" w:rsidR="009743D1" w:rsidRDefault="004E1A14" w:rsidP="009743D1">
      <w:pPr>
        <w:keepNext/>
        <w:jc w:val="center"/>
      </w:pPr>
      <w:r>
        <w:rPr>
          <w:noProof/>
        </w:rPr>
        <w:drawing>
          <wp:inline distT="0" distB="0" distL="0" distR="0" wp14:anchorId="51421BC6" wp14:editId="04AA6901">
            <wp:extent cx="5943600" cy="1041400"/>
            <wp:effectExtent l="0" t="0" r="0" b="6350"/>
            <wp:docPr id="135590714"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0714" name="Picture 4" descr="A screen shot of a computer&#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1041400"/>
                    </a:xfrm>
                    <a:prstGeom prst="rect">
                      <a:avLst/>
                    </a:prstGeom>
                    <a:noFill/>
                    <a:ln>
                      <a:noFill/>
                    </a:ln>
                  </pic:spPr>
                </pic:pic>
              </a:graphicData>
            </a:graphic>
          </wp:inline>
        </w:drawing>
      </w:r>
    </w:p>
    <w:p w14:paraId="0BD07C24" w14:textId="4F961DB5" w:rsidR="006C6244" w:rsidRDefault="009743D1"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60</w:t>
      </w:r>
      <w:r w:rsidR="00F643F0">
        <w:rPr>
          <w:noProof/>
        </w:rPr>
        <w:fldChar w:fldCharType="end"/>
      </w:r>
      <w:r>
        <w:t>: ssh key</w:t>
      </w:r>
    </w:p>
    <w:p w14:paraId="65763772" w14:textId="18198CCA" w:rsidR="00906D75" w:rsidRDefault="00AE16CC" w:rsidP="004A7268">
      <w:r>
        <w:t xml:space="preserve">After trial </w:t>
      </w:r>
      <w:r w:rsidR="00553C8A">
        <w:t>and error, it was discovered that PC 2 possessed</w:t>
      </w:r>
      <w:r>
        <w:t xml:space="preserve"> the appropriate key to gain access to 192.168.0.130</w:t>
      </w:r>
      <w:r w:rsidR="005506CF">
        <w:t>,</w:t>
      </w:r>
      <w:r w:rsidR="00906D75">
        <w:t xml:space="preserve"> as illustrated in </w:t>
      </w:r>
    </w:p>
    <w:p w14:paraId="5B9297C0" w14:textId="77777777" w:rsidR="00906D75" w:rsidRDefault="00906D75" w:rsidP="00906D75">
      <w:pPr>
        <w:keepNext/>
      </w:pPr>
      <w:r w:rsidRPr="00906D75">
        <w:rPr>
          <w:noProof/>
        </w:rPr>
        <w:lastRenderedPageBreak/>
        <w:drawing>
          <wp:inline distT="0" distB="0" distL="0" distR="0" wp14:anchorId="78B3D2F7" wp14:editId="0AC4E49E">
            <wp:extent cx="5943600" cy="3803650"/>
            <wp:effectExtent l="0" t="0" r="0" b="6350"/>
            <wp:docPr id="43216718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67183" name="Picture 1" descr="A computer screen shot of a program&#10;&#10;Description automatically generated"/>
                    <pic:cNvPicPr/>
                  </pic:nvPicPr>
                  <pic:blipFill>
                    <a:blip r:embed="rId74"/>
                    <a:stretch>
                      <a:fillRect/>
                    </a:stretch>
                  </pic:blipFill>
                  <pic:spPr>
                    <a:xfrm>
                      <a:off x="0" y="0"/>
                      <a:ext cx="5943600" cy="3803650"/>
                    </a:xfrm>
                    <a:prstGeom prst="rect">
                      <a:avLst/>
                    </a:prstGeom>
                  </pic:spPr>
                </pic:pic>
              </a:graphicData>
            </a:graphic>
          </wp:inline>
        </w:drawing>
      </w:r>
    </w:p>
    <w:p w14:paraId="289EB351" w14:textId="4428CD74" w:rsidR="00906D75" w:rsidRDefault="00906D75" w:rsidP="005856C3">
      <w:pPr>
        <w:pStyle w:val="Caption"/>
      </w:pPr>
      <w:bookmarkStart w:id="95" w:name="_Ref185519815"/>
      <w:r>
        <w:t xml:space="preserve">Figure </w:t>
      </w:r>
      <w:r w:rsidR="00F643F0">
        <w:fldChar w:fldCharType="begin"/>
      </w:r>
      <w:r w:rsidR="00F643F0">
        <w:instrText xml:space="preserve"> SEQ Figure \* ARABIC </w:instrText>
      </w:r>
      <w:r w:rsidR="00F643F0">
        <w:fldChar w:fldCharType="separate"/>
      </w:r>
      <w:r w:rsidR="00F643F0">
        <w:rPr>
          <w:noProof/>
        </w:rPr>
        <w:t>61</w:t>
      </w:r>
      <w:r w:rsidR="00F643F0">
        <w:rPr>
          <w:noProof/>
        </w:rPr>
        <w:fldChar w:fldCharType="end"/>
      </w:r>
      <w:bookmarkEnd w:id="95"/>
      <w:r>
        <w:t>: PC2 -&gt; PC4</w:t>
      </w:r>
    </w:p>
    <w:p w14:paraId="0FBCD167" w14:textId="77777777" w:rsidR="003A32C4" w:rsidRDefault="003A32C4" w:rsidP="004A7268"/>
    <w:p w14:paraId="76AABC13" w14:textId="73EB1C64" w:rsidR="005B1003" w:rsidRPr="009A760D" w:rsidRDefault="007A7363" w:rsidP="005B1003">
      <w:pPr>
        <w:pStyle w:val="Heading3"/>
      </w:pPr>
      <w:r>
        <w:t xml:space="preserve"> </w:t>
      </w:r>
      <w:bookmarkStart w:id="96" w:name="_Toc185981744"/>
      <w:r w:rsidR="005B1003" w:rsidRPr="009A760D">
        <w:t>Key finding from Enumeration of PC 4 (192.168.0.130)</w:t>
      </w:r>
      <w:bookmarkEnd w:id="96"/>
    </w:p>
    <w:p w14:paraId="54B276D3" w14:textId="0EFE1B11" w:rsidR="003A32C4" w:rsidRDefault="003A32C4" w:rsidP="004A7268"/>
    <w:p w14:paraId="6084A3BC" w14:textId="179324D7" w:rsidR="003A32C4" w:rsidRPr="000D0A25" w:rsidRDefault="000D0A25" w:rsidP="000D0A25">
      <w:pPr>
        <w:pStyle w:val="ListParagraph"/>
        <w:numPr>
          <w:ilvl w:val="0"/>
          <w:numId w:val="23"/>
        </w:numPr>
        <w:pBdr>
          <w:left w:val="single" w:sz="4" w:space="4" w:color="auto"/>
        </w:pBdr>
        <w:rPr>
          <w:highlight w:val="red"/>
        </w:rPr>
      </w:pPr>
      <w:r w:rsidRPr="000D0A25">
        <w:rPr>
          <w:highlight w:val="red"/>
        </w:rPr>
        <w:t>The public key required for SSH access was discovered on PC 2 (192.168.0.34). This key was used to establish an SSH connection to PC 4 successfully.</w:t>
      </w:r>
    </w:p>
    <w:p w14:paraId="024E0D61" w14:textId="4D1E6C7A" w:rsidR="000D0A25" w:rsidRPr="000D0A25" w:rsidRDefault="000D0A25" w:rsidP="000D0A25">
      <w:pPr>
        <w:pStyle w:val="ListParagraph"/>
        <w:numPr>
          <w:ilvl w:val="0"/>
          <w:numId w:val="23"/>
        </w:numPr>
        <w:pBdr>
          <w:left w:val="single" w:sz="4" w:space="4" w:color="auto"/>
        </w:pBdr>
        <w:rPr>
          <w:highlight w:val="red"/>
        </w:rPr>
      </w:pPr>
      <w:r w:rsidRPr="000D0A25">
        <w:rPr>
          <w:highlight w:val="red"/>
        </w:rPr>
        <w:t>PC 4 was identified as a Linux system running OpenSSH and NFS services.</w:t>
      </w:r>
    </w:p>
    <w:p w14:paraId="39A27AF1" w14:textId="77777777" w:rsidR="007C27BA" w:rsidRDefault="007C27BA" w:rsidP="004A7268"/>
    <w:p w14:paraId="397859F3" w14:textId="77777777" w:rsidR="00D31EBD" w:rsidRDefault="00D31EBD" w:rsidP="004A7268"/>
    <w:p w14:paraId="2890301F" w14:textId="77777777" w:rsidR="00D31EBD" w:rsidRDefault="00D31EBD" w:rsidP="004A7268"/>
    <w:p w14:paraId="2211967A" w14:textId="77777777" w:rsidR="00D31EBD" w:rsidRDefault="00D31EBD" w:rsidP="004A7268"/>
    <w:p w14:paraId="3906C18F" w14:textId="77777777" w:rsidR="00D31EBD" w:rsidRDefault="00D31EBD" w:rsidP="004A7268"/>
    <w:p w14:paraId="4FA2C32A" w14:textId="77777777" w:rsidR="00D31EBD" w:rsidRDefault="00D31EBD" w:rsidP="004A7268"/>
    <w:p w14:paraId="78C61FE9" w14:textId="77777777" w:rsidR="00D31EBD" w:rsidRDefault="00D31EBD" w:rsidP="004A7268"/>
    <w:p w14:paraId="4657D6E3" w14:textId="0E8FD8B7" w:rsidR="00D16A43" w:rsidRDefault="000F25EF" w:rsidP="004A7268">
      <w:pPr>
        <w:pStyle w:val="Heading2"/>
      </w:pPr>
      <w:bookmarkStart w:id="97" w:name="_Toc185981745"/>
      <w:r>
        <w:lastRenderedPageBreak/>
        <w:t>Point-to-Point Enumeration/Scan (</w:t>
      </w:r>
      <w:r w:rsidRPr="009B79DB">
        <w:t>192</w:t>
      </w:r>
      <w:r>
        <w:t>.168.0.232/30)</w:t>
      </w:r>
      <w:bookmarkEnd w:id="97"/>
      <w:r>
        <w:t xml:space="preserve"> </w:t>
      </w:r>
    </w:p>
    <w:p w14:paraId="755D74D7" w14:textId="45A39F88" w:rsidR="00D31EBD" w:rsidRDefault="00D31EBD" w:rsidP="00D31EBD">
      <w:r>
        <w:t xml:space="preserve">The </w:t>
      </w:r>
      <w:r w:rsidRPr="009B79DB">
        <w:t>192</w:t>
      </w:r>
      <w:r>
        <w:t xml:space="preserve">.168.0.232/30 point-to-point like was discovered using the information obtained from the enumeration of Router </w:t>
      </w:r>
      <w:r w:rsidR="00CA0FBF">
        <w:t>3</w:t>
      </w:r>
      <w:r>
        <w:t>.</w:t>
      </w:r>
    </w:p>
    <w:p w14:paraId="14A32AB1" w14:textId="59527BC5" w:rsidR="00A37250" w:rsidRDefault="00D31EBD" w:rsidP="00D31EBD">
      <w:r>
        <w:t>To map the 192.168.0.</w:t>
      </w:r>
      <w:r w:rsidR="003A7969">
        <w:t>232</w:t>
      </w:r>
      <w:r>
        <w:t>/30 subnet</w:t>
      </w:r>
      <w:r w:rsidR="002675E3">
        <w:t>, the following command, in,</w:t>
      </w:r>
      <w:r w:rsidR="00D238C6">
        <w:t xml:space="preserve"> was</w:t>
      </w:r>
      <w:r>
        <w:t xml:space="preserve"> </w:t>
      </w:r>
      <w:r w:rsidR="00D53B8D">
        <w:t>used</w:t>
      </w:r>
      <w:r w:rsidR="002675E3">
        <w:t xml:space="preserve"> in </w:t>
      </w:r>
      <w:r w:rsidR="002675E3">
        <w:fldChar w:fldCharType="begin"/>
      </w:r>
      <w:r w:rsidR="002675E3">
        <w:instrText xml:space="preserve"> REF _Ref185532978 \h </w:instrText>
      </w:r>
      <w:r w:rsidR="002675E3">
        <w:fldChar w:fldCharType="separate"/>
      </w:r>
      <w:r w:rsidR="002675E3">
        <w:t xml:space="preserve">Figure </w:t>
      </w:r>
      <w:r w:rsidR="002675E3">
        <w:rPr>
          <w:noProof/>
        </w:rPr>
        <w:t>62</w:t>
      </w:r>
      <w:r w:rsidR="002675E3">
        <w:fldChar w:fldCharType="end"/>
      </w:r>
      <w:r>
        <w:t>. This scan aimed to identify running hosts and services on the 192.168.0.</w:t>
      </w:r>
      <w:r w:rsidR="00D238C6">
        <w:t>232</w:t>
      </w:r>
      <w:r>
        <w:t>/30 network.</w:t>
      </w:r>
    </w:p>
    <w:p w14:paraId="1F8AF420" w14:textId="77777777" w:rsidR="00E678BA" w:rsidRDefault="00B15B55" w:rsidP="00E678BA">
      <w:pPr>
        <w:keepNext/>
        <w:jc w:val="center"/>
      </w:pPr>
      <w:r>
        <w:rPr>
          <w:rFonts w:ascii="Arial" w:hAnsi="Arial" w:cs="Arial"/>
          <w:noProof/>
          <w:color w:val="000000"/>
          <w:bdr w:val="none" w:sz="0" w:space="0" w:color="auto" w:frame="1"/>
        </w:rPr>
        <w:drawing>
          <wp:inline distT="0" distB="0" distL="0" distR="0" wp14:anchorId="0AB95928" wp14:editId="1CDDECF4">
            <wp:extent cx="5943600" cy="274955"/>
            <wp:effectExtent l="0" t="0" r="0" b="0"/>
            <wp:docPr id="1355950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274955"/>
                    </a:xfrm>
                    <a:prstGeom prst="rect">
                      <a:avLst/>
                    </a:prstGeom>
                    <a:noFill/>
                    <a:ln>
                      <a:noFill/>
                    </a:ln>
                  </pic:spPr>
                </pic:pic>
              </a:graphicData>
            </a:graphic>
          </wp:inline>
        </w:drawing>
      </w:r>
    </w:p>
    <w:p w14:paraId="7F94B2BC" w14:textId="0FBE6EE7" w:rsidR="00677CC8" w:rsidRDefault="00E678BA" w:rsidP="005856C3">
      <w:pPr>
        <w:pStyle w:val="Caption"/>
      </w:pPr>
      <w:bookmarkStart w:id="98" w:name="_Ref185532978"/>
      <w:r>
        <w:t xml:space="preserve">Figure </w:t>
      </w:r>
      <w:r w:rsidR="00F643F0">
        <w:fldChar w:fldCharType="begin"/>
      </w:r>
      <w:r w:rsidR="00F643F0">
        <w:instrText xml:space="preserve"> SEQ Figure \* ARABIC </w:instrText>
      </w:r>
      <w:r w:rsidR="00F643F0">
        <w:fldChar w:fldCharType="separate"/>
      </w:r>
      <w:r w:rsidR="00F643F0">
        <w:rPr>
          <w:noProof/>
        </w:rPr>
        <w:t>62</w:t>
      </w:r>
      <w:r w:rsidR="00F643F0">
        <w:rPr>
          <w:noProof/>
        </w:rPr>
        <w:fldChar w:fldCharType="end"/>
      </w:r>
      <w:bookmarkEnd w:id="98"/>
      <w:r>
        <w:t>: nmap</w:t>
      </w:r>
    </w:p>
    <w:p w14:paraId="30C6FE4F" w14:textId="0F6A0D5B" w:rsidR="002675E3" w:rsidRPr="002675E3" w:rsidRDefault="004B1A16" w:rsidP="002675E3">
      <w:r>
        <w:t xml:space="preserve">Grep was used to reveal active hosts on </w:t>
      </w:r>
      <w:r w:rsidR="00765DC8">
        <w:t>the</w:t>
      </w:r>
      <w:r>
        <w:t xml:space="preserve"> </w:t>
      </w:r>
      <w:r w:rsidRPr="009B79DB">
        <w:t>192</w:t>
      </w:r>
      <w:r>
        <w:t>.168.0.232/30 network</w:t>
      </w:r>
      <w:r w:rsidR="00742868">
        <w:t>, it only revealed one host which abnormal</w:t>
      </w:r>
      <w:r w:rsidR="00507838">
        <w:t>.</w:t>
      </w:r>
    </w:p>
    <w:p w14:paraId="27C01A29" w14:textId="77777777" w:rsidR="00E678BA" w:rsidRDefault="00AC47D5" w:rsidP="00E678BA">
      <w:pPr>
        <w:keepNext/>
        <w:jc w:val="center"/>
      </w:pPr>
      <w:r>
        <w:rPr>
          <w:rFonts w:ascii="Arial" w:hAnsi="Arial" w:cs="Arial"/>
          <w:noProof/>
          <w:color w:val="000000"/>
          <w:bdr w:val="none" w:sz="0" w:space="0" w:color="auto" w:frame="1"/>
        </w:rPr>
        <w:drawing>
          <wp:inline distT="0" distB="0" distL="0" distR="0" wp14:anchorId="703DA1AC" wp14:editId="2C3B6E79">
            <wp:extent cx="5943600" cy="287655"/>
            <wp:effectExtent l="0" t="0" r="0" b="0"/>
            <wp:docPr id="1109040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287655"/>
                    </a:xfrm>
                    <a:prstGeom prst="rect">
                      <a:avLst/>
                    </a:prstGeom>
                    <a:noFill/>
                    <a:ln>
                      <a:noFill/>
                    </a:ln>
                  </pic:spPr>
                </pic:pic>
              </a:graphicData>
            </a:graphic>
          </wp:inline>
        </w:drawing>
      </w:r>
    </w:p>
    <w:p w14:paraId="497C3EDC" w14:textId="327D25BC" w:rsidR="00F44EB9" w:rsidRDefault="00E678BA"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63</w:t>
      </w:r>
      <w:r w:rsidR="00F643F0">
        <w:rPr>
          <w:noProof/>
        </w:rPr>
        <w:fldChar w:fldCharType="end"/>
      </w:r>
      <w:r>
        <w:t>: grep</w:t>
      </w:r>
    </w:p>
    <w:p w14:paraId="71E2154C" w14:textId="17759689" w:rsidR="00F830BF" w:rsidRDefault="00765DC8" w:rsidP="004A7268">
      <w:r>
        <w:t xml:space="preserve">Another Nmap scan </w:t>
      </w:r>
      <w:r w:rsidR="00CA4C70">
        <w:t>was running, using the -Pn flag was used, to identify if any were filtered across</w:t>
      </w:r>
      <w:r>
        <w:t xml:space="preserve"> the 192.168.0.232/30 subnet</w:t>
      </w:r>
      <w:r w:rsidR="00CA4C70">
        <w:t xml:space="preserve"> as illustrated in </w:t>
      </w:r>
      <w:r w:rsidR="00CA4C70">
        <w:fldChar w:fldCharType="begin"/>
      </w:r>
      <w:r w:rsidR="00CA4C70">
        <w:instrText xml:space="preserve"> REF _Ref185533249 \h </w:instrText>
      </w:r>
      <w:r w:rsidR="00CA4C70">
        <w:fldChar w:fldCharType="separate"/>
      </w:r>
      <w:r w:rsidR="00CA4C70">
        <w:t xml:space="preserve">Figure </w:t>
      </w:r>
      <w:r w:rsidR="00CA4C70">
        <w:rPr>
          <w:noProof/>
        </w:rPr>
        <w:t>65</w:t>
      </w:r>
      <w:r w:rsidR="00CA4C70">
        <w:fldChar w:fldCharType="end"/>
      </w:r>
      <w:r>
        <w:t>.</w:t>
      </w:r>
    </w:p>
    <w:p w14:paraId="11297667" w14:textId="77777777" w:rsidR="00D05070" w:rsidRDefault="005F25FC" w:rsidP="00D05070">
      <w:pPr>
        <w:keepNext/>
        <w:jc w:val="center"/>
      </w:pPr>
      <w:r>
        <w:rPr>
          <w:rFonts w:ascii="Arial" w:hAnsi="Arial" w:cs="Arial"/>
          <w:noProof/>
          <w:color w:val="000000"/>
          <w:bdr w:val="none" w:sz="0" w:space="0" w:color="auto" w:frame="1"/>
        </w:rPr>
        <w:drawing>
          <wp:inline distT="0" distB="0" distL="0" distR="0" wp14:anchorId="785312F6" wp14:editId="172A5A77">
            <wp:extent cx="5943600" cy="3161030"/>
            <wp:effectExtent l="0" t="0" r="0" b="1270"/>
            <wp:docPr id="37287137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71372" name="Picture 9" descr="A screenshot of a computer&#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3161030"/>
                    </a:xfrm>
                    <a:prstGeom prst="rect">
                      <a:avLst/>
                    </a:prstGeom>
                    <a:noFill/>
                    <a:ln>
                      <a:noFill/>
                    </a:ln>
                  </pic:spPr>
                </pic:pic>
              </a:graphicData>
            </a:graphic>
          </wp:inline>
        </w:drawing>
      </w:r>
    </w:p>
    <w:p w14:paraId="03A48049" w14:textId="4527BEC4" w:rsidR="00541DC6" w:rsidRDefault="00D05070" w:rsidP="005856C3">
      <w:pPr>
        <w:pStyle w:val="Caption"/>
      </w:pPr>
      <w:bookmarkStart w:id="99" w:name="_Ref185533249"/>
      <w:r>
        <w:t xml:space="preserve">Figure </w:t>
      </w:r>
      <w:r w:rsidR="00F643F0">
        <w:fldChar w:fldCharType="begin"/>
      </w:r>
      <w:r w:rsidR="00F643F0">
        <w:instrText xml:space="preserve"> SEQ Figure \* ARABIC </w:instrText>
      </w:r>
      <w:r w:rsidR="00F643F0">
        <w:fldChar w:fldCharType="separate"/>
      </w:r>
      <w:r w:rsidR="00F643F0">
        <w:rPr>
          <w:noProof/>
        </w:rPr>
        <w:t>64</w:t>
      </w:r>
      <w:r w:rsidR="00F643F0">
        <w:rPr>
          <w:noProof/>
        </w:rPr>
        <w:fldChar w:fldCharType="end"/>
      </w:r>
      <w:bookmarkEnd w:id="99"/>
      <w:r>
        <w:t>: filtered ports</w:t>
      </w:r>
    </w:p>
    <w:p w14:paraId="0993FC38" w14:textId="77777777" w:rsidR="00CA4C70" w:rsidRDefault="00CA4C70" w:rsidP="00CA4C70"/>
    <w:p w14:paraId="1AC17F58" w14:textId="77777777" w:rsidR="00CA4C70" w:rsidRDefault="00CA4C70" w:rsidP="00CA4C70"/>
    <w:p w14:paraId="6C2E6F52" w14:textId="77777777" w:rsidR="00CA4C70" w:rsidRPr="00CA4C70" w:rsidRDefault="00CA4C70" w:rsidP="00CA4C70"/>
    <w:p w14:paraId="61B4F105" w14:textId="26D7D8D9" w:rsidR="00CA4C70" w:rsidRDefault="00764393" w:rsidP="00CA4C70">
      <w:pPr>
        <w:pStyle w:val="Heading3"/>
      </w:pPr>
      <w:bookmarkStart w:id="100" w:name="_Toc185981746"/>
      <w:r>
        <w:lastRenderedPageBreak/>
        <w:t xml:space="preserve">Key findings from </w:t>
      </w:r>
      <w:r w:rsidR="004E6CAA">
        <w:t xml:space="preserve">enumeration of </w:t>
      </w:r>
      <w:r w:rsidRPr="00764393">
        <w:t>(192.168.0.232/30)</w:t>
      </w:r>
      <w:r w:rsidR="00BA3446">
        <w:t xml:space="preserve"> network</w:t>
      </w:r>
      <w:bookmarkEnd w:id="100"/>
    </w:p>
    <w:p w14:paraId="360DF29C" w14:textId="77777777" w:rsidR="00CA4C70" w:rsidRPr="00CA4C70" w:rsidRDefault="00CA4C70" w:rsidP="00CA4C70"/>
    <w:p w14:paraId="2A976FA9" w14:textId="35878179" w:rsidR="00687E5A" w:rsidRPr="00CC5BAF" w:rsidRDefault="00CA4C70" w:rsidP="00687E5A">
      <w:pPr>
        <w:pStyle w:val="ListParagraph"/>
        <w:keepNext/>
        <w:numPr>
          <w:ilvl w:val="0"/>
          <w:numId w:val="24"/>
        </w:numPr>
        <w:pBdr>
          <w:left w:val="single" w:sz="4" w:space="4" w:color="auto"/>
        </w:pBdr>
        <w:rPr>
          <w:highlight w:val="red"/>
        </w:rPr>
      </w:pPr>
      <w:r w:rsidRPr="00CC5BAF">
        <w:rPr>
          <w:highlight w:val="red"/>
        </w:rPr>
        <w:t>Host 192.168.0.233 was identified as a VyOS router with services running on ports 23, 80, and</w:t>
      </w:r>
      <w:r w:rsidR="00687E5A" w:rsidRPr="00CC5BAF">
        <w:rPr>
          <w:highlight w:val="red"/>
        </w:rPr>
        <w:t xml:space="preserve"> </w:t>
      </w:r>
      <w:r w:rsidRPr="00CC5BAF">
        <w:rPr>
          <w:highlight w:val="red"/>
        </w:rPr>
        <w:t>443</w:t>
      </w:r>
      <w:r w:rsidR="00687E5A" w:rsidRPr="00CC5BAF">
        <w:rPr>
          <w:highlight w:val="red"/>
        </w:rPr>
        <w:t xml:space="preserve"> as illustrated. </w:t>
      </w:r>
      <w:r w:rsidR="00687E5A" w:rsidRPr="00CC5BAF">
        <w:rPr>
          <w:noProof/>
          <w:highlight w:val="red"/>
        </w:rPr>
        <w:drawing>
          <wp:inline distT="0" distB="0" distL="0" distR="0" wp14:anchorId="11ED3170" wp14:editId="6DA8B331">
            <wp:extent cx="5943600" cy="1666240"/>
            <wp:effectExtent l="0" t="0" r="0" b="0"/>
            <wp:docPr id="207084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4144" name="Picture 1" descr="A screenshot of a computer&#10;&#10;Description automatically generated"/>
                    <pic:cNvPicPr/>
                  </pic:nvPicPr>
                  <pic:blipFill>
                    <a:blip r:embed="rId78"/>
                    <a:stretch>
                      <a:fillRect/>
                    </a:stretch>
                  </pic:blipFill>
                  <pic:spPr>
                    <a:xfrm>
                      <a:off x="0" y="0"/>
                      <a:ext cx="5943600" cy="1666240"/>
                    </a:xfrm>
                    <a:prstGeom prst="rect">
                      <a:avLst/>
                    </a:prstGeom>
                  </pic:spPr>
                </pic:pic>
              </a:graphicData>
            </a:graphic>
          </wp:inline>
        </w:drawing>
      </w:r>
    </w:p>
    <w:p w14:paraId="5F061DFC" w14:textId="4E0C6182" w:rsidR="00CA4C70" w:rsidRPr="00CC5BAF" w:rsidRDefault="00687E5A" w:rsidP="005856C3">
      <w:pPr>
        <w:pStyle w:val="Caption"/>
        <w:rPr>
          <w:highlight w:val="red"/>
        </w:rPr>
      </w:pPr>
      <w:r w:rsidRPr="00CC5BAF">
        <w:rPr>
          <w:highlight w:val="red"/>
        </w:rPr>
        <w:t xml:space="preserve">Figure </w:t>
      </w:r>
      <w:r w:rsidRPr="00CC5BAF">
        <w:rPr>
          <w:highlight w:val="red"/>
        </w:rPr>
        <w:fldChar w:fldCharType="begin"/>
      </w:r>
      <w:r w:rsidRPr="00CC5BAF">
        <w:rPr>
          <w:highlight w:val="red"/>
        </w:rPr>
        <w:instrText xml:space="preserve"> SEQ Figure \* ARABIC </w:instrText>
      </w:r>
      <w:r w:rsidRPr="00CC5BAF">
        <w:rPr>
          <w:highlight w:val="red"/>
        </w:rPr>
        <w:fldChar w:fldCharType="separate"/>
      </w:r>
      <w:r w:rsidR="00F643F0">
        <w:rPr>
          <w:noProof/>
          <w:highlight w:val="red"/>
        </w:rPr>
        <w:t>65</w:t>
      </w:r>
      <w:r w:rsidRPr="00CC5BAF">
        <w:rPr>
          <w:highlight w:val="red"/>
        </w:rPr>
        <w:fldChar w:fldCharType="end"/>
      </w:r>
      <w:r w:rsidRPr="00CC5BAF">
        <w:rPr>
          <w:highlight w:val="red"/>
        </w:rPr>
        <w:t>: vyos</w:t>
      </w:r>
    </w:p>
    <w:p w14:paraId="0335845E" w14:textId="3DE339CE" w:rsidR="00F35EE4" w:rsidRPr="00F35EE4" w:rsidRDefault="00CA4C70" w:rsidP="00F35EE4">
      <w:pPr>
        <w:pStyle w:val="ListParagraph"/>
        <w:numPr>
          <w:ilvl w:val="0"/>
          <w:numId w:val="24"/>
        </w:numPr>
        <w:pBdr>
          <w:left w:val="single" w:sz="4" w:space="4" w:color="auto"/>
        </w:pBdr>
        <w:rPr>
          <w:highlight w:val="red"/>
        </w:rPr>
      </w:pPr>
      <w:r w:rsidRPr="00CC5BAF">
        <w:rPr>
          <w:highlight w:val="red"/>
        </w:rPr>
        <w:t>The scan highlighted filtered ports</w:t>
      </w:r>
      <w:r w:rsidR="00687E5A" w:rsidRPr="00CC5BAF">
        <w:rPr>
          <w:highlight w:val="red"/>
        </w:rPr>
        <w:t xml:space="preserve"> </w:t>
      </w:r>
      <w:r w:rsidRPr="00CC5BAF">
        <w:rPr>
          <w:highlight w:val="red"/>
        </w:rPr>
        <w:t>for the rest of the subnet, suggesting restricted access.</w:t>
      </w:r>
    </w:p>
    <w:p w14:paraId="1AB426B3" w14:textId="03AEB0B3" w:rsidR="00F0139B" w:rsidRDefault="00F0139B" w:rsidP="00F0139B">
      <w:pPr>
        <w:pStyle w:val="Heading2"/>
      </w:pPr>
      <w:bookmarkStart w:id="101" w:name="_Toc185981747"/>
      <w:r w:rsidRPr="00647172">
        <w:t xml:space="preserve">Enumeration of </w:t>
      </w:r>
      <w:r w:rsidRPr="00621A70">
        <w:t>192.168.0.</w:t>
      </w:r>
      <w:r>
        <w:t>240</w:t>
      </w:r>
      <w:r w:rsidRPr="00621A70">
        <w:t>/</w:t>
      </w:r>
      <w:r>
        <w:t>30 Subnet</w:t>
      </w:r>
      <w:bookmarkEnd w:id="101"/>
    </w:p>
    <w:p w14:paraId="685FF103" w14:textId="62CA2482" w:rsidR="00CC5BAF" w:rsidRPr="00CC5BAF" w:rsidRDefault="00CC5BAF" w:rsidP="00CC5BAF">
      <w:r w:rsidRPr="00CC5BAF">
        <w:t xml:space="preserve">The 192.168.0.240/30 subnet was identified based on OSPF information discovered during the enumeration of the network. To map the 192.168.0.240/30 subnet, the Nmap command shown in </w:t>
      </w:r>
      <w:r>
        <w:fldChar w:fldCharType="begin"/>
      </w:r>
      <w:r>
        <w:instrText xml:space="preserve"> REF _Ref185533594 \h </w:instrText>
      </w:r>
      <w:r>
        <w:fldChar w:fldCharType="separate"/>
      </w:r>
      <w:r>
        <w:t xml:space="preserve">Figure </w:t>
      </w:r>
      <w:r>
        <w:rPr>
          <w:noProof/>
        </w:rPr>
        <w:t>67</w:t>
      </w:r>
      <w:r>
        <w:fldChar w:fldCharType="end"/>
      </w:r>
      <w:r>
        <w:t xml:space="preserve"> </w:t>
      </w:r>
      <w:r w:rsidRPr="00CC5BAF">
        <w:t>was used. This scan aimed to identify active hosts and services within the subnet.</w:t>
      </w:r>
    </w:p>
    <w:p w14:paraId="0E108B18" w14:textId="77777777" w:rsidR="00AE6896" w:rsidRDefault="00B4379F" w:rsidP="00AE6896">
      <w:pPr>
        <w:keepNext/>
        <w:jc w:val="center"/>
      </w:pPr>
      <w:r w:rsidRPr="00B4379F">
        <w:rPr>
          <w:noProof/>
        </w:rPr>
        <w:drawing>
          <wp:inline distT="0" distB="0" distL="0" distR="0" wp14:anchorId="4D9EC17D" wp14:editId="13F3B51C">
            <wp:extent cx="5943600" cy="308610"/>
            <wp:effectExtent l="0" t="0" r="0" b="0"/>
            <wp:docPr id="182718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89055" name=""/>
                    <pic:cNvPicPr/>
                  </pic:nvPicPr>
                  <pic:blipFill>
                    <a:blip r:embed="rId79"/>
                    <a:stretch>
                      <a:fillRect/>
                    </a:stretch>
                  </pic:blipFill>
                  <pic:spPr>
                    <a:xfrm>
                      <a:off x="0" y="0"/>
                      <a:ext cx="5943600" cy="308610"/>
                    </a:xfrm>
                    <a:prstGeom prst="rect">
                      <a:avLst/>
                    </a:prstGeom>
                  </pic:spPr>
                </pic:pic>
              </a:graphicData>
            </a:graphic>
          </wp:inline>
        </w:drawing>
      </w:r>
    </w:p>
    <w:p w14:paraId="2091AC6E" w14:textId="461E9D15" w:rsidR="00B4379F" w:rsidRDefault="00AE6896" w:rsidP="005856C3">
      <w:pPr>
        <w:pStyle w:val="Caption"/>
      </w:pPr>
      <w:bookmarkStart w:id="102" w:name="_Ref185533594"/>
      <w:r>
        <w:t xml:space="preserve">Figure </w:t>
      </w:r>
      <w:r w:rsidR="00F643F0">
        <w:fldChar w:fldCharType="begin"/>
      </w:r>
      <w:r w:rsidR="00F643F0">
        <w:instrText xml:space="preserve"> SEQ Figure \* ARABIC </w:instrText>
      </w:r>
      <w:r w:rsidR="00F643F0">
        <w:fldChar w:fldCharType="separate"/>
      </w:r>
      <w:r w:rsidR="00F643F0">
        <w:rPr>
          <w:noProof/>
        </w:rPr>
        <w:t>66</w:t>
      </w:r>
      <w:r w:rsidR="00F643F0">
        <w:rPr>
          <w:noProof/>
        </w:rPr>
        <w:fldChar w:fldCharType="end"/>
      </w:r>
      <w:bookmarkEnd w:id="102"/>
      <w:r>
        <w:t>: nmap command</w:t>
      </w:r>
    </w:p>
    <w:p w14:paraId="3FE7DE42" w14:textId="7EADFDB9" w:rsidR="002A10BE" w:rsidRPr="002A10BE" w:rsidRDefault="002A10BE" w:rsidP="002A10BE">
      <w:r w:rsidRPr="002A10BE">
        <w:t xml:space="preserve">A grep command was used to filter the results, identifying the active host within the subnet, as shown in </w:t>
      </w:r>
    </w:p>
    <w:p w14:paraId="60505DB3" w14:textId="77777777" w:rsidR="00AE6896" w:rsidRDefault="00B4379F" w:rsidP="00AE6896">
      <w:pPr>
        <w:keepNext/>
        <w:jc w:val="center"/>
      </w:pPr>
      <w:r>
        <w:rPr>
          <w:rFonts w:ascii="Arial" w:hAnsi="Arial" w:cs="Arial"/>
          <w:noProof/>
          <w:color w:val="000000"/>
          <w:bdr w:val="none" w:sz="0" w:space="0" w:color="auto" w:frame="1"/>
        </w:rPr>
        <w:drawing>
          <wp:inline distT="0" distB="0" distL="0" distR="0" wp14:anchorId="22136205" wp14:editId="15D0772F">
            <wp:extent cx="5943600" cy="262890"/>
            <wp:effectExtent l="0" t="0" r="0" b="3810"/>
            <wp:docPr id="1501002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262890"/>
                    </a:xfrm>
                    <a:prstGeom prst="rect">
                      <a:avLst/>
                    </a:prstGeom>
                    <a:noFill/>
                    <a:ln>
                      <a:noFill/>
                    </a:ln>
                  </pic:spPr>
                </pic:pic>
              </a:graphicData>
            </a:graphic>
          </wp:inline>
        </w:drawing>
      </w:r>
    </w:p>
    <w:p w14:paraId="6DA2EAB9" w14:textId="100CFA43" w:rsidR="005D2D36" w:rsidRDefault="00AE6896"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67</w:t>
      </w:r>
      <w:r w:rsidR="00F643F0">
        <w:rPr>
          <w:noProof/>
        </w:rPr>
        <w:fldChar w:fldCharType="end"/>
      </w:r>
      <w:r>
        <w:t>: grep</w:t>
      </w:r>
    </w:p>
    <w:p w14:paraId="7212E18B" w14:textId="77777777" w:rsidR="005D2D36" w:rsidRDefault="005D2D36" w:rsidP="00E42E7A"/>
    <w:p w14:paraId="5B01BB66" w14:textId="28F34FBB" w:rsidR="005D2D36" w:rsidRDefault="00BE38B3" w:rsidP="00E42E7A">
      <w:r w:rsidRPr="00BE38B3">
        <w:t>Key Findings from Network Scan (192.168.0.240/30</w:t>
      </w:r>
      <w:r w:rsidR="00E62D0F">
        <w:t>)</w:t>
      </w:r>
      <w:r>
        <w:t>:</w:t>
      </w:r>
    </w:p>
    <w:p w14:paraId="1038484F" w14:textId="77777777" w:rsidR="00BE38B3" w:rsidRDefault="00BE38B3" w:rsidP="00E42E7A"/>
    <w:p w14:paraId="688E2EFD" w14:textId="381C319E" w:rsidR="006611F6" w:rsidRPr="003047C2" w:rsidRDefault="006611F6" w:rsidP="003047C2">
      <w:pPr>
        <w:pStyle w:val="ListParagraph"/>
        <w:numPr>
          <w:ilvl w:val="0"/>
          <w:numId w:val="24"/>
        </w:numPr>
        <w:pBdr>
          <w:left w:val="single" w:sz="4" w:space="4" w:color="auto"/>
        </w:pBdr>
        <w:rPr>
          <w:highlight w:val="red"/>
        </w:rPr>
      </w:pPr>
      <w:r w:rsidRPr="003047C2">
        <w:rPr>
          <w:highlight w:val="red"/>
        </w:rPr>
        <w:t>Host 192.168.0.242</w:t>
      </w:r>
      <w:r w:rsidR="005F2DDC" w:rsidRPr="003047C2">
        <w:rPr>
          <w:highlight w:val="red"/>
        </w:rPr>
        <w:t xml:space="preserve"> is running OpenSSH 6.6.1p1 service on port 22, an Apache 2.4.10 web server on port 80 displaying a webpage titled "CMP314 - Never Going to Give You Up", and an RPCBind service on port 111</w:t>
      </w:r>
      <w:r w:rsidR="00E62D0F" w:rsidRPr="003047C2">
        <w:rPr>
          <w:highlight w:val="red"/>
        </w:rPr>
        <w:t xml:space="preserve"> this is the only active host</w:t>
      </w:r>
      <w:r w:rsidR="003F43F8" w:rsidRPr="003047C2">
        <w:rPr>
          <w:highlight w:val="red"/>
        </w:rPr>
        <w:t>.</w:t>
      </w:r>
    </w:p>
    <w:p w14:paraId="2769D60F" w14:textId="77777777" w:rsidR="00C6388C" w:rsidRDefault="00C6388C" w:rsidP="00E42E7A"/>
    <w:p w14:paraId="23EC26AF" w14:textId="77777777" w:rsidR="003047C2" w:rsidRDefault="003047C2" w:rsidP="00E42E7A"/>
    <w:p w14:paraId="6764BCF9" w14:textId="77777777" w:rsidR="00C6388C" w:rsidRDefault="00C6388C" w:rsidP="00E42E7A"/>
    <w:p w14:paraId="34425047" w14:textId="28E9C395" w:rsidR="00C6388C" w:rsidRDefault="00C6388C" w:rsidP="00C6388C">
      <w:pPr>
        <w:pStyle w:val="Heading2"/>
      </w:pPr>
      <w:bookmarkStart w:id="103" w:name="_Toc185981748"/>
      <w:r w:rsidRPr="00C8283F">
        <w:t>Web Server</w:t>
      </w:r>
      <w:r>
        <w:t xml:space="preserve"> 2 (192.168.0.242)</w:t>
      </w:r>
      <w:r w:rsidRPr="00C8283F">
        <w:t xml:space="preserve"> Enumeration and Vulnerability Scanning</w:t>
      </w:r>
      <w:bookmarkEnd w:id="103"/>
    </w:p>
    <w:p w14:paraId="6F0E920D" w14:textId="39E6A601" w:rsidR="00C6388C" w:rsidRDefault="00C6388C" w:rsidP="00C6388C">
      <w:pPr>
        <w:rPr>
          <w:highlight w:val="cyan"/>
        </w:rPr>
      </w:pPr>
      <w:r w:rsidRPr="003C2166">
        <w:rPr>
          <w:highlight w:val="cyan"/>
        </w:rPr>
        <w:t>The Nmap scan of the</w:t>
      </w:r>
      <w:r w:rsidR="003047C2">
        <w:rPr>
          <w:highlight w:val="cyan"/>
        </w:rPr>
        <w:t xml:space="preserve"> </w:t>
      </w:r>
      <w:r w:rsidR="003047C2" w:rsidRPr="00621A70">
        <w:t>192.168.0.</w:t>
      </w:r>
      <w:r w:rsidR="003047C2">
        <w:t>240/30</w:t>
      </w:r>
      <w:r w:rsidRPr="003C2166">
        <w:rPr>
          <w:highlight w:val="cyan"/>
        </w:rPr>
        <w:t xml:space="preserve"> subnet revealed host</w:t>
      </w:r>
      <w:r w:rsidR="003047C2">
        <w:t xml:space="preserve"> </w:t>
      </w:r>
      <w:r w:rsidR="00F36CDB">
        <w:t xml:space="preserve">192.168.0.242 </w:t>
      </w:r>
      <w:r w:rsidR="00F36CDB" w:rsidRPr="003C2166">
        <w:rPr>
          <w:highlight w:val="cyan"/>
        </w:rPr>
        <w:t>as</w:t>
      </w:r>
      <w:r w:rsidRPr="003C2166">
        <w:rPr>
          <w:highlight w:val="cyan"/>
        </w:rPr>
        <w:t xml:space="preserve"> active. The system was running a web server on port 80, and further enumeration was performed using DIRB and Nikto to identify accessible directories and web server vulnerabilities</w:t>
      </w:r>
      <w:r>
        <w:rPr>
          <w:highlight w:val="cyan"/>
        </w:rPr>
        <w:t>.</w:t>
      </w:r>
    </w:p>
    <w:p w14:paraId="06036622" w14:textId="77777777" w:rsidR="006B6A9B" w:rsidRDefault="00417CD8" w:rsidP="006B6A9B">
      <w:pPr>
        <w:keepNext/>
        <w:jc w:val="center"/>
      </w:pPr>
      <w:r>
        <w:rPr>
          <w:rFonts w:ascii="Arial" w:hAnsi="Arial" w:cs="Arial"/>
          <w:noProof/>
          <w:color w:val="000000"/>
          <w:bdr w:val="none" w:sz="0" w:space="0" w:color="auto" w:frame="1"/>
        </w:rPr>
        <w:drawing>
          <wp:inline distT="0" distB="0" distL="0" distR="0" wp14:anchorId="3D394A5C" wp14:editId="3FE24B61">
            <wp:extent cx="5943600" cy="1686560"/>
            <wp:effectExtent l="0" t="0" r="0" b="8890"/>
            <wp:docPr id="35754324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43241" name="Picture 3" descr="A screenshot of a computer&#10;&#10;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1686560"/>
                    </a:xfrm>
                    <a:prstGeom prst="rect">
                      <a:avLst/>
                    </a:prstGeom>
                    <a:noFill/>
                    <a:ln>
                      <a:noFill/>
                    </a:ln>
                  </pic:spPr>
                </pic:pic>
              </a:graphicData>
            </a:graphic>
          </wp:inline>
        </w:drawing>
      </w:r>
    </w:p>
    <w:p w14:paraId="1D05E9E5" w14:textId="1E9B2D6A" w:rsidR="00C6388C" w:rsidRDefault="006B6A9B" w:rsidP="005856C3">
      <w:pPr>
        <w:pStyle w:val="Caption"/>
        <w:rPr>
          <w:highlight w:val="cyan"/>
        </w:rPr>
      </w:pPr>
      <w:r>
        <w:t xml:space="preserve">Figure </w:t>
      </w:r>
      <w:r w:rsidR="00F643F0">
        <w:fldChar w:fldCharType="begin"/>
      </w:r>
      <w:r w:rsidR="00F643F0">
        <w:instrText xml:space="preserve"> SEQ Figure \* ARABIC </w:instrText>
      </w:r>
      <w:r w:rsidR="00F643F0">
        <w:fldChar w:fldCharType="separate"/>
      </w:r>
      <w:r w:rsidR="00F643F0">
        <w:rPr>
          <w:noProof/>
        </w:rPr>
        <w:t>68</w:t>
      </w:r>
      <w:r w:rsidR="00F643F0">
        <w:rPr>
          <w:noProof/>
        </w:rPr>
        <w:fldChar w:fldCharType="end"/>
      </w:r>
      <w:r>
        <w:t>: webpage</w:t>
      </w:r>
    </w:p>
    <w:p w14:paraId="3CF7AC8C" w14:textId="77777777" w:rsidR="00F36CDB" w:rsidRPr="00F36CDB" w:rsidRDefault="00F36CDB" w:rsidP="00C6388C">
      <w:pPr>
        <w:rPr>
          <w:highlight w:val="cyan"/>
        </w:rPr>
      </w:pPr>
    </w:p>
    <w:p w14:paraId="06EAC2B2" w14:textId="43E25746" w:rsidR="00C6388C" w:rsidRDefault="00C6388C" w:rsidP="00C6388C">
      <w:pPr>
        <w:pStyle w:val="Heading4"/>
      </w:pPr>
      <w:r w:rsidRPr="00273378">
        <w:t>DIRB</w:t>
      </w:r>
      <w:r>
        <w:t xml:space="preserve"> (Web server 2)</w:t>
      </w:r>
    </w:p>
    <w:p w14:paraId="773BEB98" w14:textId="77777777" w:rsidR="00C6388C" w:rsidRPr="00613F89" w:rsidRDefault="00C6388C" w:rsidP="00C6388C"/>
    <w:p w14:paraId="50CA2A9E" w14:textId="11515E9F" w:rsidR="00C6388C" w:rsidRPr="00742E13" w:rsidRDefault="00C6388C" w:rsidP="00C6388C">
      <w:r w:rsidRPr="003C2166">
        <w:rPr>
          <w:highlight w:val="cyan"/>
        </w:rPr>
        <w:t>The following DIRB command was used to identify accessible directories and files on the target host:</w:t>
      </w:r>
      <w:r>
        <w:t xml:space="preserve"> dirb http://</w:t>
      </w:r>
      <w:r w:rsidR="00071D9D">
        <w:t>192.168.0.242</w:t>
      </w:r>
      <w:r>
        <w:t>/ /usr/share/wordlists/dirb/big.txt refer to</w:t>
      </w:r>
      <w:r w:rsidR="007C7416">
        <w:t xml:space="preserve"> </w:t>
      </w:r>
      <w:r w:rsidR="007C7416">
        <w:fldChar w:fldCharType="begin"/>
      </w:r>
      <w:r w:rsidR="007C7416">
        <w:instrText xml:space="preserve"> REF _Ref185533932 \h </w:instrText>
      </w:r>
      <w:r w:rsidR="007C7416">
        <w:fldChar w:fldCharType="separate"/>
      </w:r>
      <w:r w:rsidR="007C7416">
        <w:t xml:space="preserve">Figure </w:t>
      </w:r>
      <w:r w:rsidR="007C7416">
        <w:rPr>
          <w:noProof/>
        </w:rPr>
        <w:t>69</w:t>
      </w:r>
      <w:r w:rsidR="007C7416">
        <w:fldChar w:fldCharType="end"/>
      </w:r>
      <w:r>
        <w:t xml:space="preserve"> &amp; see </w:t>
      </w:r>
      <w:hyperlink w:anchor="_Appendix_B_–" w:history="1">
        <w:r w:rsidRPr="00752A0E">
          <w:rPr>
            <w:rStyle w:val="Hyperlink"/>
          </w:rPr>
          <w:t>Appendix B</w:t>
        </w:r>
      </w:hyperlink>
      <w:r>
        <w:t xml:space="preserve"> for the full output</w:t>
      </w:r>
      <w:r w:rsidR="000226EE">
        <w:t>**</w:t>
      </w:r>
      <w:r>
        <w:t>.</w:t>
      </w:r>
    </w:p>
    <w:p w14:paraId="6BCB91F4" w14:textId="77777777" w:rsidR="00071D9D" w:rsidRDefault="00071D9D" w:rsidP="00071D9D">
      <w:pPr>
        <w:keepNext/>
        <w:jc w:val="center"/>
      </w:pPr>
      <w:r>
        <w:rPr>
          <w:rFonts w:ascii="Arial" w:hAnsi="Arial" w:cs="Arial"/>
          <w:noProof/>
          <w:color w:val="000000"/>
          <w:bdr w:val="none" w:sz="0" w:space="0" w:color="auto" w:frame="1"/>
        </w:rPr>
        <w:drawing>
          <wp:inline distT="0" distB="0" distL="0" distR="0" wp14:anchorId="11D3D89F" wp14:editId="3A31FEC7">
            <wp:extent cx="5943600" cy="1749425"/>
            <wp:effectExtent l="0" t="0" r="0" b="3175"/>
            <wp:docPr id="143588182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81828" name="Picture 4" descr="A screenshot of a computer&#10;&#10;Description automatically generated"/>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1749425"/>
                    </a:xfrm>
                    <a:prstGeom prst="rect">
                      <a:avLst/>
                    </a:prstGeom>
                    <a:noFill/>
                    <a:ln>
                      <a:noFill/>
                    </a:ln>
                  </pic:spPr>
                </pic:pic>
              </a:graphicData>
            </a:graphic>
          </wp:inline>
        </w:drawing>
      </w:r>
    </w:p>
    <w:p w14:paraId="76D1C7BC" w14:textId="4E62E88D" w:rsidR="00C6388C" w:rsidRDefault="00071D9D" w:rsidP="005856C3">
      <w:pPr>
        <w:pStyle w:val="Caption"/>
      </w:pPr>
      <w:bookmarkStart w:id="104" w:name="_Ref185533932"/>
      <w:r>
        <w:t xml:space="preserve">Figure </w:t>
      </w:r>
      <w:r w:rsidR="00F643F0">
        <w:fldChar w:fldCharType="begin"/>
      </w:r>
      <w:r w:rsidR="00F643F0">
        <w:instrText xml:space="preserve"> SEQ Figure \* ARABIC </w:instrText>
      </w:r>
      <w:r w:rsidR="00F643F0">
        <w:fldChar w:fldCharType="separate"/>
      </w:r>
      <w:r w:rsidR="00F643F0">
        <w:rPr>
          <w:noProof/>
        </w:rPr>
        <w:t>69</w:t>
      </w:r>
      <w:r w:rsidR="00F643F0">
        <w:rPr>
          <w:noProof/>
        </w:rPr>
        <w:fldChar w:fldCharType="end"/>
      </w:r>
      <w:bookmarkEnd w:id="104"/>
      <w:r>
        <w:t>: dirb</w:t>
      </w:r>
    </w:p>
    <w:p w14:paraId="3A20511B" w14:textId="369E7312" w:rsidR="00C6388C" w:rsidRDefault="00C6388C" w:rsidP="00C6388C">
      <w:pPr>
        <w:pStyle w:val="Heading4"/>
      </w:pPr>
      <w:r w:rsidRPr="002557A9">
        <w:t>Nikto</w:t>
      </w:r>
      <w:r>
        <w:t xml:space="preserve"> (Web server 2)</w:t>
      </w:r>
    </w:p>
    <w:p w14:paraId="04D44D7B" w14:textId="77777777" w:rsidR="00C6388C" w:rsidRDefault="00C6388C" w:rsidP="00C6388C"/>
    <w:p w14:paraId="5FAD24E6" w14:textId="669F8CEE" w:rsidR="00C6388C" w:rsidRDefault="00C6388C" w:rsidP="00C6388C">
      <w:pPr>
        <w:rPr>
          <w:lang w:val="en-GB"/>
        </w:rPr>
      </w:pPr>
      <w:r w:rsidRPr="00F36B31">
        <w:rPr>
          <w:lang w:val="en-GB"/>
        </w:rPr>
        <w:t xml:space="preserve">To </w:t>
      </w:r>
      <w:r>
        <w:rPr>
          <w:lang w:val="en-GB"/>
        </w:rPr>
        <w:t>analyse</w:t>
      </w:r>
      <w:r w:rsidRPr="00F36B31">
        <w:rPr>
          <w:lang w:val="en-GB"/>
        </w:rPr>
        <w:t xml:space="preserve"> the web server for vulnerabilities, Nikto was used with the following command:</w:t>
      </w:r>
      <w:r>
        <w:rPr>
          <w:lang w:val="en-GB"/>
        </w:rPr>
        <w:t xml:space="preserve"> </w:t>
      </w:r>
      <w:r w:rsidRPr="00F36B31">
        <w:rPr>
          <w:lang w:val="en-GB"/>
        </w:rPr>
        <w:t xml:space="preserve">nikto -h </w:t>
      </w:r>
      <w:r w:rsidRPr="000A7127">
        <w:rPr>
          <w:lang w:val="en-GB"/>
        </w:rPr>
        <w:t>http://</w:t>
      </w:r>
      <w:r w:rsidR="000A7127">
        <w:t>192.168.0.242</w:t>
      </w:r>
      <w:r>
        <w:rPr>
          <w:lang w:val="en-GB"/>
        </w:rPr>
        <w:t xml:space="preserve"> refer to </w:t>
      </w:r>
      <w:r w:rsidR="000A7127">
        <w:rPr>
          <w:lang w:val="en-GB"/>
        </w:rPr>
        <w:fldChar w:fldCharType="begin"/>
      </w:r>
      <w:r w:rsidR="000A7127">
        <w:rPr>
          <w:lang w:val="en-GB"/>
        </w:rPr>
        <w:instrText xml:space="preserve"> REF _Ref185533980 \h </w:instrText>
      </w:r>
      <w:r w:rsidR="000A7127">
        <w:rPr>
          <w:lang w:val="en-GB"/>
        </w:rPr>
      </w:r>
      <w:r w:rsidR="000A7127">
        <w:rPr>
          <w:lang w:val="en-GB"/>
        </w:rPr>
        <w:fldChar w:fldCharType="separate"/>
      </w:r>
      <w:r w:rsidR="000A7127">
        <w:t xml:space="preserve">Figure </w:t>
      </w:r>
      <w:r w:rsidR="000A7127">
        <w:rPr>
          <w:noProof/>
        </w:rPr>
        <w:t>70</w:t>
      </w:r>
      <w:r w:rsidR="000A7127">
        <w:rPr>
          <w:lang w:val="en-GB"/>
        </w:rPr>
        <w:fldChar w:fldCharType="end"/>
      </w:r>
      <w:r w:rsidR="000A7127">
        <w:rPr>
          <w:lang w:val="en-GB"/>
        </w:rPr>
        <w:t xml:space="preserve"> for output and command</w:t>
      </w:r>
    </w:p>
    <w:p w14:paraId="3C298CF3" w14:textId="77777777" w:rsidR="000A7127" w:rsidRDefault="000A7127" w:rsidP="000A7127">
      <w:pPr>
        <w:keepNext/>
      </w:pPr>
      <w:r>
        <w:rPr>
          <w:rFonts w:ascii="Arial" w:hAnsi="Arial" w:cs="Arial"/>
          <w:noProof/>
          <w:color w:val="000000"/>
          <w:bdr w:val="none" w:sz="0" w:space="0" w:color="auto" w:frame="1"/>
        </w:rPr>
        <w:lastRenderedPageBreak/>
        <w:drawing>
          <wp:inline distT="0" distB="0" distL="0" distR="0" wp14:anchorId="7E0C60EF" wp14:editId="11EE6F4A">
            <wp:extent cx="5943600" cy="1967865"/>
            <wp:effectExtent l="0" t="0" r="0" b="0"/>
            <wp:docPr id="200735291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52917" name="Picture 5" descr="A screenshot of a computer&#10;&#10;Description automatically generated"/>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1967865"/>
                    </a:xfrm>
                    <a:prstGeom prst="rect">
                      <a:avLst/>
                    </a:prstGeom>
                    <a:noFill/>
                    <a:ln>
                      <a:noFill/>
                    </a:ln>
                  </pic:spPr>
                </pic:pic>
              </a:graphicData>
            </a:graphic>
          </wp:inline>
        </w:drawing>
      </w:r>
    </w:p>
    <w:p w14:paraId="1FADE7B4" w14:textId="00BD4D50" w:rsidR="000A7127" w:rsidRPr="00ED40EB" w:rsidRDefault="000A7127" w:rsidP="005856C3">
      <w:pPr>
        <w:pStyle w:val="Caption"/>
        <w:rPr>
          <w:lang w:val="en-GB"/>
        </w:rPr>
      </w:pPr>
      <w:bookmarkStart w:id="105" w:name="_Ref185533980"/>
      <w:r>
        <w:t xml:space="preserve">Figure </w:t>
      </w:r>
      <w:r w:rsidR="00F643F0">
        <w:fldChar w:fldCharType="begin"/>
      </w:r>
      <w:r w:rsidR="00F643F0">
        <w:instrText xml:space="preserve"> SEQ Figure \* ARABIC </w:instrText>
      </w:r>
      <w:r w:rsidR="00F643F0">
        <w:fldChar w:fldCharType="separate"/>
      </w:r>
      <w:r w:rsidR="00F643F0">
        <w:rPr>
          <w:noProof/>
        </w:rPr>
        <w:t>70</w:t>
      </w:r>
      <w:r w:rsidR="00F643F0">
        <w:rPr>
          <w:noProof/>
        </w:rPr>
        <w:fldChar w:fldCharType="end"/>
      </w:r>
      <w:bookmarkEnd w:id="105"/>
      <w:r>
        <w:t>: Nikto</w:t>
      </w:r>
    </w:p>
    <w:p w14:paraId="6D5285C2" w14:textId="77777777" w:rsidR="00C6388C" w:rsidRDefault="00C6388C" w:rsidP="00C6388C"/>
    <w:p w14:paraId="62206CE3" w14:textId="5F2896A0" w:rsidR="005D2D36" w:rsidRDefault="006F04EE" w:rsidP="006F04EE">
      <w:pPr>
        <w:pStyle w:val="Heading3"/>
      </w:pPr>
      <w:bookmarkStart w:id="106" w:name="_Toc185981749"/>
      <w:r>
        <w:t xml:space="preserve">Key finding </w:t>
      </w:r>
      <w:r w:rsidRPr="00C8283F">
        <w:t>Web Server</w:t>
      </w:r>
      <w:r>
        <w:t xml:space="preserve"> 2 (192.168.0.242)</w:t>
      </w:r>
      <w:bookmarkEnd w:id="106"/>
      <w:r w:rsidRPr="00C8283F">
        <w:t xml:space="preserve"> </w:t>
      </w:r>
    </w:p>
    <w:p w14:paraId="0240919C" w14:textId="77777777" w:rsidR="005D2D36" w:rsidRDefault="005D2D36" w:rsidP="00E42E7A"/>
    <w:p w14:paraId="5E1102B0" w14:textId="77777777" w:rsidR="006F04EE" w:rsidRDefault="006F04EE" w:rsidP="00E42E7A"/>
    <w:p w14:paraId="21C6F6E0" w14:textId="77777777" w:rsidR="00F35EE4" w:rsidRPr="00F35EE4" w:rsidRDefault="00F35EE4" w:rsidP="00F35EE4">
      <w:pPr>
        <w:rPr>
          <w:highlight w:val="red"/>
        </w:rPr>
      </w:pPr>
      <w:r w:rsidRPr="00F35EE4">
        <w:rPr>
          <w:highlight w:val="red"/>
        </w:rPr>
        <w:t>The following key findings were identified during the enumeration and vulnerability scanning of Web Server 2 (192.168.0.242):</w:t>
      </w:r>
    </w:p>
    <w:p w14:paraId="68F9B6EE" w14:textId="77777777" w:rsidR="00F35EE4" w:rsidRPr="00F35EE4" w:rsidRDefault="00F35EE4" w:rsidP="00F35EE4">
      <w:pPr>
        <w:rPr>
          <w:highlight w:val="red"/>
        </w:rPr>
      </w:pPr>
      <w:r w:rsidRPr="00F35EE4">
        <w:rPr>
          <w:highlight w:val="red"/>
        </w:rPr>
        <w:t>Apache Server Vulnerabilities:</w:t>
      </w:r>
    </w:p>
    <w:p w14:paraId="4EEBB435" w14:textId="77777777" w:rsidR="00F35EE4" w:rsidRPr="00F35EE4" w:rsidRDefault="00F35EE4" w:rsidP="00F35EE4">
      <w:pPr>
        <w:rPr>
          <w:highlight w:val="red"/>
        </w:rPr>
      </w:pPr>
    </w:p>
    <w:p w14:paraId="436D36BC" w14:textId="77777777" w:rsidR="00F35EE4" w:rsidRPr="00F35EE4" w:rsidRDefault="00F35EE4" w:rsidP="00F35EE4">
      <w:pPr>
        <w:rPr>
          <w:highlight w:val="red"/>
        </w:rPr>
      </w:pPr>
      <w:r w:rsidRPr="00F35EE4">
        <w:rPr>
          <w:highlight w:val="red"/>
        </w:rPr>
        <w:t xml:space="preserve">    Outdated Apache version (2.4.10) with known security issues.</w:t>
      </w:r>
    </w:p>
    <w:p w14:paraId="4FD9B033" w14:textId="77777777" w:rsidR="00F35EE4" w:rsidRPr="00F35EE4" w:rsidRDefault="00F35EE4" w:rsidP="00F35EE4">
      <w:pPr>
        <w:rPr>
          <w:highlight w:val="red"/>
        </w:rPr>
      </w:pPr>
      <w:r w:rsidRPr="00F35EE4">
        <w:rPr>
          <w:highlight w:val="red"/>
        </w:rPr>
        <w:t xml:space="preserve">    Missing security headers: X-Frame-Options, X-XSS-Protection, and X-Content-Type-Options.</w:t>
      </w:r>
    </w:p>
    <w:p w14:paraId="6D496F90" w14:textId="77777777" w:rsidR="00F35EE4" w:rsidRPr="00F35EE4" w:rsidRDefault="00F35EE4" w:rsidP="00F35EE4">
      <w:pPr>
        <w:rPr>
          <w:highlight w:val="red"/>
        </w:rPr>
      </w:pPr>
      <w:r w:rsidRPr="00F35EE4">
        <w:rPr>
          <w:highlight w:val="red"/>
        </w:rPr>
        <w:t xml:space="preserve">    Potentially risky HTTP methods (e.g., TRACE) enabled.</w:t>
      </w:r>
    </w:p>
    <w:p w14:paraId="3549DBC1" w14:textId="77777777" w:rsidR="00F35EE4" w:rsidRPr="00F35EE4" w:rsidRDefault="00F35EE4" w:rsidP="00F35EE4">
      <w:pPr>
        <w:rPr>
          <w:highlight w:val="red"/>
        </w:rPr>
      </w:pPr>
    </w:p>
    <w:p w14:paraId="6D803914" w14:textId="77777777" w:rsidR="00F35EE4" w:rsidRPr="00F35EE4" w:rsidRDefault="00F35EE4" w:rsidP="00F35EE4">
      <w:pPr>
        <w:rPr>
          <w:highlight w:val="red"/>
        </w:rPr>
      </w:pPr>
      <w:r w:rsidRPr="00F35EE4">
        <w:rPr>
          <w:highlight w:val="red"/>
        </w:rPr>
        <w:t>Identified Directories and Files:</w:t>
      </w:r>
    </w:p>
    <w:p w14:paraId="6B1A966B" w14:textId="77777777" w:rsidR="00F35EE4" w:rsidRPr="00F35EE4" w:rsidRDefault="00F35EE4" w:rsidP="00F35EE4">
      <w:pPr>
        <w:rPr>
          <w:highlight w:val="red"/>
        </w:rPr>
      </w:pPr>
    </w:p>
    <w:p w14:paraId="76098546" w14:textId="77777777" w:rsidR="00F35EE4" w:rsidRPr="00F35EE4" w:rsidRDefault="00F35EE4" w:rsidP="00F35EE4">
      <w:pPr>
        <w:rPr>
          <w:highlight w:val="red"/>
        </w:rPr>
      </w:pPr>
      <w:r w:rsidRPr="00F35EE4">
        <w:rPr>
          <w:highlight w:val="red"/>
        </w:rPr>
        <w:t xml:space="preserve">    Directories identified during DIRB scan:</w:t>
      </w:r>
    </w:p>
    <w:p w14:paraId="664AB8C0" w14:textId="77777777" w:rsidR="00F35EE4" w:rsidRPr="00F35EE4" w:rsidRDefault="00F35EE4" w:rsidP="00F35EE4">
      <w:pPr>
        <w:rPr>
          <w:highlight w:val="red"/>
        </w:rPr>
      </w:pPr>
      <w:r w:rsidRPr="00F35EE4">
        <w:rPr>
          <w:highlight w:val="red"/>
        </w:rPr>
        <w:t xml:space="preserve">        /</w:t>
      </w:r>
      <w:proofErr w:type="gramStart"/>
      <w:r w:rsidRPr="00F35EE4">
        <w:rPr>
          <w:highlight w:val="red"/>
        </w:rPr>
        <w:t>cgi</w:t>
      </w:r>
      <w:proofErr w:type="gramEnd"/>
      <w:r w:rsidRPr="00F35EE4">
        <w:rPr>
          <w:highlight w:val="red"/>
        </w:rPr>
        <w:t>-bin/ - commonly used for executable scripts.</w:t>
      </w:r>
    </w:p>
    <w:p w14:paraId="5B9E945C" w14:textId="77777777" w:rsidR="00F35EE4" w:rsidRPr="00F35EE4" w:rsidRDefault="00F35EE4" w:rsidP="00F35EE4">
      <w:pPr>
        <w:rPr>
          <w:highlight w:val="red"/>
        </w:rPr>
      </w:pPr>
      <w:r w:rsidRPr="00F35EE4">
        <w:rPr>
          <w:highlight w:val="red"/>
        </w:rPr>
        <w:t xml:space="preserve">        /css/ - likely containing cascading style sheets.</w:t>
      </w:r>
    </w:p>
    <w:p w14:paraId="6DAE7BDD" w14:textId="77777777" w:rsidR="00F35EE4" w:rsidRPr="00F35EE4" w:rsidRDefault="00F35EE4" w:rsidP="00F35EE4">
      <w:pPr>
        <w:rPr>
          <w:highlight w:val="red"/>
        </w:rPr>
      </w:pPr>
      <w:r w:rsidRPr="00F35EE4">
        <w:rPr>
          <w:highlight w:val="red"/>
        </w:rPr>
        <w:t xml:space="preserve">        /js/ - used for JavaScript files.</w:t>
      </w:r>
    </w:p>
    <w:p w14:paraId="59D2C372" w14:textId="77777777" w:rsidR="00F35EE4" w:rsidRPr="00F35EE4" w:rsidRDefault="00F35EE4" w:rsidP="00F35EE4">
      <w:pPr>
        <w:rPr>
          <w:highlight w:val="red"/>
        </w:rPr>
      </w:pPr>
      <w:r w:rsidRPr="00F35EE4">
        <w:rPr>
          <w:highlight w:val="red"/>
        </w:rPr>
        <w:t xml:space="preserve">    Accessible directories indicate a lack of proper access control mechanisms.</w:t>
      </w:r>
    </w:p>
    <w:p w14:paraId="05A0D77E" w14:textId="77777777" w:rsidR="00F35EE4" w:rsidRPr="00F35EE4" w:rsidRDefault="00F35EE4" w:rsidP="00F35EE4">
      <w:pPr>
        <w:rPr>
          <w:highlight w:val="red"/>
        </w:rPr>
      </w:pPr>
    </w:p>
    <w:p w14:paraId="06779F8B" w14:textId="77777777" w:rsidR="00F35EE4" w:rsidRPr="00F35EE4" w:rsidRDefault="00F35EE4" w:rsidP="00F35EE4">
      <w:pPr>
        <w:rPr>
          <w:highlight w:val="red"/>
        </w:rPr>
      </w:pPr>
      <w:r w:rsidRPr="00F35EE4">
        <w:rPr>
          <w:highlight w:val="red"/>
        </w:rPr>
        <w:t>Web Server Vulnerability Analysis:</w:t>
      </w:r>
    </w:p>
    <w:p w14:paraId="363055C3" w14:textId="77777777" w:rsidR="00F35EE4" w:rsidRPr="00F35EE4" w:rsidRDefault="00F35EE4" w:rsidP="00F35EE4">
      <w:pPr>
        <w:rPr>
          <w:highlight w:val="red"/>
        </w:rPr>
      </w:pPr>
    </w:p>
    <w:p w14:paraId="7756F181" w14:textId="77777777" w:rsidR="00F35EE4" w:rsidRPr="00F35EE4" w:rsidRDefault="00F35EE4" w:rsidP="00F35EE4">
      <w:pPr>
        <w:rPr>
          <w:highlight w:val="red"/>
        </w:rPr>
      </w:pPr>
      <w:r w:rsidRPr="00F35EE4">
        <w:rPr>
          <w:highlight w:val="red"/>
        </w:rPr>
        <w:t xml:space="preserve">    Shellshock Vulnerability (CVE-2014-6271):</w:t>
      </w:r>
    </w:p>
    <w:p w14:paraId="5D7BCFA2" w14:textId="77777777" w:rsidR="00F35EE4" w:rsidRPr="00F35EE4" w:rsidRDefault="00F35EE4" w:rsidP="00F35EE4">
      <w:pPr>
        <w:rPr>
          <w:highlight w:val="red"/>
        </w:rPr>
      </w:pPr>
      <w:r w:rsidRPr="00F35EE4">
        <w:rPr>
          <w:highlight w:val="red"/>
        </w:rPr>
        <w:t xml:space="preserve">        The server is vulnerable to remote code execution via this critical vulnerability.</w:t>
      </w:r>
    </w:p>
    <w:p w14:paraId="71D957BC" w14:textId="77777777" w:rsidR="00F35EE4" w:rsidRPr="00F35EE4" w:rsidRDefault="00F35EE4" w:rsidP="00F35EE4">
      <w:pPr>
        <w:rPr>
          <w:highlight w:val="red"/>
        </w:rPr>
      </w:pPr>
      <w:r w:rsidRPr="00F35EE4">
        <w:rPr>
          <w:highlight w:val="red"/>
        </w:rPr>
        <w:t xml:space="preserve">    Web server displayed sensitive system information such as uptime, kernel version, and bash details, leading to potential information disclosure.</w:t>
      </w:r>
    </w:p>
    <w:p w14:paraId="3A07B7FD" w14:textId="77777777" w:rsidR="00F35EE4" w:rsidRPr="00F35EE4" w:rsidRDefault="00F35EE4" w:rsidP="00F35EE4">
      <w:pPr>
        <w:rPr>
          <w:highlight w:val="red"/>
        </w:rPr>
      </w:pPr>
    </w:p>
    <w:p w14:paraId="346F970D" w14:textId="552A45F1" w:rsidR="006F04EE" w:rsidRDefault="00F35EE4" w:rsidP="00F35EE4">
      <w:r w:rsidRPr="00F35EE4">
        <w:rPr>
          <w:highlight w:val="red"/>
        </w:rPr>
        <w:t>This information will be used to evaluate and exploit the security weaknesses identified; for now, the network and its assets continue to be mapped and enumerated.</w:t>
      </w:r>
    </w:p>
    <w:p w14:paraId="7346050F" w14:textId="77777777" w:rsidR="005D2D36" w:rsidRDefault="005D2D36" w:rsidP="00E42E7A"/>
    <w:p w14:paraId="2B0F6E46" w14:textId="18DD5F57" w:rsidR="004E458C" w:rsidRDefault="004E458C" w:rsidP="004E458C">
      <w:pPr>
        <w:pStyle w:val="Heading2"/>
      </w:pPr>
      <w:bookmarkStart w:id="107" w:name="_Toc185981750"/>
      <w:r w:rsidRPr="00647172">
        <w:t xml:space="preserve">Enumeration of </w:t>
      </w:r>
      <w:r w:rsidRPr="00621A70">
        <w:t>192.168.0.</w:t>
      </w:r>
      <w:r>
        <w:t>96</w:t>
      </w:r>
      <w:r w:rsidRPr="00621A70">
        <w:t>/</w:t>
      </w:r>
      <w:r>
        <w:t>27 Subnet</w:t>
      </w:r>
      <w:bookmarkEnd w:id="107"/>
    </w:p>
    <w:p w14:paraId="0A063D3D" w14:textId="6BB356BF" w:rsidR="004E458C" w:rsidRPr="00CC5BAF" w:rsidRDefault="004E458C" w:rsidP="004E458C">
      <w:r w:rsidRPr="00CC5BAF">
        <w:t xml:space="preserve">The </w:t>
      </w:r>
      <w:r w:rsidR="001918F5" w:rsidRPr="00621A70">
        <w:t>192.168.0.</w:t>
      </w:r>
      <w:r w:rsidR="001918F5">
        <w:t>96</w:t>
      </w:r>
      <w:r w:rsidR="001918F5" w:rsidRPr="00621A70">
        <w:t>/</w:t>
      </w:r>
      <w:r w:rsidR="001918F5">
        <w:t xml:space="preserve">27 </w:t>
      </w:r>
      <w:r w:rsidRPr="00CC5BAF">
        <w:t xml:space="preserve">subnet was identified based on OSPF information discovered during the enumeration of the network. To map the </w:t>
      </w:r>
      <w:r w:rsidR="00D340FE" w:rsidRPr="00621A70">
        <w:t>192.168.0.</w:t>
      </w:r>
      <w:r w:rsidR="00D340FE">
        <w:t>96</w:t>
      </w:r>
      <w:r w:rsidR="00D340FE" w:rsidRPr="00621A70">
        <w:t>/</w:t>
      </w:r>
      <w:r w:rsidR="00D340FE">
        <w:t xml:space="preserve">27 </w:t>
      </w:r>
      <w:r w:rsidRPr="00CC5BAF">
        <w:t xml:space="preserve">subnet, the Nmap command shown </w:t>
      </w:r>
      <w:r w:rsidR="001D7702" w:rsidRPr="00CC5BAF">
        <w:t xml:space="preserve">in </w:t>
      </w:r>
      <w:r w:rsidR="001D7702">
        <w:t>was</w:t>
      </w:r>
      <w:r w:rsidRPr="00CC5BAF">
        <w:t xml:space="preserve"> used. This scan aimed to identify active hosts and services within the subnet.</w:t>
      </w:r>
    </w:p>
    <w:p w14:paraId="2C67FD6A" w14:textId="2D9479CF" w:rsidR="004E458C" w:rsidRDefault="001D7702" w:rsidP="004E458C">
      <w:pPr>
        <w:keepNext/>
        <w:jc w:val="center"/>
      </w:pPr>
      <w:r w:rsidRPr="001D7702">
        <w:rPr>
          <w:noProof/>
        </w:rPr>
        <w:drawing>
          <wp:inline distT="0" distB="0" distL="0" distR="0" wp14:anchorId="3411D038" wp14:editId="66014608">
            <wp:extent cx="5943600" cy="312420"/>
            <wp:effectExtent l="0" t="0" r="0" b="0"/>
            <wp:docPr id="200545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56076" name=""/>
                    <pic:cNvPicPr/>
                  </pic:nvPicPr>
                  <pic:blipFill>
                    <a:blip r:embed="rId84"/>
                    <a:stretch>
                      <a:fillRect/>
                    </a:stretch>
                  </pic:blipFill>
                  <pic:spPr>
                    <a:xfrm>
                      <a:off x="0" y="0"/>
                      <a:ext cx="5943600" cy="312420"/>
                    </a:xfrm>
                    <a:prstGeom prst="rect">
                      <a:avLst/>
                    </a:prstGeom>
                  </pic:spPr>
                </pic:pic>
              </a:graphicData>
            </a:graphic>
          </wp:inline>
        </w:drawing>
      </w:r>
    </w:p>
    <w:p w14:paraId="2C71A473" w14:textId="498A4B6F" w:rsidR="004E458C" w:rsidRDefault="004E458C"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71</w:t>
      </w:r>
      <w:r w:rsidR="00F643F0">
        <w:rPr>
          <w:noProof/>
        </w:rPr>
        <w:fldChar w:fldCharType="end"/>
      </w:r>
      <w:r>
        <w:t>: nmap command</w:t>
      </w:r>
    </w:p>
    <w:p w14:paraId="1EBE9A8F" w14:textId="77777777" w:rsidR="004E458C" w:rsidRPr="002A10BE" w:rsidRDefault="004E458C" w:rsidP="004E458C">
      <w:r w:rsidRPr="002A10BE">
        <w:t xml:space="preserve">A grep command was used to filter the results, identifying the active host within the subnet, as shown in </w:t>
      </w:r>
    </w:p>
    <w:p w14:paraId="113C1E11" w14:textId="0EC747D5" w:rsidR="004E458C" w:rsidRDefault="00F62923" w:rsidP="004E458C">
      <w:pPr>
        <w:keepNext/>
        <w:jc w:val="center"/>
      </w:pPr>
      <w:r w:rsidRPr="00F62923">
        <w:rPr>
          <w:noProof/>
        </w:rPr>
        <w:drawing>
          <wp:inline distT="0" distB="0" distL="0" distR="0" wp14:anchorId="0E1B6DAE" wp14:editId="08B31CFC">
            <wp:extent cx="5943600" cy="260350"/>
            <wp:effectExtent l="0" t="0" r="0" b="6350"/>
            <wp:docPr id="45222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22899" name=""/>
                    <pic:cNvPicPr/>
                  </pic:nvPicPr>
                  <pic:blipFill>
                    <a:blip r:embed="rId85"/>
                    <a:stretch>
                      <a:fillRect/>
                    </a:stretch>
                  </pic:blipFill>
                  <pic:spPr>
                    <a:xfrm>
                      <a:off x="0" y="0"/>
                      <a:ext cx="5943600" cy="260350"/>
                    </a:xfrm>
                    <a:prstGeom prst="rect">
                      <a:avLst/>
                    </a:prstGeom>
                  </pic:spPr>
                </pic:pic>
              </a:graphicData>
            </a:graphic>
          </wp:inline>
        </w:drawing>
      </w:r>
    </w:p>
    <w:p w14:paraId="4A5A3BE8" w14:textId="70346DC7" w:rsidR="004E458C" w:rsidRDefault="004E458C"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72</w:t>
      </w:r>
      <w:r w:rsidR="00F643F0">
        <w:rPr>
          <w:noProof/>
        </w:rPr>
        <w:fldChar w:fldCharType="end"/>
      </w:r>
      <w:r>
        <w:t>: grep</w:t>
      </w:r>
    </w:p>
    <w:p w14:paraId="02B902EF" w14:textId="77777777" w:rsidR="004E458C" w:rsidRDefault="004E458C" w:rsidP="004E458C"/>
    <w:p w14:paraId="0EB24186" w14:textId="34F22B94" w:rsidR="004E458C" w:rsidRDefault="004E458C" w:rsidP="00974AE4">
      <w:pPr>
        <w:pStyle w:val="Heading3"/>
      </w:pPr>
      <w:bookmarkStart w:id="108" w:name="_Toc185981751"/>
      <w:r w:rsidRPr="00BE38B3">
        <w:t>Key Findings from Network Scan (192.168.0.</w:t>
      </w:r>
      <w:r w:rsidR="00014F76">
        <w:t>96</w:t>
      </w:r>
      <w:r w:rsidRPr="00BE38B3">
        <w:t>/</w:t>
      </w:r>
      <w:r w:rsidR="00014F76">
        <w:t>27</w:t>
      </w:r>
      <w:r>
        <w:t>):</w:t>
      </w:r>
      <w:bookmarkEnd w:id="108"/>
    </w:p>
    <w:p w14:paraId="67887C15" w14:textId="77777777" w:rsidR="004E458C" w:rsidRDefault="004E458C" w:rsidP="004E458C"/>
    <w:p w14:paraId="0D7D2BA7" w14:textId="08474232" w:rsidR="00F35EE4" w:rsidRDefault="00014F76" w:rsidP="00E33090">
      <w:pPr>
        <w:pStyle w:val="ListParagraph"/>
        <w:numPr>
          <w:ilvl w:val="0"/>
          <w:numId w:val="24"/>
        </w:numPr>
        <w:pBdr>
          <w:left w:val="single" w:sz="4" w:space="4" w:color="auto"/>
        </w:pBdr>
      </w:pPr>
      <w:r w:rsidRPr="00124158">
        <w:t>Host 192.168.0.</w:t>
      </w:r>
      <w:r w:rsidR="00974AE4">
        <w:t>97</w:t>
      </w:r>
      <w:r w:rsidRPr="00124158">
        <w:t xml:space="preserve"> </w:t>
      </w:r>
      <w:r>
        <w:t>runs</w:t>
      </w:r>
      <w:r w:rsidRPr="00124158">
        <w:t xml:space="preserve"> VyOS telnetd on port 23, a web server, lighttpd 1.4.28, on port 80, and SSL/HTTPS </w:t>
      </w:r>
      <w:r>
        <w:t xml:space="preserve">is </w:t>
      </w:r>
      <w:r w:rsidRPr="00124158">
        <w:t>detected on port 443. This host will now be referred to as Router 2</w:t>
      </w:r>
      <w:r>
        <w:t xml:space="preserve"> refer to</w:t>
      </w:r>
      <w:r w:rsidR="00201308">
        <w:t>.</w:t>
      </w:r>
    </w:p>
    <w:p w14:paraId="59DF5BA8" w14:textId="77777777" w:rsidR="00D00953" w:rsidRDefault="00D00953" w:rsidP="00D00953"/>
    <w:p w14:paraId="79FC8BD5" w14:textId="77777777" w:rsidR="00D00953" w:rsidRDefault="00D00953" w:rsidP="00D00953"/>
    <w:p w14:paraId="15301D04" w14:textId="77777777" w:rsidR="00D00953" w:rsidRDefault="00D00953" w:rsidP="00D00953"/>
    <w:p w14:paraId="3454736F" w14:textId="77777777" w:rsidR="00D00953" w:rsidRDefault="00D00953" w:rsidP="00D00953"/>
    <w:p w14:paraId="1104B854" w14:textId="77777777" w:rsidR="00D00953" w:rsidRDefault="00D00953" w:rsidP="00D00953"/>
    <w:p w14:paraId="0882D7D0" w14:textId="77777777" w:rsidR="00D00953" w:rsidRDefault="00D00953" w:rsidP="00D00953"/>
    <w:p w14:paraId="22F1554D" w14:textId="05A763E4" w:rsidR="00C672EC" w:rsidRDefault="001B4296" w:rsidP="00C672EC">
      <w:pPr>
        <w:pStyle w:val="Heading2"/>
      </w:pPr>
      <w:bookmarkStart w:id="109" w:name="_Toc185981752"/>
      <w:r>
        <w:lastRenderedPageBreak/>
        <w:t>Enumeration of VyOS Router 4 (192.168.0.97)</w:t>
      </w:r>
      <w:bookmarkEnd w:id="109"/>
    </w:p>
    <w:p w14:paraId="210CF7A4" w14:textId="61175F1A" w:rsidR="00D00953" w:rsidRDefault="00D00953" w:rsidP="00D00953">
      <w:r>
        <w:t>Following the 192.168.0.</w:t>
      </w:r>
      <w:r w:rsidR="00E64DBB">
        <w:t>96</w:t>
      </w:r>
      <w:r>
        <w:t>/</w:t>
      </w:r>
      <w:r w:rsidR="00E64DBB">
        <w:t>27</w:t>
      </w:r>
      <w:r>
        <w:t xml:space="preserve"> subnet scan, host </w:t>
      </w:r>
      <w:r w:rsidR="004402F6">
        <w:t>192.168.0.97</w:t>
      </w:r>
      <w:r>
        <w:rPr>
          <w:b/>
          <w:bCs/>
        </w:rPr>
        <w:t xml:space="preserve"> </w:t>
      </w:r>
      <w:r w:rsidRPr="00101EC9">
        <w:t>was identified</w:t>
      </w:r>
      <w:r>
        <w:t xml:space="preserve"> as a vyOS router. To enumerate this device, a Telnet connection was established using the following command: </w:t>
      </w:r>
      <w:r w:rsidRPr="00BB3F80">
        <w:rPr>
          <w:highlight w:val="darkGray"/>
        </w:rPr>
        <w:t>telnet 192.168.0.</w:t>
      </w:r>
      <w:r w:rsidR="00180048">
        <w:t>97</w:t>
      </w:r>
      <w:r>
        <w:t xml:space="preserve">; the tester then logged in using the default login credentials again. </w:t>
      </w:r>
    </w:p>
    <w:p w14:paraId="7BF27F5C" w14:textId="2C7F42D4" w:rsidR="00D00953" w:rsidRPr="00D00953" w:rsidRDefault="00D00953" w:rsidP="00D00953">
      <w:r>
        <w:t>The steps below repeat what was done to enumerate Router 3.</w:t>
      </w:r>
    </w:p>
    <w:p w14:paraId="4911A7C6" w14:textId="38821A69" w:rsidR="00E33090" w:rsidRPr="00E33090" w:rsidRDefault="00E33090" w:rsidP="00E33090">
      <w:pPr>
        <w:pStyle w:val="Heading4"/>
      </w:pPr>
      <w:r>
        <w:t>Initial access</w:t>
      </w:r>
    </w:p>
    <w:p w14:paraId="39038DE6" w14:textId="77777777" w:rsidR="0056623A" w:rsidRDefault="00665049" w:rsidP="0056623A">
      <w:pPr>
        <w:keepNext/>
        <w:jc w:val="center"/>
      </w:pPr>
      <w:r>
        <w:rPr>
          <w:rFonts w:ascii="Arial" w:hAnsi="Arial" w:cs="Arial"/>
          <w:noProof/>
          <w:color w:val="000000"/>
          <w:bdr w:val="none" w:sz="0" w:space="0" w:color="auto" w:frame="1"/>
        </w:rPr>
        <w:drawing>
          <wp:inline distT="0" distB="0" distL="0" distR="0" wp14:anchorId="2F0A32B6" wp14:editId="2B814D66">
            <wp:extent cx="5943600" cy="1786255"/>
            <wp:effectExtent l="0" t="0" r="0" b="4445"/>
            <wp:docPr id="1197115630"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15630" name="Picture 6" descr="A screen shot of a computer&#10;&#10;Description automatically generate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1786255"/>
                    </a:xfrm>
                    <a:prstGeom prst="rect">
                      <a:avLst/>
                    </a:prstGeom>
                    <a:noFill/>
                    <a:ln>
                      <a:noFill/>
                    </a:ln>
                  </pic:spPr>
                </pic:pic>
              </a:graphicData>
            </a:graphic>
          </wp:inline>
        </w:drawing>
      </w:r>
    </w:p>
    <w:p w14:paraId="16DFDDC8" w14:textId="0A29B7C0" w:rsidR="00C672EC" w:rsidRPr="00C672EC" w:rsidRDefault="0056623A"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73</w:t>
      </w:r>
      <w:r w:rsidR="00F643F0">
        <w:rPr>
          <w:noProof/>
        </w:rPr>
        <w:fldChar w:fldCharType="end"/>
      </w:r>
      <w:r>
        <w:t>: telnet</w:t>
      </w:r>
    </w:p>
    <w:p w14:paraId="147ABF38" w14:textId="5A71C42E" w:rsidR="001B4296" w:rsidRDefault="00E33090" w:rsidP="00E42E7A">
      <w:pPr>
        <w:pStyle w:val="Heading4"/>
      </w:pPr>
      <w:r>
        <w:t>Interface enumeration</w:t>
      </w:r>
    </w:p>
    <w:p w14:paraId="6F15CD9D" w14:textId="77777777" w:rsidR="0056623A" w:rsidRDefault="00665049" w:rsidP="0056623A">
      <w:pPr>
        <w:keepNext/>
        <w:jc w:val="center"/>
      </w:pPr>
      <w:r>
        <w:rPr>
          <w:rFonts w:ascii="Arial" w:hAnsi="Arial" w:cs="Arial"/>
          <w:noProof/>
          <w:color w:val="000000"/>
          <w:bdr w:val="none" w:sz="0" w:space="0" w:color="auto" w:frame="1"/>
        </w:rPr>
        <w:drawing>
          <wp:inline distT="0" distB="0" distL="0" distR="0" wp14:anchorId="207A52A0" wp14:editId="12F0BB6C">
            <wp:extent cx="5943600" cy="1086485"/>
            <wp:effectExtent l="0" t="0" r="0" b="0"/>
            <wp:docPr id="1510556312"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56312" name="Picture 7" descr="A screen shot of a computer&#10;&#10;Description automatically generate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1086485"/>
                    </a:xfrm>
                    <a:prstGeom prst="rect">
                      <a:avLst/>
                    </a:prstGeom>
                    <a:noFill/>
                    <a:ln>
                      <a:noFill/>
                    </a:ln>
                  </pic:spPr>
                </pic:pic>
              </a:graphicData>
            </a:graphic>
          </wp:inline>
        </w:drawing>
      </w:r>
    </w:p>
    <w:p w14:paraId="48DECDBC" w14:textId="6AD1F9D6" w:rsidR="001B4296" w:rsidRDefault="0056623A"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74</w:t>
      </w:r>
      <w:r w:rsidR="00F643F0">
        <w:rPr>
          <w:noProof/>
        </w:rPr>
        <w:fldChar w:fldCharType="end"/>
      </w:r>
      <w:r>
        <w:t>: interfaces</w:t>
      </w:r>
    </w:p>
    <w:p w14:paraId="38222802" w14:textId="57C858B1" w:rsidR="001B4296" w:rsidRDefault="006274FB" w:rsidP="00E42E7A">
      <w:pPr>
        <w:pStyle w:val="Heading4"/>
      </w:pPr>
      <w:r>
        <w:lastRenderedPageBreak/>
        <w:t>Routing table</w:t>
      </w:r>
    </w:p>
    <w:p w14:paraId="79BD25BE" w14:textId="77777777" w:rsidR="0056623A" w:rsidRDefault="00665049" w:rsidP="0056623A">
      <w:pPr>
        <w:keepNext/>
        <w:jc w:val="center"/>
      </w:pPr>
      <w:r>
        <w:rPr>
          <w:rFonts w:ascii="Arial" w:hAnsi="Arial" w:cs="Arial"/>
          <w:noProof/>
          <w:color w:val="000000"/>
          <w:bdr w:val="none" w:sz="0" w:space="0" w:color="auto" w:frame="1"/>
        </w:rPr>
        <w:drawing>
          <wp:inline distT="0" distB="0" distL="0" distR="0" wp14:anchorId="2D98663C" wp14:editId="25180173">
            <wp:extent cx="5943600" cy="2826385"/>
            <wp:effectExtent l="0" t="0" r="0" b="0"/>
            <wp:docPr id="1966603806" name="Picture 8"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3806" name="Picture 8" descr="A computer screen shot of a program&#10;&#10;Description automatically generate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p>
    <w:p w14:paraId="6E494922" w14:textId="1A82A5BE" w:rsidR="00D01761" w:rsidRPr="00D01761" w:rsidRDefault="0056623A"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75</w:t>
      </w:r>
      <w:r w:rsidR="00F643F0">
        <w:rPr>
          <w:noProof/>
        </w:rPr>
        <w:fldChar w:fldCharType="end"/>
      </w:r>
      <w:r>
        <w:t>: IP route</w:t>
      </w:r>
    </w:p>
    <w:p w14:paraId="7977C6E7" w14:textId="7338834B" w:rsidR="00665049" w:rsidRDefault="000E3746" w:rsidP="00E71731">
      <w:pPr>
        <w:pStyle w:val="Heading3"/>
      </w:pPr>
      <w:bookmarkStart w:id="110" w:name="_Toc185981753"/>
      <w:r>
        <w:t>Key finding from enumeration of router 4</w:t>
      </w:r>
      <w:r w:rsidRPr="000E3746">
        <w:t xml:space="preserve"> (192.168.0.97)</w:t>
      </w:r>
      <w:bookmarkEnd w:id="110"/>
    </w:p>
    <w:p w14:paraId="4990654B" w14:textId="77777777" w:rsidR="00D01761" w:rsidRDefault="00D01761" w:rsidP="00D01761"/>
    <w:p w14:paraId="50D0FD72" w14:textId="77777777" w:rsidR="00332E91" w:rsidRDefault="00332E91" w:rsidP="00332E91">
      <w:pPr>
        <w:pStyle w:val="ListParagraph"/>
        <w:numPr>
          <w:ilvl w:val="0"/>
          <w:numId w:val="24"/>
        </w:numPr>
        <w:pBdr>
          <w:left w:val="single" w:sz="4" w:space="4" w:color="auto"/>
        </w:pBdr>
      </w:pPr>
      <w:r>
        <w:t>Interface eth1 connects Router 4 to the 192.168.0.65/27 subnet.</w:t>
      </w:r>
    </w:p>
    <w:p w14:paraId="542A4E52" w14:textId="625FBDF6" w:rsidR="00E71731" w:rsidRDefault="00332E91" w:rsidP="00E42E7A">
      <w:pPr>
        <w:pStyle w:val="ListParagraph"/>
        <w:numPr>
          <w:ilvl w:val="0"/>
          <w:numId w:val="24"/>
        </w:numPr>
        <w:pBdr>
          <w:left w:val="single" w:sz="4" w:space="4" w:color="auto"/>
        </w:pBdr>
      </w:pPr>
      <w:r>
        <w:t>Interface eth2 links Router 4 to the 192.168.0.96/27 subnet.</w:t>
      </w:r>
    </w:p>
    <w:p w14:paraId="08751154" w14:textId="5742B81F" w:rsidR="00665049" w:rsidRDefault="00665049" w:rsidP="00665049">
      <w:pPr>
        <w:pStyle w:val="Heading2"/>
      </w:pPr>
      <w:bookmarkStart w:id="111" w:name="_Toc185981754"/>
      <w:r w:rsidRPr="00647172">
        <w:t xml:space="preserve">Enumeration of </w:t>
      </w:r>
      <w:r w:rsidRPr="00621A70">
        <w:t>192.168.0.</w:t>
      </w:r>
      <w:r>
        <w:t>65</w:t>
      </w:r>
      <w:r w:rsidRPr="00621A70">
        <w:t>/27</w:t>
      </w:r>
      <w:r>
        <w:t xml:space="preserve"> Subnet</w:t>
      </w:r>
      <w:bookmarkEnd w:id="111"/>
    </w:p>
    <w:p w14:paraId="1132541A" w14:textId="3FE9AC4F" w:rsidR="000E5834" w:rsidRDefault="000E5834" w:rsidP="00E42E7A">
      <w:r>
        <w:t>Following the enumeration of router 4</w:t>
      </w:r>
      <w:r w:rsidR="00576E2D">
        <w:t xml:space="preserve">, it was identified that it was connected to the 192.168.0.65/27 network via eth1. Subsequently, a Nmap scan of the </w:t>
      </w:r>
      <w:r w:rsidRPr="00621A70">
        <w:t>192.168.0.</w:t>
      </w:r>
      <w:r>
        <w:t>65</w:t>
      </w:r>
      <w:r w:rsidRPr="00621A70">
        <w:t>/27</w:t>
      </w:r>
      <w:r>
        <w:t xml:space="preserve"> network was done to enumerate it and find active hosts and services.</w:t>
      </w:r>
    </w:p>
    <w:p w14:paraId="6BCDE842" w14:textId="3CCECCBD" w:rsidR="000E5834" w:rsidRDefault="00F71B5B" w:rsidP="00E42E7A">
      <w:r>
        <w:t xml:space="preserve">The command scanned the entire </w:t>
      </w:r>
      <w:r w:rsidRPr="00621A70">
        <w:t>192.168.0.</w:t>
      </w:r>
      <w:r>
        <w:t>65</w:t>
      </w:r>
      <w:r w:rsidRPr="00621A70">
        <w:t>/27</w:t>
      </w:r>
      <w:r>
        <w:t xml:space="preserve"> subnet, as illustrated </w:t>
      </w:r>
      <w:r w:rsidR="00106E1F">
        <w:t xml:space="preserve">in </w:t>
      </w:r>
      <w:r w:rsidR="00106E1F">
        <w:fldChar w:fldCharType="begin"/>
      </w:r>
      <w:r w:rsidR="00106E1F">
        <w:instrText xml:space="preserve"> REF _Ref185543896 \h </w:instrText>
      </w:r>
      <w:r w:rsidR="00106E1F">
        <w:fldChar w:fldCharType="separate"/>
      </w:r>
      <w:r w:rsidR="00106E1F">
        <w:t xml:space="preserve">Figure </w:t>
      </w:r>
      <w:r w:rsidR="00106E1F">
        <w:rPr>
          <w:noProof/>
        </w:rPr>
        <w:t>76</w:t>
      </w:r>
      <w:r w:rsidR="00106E1F">
        <w:fldChar w:fldCharType="end"/>
      </w:r>
      <w:r>
        <w:t>. This command's output was then saved to the Nmap directory for further analysis.</w:t>
      </w:r>
    </w:p>
    <w:p w14:paraId="48B8EFB8" w14:textId="77777777" w:rsidR="00D4333F" w:rsidRDefault="00D4333F" w:rsidP="00D4333F">
      <w:pPr>
        <w:keepNext/>
        <w:jc w:val="center"/>
      </w:pPr>
      <w:r w:rsidRPr="00D4333F">
        <w:rPr>
          <w:noProof/>
        </w:rPr>
        <w:drawing>
          <wp:inline distT="0" distB="0" distL="0" distR="0" wp14:anchorId="352D8B9C" wp14:editId="3851FA92">
            <wp:extent cx="5943600" cy="218440"/>
            <wp:effectExtent l="0" t="0" r="0" b="0"/>
            <wp:docPr id="155206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63726" name=""/>
                    <pic:cNvPicPr/>
                  </pic:nvPicPr>
                  <pic:blipFill>
                    <a:blip r:embed="rId89"/>
                    <a:stretch>
                      <a:fillRect/>
                    </a:stretch>
                  </pic:blipFill>
                  <pic:spPr>
                    <a:xfrm>
                      <a:off x="0" y="0"/>
                      <a:ext cx="5943600" cy="218440"/>
                    </a:xfrm>
                    <a:prstGeom prst="rect">
                      <a:avLst/>
                    </a:prstGeom>
                  </pic:spPr>
                </pic:pic>
              </a:graphicData>
            </a:graphic>
          </wp:inline>
        </w:drawing>
      </w:r>
    </w:p>
    <w:p w14:paraId="642584DD" w14:textId="34BF3968" w:rsidR="00960917" w:rsidRDefault="00D4333F" w:rsidP="005856C3">
      <w:pPr>
        <w:pStyle w:val="Caption"/>
      </w:pPr>
      <w:bookmarkStart w:id="112" w:name="_Ref185543896"/>
      <w:r>
        <w:t xml:space="preserve">Figure </w:t>
      </w:r>
      <w:r w:rsidR="00F643F0">
        <w:fldChar w:fldCharType="begin"/>
      </w:r>
      <w:r w:rsidR="00F643F0">
        <w:instrText xml:space="preserve"> SEQ Figure \* ARABIC </w:instrText>
      </w:r>
      <w:r w:rsidR="00F643F0">
        <w:fldChar w:fldCharType="separate"/>
      </w:r>
      <w:r w:rsidR="00F643F0">
        <w:rPr>
          <w:noProof/>
        </w:rPr>
        <w:t>76</w:t>
      </w:r>
      <w:r w:rsidR="00F643F0">
        <w:rPr>
          <w:noProof/>
        </w:rPr>
        <w:fldChar w:fldCharType="end"/>
      </w:r>
      <w:bookmarkEnd w:id="112"/>
      <w:r>
        <w:t>: nmap command</w:t>
      </w:r>
    </w:p>
    <w:p w14:paraId="52C81D20" w14:textId="0EF6BCA0" w:rsidR="00C9640C" w:rsidRPr="00C9640C" w:rsidRDefault="00C9640C" w:rsidP="00C9640C">
      <w:r>
        <w:t xml:space="preserve">Grep command was then used to </w:t>
      </w:r>
      <w:r w:rsidR="00A61480">
        <w:t>identify</w:t>
      </w:r>
      <w:r>
        <w:t xml:space="preserve"> </w:t>
      </w:r>
      <w:r w:rsidR="00A61480">
        <w:t>active</w:t>
      </w:r>
      <w:r>
        <w:t xml:space="preserve"> hosts.</w:t>
      </w:r>
    </w:p>
    <w:p w14:paraId="24FB7B24" w14:textId="77777777" w:rsidR="00713493" w:rsidRDefault="00713493" w:rsidP="00713493">
      <w:pPr>
        <w:keepNext/>
        <w:jc w:val="center"/>
      </w:pPr>
      <w:r w:rsidRPr="00713493">
        <w:rPr>
          <w:noProof/>
        </w:rPr>
        <w:drawing>
          <wp:inline distT="0" distB="0" distL="0" distR="0" wp14:anchorId="23BFACEB" wp14:editId="75D5C982">
            <wp:extent cx="5943600" cy="492125"/>
            <wp:effectExtent l="0" t="0" r="0" b="3175"/>
            <wp:docPr id="181324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42778" name=""/>
                    <pic:cNvPicPr/>
                  </pic:nvPicPr>
                  <pic:blipFill>
                    <a:blip r:embed="rId90"/>
                    <a:stretch>
                      <a:fillRect/>
                    </a:stretch>
                  </pic:blipFill>
                  <pic:spPr>
                    <a:xfrm>
                      <a:off x="0" y="0"/>
                      <a:ext cx="5943600" cy="492125"/>
                    </a:xfrm>
                    <a:prstGeom prst="rect">
                      <a:avLst/>
                    </a:prstGeom>
                  </pic:spPr>
                </pic:pic>
              </a:graphicData>
            </a:graphic>
          </wp:inline>
        </w:drawing>
      </w:r>
    </w:p>
    <w:p w14:paraId="2B05EC34" w14:textId="2D95EABA" w:rsidR="00713493" w:rsidRDefault="00713493"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77</w:t>
      </w:r>
      <w:r w:rsidR="00F643F0">
        <w:rPr>
          <w:noProof/>
        </w:rPr>
        <w:fldChar w:fldCharType="end"/>
      </w:r>
      <w:r>
        <w:t>: grep</w:t>
      </w:r>
    </w:p>
    <w:p w14:paraId="66F5024D" w14:textId="77777777" w:rsidR="00713493" w:rsidRPr="00713493" w:rsidRDefault="00713493" w:rsidP="00713493"/>
    <w:p w14:paraId="3A44F5BD" w14:textId="7B2F0E58" w:rsidR="00713493" w:rsidRDefault="001D21BE" w:rsidP="00F31E81">
      <w:pPr>
        <w:pStyle w:val="Heading3"/>
      </w:pPr>
      <w:bookmarkStart w:id="113" w:name="_Toc185981755"/>
      <w:r>
        <w:lastRenderedPageBreak/>
        <w:t>Key finding from enumeration</w:t>
      </w:r>
      <w:r w:rsidRPr="001D21BE">
        <w:t xml:space="preserve"> </w:t>
      </w:r>
      <w:r>
        <w:t>of</w:t>
      </w:r>
      <w:r w:rsidRPr="001D21BE">
        <w:t xml:space="preserve"> 192.168.0.65/27</w:t>
      </w:r>
      <w:bookmarkEnd w:id="113"/>
      <w:r w:rsidRPr="001D21BE">
        <w:t xml:space="preserve"> </w:t>
      </w:r>
    </w:p>
    <w:p w14:paraId="67CA507A" w14:textId="77777777" w:rsidR="00F31E81" w:rsidRDefault="00F31E81" w:rsidP="00F31E81"/>
    <w:p w14:paraId="4E81FA2A" w14:textId="77777777" w:rsidR="0093769B" w:rsidRPr="0093769B" w:rsidRDefault="0093769B" w:rsidP="00F31E81">
      <w:pPr>
        <w:rPr>
          <w:highlight w:val="red"/>
        </w:rPr>
      </w:pPr>
      <w:r w:rsidRPr="0093769B">
        <w:rPr>
          <w:highlight w:val="red"/>
        </w:rPr>
        <w:t xml:space="preserve">The enumeration of the 192.168.0.65/27 subnet revealed two active hosts: </w:t>
      </w:r>
    </w:p>
    <w:p w14:paraId="709C361D" w14:textId="77777777" w:rsidR="0093769B" w:rsidRPr="0093769B" w:rsidRDefault="0093769B" w:rsidP="0093769B">
      <w:pPr>
        <w:pStyle w:val="ListParagraph"/>
        <w:numPr>
          <w:ilvl w:val="0"/>
          <w:numId w:val="25"/>
        </w:numPr>
        <w:pBdr>
          <w:left w:val="single" w:sz="4" w:space="4" w:color="auto"/>
        </w:pBdr>
        <w:rPr>
          <w:highlight w:val="red"/>
        </w:rPr>
      </w:pPr>
      <w:r w:rsidRPr="0093769B">
        <w:rPr>
          <w:highlight w:val="red"/>
        </w:rPr>
        <w:t xml:space="preserve">Host 192.168.0.65 was identified as a VyOS router running telnet on port 23 and a Lighttpd web server on port 80 with HTTPS services on port 443. </w:t>
      </w:r>
    </w:p>
    <w:p w14:paraId="2F34B7AE" w14:textId="299D2047" w:rsidR="00FB4450" w:rsidRPr="0093769B" w:rsidRDefault="0093769B" w:rsidP="00F31E81">
      <w:pPr>
        <w:pStyle w:val="ListParagraph"/>
        <w:numPr>
          <w:ilvl w:val="0"/>
          <w:numId w:val="25"/>
        </w:numPr>
        <w:pBdr>
          <w:left w:val="single" w:sz="4" w:space="4" w:color="auto"/>
        </w:pBdr>
        <w:rPr>
          <w:highlight w:val="red"/>
        </w:rPr>
      </w:pPr>
      <w:r w:rsidRPr="0093769B">
        <w:rPr>
          <w:highlight w:val="red"/>
        </w:rPr>
        <w:t>Host 192.168.0.66, due to its configuration and the services it provides (including OpenSSH 6.6.1p1 on port 22, NFS services on port 2049, and rpcbind services on port 111), has been determined to be a personal computer and will be referred to as PC5.</w:t>
      </w:r>
    </w:p>
    <w:p w14:paraId="623C1C62" w14:textId="274E6C48" w:rsidR="00235BC1" w:rsidRDefault="00235BC1" w:rsidP="00235BC1">
      <w:pPr>
        <w:pStyle w:val="Heading2"/>
      </w:pPr>
      <w:bookmarkStart w:id="114" w:name="_Toc185981756"/>
      <w:r w:rsidRPr="00AE750C">
        <w:t xml:space="preserve">Enumeration of PC </w:t>
      </w:r>
      <w:r>
        <w:t xml:space="preserve">5 </w:t>
      </w:r>
      <w:r w:rsidRPr="00AE750C">
        <w:t>(</w:t>
      </w:r>
      <w:r>
        <w:t>192.168.0.66</w:t>
      </w:r>
      <w:r w:rsidRPr="00AE750C">
        <w:t>)</w:t>
      </w:r>
      <w:bookmarkEnd w:id="114"/>
    </w:p>
    <w:p w14:paraId="5115B643" w14:textId="67442A14" w:rsidR="006D7265" w:rsidRDefault="00FB4450" w:rsidP="002866BA">
      <w:r>
        <w:t xml:space="preserve">Following the discovery of host </w:t>
      </w:r>
      <w:r w:rsidR="00B204B5">
        <w:t>192.168.0.66 (PC 5)</w:t>
      </w:r>
      <w:r>
        <w:t xml:space="preserve">, an attempt was made to enumerate the host </w:t>
      </w:r>
      <w:r w:rsidR="00B204B5" w:rsidRPr="001D21BE">
        <w:t>192.168.0.65/27</w:t>
      </w:r>
      <w:r w:rsidR="00B204B5">
        <w:t xml:space="preserve"> </w:t>
      </w:r>
      <w:r>
        <w:t xml:space="preserve">network. PC </w:t>
      </w:r>
      <w:r w:rsidR="00B204B5">
        <w:t>5</w:t>
      </w:r>
      <w:r>
        <w:t xml:space="preserve"> was found to be running </w:t>
      </w:r>
      <w:r w:rsidRPr="001D0754">
        <w:t xml:space="preserve">OpenSSH and </w:t>
      </w:r>
      <w:r w:rsidRPr="00147B7F">
        <w:t xml:space="preserve">Network File System </w:t>
      </w:r>
      <w:r>
        <w:t>(</w:t>
      </w:r>
      <w:r w:rsidRPr="001D0754">
        <w:t>NFS</w:t>
      </w:r>
      <w:r>
        <w:t xml:space="preserve">) </w:t>
      </w:r>
      <w:r w:rsidRPr="001D0754">
        <w:t>services</w:t>
      </w:r>
      <w:r>
        <w:t>.</w:t>
      </w:r>
      <w:r w:rsidR="0082726C">
        <w:t xml:space="preserve"> </w:t>
      </w:r>
    </w:p>
    <w:p w14:paraId="1CF1F44D" w14:textId="77777777" w:rsidR="0082726C" w:rsidRDefault="0082726C" w:rsidP="002866BA"/>
    <w:p w14:paraId="75C8AB68" w14:textId="4A1F3F44" w:rsidR="0082726C" w:rsidRDefault="0082726C" w:rsidP="002866BA">
      <w:r w:rsidRPr="0082726C">
        <w:t>As shown in Figure 78, initial attempts to connect to the host via SSH resulted in a "Permission denied (publickey)" error, indicating that public key authentication was required.</w:t>
      </w:r>
    </w:p>
    <w:p w14:paraId="02900D4B" w14:textId="77777777" w:rsidR="0082726C" w:rsidRDefault="002866BA" w:rsidP="0082726C">
      <w:pPr>
        <w:keepNext/>
        <w:jc w:val="center"/>
      </w:pPr>
      <w:r w:rsidRPr="002866BA">
        <w:rPr>
          <w:noProof/>
        </w:rPr>
        <w:drawing>
          <wp:inline distT="0" distB="0" distL="0" distR="0" wp14:anchorId="17055443" wp14:editId="427E5406">
            <wp:extent cx="5572903" cy="371527"/>
            <wp:effectExtent l="0" t="0" r="0" b="9525"/>
            <wp:docPr id="35280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09029" name=""/>
                    <pic:cNvPicPr/>
                  </pic:nvPicPr>
                  <pic:blipFill>
                    <a:blip r:embed="rId91"/>
                    <a:stretch>
                      <a:fillRect/>
                    </a:stretch>
                  </pic:blipFill>
                  <pic:spPr>
                    <a:xfrm>
                      <a:off x="0" y="0"/>
                      <a:ext cx="5572903" cy="371527"/>
                    </a:xfrm>
                    <a:prstGeom prst="rect">
                      <a:avLst/>
                    </a:prstGeom>
                  </pic:spPr>
                </pic:pic>
              </a:graphicData>
            </a:graphic>
          </wp:inline>
        </w:drawing>
      </w:r>
    </w:p>
    <w:p w14:paraId="00A06DD8" w14:textId="22BAAC52" w:rsidR="002866BA" w:rsidRDefault="0082726C"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78</w:t>
      </w:r>
      <w:r w:rsidR="00F643F0">
        <w:rPr>
          <w:noProof/>
        </w:rPr>
        <w:fldChar w:fldCharType="end"/>
      </w:r>
      <w:r>
        <w:t>: Telnet</w:t>
      </w:r>
    </w:p>
    <w:p w14:paraId="264399ED" w14:textId="77777777" w:rsidR="0082726C" w:rsidRDefault="0082726C" w:rsidP="0082726C"/>
    <w:p w14:paraId="5B95B7ED" w14:textId="4E9C3A0F" w:rsidR="00767995" w:rsidRPr="0082726C" w:rsidRDefault="00767995" w:rsidP="0082726C">
      <w:r w:rsidRPr="00767995">
        <w:t>To gain access, an RSA key pair was generated using the ssh-keygen command, as illustrated in Figure 79. The public key was then mounted to the host using the Network File System (NFS), following the creation of a mount point and the use of the mount -t nfs command, as shown in Figure 80.</w:t>
      </w:r>
    </w:p>
    <w:p w14:paraId="212F9C06" w14:textId="77777777" w:rsidR="0082726C" w:rsidRDefault="00D77AA1" w:rsidP="0082726C">
      <w:pPr>
        <w:keepNext/>
        <w:jc w:val="center"/>
      </w:pPr>
      <w:r>
        <w:rPr>
          <w:rFonts w:ascii="Arial" w:hAnsi="Arial" w:cs="Arial"/>
          <w:b/>
          <w:bCs/>
          <w:noProof/>
          <w:color w:val="000000"/>
          <w:sz w:val="32"/>
          <w:szCs w:val="32"/>
          <w:bdr w:val="none" w:sz="0" w:space="0" w:color="auto" w:frame="1"/>
        </w:rPr>
        <w:drawing>
          <wp:inline distT="0" distB="0" distL="0" distR="0" wp14:anchorId="0EFFB3C2" wp14:editId="4FA3A744">
            <wp:extent cx="3841668" cy="1853523"/>
            <wp:effectExtent l="0" t="0" r="6985" b="0"/>
            <wp:docPr id="1945072473" name="Picture 14"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72473" name="Picture 14" descr="A computer screen shot of a computer code&#10;&#10;Description automatically generated"/>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844627" cy="1854950"/>
                    </a:xfrm>
                    <a:prstGeom prst="rect">
                      <a:avLst/>
                    </a:prstGeom>
                    <a:noFill/>
                    <a:ln>
                      <a:noFill/>
                    </a:ln>
                  </pic:spPr>
                </pic:pic>
              </a:graphicData>
            </a:graphic>
          </wp:inline>
        </w:drawing>
      </w:r>
    </w:p>
    <w:p w14:paraId="197B3EE5" w14:textId="172A0622" w:rsidR="00D77AA1" w:rsidRDefault="0082726C"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79</w:t>
      </w:r>
      <w:r w:rsidR="00F643F0">
        <w:rPr>
          <w:noProof/>
        </w:rPr>
        <w:fldChar w:fldCharType="end"/>
      </w:r>
      <w:r>
        <w:t>: key generation</w:t>
      </w:r>
    </w:p>
    <w:p w14:paraId="174AFDD7" w14:textId="77777777" w:rsidR="0082726C" w:rsidRDefault="0082726C" w:rsidP="0082726C"/>
    <w:p w14:paraId="12BD5EBD" w14:textId="77777777" w:rsidR="0082726C" w:rsidRDefault="0082726C" w:rsidP="0082726C"/>
    <w:p w14:paraId="38311E08" w14:textId="77777777" w:rsidR="0082726C" w:rsidRDefault="0082726C" w:rsidP="0082726C"/>
    <w:p w14:paraId="492136CA" w14:textId="28D01432" w:rsidR="0082726C" w:rsidRPr="0082726C" w:rsidRDefault="0082726C" w:rsidP="0082726C"/>
    <w:p w14:paraId="012AEA11" w14:textId="77777777" w:rsidR="0082726C" w:rsidRDefault="00952DC1" w:rsidP="0082726C">
      <w:pPr>
        <w:keepNext/>
        <w:jc w:val="center"/>
      </w:pPr>
      <w:r>
        <w:rPr>
          <w:rFonts w:ascii="Arial" w:hAnsi="Arial" w:cs="Arial"/>
          <w:noProof/>
          <w:color w:val="000000"/>
          <w:bdr w:val="none" w:sz="0" w:space="0" w:color="auto" w:frame="1"/>
        </w:rPr>
        <w:drawing>
          <wp:inline distT="0" distB="0" distL="0" distR="0" wp14:anchorId="283BCEBF" wp14:editId="4717FA2D">
            <wp:extent cx="5943600" cy="405765"/>
            <wp:effectExtent l="0" t="0" r="0" b="0"/>
            <wp:docPr id="1365866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405765"/>
                    </a:xfrm>
                    <a:prstGeom prst="rect">
                      <a:avLst/>
                    </a:prstGeom>
                    <a:noFill/>
                    <a:ln>
                      <a:noFill/>
                    </a:ln>
                  </pic:spPr>
                </pic:pic>
              </a:graphicData>
            </a:graphic>
          </wp:inline>
        </w:drawing>
      </w:r>
    </w:p>
    <w:p w14:paraId="5A22FA6F" w14:textId="5F045D38" w:rsidR="0089253F" w:rsidRDefault="0082726C"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80</w:t>
      </w:r>
      <w:r w:rsidR="00F643F0">
        <w:rPr>
          <w:noProof/>
        </w:rPr>
        <w:fldChar w:fldCharType="end"/>
      </w:r>
      <w:r>
        <w:t>: NFS</w:t>
      </w:r>
    </w:p>
    <w:p w14:paraId="59B88891" w14:textId="04A9C175" w:rsidR="00583161" w:rsidRDefault="00583161" w:rsidP="00E42E7A"/>
    <w:p w14:paraId="0E7AB890" w14:textId="119A79F7" w:rsidR="00767995" w:rsidRDefault="00767995" w:rsidP="00E42E7A">
      <w:r w:rsidRPr="00767995">
        <w:rPr>
          <w:highlight w:val="red"/>
        </w:rPr>
        <w:t>Once the NFS was successfully mounted, the public key was copied to the host's authorized_keys file under /root/.ssh/, and appropriate permissions were set using chmod and chown commands, as displayed in Figure 81. Subsequently, an SSH connection was established using the private key, granting access to PC 5 (refer to Figure 82).</w:t>
      </w:r>
    </w:p>
    <w:p w14:paraId="007F2F5B" w14:textId="77777777" w:rsidR="00767995" w:rsidRDefault="00767995" w:rsidP="00E42E7A"/>
    <w:p w14:paraId="201656F7" w14:textId="77777777" w:rsidR="0082726C" w:rsidRDefault="00D77AA1" w:rsidP="0082726C">
      <w:pPr>
        <w:keepNext/>
        <w:jc w:val="center"/>
      </w:pPr>
      <w:r>
        <w:rPr>
          <w:rFonts w:ascii="Arial" w:hAnsi="Arial" w:cs="Arial"/>
          <w:noProof/>
          <w:color w:val="000000"/>
          <w:bdr w:val="none" w:sz="0" w:space="0" w:color="auto" w:frame="1"/>
        </w:rPr>
        <w:drawing>
          <wp:inline distT="0" distB="0" distL="0" distR="0" wp14:anchorId="7F4C8478" wp14:editId="0DEB157C">
            <wp:extent cx="5943600" cy="833120"/>
            <wp:effectExtent l="0" t="0" r="0" b="5080"/>
            <wp:docPr id="21021805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833120"/>
                    </a:xfrm>
                    <a:prstGeom prst="rect">
                      <a:avLst/>
                    </a:prstGeom>
                    <a:noFill/>
                    <a:ln>
                      <a:noFill/>
                    </a:ln>
                  </pic:spPr>
                </pic:pic>
              </a:graphicData>
            </a:graphic>
          </wp:inline>
        </w:drawing>
      </w:r>
    </w:p>
    <w:p w14:paraId="7D4223EE" w14:textId="4842E558" w:rsidR="00D77AA1" w:rsidRDefault="0082726C"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81</w:t>
      </w:r>
      <w:r w:rsidR="00F643F0">
        <w:rPr>
          <w:noProof/>
        </w:rPr>
        <w:fldChar w:fldCharType="end"/>
      </w:r>
      <w:r>
        <w:t>: copy generated key</w:t>
      </w:r>
    </w:p>
    <w:p w14:paraId="7045A5E2" w14:textId="77777777" w:rsidR="0082726C" w:rsidRDefault="0082726C" w:rsidP="0082726C">
      <w:pPr>
        <w:keepNext/>
        <w:jc w:val="center"/>
      </w:pPr>
      <w:r w:rsidRPr="0082726C">
        <w:rPr>
          <w:noProof/>
        </w:rPr>
        <w:drawing>
          <wp:inline distT="0" distB="0" distL="0" distR="0" wp14:anchorId="2E4E6053" wp14:editId="6654F25C">
            <wp:extent cx="5943600" cy="1975485"/>
            <wp:effectExtent l="0" t="0" r="0" b="5715"/>
            <wp:docPr id="1084198601"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98601" name="Picture 1" descr="A computer screen with white text&#10;&#10;Description automatically generated"/>
                    <pic:cNvPicPr/>
                  </pic:nvPicPr>
                  <pic:blipFill>
                    <a:blip r:embed="rId95"/>
                    <a:stretch>
                      <a:fillRect/>
                    </a:stretch>
                  </pic:blipFill>
                  <pic:spPr>
                    <a:xfrm>
                      <a:off x="0" y="0"/>
                      <a:ext cx="5943600" cy="1975485"/>
                    </a:xfrm>
                    <a:prstGeom prst="rect">
                      <a:avLst/>
                    </a:prstGeom>
                  </pic:spPr>
                </pic:pic>
              </a:graphicData>
            </a:graphic>
          </wp:inline>
        </w:drawing>
      </w:r>
    </w:p>
    <w:p w14:paraId="0EA666B5" w14:textId="486BEDE2" w:rsidR="00D85E3F" w:rsidRDefault="0082726C" w:rsidP="005856C3">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82</w:t>
      </w:r>
      <w:r w:rsidR="00F643F0">
        <w:rPr>
          <w:noProof/>
        </w:rPr>
        <w:fldChar w:fldCharType="end"/>
      </w:r>
      <w:r>
        <w:t>: access</w:t>
      </w:r>
      <w:r w:rsidR="00905D4B">
        <w:t xml:space="preserve"> obtained via key</w:t>
      </w:r>
    </w:p>
    <w:p w14:paraId="11D2F337" w14:textId="77777777" w:rsidR="00763985" w:rsidRDefault="00763985" w:rsidP="00D805B5"/>
    <w:p w14:paraId="4DF6B466" w14:textId="2FE23820" w:rsidR="009D6E31" w:rsidRDefault="009D6E31" w:rsidP="009D6E31">
      <w:pPr>
        <w:pStyle w:val="Heading1"/>
      </w:pPr>
      <w:bookmarkStart w:id="115" w:name="_Toc185981757"/>
      <w:r>
        <w:lastRenderedPageBreak/>
        <w:t>exploitation</w:t>
      </w:r>
      <w:bookmarkEnd w:id="115"/>
    </w:p>
    <w:p w14:paraId="49DF3046" w14:textId="77777777" w:rsidR="009D6E31" w:rsidRDefault="009D6E31" w:rsidP="00D805B5"/>
    <w:p w14:paraId="135F93A5" w14:textId="77777777" w:rsidR="009D6E31" w:rsidRDefault="009D6E31" w:rsidP="009D6E31"/>
    <w:p w14:paraId="54AFDF81" w14:textId="2D11D4AA" w:rsidR="009D6E31" w:rsidRDefault="009D6E31" w:rsidP="009D6E31">
      <w:pPr>
        <w:pStyle w:val="Heading2"/>
      </w:pPr>
      <w:bookmarkStart w:id="116" w:name="_Toc185981758"/>
      <w:r>
        <w:t>Exploitation of Webserver 1</w:t>
      </w:r>
      <w:r w:rsidR="00E45214">
        <w:t xml:space="preserve"> (</w:t>
      </w:r>
      <w:r w:rsidR="00D1108C" w:rsidRPr="003C2166">
        <w:rPr>
          <w:highlight w:val="cyan"/>
        </w:rPr>
        <w:t>172.16.221.237)</w:t>
      </w:r>
      <w:bookmarkEnd w:id="116"/>
    </w:p>
    <w:p w14:paraId="387E8F69" w14:textId="046F8203" w:rsidR="000B09EA" w:rsidRPr="00B656B7" w:rsidRDefault="00824054" w:rsidP="00D805B5">
      <w:pPr>
        <w:rPr>
          <w:highlight w:val="cyan"/>
        </w:rPr>
      </w:pPr>
      <w:r w:rsidRPr="003C2166">
        <w:rPr>
          <w:highlight w:val="cyan"/>
        </w:rPr>
        <w:t>The Nmap scan of the 172.16.221.0/24 subnet revealed host 172.16.221.</w:t>
      </w:r>
      <w:r w:rsidR="000B09EA" w:rsidRPr="003C2166">
        <w:rPr>
          <w:highlight w:val="cyan"/>
        </w:rPr>
        <w:t>237</w:t>
      </w:r>
      <w:r w:rsidR="002E40A7">
        <w:rPr>
          <w:highlight w:val="cyan"/>
        </w:rPr>
        <w:t xml:space="preserve"> to be active; the dirb scan discovered multiple directories related to WordPress. Subsequently, a WPScan was run </w:t>
      </w:r>
      <w:r w:rsidR="0029781C">
        <w:rPr>
          <w:highlight w:val="cyan"/>
        </w:rPr>
        <w:t xml:space="preserve">to </w:t>
      </w:r>
      <w:r w:rsidR="00B52326">
        <w:rPr>
          <w:highlight w:val="cyan"/>
        </w:rPr>
        <w:t>analyse</w:t>
      </w:r>
      <w:r w:rsidR="0029781C">
        <w:rPr>
          <w:highlight w:val="cyan"/>
        </w:rPr>
        <w:t xml:space="preserve"> this instance of WordPress for any misconfigurations or vulnerabilities</w:t>
      </w:r>
      <w:r w:rsidR="00B52326">
        <w:rPr>
          <w:highlight w:val="cyan"/>
        </w:rPr>
        <w:t>,</w:t>
      </w:r>
      <w:r w:rsidR="0029781C">
        <w:rPr>
          <w:highlight w:val="cyan"/>
        </w:rPr>
        <w:t xml:space="preserve"> </w:t>
      </w:r>
      <w:r w:rsidR="002E40A7">
        <w:rPr>
          <w:highlight w:val="cyan"/>
        </w:rPr>
        <w:t xml:space="preserve">as illustrated in </w:t>
      </w:r>
      <w:r w:rsidR="002E40A7">
        <w:rPr>
          <w:highlight w:val="cyan"/>
        </w:rPr>
        <w:fldChar w:fldCharType="begin"/>
      </w:r>
      <w:r w:rsidR="002E40A7">
        <w:rPr>
          <w:highlight w:val="cyan"/>
        </w:rPr>
        <w:instrText xml:space="preserve"> REF _Ref185558464 \h </w:instrText>
      </w:r>
      <w:r w:rsidR="002E40A7">
        <w:rPr>
          <w:highlight w:val="cyan"/>
        </w:rPr>
      </w:r>
      <w:r w:rsidR="002E40A7">
        <w:rPr>
          <w:highlight w:val="cyan"/>
        </w:rPr>
        <w:fldChar w:fldCharType="separate"/>
      </w:r>
      <w:r w:rsidR="002E40A7">
        <w:t xml:space="preserve">Figure </w:t>
      </w:r>
      <w:r w:rsidR="002E40A7">
        <w:rPr>
          <w:noProof/>
        </w:rPr>
        <w:t>83</w:t>
      </w:r>
      <w:r w:rsidR="002E40A7">
        <w:rPr>
          <w:highlight w:val="cyan"/>
        </w:rPr>
        <w:fldChar w:fldCharType="end"/>
      </w:r>
      <w:r w:rsidR="008C5C17">
        <w:rPr>
          <w:highlight w:val="cyan"/>
        </w:rPr>
        <w:t>.</w:t>
      </w:r>
    </w:p>
    <w:p w14:paraId="06B539F1" w14:textId="77777777" w:rsidR="00F955CE" w:rsidRDefault="003C5FD9" w:rsidP="00F955CE">
      <w:pPr>
        <w:keepNext/>
        <w:jc w:val="center"/>
      </w:pPr>
      <w:r>
        <w:rPr>
          <w:rFonts w:ascii="Arial" w:hAnsi="Arial" w:cs="Arial"/>
          <w:noProof/>
          <w:color w:val="000000"/>
          <w:bdr w:val="none" w:sz="0" w:space="0" w:color="auto" w:frame="1"/>
        </w:rPr>
        <w:drawing>
          <wp:inline distT="0" distB="0" distL="0" distR="0" wp14:anchorId="0691F913" wp14:editId="2E836629">
            <wp:extent cx="5943600" cy="1600835"/>
            <wp:effectExtent l="0" t="0" r="0" b="0"/>
            <wp:docPr id="1578188075"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88075" name="Picture 30"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600835"/>
                    </a:xfrm>
                    <a:prstGeom prst="rect">
                      <a:avLst/>
                    </a:prstGeom>
                    <a:noFill/>
                    <a:ln>
                      <a:noFill/>
                    </a:ln>
                  </pic:spPr>
                </pic:pic>
              </a:graphicData>
            </a:graphic>
          </wp:inline>
        </w:drawing>
      </w:r>
    </w:p>
    <w:p w14:paraId="0EE02E51" w14:textId="2956B3D9" w:rsidR="003C5FD9" w:rsidRDefault="00F955CE" w:rsidP="005856C3">
      <w:pPr>
        <w:pStyle w:val="Caption"/>
      </w:pPr>
      <w:bookmarkStart w:id="117" w:name="_Ref185558464"/>
      <w:r>
        <w:t xml:space="preserve">Figure </w:t>
      </w:r>
      <w:r w:rsidR="00F643F0">
        <w:fldChar w:fldCharType="begin"/>
      </w:r>
      <w:r w:rsidR="00F643F0">
        <w:instrText xml:space="preserve"> SEQ Figure \* ARABIC </w:instrText>
      </w:r>
      <w:r w:rsidR="00F643F0">
        <w:fldChar w:fldCharType="separate"/>
      </w:r>
      <w:r w:rsidR="00F643F0">
        <w:rPr>
          <w:noProof/>
        </w:rPr>
        <w:t>83</w:t>
      </w:r>
      <w:r w:rsidR="00F643F0">
        <w:rPr>
          <w:noProof/>
        </w:rPr>
        <w:fldChar w:fldCharType="end"/>
      </w:r>
      <w:bookmarkEnd w:id="117"/>
      <w:r>
        <w:t>: wp-scan</w:t>
      </w:r>
    </w:p>
    <w:p w14:paraId="520B5B8F" w14:textId="01EA079F" w:rsidR="001405CF" w:rsidRDefault="001405CF" w:rsidP="00D805B5">
      <w:r>
        <w:t>Wpscan launched a password attack</w:t>
      </w:r>
      <w:r w:rsidR="00FC7E75">
        <w:t>. The</w:t>
      </w:r>
      <w:r>
        <w:t xml:space="preserve"> default </w:t>
      </w:r>
      <w:r w:rsidR="00FC7E75">
        <w:t>WordPress</w:t>
      </w:r>
      <w:r>
        <w:t xml:space="preserve"> user admin was identified,</w:t>
      </w:r>
      <w:r w:rsidR="00FC7E75">
        <w:t xml:space="preserve"> and the password was found, as illustrated</w:t>
      </w:r>
      <w:r w:rsidR="006C0B35">
        <w:t>.</w:t>
      </w:r>
      <w:r w:rsidR="00FC7E75">
        <w:t xml:space="preserve"> </w:t>
      </w:r>
      <w:r w:rsidR="00FC7E75">
        <w:fldChar w:fldCharType="begin"/>
      </w:r>
      <w:r w:rsidR="00FC7E75">
        <w:instrText xml:space="preserve"> REF _Ref185558703 \h </w:instrText>
      </w:r>
      <w:r w:rsidR="00FC7E75">
        <w:fldChar w:fldCharType="separate"/>
      </w:r>
      <w:r w:rsidR="00FC7E75">
        <w:t xml:space="preserve">Figure </w:t>
      </w:r>
      <w:r w:rsidR="00FC7E75">
        <w:rPr>
          <w:noProof/>
        </w:rPr>
        <w:t>84</w:t>
      </w:r>
      <w:r w:rsidR="00FC7E75">
        <w:fldChar w:fldCharType="end"/>
      </w:r>
      <w:r w:rsidR="00FC7E75">
        <w:t xml:space="preserve">. </w:t>
      </w:r>
      <w:r w:rsidR="006C0B35">
        <w:t xml:space="preserve">The full results of the WPSCAN </w:t>
      </w:r>
    </w:p>
    <w:p w14:paraId="58BF2780" w14:textId="77777777" w:rsidR="00F955CE" w:rsidRDefault="00F955CE" w:rsidP="00F955CE">
      <w:pPr>
        <w:keepNext/>
        <w:jc w:val="center"/>
      </w:pPr>
      <w:r>
        <w:rPr>
          <w:rFonts w:ascii="Arial" w:hAnsi="Arial" w:cs="Arial"/>
          <w:noProof/>
          <w:color w:val="000000"/>
          <w:bdr w:val="none" w:sz="0" w:space="0" w:color="auto" w:frame="1"/>
        </w:rPr>
        <w:drawing>
          <wp:inline distT="0" distB="0" distL="0" distR="0" wp14:anchorId="2117B54B" wp14:editId="622E6656">
            <wp:extent cx="5943600" cy="1029970"/>
            <wp:effectExtent l="0" t="0" r="0" b="0"/>
            <wp:docPr id="677934954" name="Picture 3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34954" name="Picture 31" descr="A screen shot of a computer&#10;&#10;Description automatically generated"/>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1029970"/>
                    </a:xfrm>
                    <a:prstGeom prst="rect">
                      <a:avLst/>
                    </a:prstGeom>
                    <a:noFill/>
                    <a:ln>
                      <a:noFill/>
                    </a:ln>
                  </pic:spPr>
                </pic:pic>
              </a:graphicData>
            </a:graphic>
          </wp:inline>
        </w:drawing>
      </w:r>
    </w:p>
    <w:p w14:paraId="3F4C5737" w14:textId="00751A8E" w:rsidR="00144212" w:rsidRDefault="00F955CE" w:rsidP="005856C3">
      <w:pPr>
        <w:pStyle w:val="Caption"/>
      </w:pPr>
      <w:bookmarkStart w:id="118" w:name="_Ref185558703"/>
      <w:r>
        <w:t xml:space="preserve">Figure </w:t>
      </w:r>
      <w:r w:rsidR="00F643F0">
        <w:fldChar w:fldCharType="begin"/>
      </w:r>
      <w:r w:rsidR="00F643F0">
        <w:instrText xml:space="preserve"> SEQ Figure \* ARABIC </w:instrText>
      </w:r>
      <w:r w:rsidR="00F643F0">
        <w:fldChar w:fldCharType="separate"/>
      </w:r>
      <w:r w:rsidR="00F643F0">
        <w:rPr>
          <w:noProof/>
        </w:rPr>
        <w:t>84</w:t>
      </w:r>
      <w:r w:rsidR="00F643F0">
        <w:rPr>
          <w:noProof/>
        </w:rPr>
        <w:fldChar w:fldCharType="end"/>
      </w:r>
      <w:bookmarkEnd w:id="118"/>
      <w:r>
        <w:t>: admin password</w:t>
      </w:r>
    </w:p>
    <w:p w14:paraId="5627E527" w14:textId="77777777" w:rsidR="00EB145C" w:rsidRDefault="00EB145C" w:rsidP="00EB145C"/>
    <w:p w14:paraId="22AB489A" w14:textId="77777777" w:rsidR="00892868" w:rsidRDefault="00892868" w:rsidP="00EB145C"/>
    <w:p w14:paraId="2ECD8B6E" w14:textId="77777777" w:rsidR="00892868" w:rsidRDefault="00892868" w:rsidP="00EB145C"/>
    <w:p w14:paraId="7FCC582C" w14:textId="77777777" w:rsidR="00892868" w:rsidRDefault="00892868" w:rsidP="00EB145C"/>
    <w:p w14:paraId="3598B9B5" w14:textId="77777777" w:rsidR="00892868" w:rsidRDefault="00892868" w:rsidP="00EB145C"/>
    <w:p w14:paraId="410C9232" w14:textId="77777777" w:rsidR="00892868" w:rsidRDefault="00892868" w:rsidP="00EB145C"/>
    <w:p w14:paraId="59E08A1F" w14:textId="77777777" w:rsidR="00892868" w:rsidRDefault="00892868" w:rsidP="00D805B5"/>
    <w:p w14:paraId="62AF0D27" w14:textId="5451E491" w:rsidR="00144212" w:rsidRDefault="00892868" w:rsidP="00D805B5">
      <w:r>
        <w:lastRenderedPageBreak/>
        <w:fldChar w:fldCharType="begin"/>
      </w:r>
      <w:r>
        <w:instrText xml:space="preserve"> REF _Ref185558933 \h </w:instrText>
      </w:r>
      <w:r>
        <w:fldChar w:fldCharType="separate"/>
      </w:r>
      <w:r>
        <w:t xml:space="preserve">Figure </w:t>
      </w:r>
      <w:r>
        <w:rPr>
          <w:noProof/>
        </w:rPr>
        <w:t>85</w:t>
      </w:r>
      <w:r>
        <w:fldChar w:fldCharType="end"/>
      </w:r>
      <w:r>
        <w:t xml:space="preserve">, </w:t>
      </w:r>
      <w:r w:rsidR="00EB145C">
        <w:t>show</w:t>
      </w:r>
      <w:r>
        <w:t>s</w:t>
      </w:r>
      <w:r w:rsidR="00EB145C">
        <w:t xml:space="preserve"> that the credentials </w:t>
      </w:r>
      <w:r>
        <w:t xml:space="preserve">obtained </w:t>
      </w:r>
      <w:r w:rsidR="0091157B">
        <w:t>from</w:t>
      </w:r>
      <w:r>
        <w:t xml:space="preserve"> the WPScan </w:t>
      </w:r>
      <w:r w:rsidR="00EB145C">
        <w:t>were valid</w:t>
      </w:r>
      <w:r>
        <w:t>.</w:t>
      </w:r>
    </w:p>
    <w:p w14:paraId="236F928E" w14:textId="77777777" w:rsidR="00892868" w:rsidRDefault="00F955CE" w:rsidP="00892868">
      <w:pPr>
        <w:keepNext/>
        <w:jc w:val="center"/>
      </w:pPr>
      <w:r>
        <w:rPr>
          <w:rFonts w:ascii="Arial" w:hAnsi="Arial" w:cs="Arial"/>
          <w:noProof/>
          <w:color w:val="000000"/>
          <w:bdr w:val="none" w:sz="0" w:space="0" w:color="auto" w:frame="1"/>
        </w:rPr>
        <w:drawing>
          <wp:inline distT="0" distB="0" distL="0" distR="0" wp14:anchorId="2D602023" wp14:editId="47E754BE">
            <wp:extent cx="4221187" cy="2856015"/>
            <wp:effectExtent l="0" t="0" r="8255" b="1905"/>
            <wp:docPr id="632667781"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67781" name="Picture 33" descr="A screenshot of a computer&#10;&#10;Description automatically generated"/>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228979" cy="2861287"/>
                    </a:xfrm>
                    <a:prstGeom prst="rect">
                      <a:avLst/>
                    </a:prstGeom>
                    <a:noFill/>
                    <a:ln>
                      <a:noFill/>
                    </a:ln>
                  </pic:spPr>
                </pic:pic>
              </a:graphicData>
            </a:graphic>
          </wp:inline>
        </w:drawing>
      </w:r>
    </w:p>
    <w:p w14:paraId="3DAF99C2" w14:textId="5A387A67" w:rsidR="0091157B" w:rsidRDefault="00892868" w:rsidP="005856C3">
      <w:pPr>
        <w:pStyle w:val="Caption"/>
      </w:pPr>
      <w:bookmarkStart w:id="119" w:name="_Ref185558933"/>
      <w:r>
        <w:t xml:space="preserve">Figure </w:t>
      </w:r>
      <w:r w:rsidR="00F643F0">
        <w:fldChar w:fldCharType="begin"/>
      </w:r>
      <w:r w:rsidR="00F643F0">
        <w:instrText xml:space="preserve"> SEQ Figure \* ARABIC </w:instrText>
      </w:r>
      <w:r w:rsidR="00F643F0">
        <w:fldChar w:fldCharType="separate"/>
      </w:r>
      <w:r w:rsidR="00F643F0">
        <w:rPr>
          <w:noProof/>
        </w:rPr>
        <w:t>85</w:t>
      </w:r>
      <w:r w:rsidR="00F643F0">
        <w:rPr>
          <w:noProof/>
        </w:rPr>
        <w:fldChar w:fldCharType="end"/>
      </w:r>
      <w:bookmarkEnd w:id="119"/>
      <w:r>
        <w:t>: WordPress</w:t>
      </w:r>
    </w:p>
    <w:p w14:paraId="6090B3F1" w14:textId="77777777" w:rsidR="00F955CE" w:rsidRDefault="00F955CE" w:rsidP="00D805B5"/>
    <w:p w14:paraId="0F2F1278" w14:textId="041B6D9A" w:rsidR="00D805B5" w:rsidRDefault="00D85E3F" w:rsidP="00D805B5">
      <w:pPr>
        <w:pStyle w:val="Heading2"/>
      </w:pPr>
      <w:bookmarkStart w:id="120" w:name="_Toc185981759"/>
      <w:r>
        <w:t xml:space="preserve">Firewall Bypass &amp; Exploitation of </w:t>
      </w:r>
      <w:r w:rsidR="00763985">
        <w:t>Webserver 2</w:t>
      </w:r>
      <w:r w:rsidR="00E45214">
        <w:t xml:space="preserve"> (</w:t>
      </w:r>
      <w:r w:rsidR="00D85253">
        <w:t>192.168.0.242)</w:t>
      </w:r>
      <w:bookmarkEnd w:id="120"/>
    </w:p>
    <w:p w14:paraId="2D1A5E95" w14:textId="5664A3C8" w:rsidR="00B669A3" w:rsidRDefault="00B669A3" w:rsidP="00F7708D">
      <w:pPr>
        <w:pStyle w:val="Heading3"/>
      </w:pPr>
      <w:bookmarkStart w:id="121" w:name="_Toc185981760"/>
      <w:r>
        <w:t>Exploitation of Webserver 2</w:t>
      </w:r>
      <w:bookmarkEnd w:id="121"/>
    </w:p>
    <w:p w14:paraId="154493A6" w14:textId="77777777" w:rsidR="007D5B70" w:rsidRPr="007D5B70" w:rsidRDefault="007D5B70" w:rsidP="007D5B70"/>
    <w:p w14:paraId="620386F2" w14:textId="59CA3ADD" w:rsidR="00F0373E" w:rsidRDefault="00C73703" w:rsidP="00663B6C">
      <w:r w:rsidRPr="00B22E16">
        <w:t>The Nmap scan of the 192.168.0.240/30 subnet revealed host 192.168.0.242 as active</w:t>
      </w:r>
      <w:r w:rsidR="00926BAA">
        <w:t xml:space="preserve"> serving a webpage with the title “Never Going to Give You Up” as shown in </w:t>
      </w:r>
      <w:r w:rsidR="00926BAA">
        <w:fldChar w:fldCharType="begin"/>
      </w:r>
      <w:r w:rsidR="00926BAA">
        <w:instrText xml:space="preserve"> REF _Ref185910949 \h </w:instrText>
      </w:r>
      <w:r w:rsidR="00926BAA">
        <w:fldChar w:fldCharType="separate"/>
      </w:r>
      <w:r w:rsidR="00926BAA">
        <w:t xml:space="preserve">Figure </w:t>
      </w:r>
      <w:r w:rsidR="00926BAA">
        <w:rPr>
          <w:noProof/>
        </w:rPr>
        <w:t>86</w:t>
      </w:r>
      <w:r w:rsidR="00926BAA">
        <w:fldChar w:fldCharType="end"/>
      </w:r>
      <w:r w:rsidR="001F553C">
        <w:t xml:space="preserve"> below</w:t>
      </w:r>
      <w:r w:rsidRPr="00B22E16">
        <w:t>.</w:t>
      </w:r>
      <w:r w:rsidR="00663B6C">
        <w:t xml:space="preserve"> Nikto was employed to further enumerate the host machine; the scan identified several vulnerabilities, </w:t>
      </w:r>
      <w:r w:rsidR="00472808">
        <w:t>especially</w:t>
      </w:r>
      <w:r w:rsidR="00663B6C">
        <w:t xml:space="preserve"> the press </w:t>
      </w:r>
      <w:r w:rsidR="00F0373E">
        <w:t xml:space="preserve">presence </w:t>
      </w:r>
      <w:r w:rsidR="00663B6C">
        <w:t xml:space="preserve">of the </w:t>
      </w:r>
      <w:r w:rsidR="00663B6C" w:rsidRPr="00663B6C">
        <w:t>Shellshock exploit (CVE-2014-6271) on the web server (see Appendix C for full Nikto scan output).</w:t>
      </w:r>
    </w:p>
    <w:p w14:paraId="1F7DB140" w14:textId="54F54FCE" w:rsidR="005856C3" w:rsidRDefault="00BF46C3" w:rsidP="00663B6C">
      <w:r>
        <w:rPr>
          <w:rFonts w:ascii="Arial" w:hAnsi="Arial" w:cs="Arial"/>
          <w:noProof/>
          <w:color w:val="000000"/>
          <w:bdr w:val="none" w:sz="0" w:space="0" w:color="auto" w:frame="1"/>
        </w:rPr>
        <w:drawing>
          <wp:inline distT="0" distB="0" distL="0" distR="0" wp14:anchorId="6CAA589D" wp14:editId="3F488516">
            <wp:extent cx="5943600" cy="1685925"/>
            <wp:effectExtent l="0" t="0" r="0" b="9525"/>
            <wp:docPr id="1301922595"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22595" name="Picture 18" descr="A screenshot of a computer&#10;&#10;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1685925"/>
                    </a:xfrm>
                    <a:prstGeom prst="rect">
                      <a:avLst/>
                    </a:prstGeom>
                    <a:noFill/>
                    <a:ln>
                      <a:noFill/>
                    </a:ln>
                  </pic:spPr>
                </pic:pic>
              </a:graphicData>
            </a:graphic>
          </wp:inline>
        </w:drawing>
      </w:r>
    </w:p>
    <w:p w14:paraId="4693751C" w14:textId="2CAB8AD7" w:rsidR="004F507E" w:rsidRDefault="005856C3" w:rsidP="00912961">
      <w:pPr>
        <w:pStyle w:val="Caption"/>
      </w:pPr>
      <w:bookmarkStart w:id="122" w:name="_Ref185910949"/>
      <w:r>
        <w:t xml:space="preserve">Figure </w:t>
      </w:r>
      <w:r w:rsidR="00F643F0">
        <w:fldChar w:fldCharType="begin"/>
      </w:r>
      <w:r w:rsidR="00F643F0">
        <w:instrText xml:space="preserve"> SEQ Figure \* ARABIC </w:instrText>
      </w:r>
      <w:r w:rsidR="00F643F0">
        <w:fldChar w:fldCharType="separate"/>
      </w:r>
      <w:r w:rsidR="00F643F0">
        <w:rPr>
          <w:noProof/>
        </w:rPr>
        <w:t>86</w:t>
      </w:r>
      <w:r w:rsidR="00F643F0">
        <w:rPr>
          <w:noProof/>
        </w:rPr>
        <w:fldChar w:fldCharType="end"/>
      </w:r>
      <w:bookmarkEnd w:id="122"/>
      <w:r>
        <w:t>: webpage</w:t>
      </w:r>
    </w:p>
    <w:p w14:paraId="0BFD48F2" w14:textId="77777777" w:rsidR="004F507E" w:rsidRDefault="004F507E" w:rsidP="004F507E"/>
    <w:p w14:paraId="5ED1C54D" w14:textId="78F53ADD" w:rsidR="004F507E" w:rsidRDefault="00D561D0" w:rsidP="004F507E">
      <w:r w:rsidRPr="00D561D0">
        <w:lastRenderedPageBreak/>
        <w:t xml:space="preserve">A successful Shellshock attack was configured against Webserver 2. Using the Metasploit module apache_mod_cgi_bash_env_exec, the exploit was targeted at the /cgi-bin/status endpoint of the server, as illustrated </w:t>
      </w:r>
      <w:proofErr w:type="gramStart"/>
      <w:r w:rsidRPr="00D561D0">
        <w:t>in .</w:t>
      </w:r>
      <w:proofErr w:type="gramEnd"/>
      <w:r w:rsidRPr="00D561D0">
        <w:t xml:space="preserve"> Once executed, the payload initiated a reverse shell connection, granting access to the web server.</w:t>
      </w:r>
    </w:p>
    <w:p w14:paraId="54064B45" w14:textId="77777777" w:rsidR="004F507E" w:rsidRDefault="004F507E" w:rsidP="004F507E">
      <w:pPr>
        <w:keepNext/>
        <w:jc w:val="center"/>
      </w:pPr>
      <w:r>
        <w:rPr>
          <w:rFonts w:ascii="Arial" w:hAnsi="Arial" w:cs="Arial"/>
          <w:noProof/>
          <w:color w:val="000000"/>
          <w:bdr w:val="none" w:sz="0" w:space="0" w:color="auto" w:frame="1"/>
        </w:rPr>
        <w:drawing>
          <wp:inline distT="0" distB="0" distL="0" distR="0" wp14:anchorId="4F5F5EFB" wp14:editId="0F4F09F7">
            <wp:extent cx="5943600" cy="1162050"/>
            <wp:effectExtent l="0" t="0" r="0" b="0"/>
            <wp:docPr id="397527249"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27249" name="Picture 3" descr="A screen shot of a computer&#10;&#10;Description automatically generated"/>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1162050"/>
                    </a:xfrm>
                    <a:prstGeom prst="rect">
                      <a:avLst/>
                    </a:prstGeom>
                    <a:noFill/>
                    <a:ln>
                      <a:noFill/>
                    </a:ln>
                  </pic:spPr>
                </pic:pic>
              </a:graphicData>
            </a:graphic>
          </wp:inline>
        </w:drawing>
      </w:r>
    </w:p>
    <w:p w14:paraId="580E9D6E" w14:textId="455C87A3" w:rsidR="00815ACD" w:rsidRDefault="004F507E" w:rsidP="00815ACD">
      <w:pPr>
        <w:pStyle w:val="Caption"/>
      </w:pPr>
      <w:bookmarkStart w:id="123" w:name="_Ref185692551"/>
      <w:r>
        <w:t xml:space="preserve">Figure </w:t>
      </w:r>
      <w:r w:rsidR="00F643F0">
        <w:fldChar w:fldCharType="begin"/>
      </w:r>
      <w:r w:rsidR="00F643F0">
        <w:instrText xml:space="preserve"> SEQ Figure \* ARABIC </w:instrText>
      </w:r>
      <w:r w:rsidR="00F643F0">
        <w:fldChar w:fldCharType="separate"/>
      </w:r>
      <w:r w:rsidR="00F643F0">
        <w:rPr>
          <w:noProof/>
        </w:rPr>
        <w:t>87</w:t>
      </w:r>
      <w:r w:rsidR="00F643F0">
        <w:rPr>
          <w:noProof/>
        </w:rPr>
        <w:fldChar w:fldCharType="end"/>
      </w:r>
      <w:bookmarkEnd w:id="123"/>
      <w:r>
        <w:t>: shellshock</w:t>
      </w:r>
    </w:p>
    <w:p w14:paraId="185C6104" w14:textId="5DABCFF0" w:rsidR="00815ACD" w:rsidRPr="00815ACD" w:rsidRDefault="00815ACD" w:rsidP="00815ACD">
      <w:r w:rsidRPr="00815ACD">
        <w:t>Upon gaining access, the pwd command was executed to confirm the current working directory, which was /var/www/cgi-bin (see</w:t>
      </w:r>
      <w:r w:rsidR="00C93815">
        <w:t xml:space="preserve"> </w:t>
      </w:r>
      <w:r w:rsidR="00C93815">
        <w:fldChar w:fldCharType="begin"/>
      </w:r>
      <w:r w:rsidR="00C93815">
        <w:instrText xml:space="preserve"> REF _Ref185911081 \h </w:instrText>
      </w:r>
      <w:r w:rsidR="00C93815">
        <w:fldChar w:fldCharType="separate"/>
      </w:r>
      <w:r w:rsidR="00C93815">
        <w:t xml:space="preserve">Figure </w:t>
      </w:r>
      <w:r w:rsidR="00C93815">
        <w:rPr>
          <w:noProof/>
        </w:rPr>
        <w:t>89</w:t>
      </w:r>
      <w:r w:rsidR="00C93815">
        <w:fldChar w:fldCharType="end"/>
      </w:r>
      <w:r w:rsidRPr="00815ACD">
        <w:t xml:space="preserve"> ). A subsequent directory listing showed the presence of the xweb user's home directory under /home, as seen in </w:t>
      </w:r>
      <w:r w:rsidR="00C93815">
        <w:fldChar w:fldCharType="begin"/>
      </w:r>
      <w:r w:rsidR="00C93815">
        <w:instrText xml:space="preserve"> REF _Ref185911081 \h </w:instrText>
      </w:r>
      <w:r w:rsidR="00C93815">
        <w:fldChar w:fldCharType="separate"/>
      </w:r>
      <w:r w:rsidR="00C93815">
        <w:t xml:space="preserve">Figure </w:t>
      </w:r>
      <w:r w:rsidR="00C93815">
        <w:rPr>
          <w:noProof/>
        </w:rPr>
        <w:t>89</w:t>
      </w:r>
      <w:r w:rsidR="00C93815">
        <w:fldChar w:fldCharType="end"/>
      </w:r>
      <w:r w:rsidRPr="00815ACD">
        <w:t>.</w:t>
      </w:r>
    </w:p>
    <w:p w14:paraId="5B462E54" w14:textId="45F5EDAF" w:rsidR="004F507E" w:rsidRDefault="00197B7F" w:rsidP="004F507E">
      <w:pPr>
        <w:keepNext/>
        <w:jc w:val="center"/>
      </w:pPr>
      <w:r w:rsidRPr="00197B7F">
        <w:rPr>
          <w:noProof/>
        </w:rPr>
        <w:drawing>
          <wp:inline distT="0" distB="0" distL="0" distR="0" wp14:anchorId="06AC1C28" wp14:editId="13C0EC3F">
            <wp:extent cx="3029373" cy="428685"/>
            <wp:effectExtent l="0" t="0" r="0" b="9525"/>
            <wp:docPr id="204499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92852" name=""/>
                    <pic:cNvPicPr/>
                  </pic:nvPicPr>
                  <pic:blipFill>
                    <a:blip r:embed="rId99"/>
                    <a:stretch>
                      <a:fillRect/>
                    </a:stretch>
                  </pic:blipFill>
                  <pic:spPr>
                    <a:xfrm>
                      <a:off x="0" y="0"/>
                      <a:ext cx="3029373" cy="428685"/>
                    </a:xfrm>
                    <a:prstGeom prst="rect">
                      <a:avLst/>
                    </a:prstGeom>
                  </pic:spPr>
                </pic:pic>
              </a:graphicData>
            </a:graphic>
          </wp:inline>
        </w:drawing>
      </w:r>
    </w:p>
    <w:p w14:paraId="5C6E1DCA" w14:textId="3E81B150" w:rsidR="00AD5AAB" w:rsidRDefault="004F507E" w:rsidP="00976D8C">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88</w:t>
      </w:r>
      <w:r w:rsidR="00F643F0">
        <w:rPr>
          <w:noProof/>
        </w:rPr>
        <w:fldChar w:fldCharType="end"/>
      </w:r>
      <w:r>
        <w:t>: xweb</w:t>
      </w:r>
    </w:p>
    <w:p w14:paraId="2E625131" w14:textId="77777777" w:rsidR="00DC00CB" w:rsidRDefault="00DC00CB" w:rsidP="00391422">
      <w:pPr>
        <w:keepNext/>
        <w:jc w:val="center"/>
      </w:pPr>
      <w:r w:rsidRPr="00DC00CB">
        <w:rPr>
          <w:noProof/>
        </w:rPr>
        <w:drawing>
          <wp:inline distT="0" distB="0" distL="0" distR="0" wp14:anchorId="6036883B" wp14:editId="1A1B549C">
            <wp:extent cx="5943600" cy="1313180"/>
            <wp:effectExtent l="0" t="0" r="0" b="1270"/>
            <wp:docPr id="144655565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55655" name="Picture 1" descr="A screen shot of a computer&#10;&#10;Description automatically generated"/>
                    <pic:cNvPicPr/>
                  </pic:nvPicPr>
                  <pic:blipFill>
                    <a:blip r:embed="rId100"/>
                    <a:stretch>
                      <a:fillRect/>
                    </a:stretch>
                  </pic:blipFill>
                  <pic:spPr>
                    <a:xfrm>
                      <a:off x="0" y="0"/>
                      <a:ext cx="5943600" cy="1313180"/>
                    </a:xfrm>
                    <a:prstGeom prst="rect">
                      <a:avLst/>
                    </a:prstGeom>
                  </pic:spPr>
                </pic:pic>
              </a:graphicData>
            </a:graphic>
          </wp:inline>
        </w:drawing>
      </w:r>
    </w:p>
    <w:p w14:paraId="0848D005" w14:textId="2D814185" w:rsidR="00DC00CB" w:rsidRDefault="00DC00CB" w:rsidP="00391422">
      <w:pPr>
        <w:pStyle w:val="Caption"/>
      </w:pPr>
      <w:bookmarkStart w:id="124" w:name="_Ref185911081"/>
      <w:r>
        <w:t xml:space="preserve">Figure </w:t>
      </w:r>
      <w:r w:rsidR="00F643F0">
        <w:fldChar w:fldCharType="begin"/>
      </w:r>
      <w:r w:rsidR="00F643F0">
        <w:instrText xml:space="preserve"> SEQ Figure \* ARABIC </w:instrText>
      </w:r>
      <w:r w:rsidR="00F643F0">
        <w:fldChar w:fldCharType="separate"/>
      </w:r>
      <w:r w:rsidR="00F643F0">
        <w:rPr>
          <w:noProof/>
        </w:rPr>
        <w:t>89</w:t>
      </w:r>
      <w:r w:rsidR="00F643F0">
        <w:rPr>
          <w:noProof/>
        </w:rPr>
        <w:fldChar w:fldCharType="end"/>
      </w:r>
      <w:bookmarkEnd w:id="124"/>
      <w:r>
        <w:t>: xweb home directory</w:t>
      </w:r>
    </w:p>
    <w:p w14:paraId="0F171CE3" w14:textId="64E7E717" w:rsidR="00391422" w:rsidRDefault="00391422" w:rsidP="00391422"/>
    <w:p w14:paraId="389A1569" w14:textId="423C3773" w:rsidR="00391422" w:rsidRDefault="00FB42B1" w:rsidP="00391422">
      <w:r w:rsidRPr="00FB42B1">
        <w:rPr>
          <w:highlight w:val="red"/>
        </w:rPr>
        <w:t xml:space="preserve">Sensitive files, such as passwd and shadow, were identified in the /etc directory of the compromised web server. These files were successfully downloaded to the local Kali machine for further analysis, as illustrated in Figure 90. </w:t>
      </w:r>
    </w:p>
    <w:p w14:paraId="43431296" w14:textId="77777777" w:rsidR="004D75CB" w:rsidRDefault="00976D8C" w:rsidP="004D75CB">
      <w:pPr>
        <w:keepNext/>
        <w:jc w:val="center"/>
      </w:pPr>
      <w:r>
        <w:rPr>
          <w:rFonts w:ascii="Arial" w:hAnsi="Arial" w:cs="Arial"/>
          <w:noProof/>
          <w:color w:val="000000"/>
          <w:bdr w:val="none" w:sz="0" w:space="0" w:color="auto" w:frame="1"/>
        </w:rPr>
        <w:drawing>
          <wp:inline distT="0" distB="0" distL="0" distR="0" wp14:anchorId="326386ED" wp14:editId="677A77C7">
            <wp:extent cx="5943600" cy="1040130"/>
            <wp:effectExtent l="0" t="0" r="0" b="7620"/>
            <wp:docPr id="995352839"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52839" name="Picture 5" descr="A screen shot of a computer&#10;&#10;Description automatically generated"/>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1040130"/>
                    </a:xfrm>
                    <a:prstGeom prst="rect">
                      <a:avLst/>
                    </a:prstGeom>
                    <a:noFill/>
                    <a:ln>
                      <a:noFill/>
                    </a:ln>
                  </pic:spPr>
                </pic:pic>
              </a:graphicData>
            </a:graphic>
          </wp:inline>
        </w:drawing>
      </w:r>
    </w:p>
    <w:p w14:paraId="0ECA7D52" w14:textId="5EC015D4" w:rsidR="00EE19FC" w:rsidRDefault="004D75CB" w:rsidP="004D75CB">
      <w:pPr>
        <w:pStyle w:val="Caption"/>
      </w:pPr>
      <w:bookmarkStart w:id="125" w:name="_Ref185693109"/>
      <w:r>
        <w:t xml:space="preserve">Figure </w:t>
      </w:r>
      <w:r w:rsidR="00F643F0">
        <w:fldChar w:fldCharType="begin"/>
      </w:r>
      <w:r w:rsidR="00F643F0">
        <w:instrText xml:space="preserve"> SEQ Figure \* ARABIC </w:instrText>
      </w:r>
      <w:r w:rsidR="00F643F0">
        <w:fldChar w:fldCharType="separate"/>
      </w:r>
      <w:r w:rsidR="00F643F0">
        <w:rPr>
          <w:noProof/>
        </w:rPr>
        <w:t>90</w:t>
      </w:r>
      <w:r w:rsidR="00F643F0">
        <w:rPr>
          <w:noProof/>
        </w:rPr>
        <w:fldChar w:fldCharType="end"/>
      </w:r>
      <w:bookmarkEnd w:id="125"/>
      <w:r>
        <w:t>: shadow &amp; passwd</w:t>
      </w:r>
    </w:p>
    <w:p w14:paraId="7E3D0DE1" w14:textId="77777777" w:rsidR="00FB42B1" w:rsidRDefault="00FB42B1" w:rsidP="00FB42B1"/>
    <w:p w14:paraId="4DEA0A1D" w14:textId="5790C46D" w:rsidR="00FB42B1" w:rsidRPr="00FB42B1" w:rsidRDefault="00FB42B1" w:rsidP="00FB42B1">
      <w:r w:rsidRPr="00FB42B1">
        <w:lastRenderedPageBreak/>
        <w:t xml:space="preserve">The unshadow tool was used to combine these files into a format suitable for password cracking, shown in </w:t>
      </w:r>
      <w:r>
        <w:fldChar w:fldCharType="begin"/>
      </w:r>
      <w:r>
        <w:instrText xml:space="preserve"> REF _Ref185693152 \h </w:instrText>
      </w:r>
      <w:r>
        <w:fldChar w:fldCharType="separate"/>
      </w:r>
      <w:r>
        <w:t xml:space="preserve">Figure </w:t>
      </w:r>
      <w:r>
        <w:rPr>
          <w:noProof/>
        </w:rPr>
        <w:t>91</w:t>
      </w:r>
      <w:r>
        <w:fldChar w:fldCharType="end"/>
      </w:r>
    </w:p>
    <w:p w14:paraId="4E3572CD" w14:textId="4E28A038" w:rsidR="004D75CB" w:rsidRDefault="0057478E" w:rsidP="004D75CB">
      <w:pPr>
        <w:keepNext/>
        <w:jc w:val="center"/>
      </w:pPr>
      <w:r>
        <w:rPr>
          <w:rFonts w:ascii="Arial" w:hAnsi="Arial" w:cs="Arial"/>
          <w:noProof/>
          <w:color w:val="000000"/>
          <w:bdr w:val="none" w:sz="0" w:space="0" w:color="auto" w:frame="1"/>
        </w:rPr>
        <w:drawing>
          <wp:inline distT="0" distB="0" distL="0" distR="0" wp14:anchorId="38F51C0E" wp14:editId="6B82D8E3">
            <wp:extent cx="5943600" cy="150495"/>
            <wp:effectExtent l="0" t="0" r="0" b="1905"/>
            <wp:docPr id="249568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150495"/>
                    </a:xfrm>
                    <a:prstGeom prst="rect">
                      <a:avLst/>
                    </a:prstGeom>
                    <a:noFill/>
                    <a:ln>
                      <a:noFill/>
                    </a:ln>
                  </pic:spPr>
                </pic:pic>
              </a:graphicData>
            </a:graphic>
          </wp:inline>
        </w:drawing>
      </w:r>
    </w:p>
    <w:p w14:paraId="06741696" w14:textId="61819F66" w:rsidR="00EE19FC" w:rsidRDefault="004D75CB" w:rsidP="004D75CB">
      <w:pPr>
        <w:pStyle w:val="Caption"/>
      </w:pPr>
      <w:bookmarkStart w:id="126" w:name="_Ref185693152"/>
      <w:r>
        <w:t xml:space="preserve">Figure </w:t>
      </w:r>
      <w:r w:rsidR="00F643F0">
        <w:fldChar w:fldCharType="begin"/>
      </w:r>
      <w:r w:rsidR="00F643F0">
        <w:instrText xml:space="preserve"> SEQ Figure \* ARABIC </w:instrText>
      </w:r>
      <w:r w:rsidR="00F643F0">
        <w:fldChar w:fldCharType="separate"/>
      </w:r>
      <w:r w:rsidR="00F643F0">
        <w:rPr>
          <w:noProof/>
        </w:rPr>
        <w:t>91</w:t>
      </w:r>
      <w:r w:rsidR="00F643F0">
        <w:rPr>
          <w:noProof/>
        </w:rPr>
        <w:fldChar w:fldCharType="end"/>
      </w:r>
      <w:bookmarkEnd w:id="126"/>
      <w:r>
        <w:t>: unshadow</w:t>
      </w:r>
    </w:p>
    <w:p w14:paraId="5FDF5132" w14:textId="77777777" w:rsidR="00EE19FC" w:rsidRDefault="00EE19FC" w:rsidP="009E0F2D"/>
    <w:p w14:paraId="4AD2B587" w14:textId="77777777" w:rsidR="00FB42B1" w:rsidRDefault="00FB42B1" w:rsidP="009E0F2D"/>
    <w:p w14:paraId="133DF752" w14:textId="1A4A6045" w:rsidR="00F55B18" w:rsidRDefault="00F96F78" w:rsidP="00F55B18">
      <w:r w:rsidRPr="00F96F78">
        <w:t xml:space="preserve">The </w:t>
      </w:r>
      <w:r>
        <w:t>passwordtocrack.db file was then passed to John the Ripper, and two user credentials were uncovered: username: root password: apple, username: web</w:t>
      </w:r>
      <w:r w:rsidRPr="00F96F78">
        <w:t xml:space="preserve"> password: pears</w:t>
      </w:r>
      <w:r w:rsidR="004C00D1">
        <w:t xml:space="preserve"> as illustrated in </w:t>
      </w:r>
      <w:r w:rsidR="004C00D1">
        <w:fldChar w:fldCharType="begin"/>
      </w:r>
      <w:r w:rsidR="004C00D1">
        <w:instrText xml:space="preserve"> REF _Ref185911229 \h </w:instrText>
      </w:r>
      <w:r w:rsidR="004C00D1">
        <w:fldChar w:fldCharType="separate"/>
      </w:r>
      <w:r w:rsidR="004C00D1">
        <w:t xml:space="preserve">Figure </w:t>
      </w:r>
      <w:r w:rsidR="004C00D1">
        <w:rPr>
          <w:noProof/>
        </w:rPr>
        <w:t>93</w:t>
      </w:r>
      <w:r w:rsidR="004C00D1">
        <w:fldChar w:fldCharType="end"/>
      </w:r>
      <w:r w:rsidRPr="00F96F78">
        <w:t>.</w:t>
      </w:r>
    </w:p>
    <w:p w14:paraId="211CE871" w14:textId="77777777" w:rsidR="0057478E" w:rsidRDefault="0057478E" w:rsidP="009E0F2D"/>
    <w:p w14:paraId="2899D84D" w14:textId="77777777" w:rsidR="004D75CB" w:rsidRDefault="0057478E" w:rsidP="004D75CB">
      <w:pPr>
        <w:keepNext/>
        <w:jc w:val="center"/>
      </w:pPr>
      <w:r>
        <w:rPr>
          <w:rFonts w:ascii="Arial" w:hAnsi="Arial" w:cs="Arial"/>
          <w:noProof/>
          <w:color w:val="000000"/>
          <w:bdr w:val="none" w:sz="0" w:space="0" w:color="auto" w:frame="1"/>
        </w:rPr>
        <w:drawing>
          <wp:inline distT="0" distB="0" distL="0" distR="0" wp14:anchorId="5FD2BA2D" wp14:editId="17017762">
            <wp:extent cx="5943600" cy="1873885"/>
            <wp:effectExtent l="0" t="0" r="0" b="0"/>
            <wp:docPr id="2002605784"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05784" name="Picture 8" descr="A screen shot of a computer&#10;&#10;Description automatically generated"/>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943600" cy="1873885"/>
                    </a:xfrm>
                    <a:prstGeom prst="rect">
                      <a:avLst/>
                    </a:prstGeom>
                    <a:noFill/>
                    <a:ln>
                      <a:noFill/>
                    </a:ln>
                  </pic:spPr>
                </pic:pic>
              </a:graphicData>
            </a:graphic>
          </wp:inline>
        </w:drawing>
      </w:r>
    </w:p>
    <w:p w14:paraId="4DB0E343" w14:textId="2ECD4CCB" w:rsidR="0057478E" w:rsidRDefault="004D75CB" w:rsidP="004D75CB">
      <w:pPr>
        <w:pStyle w:val="Caption"/>
      </w:pPr>
      <w:bookmarkStart w:id="127" w:name="_Ref185911229"/>
      <w:r>
        <w:t xml:space="preserve">Figure </w:t>
      </w:r>
      <w:r w:rsidR="00F643F0">
        <w:fldChar w:fldCharType="begin"/>
      </w:r>
      <w:r w:rsidR="00F643F0">
        <w:instrText xml:space="preserve"> SEQ Figure \* ARABIC </w:instrText>
      </w:r>
      <w:r w:rsidR="00F643F0">
        <w:fldChar w:fldCharType="separate"/>
      </w:r>
      <w:r w:rsidR="00F643F0">
        <w:rPr>
          <w:noProof/>
        </w:rPr>
        <w:t>92</w:t>
      </w:r>
      <w:r w:rsidR="00F643F0">
        <w:rPr>
          <w:noProof/>
        </w:rPr>
        <w:fldChar w:fldCharType="end"/>
      </w:r>
      <w:bookmarkEnd w:id="127"/>
      <w:r>
        <w:t>: John the Ripper</w:t>
      </w:r>
    </w:p>
    <w:p w14:paraId="0FD9D3EB" w14:textId="42DDA844" w:rsidR="00AE2F2F" w:rsidRDefault="00AE2F2F" w:rsidP="009E0F2D"/>
    <w:p w14:paraId="5847301C" w14:textId="085FC380" w:rsidR="00AE2F2F" w:rsidRDefault="00AE2F2F" w:rsidP="009E0F2D">
      <w:r w:rsidRPr="00AE2F2F">
        <w:rPr>
          <w:highlight w:val="red"/>
        </w:rPr>
        <w:t>The cracked credentials were validated by successfully logging into the target host using SSH, as illustrated in Figure 94. This confirmed full access to the web server.</w:t>
      </w:r>
    </w:p>
    <w:p w14:paraId="7F6ABD83" w14:textId="6BBDF7FB" w:rsidR="004D75CB" w:rsidRDefault="00F930DD" w:rsidP="004D75CB">
      <w:pPr>
        <w:keepNext/>
        <w:jc w:val="center"/>
      </w:pPr>
      <w:r w:rsidRPr="00F930DD">
        <w:rPr>
          <w:noProof/>
        </w:rPr>
        <w:drawing>
          <wp:inline distT="0" distB="0" distL="0" distR="0" wp14:anchorId="71DF4D12" wp14:editId="1D27FBD8">
            <wp:extent cx="5943600" cy="1231900"/>
            <wp:effectExtent l="0" t="0" r="0" b="6350"/>
            <wp:docPr id="95376868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68685" name="Picture 1" descr="A screen shot of a computer&#10;&#10;Description automatically generated"/>
                    <pic:cNvPicPr/>
                  </pic:nvPicPr>
                  <pic:blipFill>
                    <a:blip r:embed="rId104"/>
                    <a:stretch>
                      <a:fillRect/>
                    </a:stretch>
                  </pic:blipFill>
                  <pic:spPr>
                    <a:xfrm>
                      <a:off x="0" y="0"/>
                      <a:ext cx="5943600" cy="1231900"/>
                    </a:xfrm>
                    <a:prstGeom prst="rect">
                      <a:avLst/>
                    </a:prstGeom>
                  </pic:spPr>
                </pic:pic>
              </a:graphicData>
            </a:graphic>
          </wp:inline>
        </w:drawing>
      </w:r>
    </w:p>
    <w:p w14:paraId="7BC6DCC9" w14:textId="065CEE41" w:rsidR="00B22E16" w:rsidRDefault="004D75CB" w:rsidP="00B22E16">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93</w:t>
      </w:r>
      <w:r w:rsidR="00F643F0">
        <w:rPr>
          <w:noProof/>
        </w:rPr>
        <w:fldChar w:fldCharType="end"/>
      </w:r>
      <w:r>
        <w:t>: xweb login</w:t>
      </w:r>
    </w:p>
    <w:p w14:paraId="01BAB48C" w14:textId="77777777" w:rsidR="00B22E16" w:rsidRPr="00B22E16" w:rsidRDefault="00B22E16" w:rsidP="00B22E16"/>
    <w:p w14:paraId="68DDF0E2" w14:textId="77777777" w:rsidR="004F507E" w:rsidRDefault="004F507E" w:rsidP="009E0F2D"/>
    <w:p w14:paraId="792BFBCC" w14:textId="77777777" w:rsidR="00AE2F2F" w:rsidRDefault="00AE2F2F" w:rsidP="009E0F2D"/>
    <w:p w14:paraId="60C5DC19" w14:textId="77777777" w:rsidR="00AE2F2F" w:rsidRDefault="00AE2F2F" w:rsidP="009E0F2D"/>
    <w:p w14:paraId="1A537A7C" w14:textId="2910FE7A" w:rsidR="00AE2F2F" w:rsidRDefault="00AE2F2F" w:rsidP="009E0F2D">
      <w:r w:rsidRPr="00AE2F2F">
        <w:lastRenderedPageBreak/>
        <w:t>A traceroute to 192.168.0.242 revealed that traffic passed through the intermediate host 192.168.0.234, which had not appeared in prior scans but was confirmed to respond to ICMP requests from Webserver 2, as shown in Figures 95 and 96.</w:t>
      </w:r>
    </w:p>
    <w:p w14:paraId="10791648" w14:textId="77777777" w:rsidR="007206DA" w:rsidRDefault="007206DA" w:rsidP="007206DA">
      <w:pPr>
        <w:keepNext/>
        <w:jc w:val="center"/>
      </w:pPr>
      <w:r w:rsidRPr="00A07F42">
        <w:rPr>
          <w:noProof/>
        </w:rPr>
        <w:drawing>
          <wp:inline distT="0" distB="0" distL="0" distR="0" wp14:anchorId="46200469" wp14:editId="4D1EAD76">
            <wp:extent cx="4981516" cy="969160"/>
            <wp:effectExtent l="0" t="0" r="0" b="2540"/>
            <wp:docPr id="209643693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36938" name="Picture 1" descr="A screen shot of a computer&#10;&#10;Description automatically generated"/>
                    <pic:cNvPicPr/>
                  </pic:nvPicPr>
                  <pic:blipFill>
                    <a:blip r:embed="rId105"/>
                    <a:stretch>
                      <a:fillRect/>
                    </a:stretch>
                  </pic:blipFill>
                  <pic:spPr>
                    <a:xfrm>
                      <a:off x="0" y="0"/>
                      <a:ext cx="5020175" cy="976681"/>
                    </a:xfrm>
                    <a:prstGeom prst="rect">
                      <a:avLst/>
                    </a:prstGeom>
                  </pic:spPr>
                </pic:pic>
              </a:graphicData>
            </a:graphic>
          </wp:inline>
        </w:drawing>
      </w:r>
    </w:p>
    <w:p w14:paraId="10023BD3" w14:textId="0ED16FD4" w:rsidR="007206DA" w:rsidRDefault="007206DA" w:rsidP="007206DA">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94</w:t>
      </w:r>
      <w:r w:rsidR="00F643F0">
        <w:rPr>
          <w:noProof/>
        </w:rPr>
        <w:fldChar w:fldCharType="end"/>
      </w:r>
      <w:r>
        <w:t>: traceroute</w:t>
      </w:r>
    </w:p>
    <w:p w14:paraId="7B9EE73D" w14:textId="77777777" w:rsidR="000C3828" w:rsidRDefault="000C3828" w:rsidP="009E0F2D"/>
    <w:p w14:paraId="72316BB7" w14:textId="77777777" w:rsidR="00AC4BAB" w:rsidRDefault="007832EC" w:rsidP="00AC4BAB">
      <w:pPr>
        <w:keepNext/>
        <w:jc w:val="center"/>
      </w:pPr>
      <w:r w:rsidRPr="007832EC">
        <w:rPr>
          <w:noProof/>
        </w:rPr>
        <w:drawing>
          <wp:inline distT="0" distB="0" distL="0" distR="0" wp14:anchorId="1E31195B" wp14:editId="544B118D">
            <wp:extent cx="4448584" cy="1338377"/>
            <wp:effectExtent l="0" t="0" r="0" b="0"/>
            <wp:docPr id="1557165617"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65617" name="Picture 1" descr="A computer screen with white text&#10;&#10;Description automatically generated"/>
                    <pic:cNvPicPr/>
                  </pic:nvPicPr>
                  <pic:blipFill>
                    <a:blip r:embed="rId106"/>
                    <a:stretch>
                      <a:fillRect/>
                    </a:stretch>
                  </pic:blipFill>
                  <pic:spPr>
                    <a:xfrm>
                      <a:off x="0" y="0"/>
                      <a:ext cx="4468886" cy="1344485"/>
                    </a:xfrm>
                    <a:prstGeom prst="rect">
                      <a:avLst/>
                    </a:prstGeom>
                  </pic:spPr>
                </pic:pic>
              </a:graphicData>
            </a:graphic>
          </wp:inline>
        </w:drawing>
      </w:r>
    </w:p>
    <w:p w14:paraId="38A08F34" w14:textId="59DBC16E" w:rsidR="000C3828" w:rsidRDefault="00AC4BAB" w:rsidP="00AC4BAB">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95</w:t>
      </w:r>
      <w:r w:rsidR="00F643F0">
        <w:rPr>
          <w:noProof/>
        </w:rPr>
        <w:fldChar w:fldCharType="end"/>
      </w:r>
      <w:r>
        <w:t>: ping</w:t>
      </w:r>
    </w:p>
    <w:p w14:paraId="0213E0AA" w14:textId="4CABDC00" w:rsidR="00CD7169" w:rsidRDefault="00CD7169" w:rsidP="009E0F2D"/>
    <w:p w14:paraId="795C19A8" w14:textId="77777777" w:rsidR="001A106B" w:rsidRDefault="001A106B" w:rsidP="009E0F2D"/>
    <w:p w14:paraId="0DFFD0A8" w14:textId="77777777" w:rsidR="001A106B" w:rsidRDefault="001A106B" w:rsidP="009E0F2D"/>
    <w:p w14:paraId="24A37956" w14:textId="77777777" w:rsidR="001A106B" w:rsidRDefault="001A106B" w:rsidP="009E0F2D"/>
    <w:p w14:paraId="7DF925E6" w14:textId="77777777" w:rsidR="001A106B" w:rsidRDefault="001A106B" w:rsidP="009E0F2D"/>
    <w:p w14:paraId="777D74C6" w14:textId="77777777" w:rsidR="001A106B" w:rsidRDefault="001A106B" w:rsidP="009E0F2D"/>
    <w:p w14:paraId="4B191BDB" w14:textId="77777777" w:rsidR="001A106B" w:rsidRDefault="001A106B" w:rsidP="009E0F2D"/>
    <w:p w14:paraId="65479D68" w14:textId="77777777" w:rsidR="001A106B" w:rsidRDefault="001A106B" w:rsidP="009E0F2D"/>
    <w:p w14:paraId="38F2E570" w14:textId="77777777" w:rsidR="001A106B" w:rsidRDefault="001A106B" w:rsidP="009E0F2D"/>
    <w:p w14:paraId="3CB27681" w14:textId="77777777" w:rsidR="001A106B" w:rsidRDefault="001A106B" w:rsidP="009E0F2D"/>
    <w:p w14:paraId="2F3F8EB2" w14:textId="77777777" w:rsidR="001A106B" w:rsidRDefault="001A106B" w:rsidP="009E0F2D"/>
    <w:p w14:paraId="493C9F27" w14:textId="77777777" w:rsidR="001A106B" w:rsidRDefault="001A106B" w:rsidP="009E0F2D"/>
    <w:p w14:paraId="1A877C2B" w14:textId="77777777" w:rsidR="001A106B" w:rsidRDefault="001A106B" w:rsidP="009E0F2D"/>
    <w:p w14:paraId="292CE9B6" w14:textId="77777777" w:rsidR="001A106B" w:rsidRDefault="001A106B" w:rsidP="009E0F2D"/>
    <w:p w14:paraId="7B3747A5" w14:textId="0A4FB7A5" w:rsidR="001A106B" w:rsidRDefault="001A106B" w:rsidP="009E0F2D"/>
    <w:p w14:paraId="3E11F8E7" w14:textId="3CC7AAFE" w:rsidR="001519A8" w:rsidRDefault="00DD07BC" w:rsidP="009E0F2D">
      <w:r w:rsidRPr="00DD07BC">
        <w:rPr>
          <w:highlight w:val="red"/>
        </w:rPr>
        <w:lastRenderedPageBreak/>
        <w:t>An attempt was made to ping the IP address 192.168.0.241 to check its connectivity and availability on the network. The command was executed as shown in Figure 97, where ICMP echo requests were sent to the host. However, the host did not respond to the ping requests.</w:t>
      </w:r>
    </w:p>
    <w:p w14:paraId="06525CF2" w14:textId="77777777" w:rsidR="00AC4BAB" w:rsidRDefault="007832EC" w:rsidP="00AC4BAB">
      <w:pPr>
        <w:keepNext/>
        <w:jc w:val="center"/>
      </w:pPr>
      <w:r w:rsidRPr="007832EC">
        <w:rPr>
          <w:noProof/>
        </w:rPr>
        <w:drawing>
          <wp:inline distT="0" distB="0" distL="0" distR="0" wp14:anchorId="5AB934FA" wp14:editId="39E6C7F1">
            <wp:extent cx="4515902" cy="2038911"/>
            <wp:effectExtent l="0" t="0" r="0" b="0"/>
            <wp:docPr id="1549378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7821" name="Picture 1" descr="A screenshot of a computer&#10;&#10;Description automatically generated"/>
                    <pic:cNvPicPr/>
                  </pic:nvPicPr>
                  <pic:blipFill>
                    <a:blip r:embed="rId107"/>
                    <a:stretch>
                      <a:fillRect/>
                    </a:stretch>
                  </pic:blipFill>
                  <pic:spPr>
                    <a:xfrm>
                      <a:off x="0" y="0"/>
                      <a:ext cx="4520742" cy="2041096"/>
                    </a:xfrm>
                    <a:prstGeom prst="rect">
                      <a:avLst/>
                    </a:prstGeom>
                  </pic:spPr>
                </pic:pic>
              </a:graphicData>
            </a:graphic>
          </wp:inline>
        </w:drawing>
      </w:r>
    </w:p>
    <w:p w14:paraId="067B9B1D" w14:textId="3BDFF50D" w:rsidR="007832EC" w:rsidRDefault="00AC4BAB" w:rsidP="00AC4BAB">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96</w:t>
      </w:r>
      <w:r w:rsidR="00F643F0">
        <w:rPr>
          <w:noProof/>
        </w:rPr>
        <w:fldChar w:fldCharType="end"/>
      </w:r>
      <w:r>
        <w:t>: ping</w:t>
      </w:r>
    </w:p>
    <w:p w14:paraId="436852D3" w14:textId="7B7CFBEC" w:rsidR="000E3CA9" w:rsidRDefault="000E3CA9" w:rsidP="009E0F2D"/>
    <w:p w14:paraId="72C3904D" w14:textId="01A3E123" w:rsidR="00684A72" w:rsidRDefault="00684A72" w:rsidP="00684A72">
      <w:r>
        <w:t>The SSH tunnel to Web Server 2 was established using the following command:</w:t>
      </w:r>
    </w:p>
    <w:p w14:paraId="64398699" w14:textId="5383C831" w:rsidR="006A60B2" w:rsidRDefault="00684A72" w:rsidP="00684A72">
      <w:r>
        <w:t>ssh -L 8080:192.168.0.234:80 xweb@192.168.0.242</w:t>
      </w:r>
    </w:p>
    <w:p w14:paraId="02C62F75" w14:textId="5E402D0D" w:rsidR="00FD4C2B" w:rsidRDefault="00FD4C2B" w:rsidP="009E0F2D">
      <w:r w:rsidRPr="00FD4C2B">
        <w:t>This command sets up a local port forwarding tunnel, where the local port 8080 on the attacker's machine is forwarded to port 80 of the remote host 192.168.0.234 via Web Server 2 (192.168.0.242). This effectively allows access to services on the target host 192.168.0.234 through the intermediary, bypassing network restrictions.</w:t>
      </w:r>
    </w:p>
    <w:p w14:paraId="7395AF89" w14:textId="77777777" w:rsidR="00AC4BAB" w:rsidRDefault="000D7891" w:rsidP="00AC4BAB">
      <w:pPr>
        <w:keepNext/>
        <w:jc w:val="center"/>
      </w:pPr>
      <w:r w:rsidRPr="000D7891">
        <w:rPr>
          <w:noProof/>
        </w:rPr>
        <w:drawing>
          <wp:inline distT="0" distB="0" distL="0" distR="0" wp14:anchorId="0CB43403" wp14:editId="0B099DE1">
            <wp:extent cx="5943600" cy="1530350"/>
            <wp:effectExtent l="0" t="0" r="0" b="0"/>
            <wp:docPr id="210929639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96392" name="Picture 1" descr="A computer screen with white text&#10;&#10;Description automatically generated"/>
                    <pic:cNvPicPr/>
                  </pic:nvPicPr>
                  <pic:blipFill>
                    <a:blip r:embed="rId108"/>
                    <a:stretch>
                      <a:fillRect/>
                    </a:stretch>
                  </pic:blipFill>
                  <pic:spPr>
                    <a:xfrm>
                      <a:off x="0" y="0"/>
                      <a:ext cx="5943600" cy="1530350"/>
                    </a:xfrm>
                    <a:prstGeom prst="rect">
                      <a:avLst/>
                    </a:prstGeom>
                  </pic:spPr>
                </pic:pic>
              </a:graphicData>
            </a:graphic>
          </wp:inline>
        </w:drawing>
      </w:r>
    </w:p>
    <w:p w14:paraId="00E29F33" w14:textId="5F6956EA" w:rsidR="000D7891" w:rsidRDefault="00AC4BAB" w:rsidP="00AC4BAB">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97</w:t>
      </w:r>
      <w:r w:rsidR="00F643F0">
        <w:rPr>
          <w:noProof/>
        </w:rPr>
        <w:fldChar w:fldCharType="end"/>
      </w:r>
      <w:r>
        <w:t>: ssh</w:t>
      </w:r>
    </w:p>
    <w:p w14:paraId="73168231" w14:textId="77777777" w:rsidR="00B434DC" w:rsidRDefault="00B434DC" w:rsidP="00B434DC"/>
    <w:p w14:paraId="6AA37619" w14:textId="77777777" w:rsidR="00B434DC" w:rsidRDefault="00B434DC" w:rsidP="00B434DC"/>
    <w:p w14:paraId="5B4555FF" w14:textId="77777777" w:rsidR="00B434DC" w:rsidRDefault="00B434DC" w:rsidP="00B434DC"/>
    <w:p w14:paraId="585EA2E9" w14:textId="77777777" w:rsidR="00B434DC" w:rsidRDefault="00B434DC" w:rsidP="00B434DC"/>
    <w:p w14:paraId="3092AB8E" w14:textId="77777777" w:rsidR="00B434DC" w:rsidRDefault="00B434DC" w:rsidP="00B434DC"/>
    <w:p w14:paraId="07F005DA" w14:textId="77777777" w:rsidR="00B434DC" w:rsidRDefault="00B434DC" w:rsidP="00B434DC"/>
    <w:p w14:paraId="06A6DF35" w14:textId="675E299B" w:rsidR="00B434DC" w:rsidRDefault="00B434DC" w:rsidP="00B434DC">
      <w:r>
        <w:t>The SSH tunnel to Web Server 2 was successfully leveraged to access the target system's firewall interface. Using the command:</w:t>
      </w:r>
    </w:p>
    <w:p w14:paraId="4ACD9BAA" w14:textId="77777777" w:rsidR="00B434DC" w:rsidRDefault="00B434DC" w:rsidP="00B434DC">
      <w:r>
        <w:t>curl http://localhost:8080</w:t>
      </w:r>
    </w:p>
    <w:p w14:paraId="4CD9B76D" w14:textId="77777777" w:rsidR="00B434DC" w:rsidRDefault="00B434DC" w:rsidP="00B434DC"/>
    <w:p w14:paraId="5F9E17F5" w14:textId="575EB54D" w:rsidR="00B434DC" w:rsidRPr="00B434DC" w:rsidRDefault="00B434DC" w:rsidP="00B434DC">
      <w:r>
        <w:t>and accessing the localhost:8080 address in a browser, the login page for a pfSense Community Edition firewall was identified, as shown in Figure 99.</w:t>
      </w:r>
    </w:p>
    <w:p w14:paraId="58AA3D9E" w14:textId="77777777" w:rsidR="00AC4BAB" w:rsidRDefault="00656F1F" w:rsidP="00AC4BAB">
      <w:pPr>
        <w:keepNext/>
        <w:jc w:val="center"/>
      </w:pPr>
      <w:r w:rsidRPr="00656F1F">
        <w:rPr>
          <w:noProof/>
        </w:rPr>
        <w:drawing>
          <wp:inline distT="0" distB="0" distL="0" distR="0" wp14:anchorId="6CFD92E5" wp14:editId="1DAB7758">
            <wp:extent cx="5943600" cy="2986405"/>
            <wp:effectExtent l="0" t="0" r="0" b="4445"/>
            <wp:docPr id="17356444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44408" name="Picture 1" descr="A screenshot of a computer&#10;&#10;Description automatically generated"/>
                    <pic:cNvPicPr/>
                  </pic:nvPicPr>
                  <pic:blipFill>
                    <a:blip r:embed="rId109"/>
                    <a:stretch>
                      <a:fillRect/>
                    </a:stretch>
                  </pic:blipFill>
                  <pic:spPr>
                    <a:xfrm>
                      <a:off x="0" y="0"/>
                      <a:ext cx="5943600" cy="2986405"/>
                    </a:xfrm>
                    <a:prstGeom prst="rect">
                      <a:avLst/>
                    </a:prstGeom>
                  </pic:spPr>
                </pic:pic>
              </a:graphicData>
            </a:graphic>
          </wp:inline>
        </w:drawing>
      </w:r>
    </w:p>
    <w:p w14:paraId="3D0CD4F5" w14:textId="2368C8A7" w:rsidR="00E83693" w:rsidRDefault="00AC4BAB" w:rsidP="00AC4BAB">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98</w:t>
      </w:r>
      <w:r w:rsidR="00F643F0">
        <w:rPr>
          <w:noProof/>
        </w:rPr>
        <w:fldChar w:fldCharType="end"/>
      </w:r>
      <w:r>
        <w:t>: curl</w:t>
      </w:r>
    </w:p>
    <w:p w14:paraId="2C14B3F5" w14:textId="77777777" w:rsidR="009B268A" w:rsidRDefault="009B268A" w:rsidP="009B268A"/>
    <w:p w14:paraId="46276B79" w14:textId="77777777" w:rsidR="009B268A" w:rsidRDefault="009B268A" w:rsidP="009B268A"/>
    <w:p w14:paraId="11BAA021" w14:textId="77777777" w:rsidR="009B268A" w:rsidRDefault="009B268A" w:rsidP="009B268A"/>
    <w:p w14:paraId="260B911B" w14:textId="77777777" w:rsidR="009B268A" w:rsidRDefault="009B268A" w:rsidP="009B268A"/>
    <w:p w14:paraId="090A0BC2" w14:textId="77777777" w:rsidR="009B268A" w:rsidRDefault="009B268A" w:rsidP="009B268A"/>
    <w:p w14:paraId="6527901A" w14:textId="77777777" w:rsidR="009B268A" w:rsidRDefault="009B268A" w:rsidP="009B268A"/>
    <w:p w14:paraId="02AFBE1A" w14:textId="77777777" w:rsidR="009B268A" w:rsidRDefault="009B268A" w:rsidP="009B268A"/>
    <w:p w14:paraId="05570669" w14:textId="77777777" w:rsidR="009B268A" w:rsidRDefault="009B268A" w:rsidP="009B268A"/>
    <w:p w14:paraId="186F8608" w14:textId="77777777" w:rsidR="009B268A" w:rsidRDefault="009B268A" w:rsidP="009B268A"/>
    <w:p w14:paraId="7ED5C4C1" w14:textId="77777777" w:rsidR="009B268A" w:rsidRPr="009B268A" w:rsidRDefault="009B268A" w:rsidP="009B268A"/>
    <w:p w14:paraId="4D63B0FD" w14:textId="5FC6231F" w:rsidR="00B14DFE" w:rsidRDefault="00E575BD" w:rsidP="00B669A3">
      <w:pPr>
        <w:pStyle w:val="Heading3"/>
      </w:pPr>
      <w:bookmarkStart w:id="128" w:name="_Toc185981761"/>
      <w:r>
        <w:lastRenderedPageBreak/>
        <w:t>Firewall Bypass</w:t>
      </w:r>
      <w:bookmarkEnd w:id="128"/>
    </w:p>
    <w:p w14:paraId="19C9D637" w14:textId="77777777" w:rsidR="00AC4BAB" w:rsidRDefault="00AC4BAB" w:rsidP="00AC4BAB"/>
    <w:p w14:paraId="15EBEE70" w14:textId="6F5CB068" w:rsidR="00DF763A" w:rsidRDefault="009B6F53" w:rsidP="0001590F">
      <w:r>
        <w:t>Knowing</w:t>
      </w:r>
      <w:r w:rsidR="0001590F">
        <w:t xml:space="preserve"> that a firewall was present, the tester </w:t>
      </w:r>
      <w:r>
        <w:t>used</w:t>
      </w:r>
      <w:r w:rsidR="0001590F">
        <w:t xml:space="preserve"> port forwarding via Web Server 2 to bypass restrictions and access internal services. Using the </w:t>
      </w:r>
      <w:r>
        <w:t>interpreter</w:t>
      </w:r>
      <w:r w:rsidR="0001590F">
        <w:t xml:space="preserve"> shell, two port forwarding rules were configured:</w:t>
      </w:r>
      <w:r w:rsidR="009F18CC">
        <w:t xml:space="preserve"> </w:t>
      </w:r>
      <w:r w:rsidR="009F18CC">
        <w:tab/>
        <w:t xml:space="preserve"> </w:t>
      </w:r>
      <w:r w:rsidR="009F18CC">
        <w:tab/>
      </w:r>
    </w:p>
    <w:p w14:paraId="2FD6AE87" w14:textId="4C19F4C0" w:rsidR="00EF7501" w:rsidRDefault="00EF7501" w:rsidP="00EF7501">
      <w:pPr>
        <w:pStyle w:val="ListParagraph"/>
        <w:numPr>
          <w:ilvl w:val="0"/>
          <w:numId w:val="26"/>
        </w:numPr>
      </w:pPr>
      <w:r>
        <w:t>Rule 1: Forwarded local port 3333 to port 80 on the target 192.168.0.200.</w:t>
      </w:r>
    </w:p>
    <w:p w14:paraId="5060B62C" w14:textId="59F23766" w:rsidR="00DF763A" w:rsidRDefault="00EF7501" w:rsidP="00EF7501">
      <w:pPr>
        <w:pStyle w:val="ListParagraph"/>
        <w:numPr>
          <w:ilvl w:val="0"/>
          <w:numId w:val="26"/>
        </w:numPr>
      </w:pPr>
      <w:r>
        <w:t>Rule 2: Forwarded local port 2222 to port 80 on the target 192.168.0.234.</w:t>
      </w:r>
    </w:p>
    <w:p w14:paraId="406BB3CD" w14:textId="1AF76A1B" w:rsidR="00107B4F" w:rsidRDefault="00107B4F" w:rsidP="00EF7501">
      <w:pPr>
        <w:pStyle w:val="ListParagraph"/>
        <w:numPr>
          <w:ilvl w:val="0"/>
          <w:numId w:val="26"/>
        </w:numPr>
      </w:pPr>
      <w:r>
        <w:t xml:space="preserve">This is illustrated in </w:t>
      </w:r>
      <w:r>
        <w:fldChar w:fldCharType="begin"/>
      </w:r>
      <w:r>
        <w:instrText xml:space="preserve"> REF _Ref185917319 \h </w:instrText>
      </w:r>
      <w:r>
        <w:fldChar w:fldCharType="separate"/>
      </w:r>
      <w:r>
        <w:t xml:space="preserve">Figure </w:t>
      </w:r>
      <w:r>
        <w:rPr>
          <w:noProof/>
        </w:rPr>
        <w:t>100</w:t>
      </w:r>
      <w:r>
        <w:fldChar w:fldCharType="end"/>
      </w:r>
      <w:r>
        <w:t>.</w:t>
      </w:r>
    </w:p>
    <w:p w14:paraId="2320E2DE" w14:textId="77777777" w:rsidR="00DF763A" w:rsidRDefault="00DF763A" w:rsidP="0001590F"/>
    <w:p w14:paraId="32FD2F42" w14:textId="77777777" w:rsidR="00227544" w:rsidRDefault="00227544" w:rsidP="00227544">
      <w:pPr>
        <w:keepNext/>
        <w:jc w:val="center"/>
      </w:pPr>
      <w:r>
        <w:rPr>
          <w:rFonts w:ascii="Arial" w:hAnsi="Arial" w:cs="Arial"/>
          <w:noProof/>
          <w:color w:val="000000"/>
          <w:bdr w:val="none" w:sz="0" w:space="0" w:color="auto" w:frame="1"/>
        </w:rPr>
        <w:drawing>
          <wp:inline distT="0" distB="0" distL="0" distR="0" wp14:anchorId="0C242FBC" wp14:editId="3CDE5DD3">
            <wp:extent cx="5943600" cy="756920"/>
            <wp:effectExtent l="0" t="0" r="0" b="5080"/>
            <wp:docPr id="975917542" name="Picture 4" descr="A number and symbol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17542" name="Picture 4" descr="A number and symbols on a black background&#10;&#10;Description automatically generated"/>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756920"/>
                    </a:xfrm>
                    <a:prstGeom prst="rect">
                      <a:avLst/>
                    </a:prstGeom>
                    <a:noFill/>
                    <a:ln>
                      <a:noFill/>
                    </a:ln>
                  </pic:spPr>
                </pic:pic>
              </a:graphicData>
            </a:graphic>
          </wp:inline>
        </w:drawing>
      </w:r>
    </w:p>
    <w:p w14:paraId="3217C18C" w14:textId="1FBFBE32" w:rsidR="0079581D" w:rsidRDefault="00227544" w:rsidP="00227544">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99</w:t>
      </w:r>
      <w:r w:rsidR="00F643F0">
        <w:rPr>
          <w:noProof/>
        </w:rPr>
        <w:fldChar w:fldCharType="end"/>
      </w:r>
      <w:r>
        <w:t>: port fwd</w:t>
      </w:r>
    </w:p>
    <w:p w14:paraId="5657B4E4" w14:textId="77777777" w:rsidR="00212BDF" w:rsidRPr="00212BDF" w:rsidRDefault="00212BDF" w:rsidP="00212BDF">
      <w:pPr>
        <w:rPr>
          <w:highlight w:val="magenta"/>
        </w:rPr>
      </w:pPr>
    </w:p>
    <w:p w14:paraId="2EE289AA" w14:textId="77777777" w:rsidR="008C6069" w:rsidRDefault="008C6069" w:rsidP="000D500F"/>
    <w:p w14:paraId="09682FDB" w14:textId="77777777" w:rsidR="00227544" w:rsidRDefault="000D500F" w:rsidP="00227544">
      <w:pPr>
        <w:keepNext/>
        <w:jc w:val="center"/>
      </w:pPr>
      <w:r w:rsidRPr="00C41F36">
        <w:rPr>
          <w:noProof/>
        </w:rPr>
        <w:drawing>
          <wp:inline distT="0" distB="0" distL="0" distR="0" wp14:anchorId="0C5F19A2" wp14:editId="37670B5B">
            <wp:extent cx="5934903" cy="1752845"/>
            <wp:effectExtent l="0" t="0" r="0" b="0"/>
            <wp:docPr id="14877651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519" name="Picture 1" descr="A screen shot of a computer&#10;&#10;Description automatically generated"/>
                    <pic:cNvPicPr/>
                  </pic:nvPicPr>
                  <pic:blipFill>
                    <a:blip r:embed="rId111"/>
                    <a:stretch>
                      <a:fillRect/>
                    </a:stretch>
                  </pic:blipFill>
                  <pic:spPr>
                    <a:xfrm>
                      <a:off x="0" y="0"/>
                      <a:ext cx="5934903" cy="1752845"/>
                    </a:xfrm>
                    <a:prstGeom prst="rect">
                      <a:avLst/>
                    </a:prstGeom>
                  </pic:spPr>
                </pic:pic>
              </a:graphicData>
            </a:graphic>
          </wp:inline>
        </w:drawing>
      </w:r>
    </w:p>
    <w:p w14:paraId="0C5A452A" w14:textId="49E96C38" w:rsidR="000D500F" w:rsidRDefault="00227544" w:rsidP="00227544">
      <w:pPr>
        <w:pStyle w:val="Caption"/>
      </w:pPr>
      <w:bookmarkStart w:id="129" w:name="_Ref185917319"/>
      <w:r>
        <w:t xml:space="preserve">Figure </w:t>
      </w:r>
      <w:r w:rsidR="00F643F0">
        <w:fldChar w:fldCharType="begin"/>
      </w:r>
      <w:r w:rsidR="00F643F0">
        <w:instrText xml:space="preserve"> SEQ Figure \* ARABIC </w:instrText>
      </w:r>
      <w:r w:rsidR="00F643F0">
        <w:fldChar w:fldCharType="separate"/>
      </w:r>
      <w:r w:rsidR="00F643F0">
        <w:rPr>
          <w:noProof/>
        </w:rPr>
        <w:t>100</w:t>
      </w:r>
      <w:r w:rsidR="00F643F0">
        <w:rPr>
          <w:noProof/>
        </w:rPr>
        <w:fldChar w:fldCharType="end"/>
      </w:r>
      <w:bookmarkEnd w:id="129"/>
      <w:r>
        <w:t>: active ports forwards</w:t>
      </w:r>
    </w:p>
    <w:p w14:paraId="7E1C0E15" w14:textId="6C4B127D" w:rsidR="000D500F" w:rsidRDefault="000D500F" w:rsidP="000D500F"/>
    <w:p w14:paraId="6952269D" w14:textId="77777777" w:rsidR="000D500F" w:rsidRPr="000D500F" w:rsidRDefault="000D500F" w:rsidP="000D500F"/>
    <w:p w14:paraId="3FC1C26A" w14:textId="77777777" w:rsidR="002E7B8B" w:rsidRDefault="002E7B8B" w:rsidP="002E7B8B"/>
    <w:p w14:paraId="1D0954B4" w14:textId="77777777" w:rsidR="00227544" w:rsidRDefault="00227544" w:rsidP="002E7B8B"/>
    <w:p w14:paraId="38ACF85B" w14:textId="77777777" w:rsidR="00227544" w:rsidRDefault="00227544" w:rsidP="002E7B8B"/>
    <w:p w14:paraId="575DBAEB" w14:textId="77777777" w:rsidR="00755601" w:rsidRDefault="00755601" w:rsidP="002E7B8B"/>
    <w:p w14:paraId="32E27349" w14:textId="77777777" w:rsidR="00755601" w:rsidRDefault="00755601" w:rsidP="002E7B8B"/>
    <w:p w14:paraId="6829A237" w14:textId="77777777" w:rsidR="00755601" w:rsidRDefault="00755601" w:rsidP="002E7B8B"/>
    <w:p w14:paraId="29B228B8" w14:textId="32FEBDE6" w:rsidR="00755601" w:rsidRDefault="00755601" w:rsidP="00755601">
      <w:r>
        <w:lastRenderedPageBreak/>
        <w:t xml:space="preserve">Once the forwarding rules were in place, the team accessed the pfSense web interface using port 2222 on localhost (127.0.0.1) (Figure 102). Default credentials were available on this website: </w:t>
      </w:r>
      <w:hyperlink r:id="rId112" w:history="1">
        <w:r w:rsidRPr="000D769D">
          <w:rPr>
            <w:rStyle w:val="Hyperlink"/>
          </w:rPr>
          <w:t>https://docs.netgate.com/pfsense/en/latest/usermanager/defaults.html</w:t>
        </w:r>
      </w:hyperlink>
      <w:r>
        <w:t xml:space="preserve"> as illustrated in </w:t>
      </w:r>
      <w:r>
        <w:fldChar w:fldCharType="begin"/>
      </w:r>
      <w:r>
        <w:instrText xml:space="preserve"> REF _Ref185917413 \h </w:instrText>
      </w:r>
      <w:r>
        <w:fldChar w:fldCharType="separate"/>
      </w:r>
      <w:r>
        <w:t xml:space="preserve">Figure </w:t>
      </w:r>
      <w:r>
        <w:rPr>
          <w:noProof/>
        </w:rPr>
        <w:t>101</w:t>
      </w:r>
      <w:r>
        <w:fldChar w:fldCharType="end"/>
      </w:r>
      <w:r>
        <w:t>.</w:t>
      </w:r>
    </w:p>
    <w:p w14:paraId="3ADC14DA" w14:textId="47B3A572" w:rsidR="00755601" w:rsidRDefault="003B3EDC" w:rsidP="00755601">
      <w:r>
        <w:t>The (</w:t>
      </w:r>
      <w:r w:rsidR="00755601">
        <w:t>admin/</w:t>
      </w:r>
      <w:r w:rsidR="00DB08E0">
        <w:t>pf</w:t>
      </w:r>
      <w:r w:rsidR="000A1313">
        <w:t>s</w:t>
      </w:r>
      <w:r w:rsidR="00DB08E0">
        <w:t>ense</w:t>
      </w:r>
      <w:r w:rsidR="00755601">
        <w:t xml:space="preserve">) </w:t>
      </w:r>
      <w:r w:rsidR="00DB08E0">
        <w:t>was</w:t>
      </w:r>
      <w:r w:rsidR="00755601">
        <w:t xml:space="preserve"> used to authenticate, providing administrative access to the firewall settings (Figure 10</w:t>
      </w:r>
      <w:r w:rsidR="003F7A34">
        <w:t>2</w:t>
      </w:r>
      <w:r w:rsidR="00755601">
        <w:t xml:space="preserve">). </w:t>
      </w:r>
    </w:p>
    <w:p w14:paraId="6B49050F" w14:textId="77777777" w:rsidR="00715163" w:rsidRDefault="00715163" w:rsidP="00715163">
      <w:pPr>
        <w:keepNext/>
        <w:jc w:val="center"/>
      </w:pPr>
      <w:r w:rsidRPr="00715163">
        <w:rPr>
          <w:noProof/>
        </w:rPr>
        <w:drawing>
          <wp:inline distT="0" distB="0" distL="0" distR="0" wp14:anchorId="20D33193" wp14:editId="01036838">
            <wp:extent cx="5943600" cy="2724150"/>
            <wp:effectExtent l="0" t="0" r="0" b="0"/>
            <wp:docPr id="555662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62783" name="Picture 1" descr="A screenshot of a computer&#10;&#10;Description automatically generated"/>
                    <pic:cNvPicPr/>
                  </pic:nvPicPr>
                  <pic:blipFill>
                    <a:blip r:embed="rId113"/>
                    <a:stretch>
                      <a:fillRect/>
                    </a:stretch>
                  </pic:blipFill>
                  <pic:spPr>
                    <a:xfrm>
                      <a:off x="0" y="0"/>
                      <a:ext cx="5943600" cy="2724150"/>
                    </a:xfrm>
                    <a:prstGeom prst="rect">
                      <a:avLst/>
                    </a:prstGeom>
                  </pic:spPr>
                </pic:pic>
              </a:graphicData>
            </a:graphic>
          </wp:inline>
        </w:drawing>
      </w:r>
    </w:p>
    <w:p w14:paraId="2119458B" w14:textId="4D4940A3" w:rsidR="00715163" w:rsidRDefault="00715163" w:rsidP="00715163">
      <w:pPr>
        <w:pStyle w:val="Caption"/>
      </w:pPr>
      <w:bookmarkStart w:id="130" w:name="_Ref185917413"/>
      <w:r>
        <w:t xml:space="preserve">Figure </w:t>
      </w:r>
      <w:r w:rsidR="00F643F0">
        <w:fldChar w:fldCharType="begin"/>
      </w:r>
      <w:r w:rsidR="00F643F0">
        <w:instrText xml:space="preserve"> SEQ Figure \* ARABIC </w:instrText>
      </w:r>
      <w:r w:rsidR="00F643F0">
        <w:fldChar w:fldCharType="separate"/>
      </w:r>
      <w:r w:rsidR="00F643F0">
        <w:rPr>
          <w:noProof/>
        </w:rPr>
        <w:t>101</w:t>
      </w:r>
      <w:r w:rsidR="00F643F0">
        <w:rPr>
          <w:noProof/>
        </w:rPr>
        <w:fldChar w:fldCharType="end"/>
      </w:r>
      <w:bookmarkEnd w:id="130"/>
      <w:r>
        <w:t>: default user password</w:t>
      </w:r>
    </w:p>
    <w:p w14:paraId="79A2A247" w14:textId="77777777" w:rsidR="00DA7BC6" w:rsidRDefault="00DA7BC6" w:rsidP="00DA7BC6">
      <w:pPr>
        <w:keepNext/>
        <w:jc w:val="center"/>
      </w:pPr>
      <w:r>
        <w:rPr>
          <w:rFonts w:ascii="Arial" w:hAnsi="Arial" w:cs="Arial"/>
          <w:noProof/>
          <w:color w:val="000000"/>
          <w:bdr w:val="none" w:sz="0" w:space="0" w:color="auto" w:frame="1"/>
        </w:rPr>
        <w:drawing>
          <wp:inline distT="0" distB="0" distL="0" distR="0" wp14:anchorId="7AFA2705" wp14:editId="1E320EED">
            <wp:extent cx="5943600" cy="2885440"/>
            <wp:effectExtent l="0" t="0" r="0" b="0"/>
            <wp:docPr id="1582130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30508" name="Picture 1" descr="A screenshot of a computer&#10;&#10;Description automatically generated"/>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2885440"/>
                    </a:xfrm>
                    <a:prstGeom prst="rect">
                      <a:avLst/>
                    </a:prstGeom>
                    <a:noFill/>
                    <a:ln>
                      <a:noFill/>
                    </a:ln>
                  </pic:spPr>
                </pic:pic>
              </a:graphicData>
            </a:graphic>
          </wp:inline>
        </w:drawing>
      </w:r>
    </w:p>
    <w:p w14:paraId="1A3B746D" w14:textId="3CD16DB2" w:rsidR="00227544" w:rsidRDefault="00DA7BC6" w:rsidP="00DA7BC6">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102</w:t>
      </w:r>
      <w:r w:rsidR="00F643F0">
        <w:rPr>
          <w:noProof/>
        </w:rPr>
        <w:fldChar w:fldCharType="end"/>
      </w:r>
      <w:r>
        <w:t>: localhost/127.0.0.1</w:t>
      </w:r>
    </w:p>
    <w:p w14:paraId="13602906" w14:textId="77777777" w:rsidR="00396C73" w:rsidRDefault="00396C73" w:rsidP="002E7B8B"/>
    <w:p w14:paraId="3827AAD7" w14:textId="77777777" w:rsidR="00396C73" w:rsidRDefault="00396C73" w:rsidP="002E7B8B"/>
    <w:p w14:paraId="39964EEF" w14:textId="59941478" w:rsidR="00E27D95" w:rsidRDefault="00E27D95" w:rsidP="002E7B8B">
      <w:r>
        <w:lastRenderedPageBreak/>
        <w:t>PfSense dashboard shows system information uptime</w:t>
      </w:r>
      <w:r w:rsidR="001D7962">
        <w:t>; it</w:t>
      </w:r>
      <w:r>
        <w:t xml:space="preserve"> also </w:t>
      </w:r>
      <w:r w:rsidR="001D7962">
        <w:t>indicates</w:t>
      </w:r>
      <w:r>
        <w:t xml:space="preserve"> </w:t>
      </w:r>
      <w:r w:rsidR="00F36E22">
        <w:t>interfaces</w:t>
      </w:r>
      <w:r>
        <w:t xml:space="preserve"> WAN 192.168.0.234, LAN 192.168.0.98, </w:t>
      </w:r>
      <w:r w:rsidR="001D7962">
        <w:t xml:space="preserve">and </w:t>
      </w:r>
      <w:r>
        <w:t>DMZ 192.168.0.241</w:t>
      </w:r>
      <w:r w:rsidR="001D7962">
        <w:t>,</w:t>
      </w:r>
      <w:r w:rsidR="00F36E22">
        <w:t xml:space="preserve"> as illustrated in </w:t>
      </w:r>
      <w:r w:rsidR="00F36E22">
        <w:fldChar w:fldCharType="begin"/>
      </w:r>
      <w:r w:rsidR="00F36E22">
        <w:instrText xml:space="preserve"> REF _Ref185917962 \h </w:instrText>
      </w:r>
      <w:r w:rsidR="00F36E22">
        <w:fldChar w:fldCharType="separate"/>
      </w:r>
      <w:r w:rsidR="00F36E22">
        <w:t xml:space="preserve">Figure </w:t>
      </w:r>
      <w:r w:rsidR="00F36E22">
        <w:rPr>
          <w:noProof/>
        </w:rPr>
        <w:t>103</w:t>
      </w:r>
      <w:r w:rsidR="00F36E22">
        <w:fldChar w:fldCharType="end"/>
      </w:r>
    </w:p>
    <w:p w14:paraId="4BE1BBD9" w14:textId="77777777" w:rsidR="005C4C2A" w:rsidRDefault="00DA7BC6" w:rsidP="005C4C2A">
      <w:pPr>
        <w:keepNext/>
        <w:jc w:val="center"/>
      </w:pPr>
      <w:r>
        <w:rPr>
          <w:rFonts w:ascii="Arial" w:hAnsi="Arial" w:cs="Arial"/>
          <w:noProof/>
          <w:color w:val="000000"/>
          <w:bdr w:val="none" w:sz="0" w:space="0" w:color="auto" w:frame="1"/>
        </w:rPr>
        <w:drawing>
          <wp:inline distT="0" distB="0" distL="0" distR="0" wp14:anchorId="42C39939" wp14:editId="2E9F0A49">
            <wp:extent cx="5149048" cy="3059723"/>
            <wp:effectExtent l="0" t="0" r="0" b="7620"/>
            <wp:docPr id="90760497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04974" name="Picture 2" descr="A screenshot of a computer&#10;&#10;Description automatically generated"/>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150516" cy="3060595"/>
                    </a:xfrm>
                    <a:prstGeom prst="rect">
                      <a:avLst/>
                    </a:prstGeom>
                    <a:noFill/>
                    <a:ln>
                      <a:noFill/>
                    </a:ln>
                  </pic:spPr>
                </pic:pic>
              </a:graphicData>
            </a:graphic>
          </wp:inline>
        </w:drawing>
      </w:r>
    </w:p>
    <w:p w14:paraId="23813D5C" w14:textId="1AF4F9BB" w:rsidR="002F4F6F" w:rsidRDefault="005C4C2A" w:rsidP="00B607EE">
      <w:pPr>
        <w:pStyle w:val="Caption"/>
      </w:pPr>
      <w:bookmarkStart w:id="131" w:name="_Ref185917962"/>
      <w:r>
        <w:t xml:space="preserve">Figure </w:t>
      </w:r>
      <w:r w:rsidR="00F643F0">
        <w:fldChar w:fldCharType="begin"/>
      </w:r>
      <w:r w:rsidR="00F643F0">
        <w:instrText xml:space="preserve"> SEQ Figure \* ARABIC </w:instrText>
      </w:r>
      <w:r w:rsidR="00F643F0">
        <w:fldChar w:fldCharType="separate"/>
      </w:r>
      <w:r w:rsidR="00F643F0">
        <w:rPr>
          <w:noProof/>
        </w:rPr>
        <w:t>103</w:t>
      </w:r>
      <w:r w:rsidR="00F643F0">
        <w:rPr>
          <w:noProof/>
        </w:rPr>
        <w:fldChar w:fldCharType="end"/>
      </w:r>
      <w:bookmarkEnd w:id="131"/>
      <w:r>
        <w:t xml:space="preserve">: </w:t>
      </w:r>
      <w:r w:rsidR="00D84F39">
        <w:t>pfSense</w:t>
      </w:r>
      <w:r>
        <w:t xml:space="preserve"> dashboard</w:t>
      </w:r>
    </w:p>
    <w:p w14:paraId="57A451E9" w14:textId="77777777" w:rsidR="00332E11" w:rsidRDefault="00332E11" w:rsidP="00332E11"/>
    <w:p w14:paraId="2305E0D7" w14:textId="77777777" w:rsidR="00332E11" w:rsidRDefault="00332E11" w:rsidP="00332E11"/>
    <w:p w14:paraId="1D13D0A1" w14:textId="77777777" w:rsidR="00332E11" w:rsidRDefault="00332E11" w:rsidP="00332E11"/>
    <w:p w14:paraId="1555FD25" w14:textId="77777777" w:rsidR="00332E11" w:rsidRDefault="00332E11" w:rsidP="00332E11"/>
    <w:p w14:paraId="271D1F5A" w14:textId="77777777" w:rsidR="00332E11" w:rsidRDefault="00332E11" w:rsidP="00332E11"/>
    <w:p w14:paraId="3211BBA2" w14:textId="77777777" w:rsidR="00332E11" w:rsidRDefault="00332E11" w:rsidP="00332E11"/>
    <w:p w14:paraId="660E4E97" w14:textId="77777777" w:rsidR="00332E11" w:rsidRDefault="00332E11" w:rsidP="00332E11"/>
    <w:p w14:paraId="23B7CC20" w14:textId="77777777" w:rsidR="00332E11" w:rsidRDefault="00332E11" w:rsidP="00332E11"/>
    <w:p w14:paraId="7A1FC6E4" w14:textId="77777777" w:rsidR="00332E11" w:rsidRDefault="00332E11" w:rsidP="00332E11"/>
    <w:p w14:paraId="0B96B1F8" w14:textId="77777777" w:rsidR="00332E11" w:rsidRDefault="00332E11" w:rsidP="00332E11"/>
    <w:p w14:paraId="4E257C87" w14:textId="77777777" w:rsidR="00332E11" w:rsidRDefault="00332E11" w:rsidP="00332E11"/>
    <w:p w14:paraId="6A92B65E" w14:textId="77777777" w:rsidR="00332E11" w:rsidRDefault="00332E11" w:rsidP="00332E11"/>
    <w:p w14:paraId="3DB375AC" w14:textId="77777777" w:rsidR="00332E11" w:rsidRDefault="00332E11" w:rsidP="00332E11"/>
    <w:p w14:paraId="6FF80A00" w14:textId="77777777" w:rsidR="00332E11" w:rsidRDefault="00332E11" w:rsidP="00332E11"/>
    <w:p w14:paraId="5A2C2B04" w14:textId="77777777" w:rsidR="00332E11" w:rsidRDefault="00332E11" w:rsidP="00332E11"/>
    <w:p w14:paraId="4C65018D" w14:textId="3FC273E9" w:rsidR="00332E11" w:rsidRDefault="00332E11" w:rsidP="00332E11">
      <w:r w:rsidRPr="00332E11">
        <w:rPr>
          <w:lang w:val="en-GB"/>
        </w:rPr>
        <w:lastRenderedPageBreak/>
        <w:t>Additionally, a rule was created to allow all traffic coming from the host machine on 192.168.0.200 to pass through the firewall. This means more devices can be discovered</w:t>
      </w:r>
      <w:r w:rsidR="001D7962">
        <w:rPr>
          <w:lang w:val="en-GB"/>
        </w:rPr>
        <w:t xml:space="preserve">, as illustrated in figures 108, 109, and </w:t>
      </w:r>
      <w:r w:rsidR="005A02F9">
        <w:rPr>
          <w:lang w:val="en-GB"/>
        </w:rPr>
        <w:t>110</w:t>
      </w:r>
      <w:r w:rsidRPr="00332E11">
        <w:rPr>
          <w:lang w:val="en-GB"/>
        </w:rPr>
        <w:t xml:space="preserve">. </w:t>
      </w:r>
    </w:p>
    <w:p w14:paraId="7304FEB4" w14:textId="6C1067A4" w:rsidR="00F21EC6" w:rsidRDefault="00F21EC6" w:rsidP="00F21EC6">
      <w:pPr>
        <w:keepNext/>
        <w:jc w:val="center"/>
      </w:pPr>
      <w:r>
        <w:rPr>
          <w:rFonts w:ascii="Arial" w:hAnsi="Arial" w:cs="Arial"/>
          <w:noProof/>
          <w:color w:val="000000"/>
          <w:bdr w:val="none" w:sz="0" w:space="0" w:color="auto" w:frame="1"/>
        </w:rPr>
        <w:drawing>
          <wp:inline distT="0" distB="0" distL="0" distR="0" wp14:anchorId="43B52FE9" wp14:editId="30DDD699">
            <wp:extent cx="6162812" cy="3496665"/>
            <wp:effectExtent l="0" t="0" r="0" b="8890"/>
            <wp:docPr id="180114113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41139" name="Picture 6" descr="A screenshot of a computer&#10;&#10;Description automatically generated"/>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6166526" cy="3498772"/>
                    </a:xfrm>
                    <a:prstGeom prst="rect">
                      <a:avLst/>
                    </a:prstGeom>
                    <a:noFill/>
                    <a:ln>
                      <a:noFill/>
                    </a:ln>
                  </pic:spPr>
                </pic:pic>
              </a:graphicData>
            </a:graphic>
          </wp:inline>
        </w:drawing>
      </w:r>
    </w:p>
    <w:p w14:paraId="14206E04" w14:textId="664C6A4C" w:rsidR="00F21EC6" w:rsidRDefault="00F21EC6" w:rsidP="00F21EC6">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108</w:t>
      </w:r>
      <w:r w:rsidR="00F643F0">
        <w:rPr>
          <w:noProof/>
        </w:rPr>
        <w:fldChar w:fldCharType="end"/>
      </w:r>
      <w:r>
        <w:t>: rules edit</w:t>
      </w:r>
    </w:p>
    <w:p w14:paraId="0FA01C6B" w14:textId="77777777" w:rsidR="00661854" w:rsidRDefault="00661854" w:rsidP="00661854"/>
    <w:p w14:paraId="168C67BB" w14:textId="77777777" w:rsidR="00661854" w:rsidRDefault="00661854" w:rsidP="00661854"/>
    <w:p w14:paraId="6F419A55" w14:textId="77777777" w:rsidR="007E3FD6" w:rsidRDefault="007E3FD6" w:rsidP="007E3FD6">
      <w:pPr>
        <w:keepNext/>
        <w:jc w:val="center"/>
      </w:pPr>
      <w:r>
        <w:rPr>
          <w:rFonts w:ascii="Arial" w:hAnsi="Arial" w:cs="Arial"/>
          <w:noProof/>
          <w:color w:val="000000"/>
          <w:bdr w:val="none" w:sz="0" w:space="0" w:color="auto" w:frame="1"/>
        </w:rPr>
        <w:drawing>
          <wp:inline distT="0" distB="0" distL="0" distR="0" wp14:anchorId="652D4C55" wp14:editId="4167CA9D">
            <wp:extent cx="5943600" cy="1307465"/>
            <wp:effectExtent l="0" t="0" r="0" b="6985"/>
            <wp:docPr id="2049024070"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24070" name="Picture 7" descr="A screenshot of a computer&#10;&#10;Description automatically generated"/>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943600" cy="1307465"/>
                    </a:xfrm>
                    <a:prstGeom prst="rect">
                      <a:avLst/>
                    </a:prstGeom>
                    <a:noFill/>
                    <a:ln>
                      <a:noFill/>
                    </a:ln>
                  </pic:spPr>
                </pic:pic>
              </a:graphicData>
            </a:graphic>
          </wp:inline>
        </w:drawing>
      </w:r>
    </w:p>
    <w:p w14:paraId="66DD12D2" w14:textId="1A38FBDB" w:rsidR="00661854" w:rsidRDefault="007E3FD6" w:rsidP="007E3FD6">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109</w:t>
      </w:r>
      <w:r w:rsidR="00F643F0">
        <w:rPr>
          <w:noProof/>
        </w:rPr>
        <w:fldChar w:fldCharType="end"/>
      </w:r>
      <w:r>
        <w:t>: allow IPv4</w:t>
      </w:r>
    </w:p>
    <w:p w14:paraId="3725D1DD" w14:textId="77777777" w:rsidR="007E3FD6" w:rsidRDefault="007E3FD6" w:rsidP="007E3FD6"/>
    <w:p w14:paraId="752567B3" w14:textId="77777777" w:rsidR="007E3FD6" w:rsidRDefault="007E3FD6" w:rsidP="007E3FD6"/>
    <w:p w14:paraId="4C45B03F" w14:textId="77777777" w:rsidR="007E3FD6" w:rsidRDefault="007E3FD6" w:rsidP="007E3FD6"/>
    <w:p w14:paraId="455F4428" w14:textId="77777777" w:rsidR="007E3FD6" w:rsidRDefault="007E3FD6" w:rsidP="007E3FD6"/>
    <w:p w14:paraId="2BFA29AF" w14:textId="77777777" w:rsidR="007E3FD6" w:rsidRDefault="007E3FD6" w:rsidP="007E3FD6"/>
    <w:p w14:paraId="77AEEF1D" w14:textId="77777777" w:rsidR="007E3FD6" w:rsidRDefault="007E3FD6" w:rsidP="007E3FD6"/>
    <w:p w14:paraId="5CB607FA" w14:textId="77777777" w:rsidR="007E3FD6" w:rsidRDefault="007E3FD6" w:rsidP="007E3FD6">
      <w:pPr>
        <w:keepNext/>
        <w:jc w:val="center"/>
      </w:pPr>
      <w:r>
        <w:rPr>
          <w:rFonts w:ascii="Arial" w:hAnsi="Arial" w:cs="Arial"/>
          <w:noProof/>
          <w:color w:val="000000"/>
          <w:bdr w:val="none" w:sz="0" w:space="0" w:color="auto" w:frame="1"/>
        </w:rPr>
        <w:drawing>
          <wp:inline distT="0" distB="0" distL="0" distR="0" wp14:anchorId="2FFBDC27" wp14:editId="6FCCDF3F">
            <wp:extent cx="5943600" cy="911225"/>
            <wp:effectExtent l="0" t="0" r="0" b="3175"/>
            <wp:docPr id="1536087973"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87973" name="Picture 8" descr="A screenshot of a computer&#10;&#10;Description automatically generated"/>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911225"/>
                    </a:xfrm>
                    <a:prstGeom prst="rect">
                      <a:avLst/>
                    </a:prstGeom>
                    <a:noFill/>
                    <a:ln>
                      <a:noFill/>
                    </a:ln>
                  </pic:spPr>
                </pic:pic>
              </a:graphicData>
            </a:graphic>
          </wp:inline>
        </w:drawing>
      </w:r>
    </w:p>
    <w:p w14:paraId="5FA06C3C" w14:textId="3FE6960E" w:rsidR="00CC213C" w:rsidRDefault="007E3FD6" w:rsidP="008C573E">
      <w:pPr>
        <w:pStyle w:val="Caption"/>
      </w:pPr>
      <w:r>
        <w:t xml:space="preserve">Figure </w:t>
      </w:r>
      <w:r w:rsidR="00F643F0">
        <w:fldChar w:fldCharType="begin"/>
      </w:r>
      <w:r w:rsidR="00F643F0">
        <w:instrText xml:space="preserve"> SEQ Figure \* ARABIC </w:instrText>
      </w:r>
      <w:r w:rsidR="00F643F0">
        <w:fldChar w:fldCharType="separate"/>
      </w:r>
      <w:r w:rsidR="00F643F0">
        <w:rPr>
          <w:noProof/>
        </w:rPr>
        <w:t>110</w:t>
      </w:r>
      <w:r w:rsidR="00F643F0">
        <w:rPr>
          <w:noProof/>
        </w:rPr>
        <w:fldChar w:fldCharType="end"/>
      </w:r>
      <w:r>
        <w:t>: Allow LAN</w:t>
      </w:r>
    </w:p>
    <w:p w14:paraId="776E6722" w14:textId="77777777" w:rsidR="008C573E" w:rsidRDefault="008C573E" w:rsidP="008C573E"/>
    <w:p w14:paraId="3F49C3FE" w14:textId="38579534" w:rsidR="008C573E" w:rsidRPr="008C573E" w:rsidRDefault="001D7962" w:rsidP="008C573E">
      <w:r>
        <w:t>Subsequently,</w:t>
      </w:r>
      <w:r w:rsidR="008C573E">
        <w:t xml:space="preserve"> new </w:t>
      </w:r>
      <w:r>
        <w:t>Nmap</w:t>
      </w:r>
      <w:r w:rsidR="008C573E">
        <w:t xml:space="preserve"> scans were launched to gather information,</w:t>
      </w:r>
    </w:p>
    <w:p w14:paraId="4CE7F542" w14:textId="77777777" w:rsidR="00CC213C" w:rsidRDefault="00CC213C" w:rsidP="00546978">
      <w:pPr>
        <w:pStyle w:val="Caption"/>
      </w:pPr>
    </w:p>
    <w:p w14:paraId="0F080727" w14:textId="77777777" w:rsidR="00F643F0" w:rsidRDefault="00CC213C" w:rsidP="00F643F0">
      <w:pPr>
        <w:pStyle w:val="Caption"/>
        <w:keepNext/>
      </w:pPr>
      <w:r w:rsidRPr="00CC213C">
        <w:rPr>
          <w:noProof/>
        </w:rPr>
        <w:drawing>
          <wp:inline distT="0" distB="0" distL="0" distR="0" wp14:anchorId="4BED6F24" wp14:editId="49DCF409">
            <wp:extent cx="5943600" cy="269240"/>
            <wp:effectExtent l="0" t="0" r="0" b="0"/>
            <wp:docPr id="191524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46404" name=""/>
                    <pic:cNvPicPr/>
                  </pic:nvPicPr>
                  <pic:blipFill>
                    <a:blip r:embed="rId119"/>
                    <a:stretch>
                      <a:fillRect/>
                    </a:stretch>
                  </pic:blipFill>
                  <pic:spPr>
                    <a:xfrm>
                      <a:off x="0" y="0"/>
                      <a:ext cx="5943600" cy="269240"/>
                    </a:xfrm>
                    <a:prstGeom prst="rect">
                      <a:avLst/>
                    </a:prstGeom>
                  </pic:spPr>
                </pic:pic>
              </a:graphicData>
            </a:graphic>
          </wp:inline>
        </w:drawing>
      </w:r>
    </w:p>
    <w:p w14:paraId="12A71072" w14:textId="6F705A90" w:rsidR="00F643F0" w:rsidRDefault="00F643F0" w:rsidP="00F643F0">
      <w:pPr>
        <w:pStyle w:val="Caption"/>
      </w:pPr>
      <w:r>
        <w:t xml:space="preserve">Figure </w:t>
      </w:r>
      <w:r>
        <w:fldChar w:fldCharType="begin"/>
      </w:r>
      <w:r>
        <w:instrText xml:space="preserve"> SEQ Figure \* ARABIC </w:instrText>
      </w:r>
      <w:r>
        <w:fldChar w:fldCharType="separate"/>
      </w:r>
      <w:r>
        <w:rPr>
          <w:noProof/>
        </w:rPr>
        <w:t>112</w:t>
      </w:r>
      <w:r>
        <w:rPr>
          <w:noProof/>
        </w:rPr>
        <w:fldChar w:fldCharType="end"/>
      </w:r>
      <w:r>
        <w:t>: NMAP .240/30</w:t>
      </w:r>
    </w:p>
    <w:p w14:paraId="033F77FB" w14:textId="77777777" w:rsidR="00F643F0" w:rsidRDefault="00CC213C" w:rsidP="00F643F0">
      <w:pPr>
        <w:keepNext/>
        <w:jc w:val="center"/>
      </w:pPr>
      <w:r w:rsidRPr="00CC213C">
        <w:rPr>
          <w:noProof/>
        </w:rPr>
        <w:drawing>
          <wp:inline distT="0" distB="0" distL="0" distR="0" wp14:anchorId="66BB0DC5" wp14:editId="408325C8">
            <wp:extent cx="5943600" cy="174625"/>
            <wp:effectExtent l="0" t="0" r="0" b="0"/>
            <wp:docPr id="14740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2531" name=""/>
                    <pic:cNvPicPr/>
                  </pic:nvPicPr>
                  <pic:blipFill>
                    <a:blip r:embed="rId120"/>
                    <a:stretch>
                      <a:fillRect/>
                    </a:stretch>
                  </pic:blipFill>
                  <pic:spPr>
                    <a:xfrm>
                      <a:off x="0" y="0"/>
                      <a:ext cx="5943600" cy="174625"/>
                    </a:xfrm>
                    <a:prstGeom prst="rect">
                      <a:avLst/>
                    </a:prstGeom>
                  </pic:spPr>
                </pic:pic>
              </a:graphicData>
            </a:graphic>
          </wp:inline>
        </w:drawing>
      </w:r>
    </w:p>
    <w:p w14:paraId="1CA012AC" w14:textId="19D96A20" w:rsidR="00CC213C" w:rsidRDefault="00F643F0" w:rsidP="00F643F0">
      <w:pPr>
        <w:pStyle w:val="Caption"/>
      </w:pPr>
      <w:r>
        <w:t xml:space="preserve">Figure </w:t>
      </w:r>
      <w:r>
        <w:fldChar w:fldCharType="begin"/>
      </w:r>
      <w:r>
        <w:instrText xml:space="preserve"> SEQ Figure \* ARABIC </w:instrText>
      </w:r>
      <w:r>
        <w:fldChar w:fldCharType="separate"/>
      </w:r>
      <w:r>
        <w:rPr>
          <w:noProof/>
        </w:rPr>
        <w:t>113</w:t>
      </w:r>
      <w:r>
        <w:rPr>
          <w:noProof/>
        </w:rPr>
        <w:fldChar w:fldCharType="end"/>
      </w:r>
      <w:r>
        <w:t>: NMAP .96/27</w:t>
      </w:r>
    </w:p>
    <w:p w14:paraId="16E19E14" w14:textId="77777777" w:rsidR="00F643F0" w:rsidRDefault="00CC213C" w:rsidP="00E27B57">
      <w:pPr>
        <w:keepNext/>
        <w:jc w:val="center"/>
      </w:pPr>
      <w:r w:rsidRPr="00CC213C">
        <w:rPr>
          <w:noProof/>
        </w:rPr>
        <w:drawing>
          <wp:inline distT="0" distB="0" distL="0" distR="0" wp14:anchorId="6C11CC84" wp14:editId="638154F0">
            <wp:extent cx="5943600" cy="231140"/>
            <wp:effectExtent l="0" t="0" r="0" b="0"/>
            <wp:docPr id="2723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5094" name=""/>
                    <pic:cNvPicPr/>
                  </pic:nvPicPr>
                  <pic:blipFill>
                    <a:blip r:embed="rId121"/>
                    <a:stretch>
                      <a:fillRect/>
                    </a:stretch>
                  </pic:blipFill>
                  <pic:spPr>
                    <a:xfrm>
                      <a:off x="0" y="0"/>
                      <a:ext cx="5943600" cy="231140"/>
                    </a:xfrm>
                    <a:prstGeom prst="rect">
                      <a:avLst/>
                    </a:prstGeom>
                  </pic:spPr>
                </pic:pic>
              </a:graphicData>
            </a:graphic>
          </wp:inline>
        </w:drawing>
      </w:r>
    </w:p>
    <w:p w14:paraId="15F27910" w14:textId="79A0DE22" w:rsidR="00CC213C" w:rsidRDefault="00F643F0" w:rsidP="00E27B57">
      <w:pPr>
        <w:pStyle w:val="Caption"/>
      </w:pPr>
      <w:r>
        <w:t xml:space="preserve">Figure </w:t>
      </w:r>
      <w:r>
        <w:fldChar w:fldCharType="begin"/>
      </w:r>
      <w:r>
        <w:instrText xml:space="preserve"> SEQ Figure \* ARABIC </w:instrText>
      </w:r>
      <w:r>
        <w:fldChar w:fldCharType="separate"/>
      </w:r>
      <w:r>
        <w:rPr>
          <w:noProof/>
        </w:rPr>
        <w:t>114</w:t>
      </w:r>
      <w:r>
        <w:rPr>
          <w:noProof/>
        </w:rPr>
        <w:fldChar w:fldCharType="end"/>
      </w:r>
      <w:r>
        <w:t>: NMAP .232/30</w:t>
      </w:r>
    </w:p>
    <w:p w14:paraId="3B8F29CB" w14:textId="77777777" w:rsidR="006E0FD6" w:rsidRDefault="006E0FD6" w:rsidP="006E0FD6"/>
    <w:p w14:paraId="6E05795B" w14:textId="77777777" w:rsidR="006E0FD6" w:rsidRDefault="006E0FD6" w:rsidP="006E0FD6"/>
    <w:p w14:paraId="50C39482" w14:textId="23212AE9" w:rsidR="006E0FD6" w:rsidRPr="006E0FD6" w:rsidRDefault="006E0FD6" w:rsidP="006E0FD6">
      <w:pPr>
        <w:rPr>
          <w:lang w:val="en-GB"/>
        </w:rPr>
      </w:pPr>
      <w:r w:rsidRPr="006E0FD6">
        <w:rPr>
          <w:lang w:val="en-GB"/>
        </w:rPr>
        <w:t xml:space="preserve">The results of the firewall bypass techniques, including port forwarding and rule modifications, set the stage for a series of </w:t>
      </w:r>
      <w:r w:rsidR="001D7962">
        <w:rPr>
          <w:lang w:val="en-GB"/>
        </w:rPr>
        <w:t>Nmap</w:t>
      </w:r>
      <w:r w:rsidRPr="006E0FD6">
        <w:rPr>
          <w:lang w:val="en-GB"/>
        </w:rPr>
        <w:t xml:space="preserve"> scans. These scans assessed the network's response to ICMP requests and revealed active hosts and services, thus expanding our understanding of the network topology. </w:t>
      </w:r>
      <w:r w:rsidR="001D7962">
        <w:rPr>
          <w:lang w:val="en-GB"/>
        </w:rPr>
        <w:t>On</w:t>
      </w:r>
      <w:r w:rsidRPr="006E0FD6">
        <w:rPr>
          <w:lang w:val="en-GB"/>
        </w:rPr>
        <w:t xml:space="preserve"> different subnets </w:t>
      </w:r>
      <w:r w:rsidR="001D7962">
        <w:rPr>
          <w:lang w:val="en-GB"/>
        </w:rPr>
        <w:t>to evaluate</w:t>
      </w:r>
      <w:r w:rsidRPr="006E0FD6">
        <w:rPr>
          <w:lang w:val="en-GB"/>
        </w:rPr>
        <w:t xml:space="preserve"> the network’s configuration and identify active hosts and services. These results provided critical insights into the network topology and service exposure.</w:t>
      </w:r>
    </w:p>
    <w:p w14:paraId="7A251D68" w14:textId="77777777" w:rsidR="006E0FD6" w:rsidRPr="006E0FD6" w:rsidRDefault="006E0FD6" w:rsidP="006E0FD6">
      <w:pPr>
        <w:numPr>
          <w:ilvl w:val="0"/>
          <w:numId w:val="27"/>
        </w:numPr>
        <w:rPr>
          <w:b/>
          <w:bCs/>
          <w:lang w:val="en-GB"/>
        </w:rPr>
      </w:pPr>
      <w:r w:rsidRPr="006E0FD6">
        <w:rPr>
          <w:b/>
          <w:bCs/>
          <w:lang w:val="en-GB"/>
        </w:rPr>
        <w:t>Subnet: 192.168.0.240/30</w:t>
      </w:r>
    </w:p>
    <w:p w14:paraId="7CE62B58" w14:textId="77777777" w:rsidR="006E0FD6" w:rsidRPr="006E0FD6" w:rsidRDefault="006E0FD6" w:rsidP="006E0FD6">
      <w:pPr>
        <w:numPr>
          <w:ilvl w:val="0"/>
          <w:numId w:val="27"/>
        </w:numPr>
        <w:rPr>
          <w:lang w:val="en-GB"/>
        </w:rPr>
      </w:pPr>
      <w:r w:rsidRPr="006E0FD6">
        <w:rPr>
          <w:b/>
          <w:bCs/>
          <w:lang w:val="en-GB"/>
        </w:rPr>
        <w:t>Host: 192.168.0.241</w:t>
      </w:r>
      <w:r w:rsidRPr="006E0FD6">
        <w:rPr>
          <w:lang w:val="en-GB"/>
        </w:rPr>
        <w:t xml:space="preserve"> (Figure 112):</w:t>
      </w:r>
    </w:p>
    <w:p w14:paraId="2519C5E2" w14:textId="77777777" w:rsidR="006E0FD6" w:rsidRPr="006E0FD6" w:rsidRDefault="006E0FD6" w:rsidP="006E0FD6">
      <w:pPr>
        <w:numPr>
          <w:ilvl w:val="1"/>
          <w:numId w:val="27"/>
        </w:numPr>
        <w:rPr>
          <w:lang w:val="en-GB"/>
        </w:rPr>
      </w:pPr>
      <w:r w:rsidRPr="006E0FD6">
        <w:rPr>
          <w:lang w:val="en-GB"/>
        </w:rPr>
        <w:t>Responded to ICMP requests, confirming the host’s presence.</w:t>
      </w:r>
    </w:p>
    <w:p w14:paraId="68C92CC4" w14:textId="77777777" w:rsidR="006E0FD6" w:rsidRPr="006E0FD6" w:rsidRDefault="006E0FD6" w:rsidP="006E0FD6">
      <w:pPr>
        <w:numPr>
          <w:ilvl w:val="1"/>
          <w:numId w:val="27"/>
        </w:numPr>
        <w:rPr>
          <w:lang w:val="en-GB"/>
        </w:rPr>
      </w:pPr>
      <w:r w:rsidRPr="006E0FD6">
        <w:rPr>
          <w:lang w:val="en-GB"/>
        </w:rPr>
        <w:t>Services detected:</w:t>
      </w:r>
    </w:p>
    <w:p w14:paraId="08C747DA" w14:textId="77777777" w:rsidR="006E0FD6" w:rsidRPr="006E0FD6" w:rsidRDefault="006E0FD6" w:rsidP="006E0FD6">
      <w:pPr>
        <w:numPr>
          <w:ilvl w:val="2"/>
          <w:numId w:val="27"/>
        </w:numPr>
        <w:rPr>
          <w:lang w:val="en-GB"/>
        </w:rPr>
      </w:pPr>
      <w:r w:rsidRPr="006E0FD6">
        <w:rPr>
          <w:lang w:val="en-GB"/>
        </w:rPr>
        <w:t>HTTP on port 80, powered by Nginx.</w:t>
      </w:r>
    </w:p>
    <w:p w14:paraId="601C3835" w14:textId="77777777" w:rsidR="006E0FD6" w:rsidRPr="006E0FD6" w:rsidRDefault="006E0FD6" w:rsidP="006E0FD6">
      <w:pPr>
        <w:numPr>
          <w:ilvl w:val="2"/>
          <w:numId w:val="27"/>
        </w:numPr>
        <w:rPr>
          <w:lang w:val="en-GB"/>
        </w:rPr>
      </w:pPr>
      <w:r w:rsidRPr="006E0FD6">
        <w:rPr>
          <w:lang w:val="en-GB"/>
        </w:rPr>
        <w:t>Quagga routing software running on ports 2601, 2604, and 2605.</w:t>
      </w:r>
    </w:p>
    <w:p w14:paraId="35A52411" w14:textId="77777777" w:rsidR="006E0FD6" w:rsidRPr="006E0FD6" w:rsidRDefault="006E0FD6" w:rsidP="006E0FD6">
      <w:pPr>
        <w:numPr>
          <w:ilvl w:val="2"/>
          <w:numId w:val="27"/>
        </w:numPr>
        <w:rPr>
          <w:lang w:val="en-GB"/>
        </w:rPr>
      </w:pPr>
      <w:r w:rsidRPr="006E0FD6">
        <w:rPr>
          <w:lang w:val="en-GB"/>
        </w:rPr>
        <w:t>DNS service on port 53, though DNS queries returned a “REFUSED” response.</w:t>
      </w:r>
    </w:p>
    <w:p w14:paraId="1B657FB6" w14:textId="77777777" w:rsidR="006E0FD6" w:rsidRPr="006E0FD6" w:rsidRDefault="006E0FD6" w:rsidP="006E0FD6">
      <w:pPr>
        <w:numPr>
          <w:ilvl w:val="0"/>
          <w:numId w:val="27"/>
        </w:numPr>
        <w:rPr>
          <w:b/>
          <w:bCs/>
          <w:lang w:val="en-GB"/>
        </w:rPr>
      </w:pPr>
      <w:r w:rsidRPr="006E0FD6">
        <w:rPr>
          <w:b/>
          <w:bCs/>
          <w:lang w:val="en-GB"/>
        </w:rPr>
        <w:t>Subnet: 192.168.0.96/27</w:t>
      </w:r>
    </w:p>
    <w:p w14:paraId="1FE1334C" w14:textId="77777777" w:rsidR="006E0FD6" w:rsidRPr="006E0FD6" w:rsidRDefault="006E0FD6" w:rsidP="006E0FD6">
      <w:pPr>
        <w:numPr>
          <w:ilvl w:val="0"/>
          <w:numId w:val="28"/>
        </w:numPr>
        <w:rPr>
          <w:lang w:val="en-GB"/>
        </w:rPr>
      </w:pPr>
      <w:r w:rsidRPr="006E0FD6">
        <w:rPr>
          <w:b/>
          <w:bCs/>
          <w:lang w:val="en-GB"/>
        </w:rPr>
        <w:lastRenderedPageBreak/>
        <w:t>Host: 192.168.0.97</w:t>
      </w:r>
      <w:r w:rsidRPr="006E0FD6">
        <w:rPr>
          <w:lang w:val="en-GB"/>
        </w:rPr>
        <w:t xml:space="preserve"> (Figure 113):</w:t>
      </w:r>
    </w:p>
    <w:p w14:paraId="1D79BDB5" w14:textId="77777777" w:rsidR="006E0FD6" w:rsidRPr="006E0FD6" w:rsidRDefault="006E0FD6" w:rsidP="006E0FD6">
      <w:pPr>
        <w:numPr>
          <w:ilvl w:val="1"/>
          <w:numId w:val="28"/>
        </w:numPr>
        <w:rPr>
          <w:lang w:val="en-GB"/>
        </w:rPr>
      </w:pPr>
      <w:r w:rsidRPr="006E0FD6">
        <w:rPr>
          <w:lang w:val="en-GB"/>
        </w:rPr>
        <w:t>Services detected:</w:t>
      </w:r>
    </w:p>
    <w:p w14:paraId="626F8D16" w14:textId="77777777" w:rsidR="006E0FD6" w:rsidRPr="006E0FD6" w:rsidRDefault="006E0FD6" w:rsidP="006E0FD6">
      <w:pPr>
        <w:numPr>
          <w:ilvl w:val="2"/>
          <w:numId w:val="28"/>
        </w:numPr>
        <w:rPr>
          <w:lang w:val="en-GB"/>
        </w:rPr>
      </w:pPr>
      <w:r w:rsidRPr="006E0FD6">
        <w:rPr>
          <w:lang w:val="en-GB"/>
        </w:rPr>
        <w:t>Telnet (VyOS telnetd) on port 23.</w:t>
      </w:r>
    </w:p>
    <w:p w14:paraId="6C847801" w14:textId="77777777" w:rsidR="006E0FD6" w:rsidRPr="006E0FD6" w:rsidRDefault="006E0FD6" w:rsidP="006E0FD6">
      <w:pPr>
        <w:numPr>
          <w:ilvl w:val="2"/>
          <w:numId w:val="28"/>
        </w:numPr>
        <w:rPr>
          <w:lang w:val="en-GB"/>
        </w:rPr>
      </w:pPr>
      <w:r w:rsidRPr="006E0FD6">
        <w:rPr>
          <w:lang w:val="en-GB"/>
        </w:rPr>
        <w:t>Lighttpd web server running on port 80.</w:t>
      </w:r>
    </w:p>
    <w:p w14:paraId="30FCB799" w14:textId="77777777" w:rsidR="006E0FD6" w:rsidRPr="006E0FD6" w:rsidRDefault="006E0FD6" w:rsidP="006E0FD6">
      <w:pPr>
        <w:numPr>
          <w:ilvl w:val="2"/>
          <w:numId w:val="28"/>
        </w:numPr>
        <w:rPr>
          <w:lang w:val="en-GB"/>
        </w:rPr>
      </w:pPr>
      <w:r w:rsidRPr="006E0FD6">
        <w:rPr>
          <w:lang w:val="en-GB"/>
        </w:rPr>
        <w:t>HTTPS open on port 443, though further details were undetermined.</w:t>
      </w:r>
    </w:p>
    <w:p w14:paraId="6A1C3E86" w14:textId="77777777" w:rsidR="006E0FD6" w:rsidRPr="006E0FD6" w:rsidRDefault="006E0FD6" w:rsidP="006E0FD6">
      <w:pPr>
        <w:numPr>
          <w:ilvl w:val="0"/>
          <w:numId w:val="28"/>
        </w:numPr>
        <w:rPr>
          <w:lang w:val="en-GB"/>
        </w:rPr>
      </w:pPr>
      <w:r w:rsidRPr="006E0FD6">
        <w:rPr>
          <w:b/>
          <w:bCs/>
          <w:lang w:val="en-GB"/>
        </w:rPr>
        <w:t>Host: 192.168.0.98</w:t>
      </w:r>
      <w:r w:rsidRPr="006E0FD6">
        <w:rPr>
          <w:lang w:val="en-GB"/>
        </w:rPr>
        <w:t>:</w:t>
      </w:r>
    </w:p>
    <w:p w14:paraId="589781A1" w14:textId="77777777" w:rsidR="006E0FD6" w:rsidRPr="006E0FD6" w:rsidRDefault="006E0FD6" w:rsidP="006E0FD6">
      <w:pPr>
        <w:numPr>
          <w:ilvl w:val="1"/>
          <w:numId w:val="28"/>
        </w:numPr>
        <w:rPr>
          <w:lang w:val="en-GB"/>
        </w:rPr>
      </w:pPr>
      <w:r w:rsidRPr="006E0FD6">
        <w:rPr>
          <w:lang w:val="en-GB"/>
        </w:rPr>
        <w:t>Exhibited a similar configuration to 192.168.0.241, with Nginx and Quagga services, suggesting uniform deployment across specific hosts.</w:t>
      </w:r>
    </w:p>
    <w:p w14:paraId="4754ED5B" w14:textId="77777777" w:rsidR="006E0FD6" w:rsidRPr="006E0FD6" w:rsidRDefault="006E0FD6" w:rsidP="006E0FD6">
      <w:pPr>
        <w:numPr>
          <w:ilvl w:val="0"/>
          <w:numId w:val="27"/>
        </w:numPr>
        <w:rPr>
          <w:b/>
          <w:bCs/>
          <w:lang w:val="en-GB"/>
        </w:rPr>
      </w:pPr>
      <w:r w:rsidRPr="006E0FD6">
        <w:rPr>
          <w:b/>
          <w:bCs/>
          <w:lang w:val="en-GB"/>
        </w:rPr>
        <w:t>Subnet: 192.168.0.232/30</w:t>
      </w:r>
    </w:p>
    <w:p w14:paraId="20229D2B" w14:textId="77777777" w:rsidR="006E0FD6" w:rsidRPr="006E0FD6" w:rsidRDefault="006E0FD6" w:rsidP="006E0FD6">
      <w:pPr>
        <w:numPr>
          <w:ilvl w:val="0"/>
          <w:numId w:val="29"/>
        </w:numPr>
        <w:rPr>
          <w:lang w:val="en-GB"/>
        </w:rPr>
      </w:pPr>
      <w:r w:rsidRPr="006E0FD6">
        <w:rPr>
          <w:b/>
          <w:bCs/>
          <w:lang w:val="en-GB"/>
        </w:rPr>
        <w:t>Host: 192.168.0.233</w:t>
      </w:r>
      <w:r w:rsidRPr="006E0FD6">
        <w:rPr>
          <w:lang w:val="en-GB"/>
        </w:rPr>
        <w:t xml:space="preserve"> (Figure 114):</w:t>
      </w:r>
    </w:p>
    <w:p w14:paraId="6AF43DAE" w14:textId="77777777" w:rsidR="006E0FD6" w:rsidRPr="006E0FD6" w:rsidRDefault="006E0FD6" w:rsidP="006E0FD6">
      <w:pPr>
        <w:numPr>
          <w:ilvl w:val="1"/>
          <w:numId w:val="29"/>
        </w:numPr>
        <w:rPr>
          <w:lang w:val="en-GB"/>
        </w:rPr>
      </w:pPr>
      <w:r w:rsidRPr="006E0FD6">
        <w:rPr>
          <w:lang w:val="en-GB"/>
        </w:rPr>
        <w:t>Responded to ICMP requests, confirming availability.</w:t>
      </w:r>
    </w:p>
    <w:p w14:paraId="36EF2BDB" w14:textId="77777777" w:rsidR="006E0FD6" w:rsidRPr="006E0FD6" w:rsidRDefault="006E0FD6" w:rsidP="006E0FD6">
      <w:pPr>
        <w:numPr>
          <w:ilvl w:val="1"/>
          <w:numId w:val="29"/>
        </w:numPr>
        <w:rPr>
          <w:lang w:val="en-GB"/>
        </w:rPr>
      </w:pPr>
      <w:r w:rsidRPr="006E0FD6">
        <w:rPr>
          <w:lang w:val="en-GB"/>
        </w:rPr>
        <w:t>Services detected:</w:t>
      </w:r>
    </w:p>
    <w:p w14:paraId="10723CEA" w14:textId="77777777" w:rsidR="006E0FD6" w:rsidRPr="006E0FD6" w:rsidRDefault="006E0FD6" w:rsidP="006E0FD6">
      <w:pPr>
        <w:numPr>
          <w:ilvl w:val="2"/>
          <w:numId w:val="29"/>
        </w:numPr>
        <w:rPr>
          <w:lang w:val="en-GB"/>
        </w:rPr>
      </w:pPr>
      <w:r w:rsidRPr="006E0FD6">
        <w:rPr>
          <w:lang w:val="en-GB"/>
        </w:rPr>
        <w:t>Telnet (VyOS telnetd) on port 23.</w:t>
      </w:r>
    </w:p>
    <w:p w14:paraId="09979402" w14:textId="77777777" w:rsidR="006E0FD6" w:rsidRPr="006E0FD6" w:rsidRDefault="006E0FD6" w:rsidP="006E0FD6">
      <w:pPr>
        <w:numPr>
          <w:ilvl w:val="2"/>
          <w:numId w:val="29"/>
        </w:numPr>
        <w:rPr>
          <w:lang w:val="en-GB"/>
        </w:rPr>
      </w:pPr>
      <w:r w:rsidRPr="006E0FD6">
        <w:rPr>
          <w:lang w:val="en-GB"/>
        </w:rPr>
        <w:t>Lighttpd web server on port 80.</w:t>
      </w:r>
    </w:p>
    <w:p w14:paraId="1715D0A5" w14:textId="77777777" w:rsidR="006E0FD6" w:rsidRPr="006E0FD6" w:rsidRDefault="006E0FD6" w:rsidP="006E0FD6">
      <w:pPr>
        <w:numPr>
          <w:ilvl w:val="0"/>
          <w:numId w:val="29"/>
        </w:numPr>
        <w:rPr>
          <w:lang w:val="en-GB"/>
        </w:rPr>
      </w:pPr>
      <w:r w:rsidRPr="006E0FD6">
        <w:rPr>
          <w:b/>
          <w:bCs/>
          <w:lang w:val="en-GB"/>
        </w:rPr>
        <w:t>Host: 192.168.0.234</w:t>
      </w:r>
      <w:r w:rsidRPr="006E0FD6">
        <w:rPr>
          <w:lang w:val="en-GB"/>
        </w:rPr>
        <w:t>:</w:t>
      </w:r>
    </w:p>
    <w:p w14:paraId="3AF1FB18" w14:textId="77777777" w:rsidR="006E0FD6" w:rsidRPr="006E0FD6" w:rsidRDefault="006E0FD6" w:rsidP="006E0FD6">
      <w:pPr>
        <w:numPr>
          <w:ilvl w:val="1"/>
          <w:numId w:val="29"/>
        </w:numPr>
        <w:rPr>
          <w:lang w:val="en-GB"/>
        </w:rPr>
      </w:pPr>
      <w:r w:rsidRPr="006E0FD6">
        <w:rPr>
          <w:lang w:val="en-GB"/>
        </w:rPr>
        <w:t>Likely serves as the WAN gateway based on its configuration and positioning in the network.</w:t>
      </w:r>
    </w:p>
    <w:p w14:paraId="2923AD83" w14:textId="77777777" w:rsidR="006E0FD6" w:rsidRPr="006E0FD6" w:rsidRDefault="006E0FD6" w:rsidP="006E0FD6"/>
    <w:p w14:paraId="13005FD9" w14:textId="05255F3E" w:rsidR="00972689" w:rsidRDefault="00767DFE" w:rsidP="005602A8">
      <w:pPr>
        <w:pStyle w:val="Heading1"/>
        <w:jc w:val="left"/>
      </w:pPr>
      <w:bookmarkStart w:id="132" w:name="_Toc185981762"/>
      <w:r w:rsidRPr="00767DFE">
        <w:lastRenderedPageBreak/>
        <w:t>Evaluation of the Security weaknesses found</w:t>
      </w:r>
      <w:bookmarkEnd w:id="132"/>
    </w:p>
    <w:p w14:paraId="6D07EAED" w14:textId="3AA506B5" w:rsidR="006C413D" w:rsidRPr="00204F86" w:rsidRDefault="006C413D" w:rsidP="006C413D">
      <w:pPr>
        <w:pStyle w:val="ListParagraph"/>
        <w:numPr>
          <w:ilvl w:val="0"/>
          <w:numId w:val="30"/>
        </w:numPr>
        <w:rPr>
          <w:color w:val="FF0000"/>
          <w:lang w:val="en-GB"/>
        </w:rPr>
      </w:pPr>
      <w:r w:rsidRPr="00204F86">
        <w:rPr>
          <w:color w:val="FF0000"/>
          <w:lang w:val="en-GB"/>
        </w:rPr>
        <w:t>Including how you would fix them</w:t>
      </w:r>
      <w:r>
        <w:rPr>
          <w:color w:val="FF0000"/>
          <w:lang w:val="en-GB"/>
        </w:rPr>
        <w:t>!!!!!!!!</w:t>
      </w:r>
    </w:p>
    <w:p w14:paraId="296573D0" w14:textId="62AB470E" w:rsidR="00D960F2" w:rsidRDefault="006C413D" w:rsidP="00D960F2">
      <w:pPr>
        <w:rPr>
          <w:lang w:val="en-GB"/>
        </w:rPr>
      </w:pPr>
      <w:r>
        <w:rPr>
          <w:lang w:val="en-GB"/>
        </w:rPr>
        <w:t>!</w:t>
      </w:r>
    </w:p>
    <w:p w14:paraId="366EFCB4" w14:textId="412FFF99" w:rsidR="00D960F2" w:rsidRDefault="005142C0" w:rsidP="00D960F2">
      <w:pPr>
        <w:pStyle w:val="Heading2"/>
        <w:rPr>
          <w:lang w:val="en-GB"/>
        </w:rPr>
      </w:pPr>
      <w:bookmarkStart w:id="133" w:name="_Toc185981763"/>
      <w:r>
        <w:rPr>
          <w:lang w:val="en-GB"/>
        </w:rPr>
        <w:t>PC’S</w:t>
      </w:r>
      <w:bookmarkEnd w:id="133"/>
    </w:p>
    <w:p w14:paraId="41689062" w14:textId="311A5EC1" w:rsidR="00AD5C71" w:rsidRDefault="00AD5C71" w:rsidP="00AD5C71">
      <w:r>
        <w:t>T</w:t>
      </w:r>
      <w:r w:rsidRPr="00AD5C71">
        <w:t xml:space="preserve">he PCs within ACME Inc.’s network </w:t>
      </w:r>
      <w:proofErr w:type="gramStart"/>
      <w:r w:rsidR="001D7962">
        <w:t>were</w:t>
      </w:r>
      <w:proofErr w:type="gramEnd"/>
      <w:r>
        <w:t xml:space="preserve"> found to have serious misconfigurations and security weaknesses</w:t>
      </w:r>
      <w:r w:rsidR="007154E8">
        <w:t>:</w:t>
      </w:r>
    </w:p>
    <w:p w14:paraId="3EADFB13" w14:textId="77777777" w:rsidR="00BF4DBE" w:rsidRPr="00BF4DBE" w:rsidRDefault="00BF4DBE" w:rsidP="00BF4DBE">
      <w:pPr>
        <w:rPr>
          <w:b/>
          <w:bCs/>
          <w:highlight w:val="red"/>
          <w:lang w:val="en-GB"/>
        </w:rPr>
      </w:pPr>
      <w:r w:rsidRPr="00BF4DBE">
        <w:rPr>
          <w:b/>
          <w:bCs/>
          <w:highlight w:val="red"/>
          <w:lang w:val="en-GB"/>
        </w:rPr>
        <w:t xml:space="preserve">NFS Privileges </w:t>
      </w:r>
    </w:p>
    <w:p w14:paraId="1763A83F" w14:textId="5CB82672" w:rsidR="00B665BD" w:rsidRDefault="001D7962" w:rsidP="0063532B">
      <w:pPr>
        <w:pBdr>
          <w:left w:val="single" w:sz="4" w:space="4" w:color="auto"/>
        </w:pBdr>
        <w:rPr>
          <w:lang w:val="en-GB"/>
        </w:rPr>
      </w:pPr>
      <w:r>
        <w:rPr>
          <w:highlight w:val="red"/>
          <w:lang w:val="en-GB"/>
        </w:rPr>
        <w:t>Using</w:t>
      </w:r>
      <w:r w:rsidR="00BF4DBE" w:rsidRPr="00BF4DBE">
        <w:rPr>
          <w:highlight w:val="red"/>
          <w:lang w:val="en-GB"/>
        </w:rPr>
        <w:t xml:space="preserve"> Network File System privileges allows the mounting of remote network drives</w:t>
      </w:r>
      <w:r>
        <w:rPr>
          <w:highlight w:val="red"/>
          <w:lang w:val="en-GB"/>
        </w:rPr>
        <w:t>, which permits</w:t>
      </w:r>
      <w:r w:rsidR="00BF4DBE" w:rsidRPr="00BF4DBE">
        <w:rPr>
          <w:highlight w:val="red"/>
          <w:lang w:val="en-GB"/>
        </w:rPr>
        <w:t xml:space="preserve"> access to password hashes to user accounts within the network. These passwords could be cracked easily with tools such as “John the Ripper”. Once passwords are cracked</w:t>
      </w:r>
      <w:r>
        <w:rPr>
          <w:highlight w:val="red"/>
          <w:lang w:val="en-GB"/>
        </w:rPr>
        <w:t>, it grants access to the PCs</w:t>
      </w:r>
      <w:r w:rsidR="00BF4DBE" w:rsidRPr="00BF4DBE">
        <w:rPr>
          <w:highlight w:val="red"/>
          <w:lang w:val="en-GB"/>
        </w:rPr>
        <w:t xml:space="preserve"> remotely. This vulnerability can be prevented by removing NFS permissions.</w:t>
      </w:r>
      <w:r w:rsidR="00BF4DBE" w:rsidRPr="00BF4DBE">
        <w:rPr>
          <w:lang w:val="en-GB"/>
        </w:rPr>
        <w:t xml:space="preserve"> </w:t>
      </w:r>
    </w:p>
    <w:p w14:paraId="1F432058" w14:textId="77777777" w:rsidR="00AA4402" w:rsidRDefault="00AA4402" w:rsidP="00AA4402">
      <w:pPr>
        <w:rPr>
          <w:lang w:val="en-GB"/>
        </w:rPr>
      </w:pPr>
    </w:p>
    <w:p w14:paraId="65D91B05" w14:textId="57D8BED0" w:rsidR="00AA4402" w:rsidRDefault="00AA4402" w:rsidP="00AA4402">
      <w:pPr>
        <w:rPr>
          <w:b/>
          <w:bCs/>
          <w:lang w:val="en-GB"/>
        </w:rPr>
      </w:pPr>
      <w:r w:rsidRPr="00AA4402">
        <w:rPr>
          <w:b/>
          <w:bCs/>
          <w:lang w:val="en-GB"/>
        </w:rPr>
        <w:t>Weak Passwords</w:t>
      </w:r>
    </w:p>
    <w:p w14:paraId="1E1A7FF4" w14:textId="0D1D70E4" w:rsidR="00AA4402" w:rsidRDefault="005A19E2" w:rsidP="00AA4402">
      <w:pPr>
        <w:rPr>
          <w:b/>
          <w:bCs/>
          <w:lang w:val="en-GB"/>
        </w:rPr>
      </w:pPr>
      <w:hyperlink r:id="rId122" w:history="1">
        <w:r w:rsidRPr="00E16E55">
          <w:rPr>
            <w:rStyle w:val="Hyperlink"/>
            <w:b/>
            <w:bCs/>
            <w:lang w:val="en-GB"/>
          </w:rPr>
          <w:t>https://www.ncsc.gov.uk/blog-post/the-logic-behind-three-random-words</w:t>
        </w:r>
      </w:hyperlink>
    </w:p>
    <w:p w14:paraId="12F07B35" w14:textId="6B869958" w:rsidR="005A19E2" w:rsidRDefault="005A19E2" w:rsidP="00AA4402">
      <w:pPr>
        <w:rPr>
          <w:b/>
          <w:bCs/>
          <w:lang w:val="en-GB"/>
        </w:rPr>
      </w:pPr>
      <w:r>
        <w:rPr>
          <w:b/>
          <w:bCs/>
          <w:lang w:val="en-GB"/>
        </w:rPr>
        <w:t>SSH CRACKING</w:t>
      </w:r>
    </w:p>
    <w:p w14:paraId="416E86C0" w14:textId="77777777" w:rsidR="00AA4402" w:rsidRPr="00AA4402" w:rsidRDefault="00AA4402" w:rsidP="00AA4402">
      <w:pPr>
        <w:rPr>
          <w:b/>
          <w:bCs/>
          <w:lang w:val="en-GB"/>
        </w:rPr>
      </w:pPr>
    </w:p>
    <w:p w14:paraId="25F2E80F" w14:textId="77777777" w:rsidR="0063532B" w:rsidRPr="0063532B" w:rsidRDefault="0063532B" w:rsidP="0063532B">
      <w:pPr>
        <w:rPr>
          <w:b/>
          <w:bCs/>
          <w:lang w:val="en-GB"/>
        </w:rPr>
      </w:pPr>
      <w:r w:rsidRPr="0063532B">
        <w:rPr>
          <w:b/>
          <w:bCs/>
          <w:lang w:val="en-GB"/>
        </w:rPr>
        <w:t xml:space="preserve">Password Reuse </w:t>
      </w:r>
    </w:p>
    <w:p w14:paraId="470595FF" w14:textId="5ABD144C" w:rsidR="00AA4402" w:rsidRDefault="0063532B" w:rsidP="0063532B">
      <w:pPr>
        <w:pBdr>
          <w:left w:val="single" w:sz="4" w:space="4" w:color="auto"/>
        </w:pBdr>
        <w:rPr>
          <w:lang w:val="en-GB"/>
        </w:rPr>
      </w:pPr>
      <w:r w:rsidRPr="00530804">
        <w:rPr>
          <w:highlight w:val="red"/>
          <w:lang w:val="en-GB"/>
        </w:rPr>
        <w:t xml:space="preserve">Throughout the entire network, passwords are reused. This vulnerability is found within routers and PC’s. This vulnerability means that a threat actor would only need to gain one password to </w:t>
      </w:r>
      <w:r w:rsidR="001D7962">
        <w:rPr>
          <w:highlight w:val="red"/>
          <w:lang w:val="en-GB"/>
        </w:rPr>
        <w:t>access most of the network's machines</w:t>
      </w:r>
      <w:r w:rsidRPr="00530804">
        <w:rPr>
          <w:highlight w:val="red"/>
          <w:lang w:val="en-GB"/>
        </w:rPr>
        <w:t xml:space="preserve">. This can be mitigated by creating a different password for each </w:t>
      </w:r>
      <w:r w:rsidR="001D7962">
        <w:rPr>
          <w:highlight w:val="red"/>
          <w:lang w:val="en-GB"/>
        </w:rPr>
        <w:t>network device that aligns</w:t>
      </w:r>
      <w:r w:rsidRPr="00530804">
        <w:rPr>
          <w:highlight w:val="red"/>
          <w:lang w:val="en-GB"/>
        </w:rPr>
        <w:t xml:space="preserve"> with NCSC guidance</w:t>
      </w:r>
      <w:r w:rsidR="001D7962">
        <w:rPr>
          <w:highlight w:val="red"/>
          <w:lang w:val="en-GB"/>
        </w:rPr>
        <w:t>.</w:t>
      </w:r>
    </w:p>
    <w:p w14:paraId="3A192253" w14:textId="43834100" w:rsidR="00530804" w:rsidRDefault="00530804" w:rsidP="00530804">
      <w:pPr>
        <w:rPr>
          <w:lang w:val="en-GB"/>
        </w:rPr>
      </w:pPr>
    </w:p>
    <w:p w14:paraId="3EE5BAB6" w14:textId="77777777" w:rsidR="00530804" w:rsidRDefault="00530804" w:rsidP="00530804">
      <w:pPr>
        <w:rPr>
          <w:b/>
          <w:bCs/>
          <w:lang w:val="en-GB"/>
        </w:rPr>
      </w:pPr>
      <w:r w:rsidRPr="00530804">
        <w:rPr>
          <w:b/>
          <w:bCs/>
          <w:lang w:val="en-GB"/>
        </w:rPr>
        <w:t>Telent</w:t>
      </w:r>
    </w:p>
    <w:p w14:paraId="755DE3BC" w14:textId="455FA56D" w:rsidR="00AA4402" w:rsidRDefault="00530804" w:rsidP="00AA4402">
      <w:pPr>
        <w:pBdr>
          <w:left w:val="single" w:sz="4" w:space="4" w:color="auto"/>
        </w:pBdr>
        <w:rPr>
          <w:b/>
          <w:bCs/>
          <w:lang w:val="en-GB"/>
        </w:rPr>
      </w:pPr>
      <w:r w:rsidRPr="00530804">
        <w:rPr>
          <w:b/>
          <w:bCs/>
          <w:highlight w:val="red"/>
          <w:lang w:val="en-GB"/>
        </w:rPr>
        <w:t>Currently</w:t>
      </w:r>
      <w:r w:rsidR="001D7962">
        <w:rPr>
          <w:b/>
          <w:bCs/>
          <w:highlight w:val="red"/>
          <w:lang w:val="en-GB"/>
        </w:rPr>
        <w:t xml:space="preserve">, many </w:t>
      </w:r>
      <w:r w:rsidRPr="00530804">
        <w:rPr>
          <w:b/>
          <w:bCs/>
          <w:highlight w:val="red"/>
          <w:lang w:val="en-GB"/>
        </w:rPr>
        <w:t xml:space="preserve">routers utilise the telnet service for remote login. This is an unencrypted method of creating a remote connection to the routers. This means that the routers are insecure and vulnerable to data being intercepted via man-in-the-middle attacks. This can be mitigated by enabling SSH and </w:t>
      </w:r>
      <w:r w:rsidR="001D7962">
        <w:rPr>
          <w:b/>
          <w:bCs/>
          <w:highlight w:val="red"/>
          <w:lang w:val="en-GB"/>
        </w:rPr>
        <w:t>removing</w:t>
      </w:r>
      <w:r w:rsidRPr="00530804">
        <w:rPr>
          <w:b/>
          <w:bCs/>
          <w:highlight w:val="red"/>
          <w:lang w:val="en-GB"/>
        </w:rPr>
        <w:t xml:space="preserve"> telnet completely. While logged into a VyoS router</w:t>
      </w:r>
      <w:r w:rsidR="001D7962">
        <w:rPr>
          <w:b/>
          <w:bCs/>
          <w:highlight w:val="red"/>
          <w:lang w:val="en-GB"/>
        </w:rPr>
        <w:t>,</w:t>
      </w:r>
      <w:r w:rsidRPr="00530804">
        <w:rPr>
          <w:b/>
          <w:bCs/>
          <w:highlight w:val="red"/>
          <w:lang w:val="en-GB"/>
        </w:rPr>
        <w:t xml:space="preserve"> use the following commands:</w:t>
      </w:r>
    </w:p>
    <w:p w14:paraId="6647E125" w14:textId="77777777" w:rsidR="00AA4402" w:rsidRDefault="00AA4402" w:rsidP="00AA4402">
      <w:pPr>
        <w:pBdr>
          <w:left w:val="single" w:sz="4" w:space="4" w:color="auto"/>
        </w:pBdr>
        <w:rPr>
          <w:b/>
          <w:bCs/>
          <w:lang w:val="en-GB"/>
        </w:rPr>
      </w:pPr>
    </w:p>
    <w:p w14:paraId="48A8F435" w14:textId="7DF1738F" w:rsidR="007A6800" w:rsidRDefault="0063532B" w:rsidP="00AA4402">
      <w:pPr>
        <w:pBdr>
          <w:left w:val="single" w:sz="4" w:space="4" w:color="auto"/>
        </w:pBdr>
        <w:rPr>
          <w:b/>
          <w:bCs/>
          <w:lang w:val="en-GB"/>
        </w:rPr>
      </w:pPr>
      <w:r w:rsidRPr="00530804">
        <w:rPr>
          <w:b/>
          <w:bCs/>
          <w:lang w:val="en-GB"/>
        </w:rPr>
        <w:t xml:space="preserve"> </w:t>
      </w:r>
      <w:hyperlink r:id="rId123" w:history="1">
        <w:r w:rsidR="007A6800" w:rsidRPr="00E16E55">
          <w:rPr>
            <w:rStyle w:val="Hyperlink"/>
            <w:b/>
            <w:bCs/>
            <w:lang w:val="en-GB"/>
          </w:rPr>
          <w:t>https://www.ncsc.gov.uk/news/ncsc-lifts-lid-on-three-random-words-password-logic</w:t>
        </w:r>
      </w:hyperlink>
    </w:p>
    <w:p w14:paraId="26A1F01A" w14:textId="29778536" w:rsidR="007A6800" w:rsidRDefault="007A6800" w:rsidP="00AA4402">
      <w:pPr>
        <w:pBdr>
          <w:left w:val="single" w:sz="4" w:space="4" w:color="auto"/>
        </w:pBdr>
        <w:rPr>
          <w:b/>
          <w:bCs/>
          <w:lang w:val="en-GB"/>
        </w:rPr>
      </w:pPr>
    </w:p>
    <w:p w14:paraId="2C8650B0" w14:textId="1EEDA8AF" w:rsidR="007A6800" w:rsidRDefault="007A6800" w:rsidP="00AA4402">
      <w:pPr>
        <w:pBdr>
          <w:left w:val="single" w:sz="4" w:space="4" w:color="auto"/>
        </w:pBdr>
        <w:rPr>
          <w:b/>
          <w:bCs/>
          <w:lang w:val="en-GB"/>
        </w:rPr>
      </w:pPr>
    </w:p>
    <w:p w14:paraId="194AEAB3" w14:textId="77777777" w:rsidR="00217607" w:rsidRDefault="00217607" w:rsidP="00AA4402">
      <w:pPr>
        <w:pBdr>
          <w:left w:val="single" w:sz="4" w:space="4" w:color="auto"/>
        </w:pBdr>
        <w:rPr>
          <w:b/>
          <w:bCs/>
          <w:lang w:val="en-GB"/>
        </w:rPr>
      </w:pPr>
    </w:p>
    <w:p w14:paraId="19EA6C65" w14:textId="77777777" w:rsidR="00217607" w:rsidRDefault="00217607" w:rsidP="00AA4402">
      <w:pPr>
        <w:pBdr>
          <w:left w:val="single" w:sz="4" w:space="4" w:color="auto"/>
        </w:pBdr>
        <w:rPr>
          <w:b/>
          <w:bCs/>
          <w:lang w:val="en-GB"/>
        </w:rPr>
      </w:pPr>
    </w:p>
    <w:p w14:paraId="43817D52" w14:textId="77777777" w:rsidR="00F82E40" w:rsidRDefault="00F82E40" w:rsidP="00AA4402">
      <w:pPr>
        <w:pBdr>
          <w:left w:val="single" w:sz="4" w:space="4" w:color="auto"/>
        </w:pBdr>
        <w:rPr>
          <w:b/>
          <w:bCs/>
          <w:lang w:val="en-GB"/>
        </w:rPr>
      </w:pPr>
    </w:p>
    <w:p w14:paraId="0982F09E" w14:textId="459EEC48" w:rsidR="00F82E40" w:rsidRDefault="00F82E40" w:rsidP="00F82E40">
      <w:pPr>
        <w:pStyle w:val="Heading2"/>
        <w:rPr>
          <w:lang w:val="en-GB"/>
        </w:rPr>
      </w:pPr>
      <w:bookmarkStart w:id="134" w:name="_Toc185981764"/>
      <w:r>
        <w:rPr>
          <w:lang w:val="en-GB"/>
        </w:rPr>
        <w:t>Routers</w:t>
      </w:r>
      <w:bookmarkEnd w:id="134"/>
    </w:p>
    <w:p w14:paraId="103C37B5" w14:textId="0994674B" w:rsidR="00F82E40" w:rsidRDefault="00BF1A88" w:rsidP="00CE0B3F">
      <w:pPr>
        <w:rPr>
          <w:lang w:val="en-GB"/>
        </w:rPr>
      </w:pPr>
      <w:r w:rsidRPr="00BF1A88">
        <w:rPr>
          <w:highlight w:val="red"/>
          <w:lang w:val="en-GB"/>
        </w:rPr>
        <w:t xml:space="preserve">Within the network, every single one of the VyOS routers </w:t>
      </w:r>
      <w:r w:rsidR="001D7962">
        <w:rPr>
          <w:highlight w:val="red"/>
          <w:lang w:val="en-GB"/>
        </w:rPr>
        <w:t>has</w:t>
      </w:r>
      <w:r w:rsidRPr="00BF1A88">
        <w:rPr>
          <w:highlight w:val="red"/>
          <w:lang w:val="en-GB"/>
        </w:rPr>
        <w:t xml:space="preserve"> the default login credentials. These credentials are easily accessible online and</w:t>
      </w:r>
      <w:r w:rsidR="001D7962">
        <w:rPr>
          <w:highlight w:val="red"/>
          <w:lang w:val="en-GB"/>
        </w:rPr>
        <w:t>, therefore,</w:t>
      </w:r>
      <w:r w:rsidRPr="00BF1A88">
        <w:rPr>
          <w:highlight w:val="red"/>
          <w:lang w:val="en-GB"/>
        </w:rPr>
        <w:t xml:space="preserve"> extremely insecure. This threat can be mitigated easily by changing the login credentials to something unique for each router</w:t>
      </w:r>
      <w:r w:rsidR="001D7962">
        <w:rPr>
          <w:highlight w:val="red"/>
          <w:lang w:val="en-GB"/>
        </w:rPr>
        <w:t>.</w:t>
      </w:r>
    </w:p>
    <w:p w14:paraId="11D67338" w14:textId="0574ADC7" w:rsidR="003B533A" w:rsidRDefault="003B533A" w:rsidP="00CE0B3F">
      <w:pPr>
        <w:rPr>
          <w:lang w:val="en-GB"/>
        </w:rPr>
      </w:pPr>
      <w:r w:rsidRPr="007A6800">
        <w:rPr>
          <w:b/>
          <w:bCs/>
          <w:noProof/>
          <w:lang w:val="en-GB"/>
        </w:rPr>
        <w:drawing>
          <wp:inline distT="0" distB="0" distL="0" distR="0" wp14:anchorId="683B7099" wp14:editId="1B34BA85">
            <wp:extent cx="5943600" cy="4564380"/>
            <wp:effectExtent l="0" t="0" r="0" b="7620"/>
            <wp:docPr id="873404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04518" name="Picture 1" descr="A screenshot of a computer&#10;&#10;Description automatically generated"/>
                    <pic:cNvPicPr/>
                  </pic:nvPicPr>
                  <pic:blipFill>
                    <a:blip r:embed="rId124"/>
                    <a:stretch>
                      <a:fillRect/>
                    </a:stretch>
                  </pic:blipFill>
                  <pic:spPr>
                    <a:xfrm>
                      <a:off x="0" y="0"/>
                      <a:ext cx="5943600" cy="4564380"/>
                    </a:xfrm>
                    <a:prstGeom prst="rect">
                      <a:avLst/>
                    </a:prstGeom>
                  </pic:spPr>
                </pic:pic>
              </a:graphicData>
            </a:graphic>
          </wp:inline>
        </w:drawing>
      </w:r>
    </w:p>
    <w:p w14:paraId="2CC89ADD" w14:textId="34701FA1" w:rsidR="00A056CE" w:rsidRDefault="003B533A" w:rsidP="00CE0B3F">
      <w:r w:rsidRPr="007A6800">
        <w:rPr>
          <w:b/>
          <w:bCs/>
          <w:noProof/>
          <w:lang w:val="en-GB"/>
        </w:rPr>
        <w:lastRenderedPageBreak/>
        <w:drawing>
          <wp:inline distT="0" distB="0" distL="0" distR="0" wp14:anchorId="4C7A2952" wp14:editId="58A8864D">
            <wp:extent cx="5943600" cy="4267835"/>
            <wp:effectExtent l="0" t="0" r="0" b="0"/>
            <wp:docPr id="3004406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40646" name="Picture 1" descr="A screenshot of a computer&#10;&#10;Description automatically generated"/>
                    <pic:cNvPicPr/>
                  </pic:nvPicPr>
                  <pic:blipFill>
                    <a:blip r:embed="rId125"/>
                    <a:stretch>
                      <a:fillRect/>
                    </a:stretch>
                  </pic:blipFill>
                  <pic:spPr>
                    <a:xfrm>
                      <a:off x="0" y="0"/>
                      <a:ext cx="5943600" cy="4267835"/>
                    </a:xfrm>
                    <a:prstGeom prst="rect">
                      <a:avLst/>
                    </a:prstGeom>
                  </pic:spPr>
                </pic:pic>
              </a:graphicData>
            </a:graphic>
          </wp:inline>
        </w:drawing>
      </w:r>
    </w:p>
    <w:p w14:paraId="756E240C" w14:textId="07D58732" w:rsidR="009271FA" w:rsidRPr="009271FA" w:rsidRDefault="009271FA" w:rsidP="009271FA">
      <w:pPr>
        <w:rPr>
          <w:highlight w:val="red"/>
          <w:lang w:val="en-GB"/>
        </w:rPr>
      </w:pPr>
      <w:r w:rsidRPr="009271FA">
        <w:rPr>
          <w:highlight w:val="red"/>
          <w:lang w:val="en-GB"/>
        </w:rPr>
        <w:t xml:space="preserve">The VyOS routers within the network exhibit critical vulnerabilities, primarily due to default credentials and reliance on the insecure Telnet protocol for remote administrative access. Default credentials are widely known and </w:t>
      </w:r>
      <w:r w:rsidR="001D7962">
        <w:rPr>
          <w:highlight w:val="red"/>
          <w:lang w:val="en-GB"/>
        </w:rPr>
        <w:t xml:space="preserve">easily accessed online, providing attackers </w:t>
      </w:r>
      <w:r w:rsidRPr="009271FA">
        <w:rPr>
          <w:highlight w:val="red"/>
          <w:lang w:val="en-GB"/>
        </w:rPr>
        <w:t xml:space="preserve">unrestricted administrative privileges. This allows them to manipulate routing configurations, reroute sensitive data, or establish backdoors for persistent </w:t>
      </w:r>
      <w:r w:rsidR="001D7962">
        <w:rPr>
          <w:highlight w:val="red"/>
          <w:lang w:val="en-GB"/>
        </w:rPr>
        <w:t>network control</w:t>
      </w:r>
      <w:r w:rsidRPr="009271FA">
        <w:rPr>
          <w:highlight w:val="red"/>
          <w:lang w:val="en-GB"/>
        </w:rPr>
        <w:t xml:space="preserve">. The continued use of Telnet exacerbates these risks, as this unencrypted protocol is highly susceptible to man-in-the-middle (MITM) attacks. Credentials transmitted via Telnet can be intercepted, </w:t>
      </w:r>
      <w:r w:rsidR="001D7962">
        <w:rPr>
          <w:highlight w:val="red"/>
          <w:lang w:val="en-GB"/>
        </w:rPr>
        <w:t>allowing attackers</w:t>
      </w:r>
      <w:r w:rsidRPr="009271FA">
        <w:rPr>
          <w:highlight w:val="red"/>
          <w:lang w:val="en-GB"/>
        </w:rPr>
        <w:t xml:space="preserve"> to compromise the routers and, by extension, the entire network.</w:t>
      </w:r>
    </w:p>
    <w:p w14:paraId="1D69C6B7" w14:textId="77777777" w:rsidR="009271FA" w:rsidRPr="009271FA" w:rsidRDefault="009271FA" w:rsidP="009271FA">
      <w:pPr>
        <w:rPr>
          <w:highlight w:val="red"/>
          <w:lang w:val="en-GB"/>
        </w:rPr>
      </w:pPr>
    </w:p>
    <w:p w14:paraId="776E57CB" w14:textId="37DE26B2" w:rsidR="00A056CE" w:rsidRDefault="009271FA" w:rsidP="009271FA">
      <w:pPr>
        <w:rPr>
          <w:lang w:val="en-GB"/>
        </w:rPr>
      </w:pPr>
      <w:r w:rsidRPr="009271FA">
        <w:rPr>
          <w:highlight w:val="red"/>
          <w:lang w:val="en-GB"/>
        </w:rPr>
        <w:t>Firmware on the VyOS routers was also not updated, leaving the devices vulnerable to exploitation through known vulnerabilities. This demonstrates a systemic failure to maintain device security</w:t>
      </w:r>
      <w:r w:rsidR="001D7962">
        <w:rPr>
          <w:highlight w:val="red"/>
          <w:lang w:val="en-GB"/>
        </w:rPr>
        <w:t>—furthermore</w:t>
      </w:r>
      <w:r w:rsidRPr="009271FA">
        <w:rPr>
          <w:highlight w:val="red"/>
          <w:lang w:val="en-GB"/>
        </w:rPr>
        <w:t>, the absence of access control</w:t>
      </w:r>
      <w:r w:rsidRPr="009271FA">
        <w:rPr>
          <w:lang w:val="en-GB"/>
        </w:rPr>
        <w:t xml:space="preserve"> measures to restrict administrative interface access compounds the routers' insecurity.</w:t>
      </w:r>
    </w:p>
    <w:p w14:paraId="44849143" w14:textId="77777777" w:rsidR="00BF1A88" w:rsidRDefault="00BF1A88" w:rsidP="00CE0B3F">
      <w:pPr>
        <w:rPr>
          <w:lang w:val="en-GB"/>
        </w:rPr>
      </w:pPr>
    </w:p>
    <w:p w14:paraId="3170CE1E" w14:textId="5C41BF50" w:rsidR="00BF1A88" w:rsidRPr="00BF1A88" w:rsidRDefault="000D35B6" w:rsidP="00CE0B3F">
      <w:pPr>
        <w:rPr>
          <w:lang w:val="en-GB"/>
        </w:rPr>
      </w:pPr>
      <w:r w:rsidRPr="000D35B6">
        <w:rPr>
          <w:highlight w:val="red"/>
          <w:lang w:val="en-GB"/>
        </w:rPr>
        <w:t>Currently</w:t>
      </w:r>
      <w:r w:rsidR="001D7962">
        <w:rPr>
          <w:highlight w:val="red"/>
          <w:lang w:val="en-GB"/>
        </w:rPr>
        <w:t xml:space="preserve">, many </w:t>
      </w:r>
      <w:r w:rsidRPr="000D35B6">
        <w:rPr>
          <w:highlight w:val="red"/>
          <w:lang w:val="en-GB"/>
        </w:rPr>
        <w:t xml:space="preserve">routers utilise the telnet service for remote login. This is an unencrypted method of creating a remote connection to the routers. This means that the routers are insecure and vulnerable to data being intercepted via man-in-the-middle attacks. This can be mitigated by enabling SSH and </w:t>
      </w:r>
      <w:r w:rsidR="001D7962">
        <w:rPr>
          <w:highlight w:val="red"/>
          <w:lang w:val="en-GB"/>
        </w:rPr>
        <w:t>removing</w:t>
      </w:r>
      <w:r w:rsidRPr="000D35B6">
        <w:rPr>
          <w:highlight w:val="red"/>
          <w:lang w:val="en-GB"/>
        </w:rPr>
        <w:t xml:space="preserve"> telnet completely.</w:t>
      </w:r>
    </w:p>
    <w:p w14:paraId="3BBE559F" w14:textId="30BEA2ED" w:rsidR="00217607" w:rsidRDefault="00273C04" w:rsidP="00273C04">
      <w:pPr>
        <w:pStyle w:val="Heading2"/>
        <w:rPr>
          <w:lang w:val="en-GB"/>
        </w:rPr>
      </w:pPr>
      <w:bookmarkStart w:id="135" w:name="_Toc185981765"/>
      <w:r>
        <w:rPr>
          <w:lang w:val="en-GB"/>
        </w:rPr>
        <w:lastRenderedPageBreak/>
        <w:t>Servers</w:t>
      </w:r>
      <w:bookmarkEnd w:id="135"/>
    </w:p>
    <w:p w14:paraId="5BA05752" w14:textId="18252D44" w:rsidR="003223CA" w:rsidRPr="00F82E40" w:rsidRDefault="003223CA" w:rsidP="003223CA">
      <w:pPr>
        <w:pStyle w:val="Default"/>
        <w:rPr>
          <w:sz w:val="22"/>
          <w:szCs w:val="22"/>
          <w:highlight w:val="red"/>
        </w:rPr>
      </w:pPr>
      <w:r w:rsidRPr="00F82E40">
        <w:rPr>
          <w:sz w:val="22"/>
          <w:szCs w:val="22"/>
          <w:highlight w:val="red"/>
        </w:rPr>
        <w:t>Outdated Apache Versions</w:t>
      </w:r>
      <w:r w:rsidR="00F82E40" w:rsidRPr="00F82E40">
        <w:rPr>
          <w:sz w:val="22"/>
          <w:szCs w:val="22"/>
          <w:highlight w:val="red"/>
        </w:rPr>
        <w:t>:</w:t>
      </w:r>
    </w:p>
    <w:p w14:paraId="51EB07CA" w14:textId="77777777" w:rsidR="00F82E40" w:rsidRPr="00F82E40" w:rsidRDefault="00F82E40" w:rsidP="003223CA">
      <w:pPr>
        <w:pStyle w:val="Default"/>
        <w:rPr>
          <w:sz w:val="22"/>
          <w:szCs w:val="22"/>
          <w:highlight w:val="red"/>
        </w:rPr>
      </w:pPr>
    </w:p>
    <w:p w14:paraId="0E42E3A3" w14:textId="7E3162AB" w:rsidR="003223CA" w:rsidRDefault="003223CA" w:rsidP="003223CA">
      <w:r w:rsidRPr="00F82E40">
        <w:rPr>
          <w:highlight w:val="red"/>
        </w:rPr>
        <w:t xml:space="preserve">Both </w:t>
      </w:r>
      <w:r w:rsidR="001D7962">
        <w:rPr>
          <w:highlight w:val="red"/>
        </w:rPr>
        <w:t>web servers</w:t>
      </w:r>
      <w:r w:rsidRPr="00F82E40">
        <w:rPr>
          <w:highlight w:val="red"/>
        </w:rPr>
        <w:t xml:space="preserve"> located on the network were running outdated versions of Apache. This means that they are vulnerable to different types of attacks. </w:t>
      </w:r>
      <w:r w:rsidR="009271FA">
        <w:rPr>
          <w:highlight w:val="red"/>
        </w:rPr>
        <w:t xml:space="preserve">It is recommended </w:t>
      </w:r>
      <w:r w:rsidR="001D7962">
        <w:rPr>
          <w:highlight w:val="red"/>
        </w:rPr>
        <w:t xml:space="preserve">that the service be updated </w:t>
      </w:r>
      <w:r w:rsidR="009271FA">
        <w:rPr>
          <w:highlight w:val="red"/>
        </w:rPr>
        <w:t>to its most recent version to mitigate these vulnerabilities</w:t>
      </w:r>
      <w:r w:rsidRPr="00F82E40">
        <w:rPr>
          <w:highlight w:val="red"/>
        </w:rPr>
        <w:t>.</w:t>
      </w:r>
      <w:r>
        <w:t xml:space="preserve"> </w:t>
      </w:r>
    </w:p>
    <w:p w14:paraId="7744BA6C" w14:textId="77777777" w:rsidR="00F82E40" w:rsidRDefault="00F82E40" w:rsidP="003223CA"/>
    <w:p w14:paraId="79A2984B" w14:textId="77777777" w:rsidR="00F82E40" w:rsidRPr="00F82E40" w:rsidRDefault="00F82E40" w:rsidP="00F82E40">
      <w:pPr>
        <w:rPr>
          <w:highlight w:val="red"/>
          <w:lang w:val="en-GB"/>
        </w:rPr>
      </w:pPr>
      <w:r w:rsidRPr="00F82E40">
        <w:rPr>
          <w:highlight w:val="red"/>
          <w:lang w:val="en-GB"/>
        </w:rPr>
        <w:t xml:space="preserve">ShellShock Vulnerability (CVE-201406278) </w:t>
      </w:r>
    </w:p>
    <w:p w14:paraId="72727200" w14:textId="78364C45" w:rsidR="00F82E40" w:rsidRDefault="00F82E40" w:rsidP="00F82E40">
      <w:pPr>
        <w:rPr>
          <w:lang w:val="en-GB"/>
        </w:rPr>
      </w:pPr>
      <w:r w:rsidRPr="00F82E40">
        <w:rPr>
          <w:highlight w:val="red"/>
          <w:lang w:val="en-GB"/>
        </w:rPr>
        <w:t xml:space="preserve">It was discovered that the ShellShock (CVE-201406278) vulnerability was present within Webserver 2 (192.168.0.242). This </w:t>
      </w:r>
      <w:r w:rsidR="009271FA">
        <w:rPr>
          <w:highlight w:val="red"/>
          <w:lang w:val="en-GB"/>
        </w:rPr>
        <w:t>extremely dangerous exploit</w:t>
      </w:r>
      <w:r w:rsidRPr="00F82E40">
        <w:rPr>
          <w:highlight w:val="red"/>
          <w:lang w:val="en-GB"/>
        </w:rPr>
        <w:t xml:space="preserve"> can allow a threat actor to </w:t>
      </w:r>
      <w:r w:rsidR="001D7962">
        <w:rPr>
          <w:highlight w:val="red"/>
          <w:lang w:val="en-GB"/>
        </w:rPr>
        <w:t>execute</w:t>
      </w:r>
      <w:r w:rsidRPr="00F82E40">
        <w:rPr>
          <w:highlight w:val="red"/>
          <w:lang w:val="en-GB"/>
        </w:rPr>
        <w:t xml:space="preserve"> remote bash commands. This means an attacker can gain unobstructed access to control the server.</w:t>
      </w:r>
      <w:r w:rsidRPr="00F82E40">
        <w:rPr>
          <w:lang w:val="en-GB"/>
        </w:rPr>
        <w:t xml:space="preserve"> </w:t>
      </w:r>
    </w:p>
    <w:p w14:paraId="1BBF3565" w14:textId="77777777" w:rsidR="00F82E40" w:rsidRDefault="00F82E40" w:rsidP="00F82E40">
      <w:pPr>
        <w:rPr>
          <w:lang w:val="en-GB"/>
        </w:rPr>
      </w:pPr>
    </w:p>
    <w:p w14:paraId="182970C6" w14:textId="77777777" w:rsidR="00F82E40" w:rsidRDefault="00F82E40" w:rsidP="00F82E40">
      <w:pPr>
        <w:rPr>
          <w:lang w:val="en-GB"/>
        </w:rPr>
      </w:pPr>
    </w:p>
    <w:p w14:paraId="0DD8E32C" w14:textId="5C342372" w:rsidR="009271FA" w:rsidRPr="009271FA" w:rsidRDefault="009271FA" w:rsidP="009271FA">
      <w:pPr>
        <w:rPr>
          <w:highlight w:val="red"/>
          <w:lang w:val="en-GB"/>
        </w:rPr>
      </w:pPr>
      <w:r w:rsidRPr="009271FA">
        <w:rPr>
          <w:highlight w:val="red"/>
          <w:lang w:val="en-GB"/>
        </w:rPr>
        <w:t xml:space="preserve">The network’s servers, </w:t>
      </w:r>
      <w:r w:rsidR="001D7962">
        <w:rPr>
          <w:highlight w:val="red"/>
          <w:lang w:val="en-GB"/>
        </w:rPr>
        <w:t>mainly</w:t>
      </w:r>
      <w:r w:rsidRPr="009271FA">
        <w:rPr>
          <w:highlight w:val="red"/>
          <w:lang w:val="en-GB"/>
        </w:rPr>
        <w:t xml:space="preserve"> Web Server 1 (172.16.221.237) and Web Server 2 (192.168.0.242), present significant security risks due to outdated software and misconfigurations. Both servers run older versions of Apache, </w:t>
      </w:r>
      <w:r w:rsidR="001D7962">
        <w:rPr>
          <w:highlight w:val="red"/>
          <w:lang w:val="en-GB"/>
        </w:rPr>
        <w:t>exposing them to various</w:t>
      </w:r>
      <w:r w:rsidRPr="009271FA">
        <w:rPr>
          <w:highlight w:val="red"/>
          <w:lang w:val="en-GB"/>
        </w:rPr>
        <w:t xml:space="preserve"> known exploits. One such vulnerability, the Shellshock exploit (CVE-2014-6278), was discovered on Web Server 2. Shellshock is a high-severity vulnerability that allows attackers to execute arbitrary commands through improperly </w:t>
      </w:r>
      <w:r w:rsidR="001D7962">
        <w:rPr>
          <w:highlight w:val="red"/>
          <w:lang w:val="en-GB"/>
        </w:rPr>
        <w:t>sanitised</w:t>
      </w:r>
      <w:r w:rsidRPr="009271FA">
        <w:rPr>
          <w:highlight w:val="red"/>
          <w:lang w:val="en-GB"/>
        </w:rPr>
        <w:t xml:space="preserve"> Bash input. </w:t>
      </w:r>
      <w:r w:rsidR="001D7962">
        <w:rPr>
          <w:highlight w:val="red"/>
          <w:lang w:val="en-GB"/>
        </w:rPr>
        <w:t>Exploiting</w:t>
      </w:r>
      <w:r w:rsidRPr="009271FA">
        <w:rPr>
          <w:highlight w:val="red"/>
          <w:lang w:val="en-GB"/>
        </w:rPr>
        <w:t xml:space="preserve"> this flaw can lead to data exfiltration, service disruption, or even complete </w:t>
      </w:r>
      <w:r w:rsidR="00CE0740">
        <w:rPr>
          <w:highlight w:val="red"/>
          <w:lang w:val="en-GB"/>
        </w:rPr>
        <w:t>server compromise</w:t>
      </w:r>
      <w:r w:rsidRPr="009271FA">
        <w:rPr>
          <w:highlight w:val="red"/>
          <w:lang w:val="en-GB"/>
        </w:rPr>
        <w:t>.</w:t>
      </w:r>
    </w:p>
    <w:p w14:paraId="548FD843" w14:textId="77777777" w:rsidR="009271FA" w:rsidRPr="009271FA" w:rsidRDefault="009271FA" w:rsidP="009271FA">
      <w:pPr>
        <w:rPr>
          <w:highlight w:val="red"/>
          <w:lang w:val="en-GB"/>
        </w:rPr>
      </w:pPr>
    </w:p>
    <w:p w14:paraId="7C7771CF" w14:textId="467D9B05" w:rsidR="00F82E40" w:rsidRDefault="009271FA" w:rsidP="009271FA">
      <w:pPr>
        <w:rPr>
          <w:lang w:val="en-GB"/>
        </w:rPr>
      </w:pPr>
      <w:r w:rsidRPr="009271FA">
        <w:rPr>
          <w:highlight w:val="red"/>
          <w:lang w:val="en-GB"/>
        </w:rPr>
        <w:t xml:space="preserve">Misconfigurations on the servers further exacerbate their vulnerabilities. For example, Web Server 2 has sensitive directories, such as /cgi-bin/, </w:t>
      </w:r>
      <w:r w:rsidR="001D7962">
        <w:rPr>
          <w:highlight w:val="red"/>
          <w:lang w:val="en-GB"/>
        </w:rPr>
        <w:t xml:space="preserve">that are </w:t>
      </w:r>
      <w:r w:rsidRPr="009271FA">
        <w:rPr>
          <w:highlight w:val="red"/>
          <w:lang w:val="en-GB"/>
        </w:rPr>
        <w:t xml:space="preserve">exposed to the public. These directories can be exploited to execute </w:t>
      </w:r>
      <w:r w:rsidR="001D7962">
        <w:rPr>
          <w:highlight w:val="red"/>
          <w:lang w:val="en-GB"/>
        </w:rPr>
        <w:t>unauthorised</w:t>
      </w:r>
      <w:r w:rsidRPr="009271FA">
        <w:rPr>
          <w:highlight w:val="red"/>
          <w:lang w:val="en-GB"/>
        </w:rPr>
        <w:t xml:space="preserve"> scripts or retrieve sensitive files. Web Server 1 hosts a WordPress installation with poor security practices, including </w:t>
      </w:r>
      <w:r w:rsidR="001D7962">
        <w:rPr>
          <w:highlight w:val="red"/>
          <w:lang w:val="en-GB"/>
        </w:rPr>
        <w:t>lacking</w:t>
      </w:r>
      <w:r w:rsidRPr="009271FA">
        <w:rPr>
          <w:highlight w:val="red"/>
          <w:lang w:val="en-GB"/>
        </w:rPr>
        <w:t xml:space="preserve"> brute-force protection and missing critical security headers such as X-Content-Type-Options and X-Frame-Options. These oversights increase susceptibility to web-based attacks, including cross-site scripting (XSS) and </w:t>
      </w:r>
      <w:r>
        <w:rPr>
          <w:highlight w:val="red"/>
          <w:lang w:val="en-GB"/>
        </w:rPr>
        <w:t>clickjacking</w:t>
      </w:r>
      <w:r w:rsidR="001D7962">
        <w:rPr>
          <w:highlight w:val="red"/>
          <w:lang w:val="en-GB"/>
        </w:rPr>
        <w:t>.</w:t>
      </w:r>
    </w:p>
    <w:p w14:paraId="5BE962E9" w14:textId="77777777" w:rsidR="009271FA" w:rsidRDefault="009271FA" w:rsidP="009271FA">
      <w:pPr>
        <w:rPr>
          <w:lang w:val="en-GB"/>
        </w:rPr>
      </w:pPr>
    </w:p>
    <w:p w14:paraId="1A8F1BB6" w14:textId="77777777" w:rsidR="009271FA" w:rsidRDefault="009271FA" w:rsidP="009271FA">
      <w:pPr>
        <w:rPr>
          <w:lang w:val="en-GB"/>
        </w:rPr>
      </w:pPr>
    </w:p>
    <w:p w14:paraId="1031C6A4" w14:textId="433402E2" w:rsidR="009271FA" w:rsidRDefault="009271FA" w:rsidP="009271FA">
      <w:pPr>
        <w:pStyle w:val="Heading2"/>
        <w:rPr>
          <w:lang w:val="en-GB"/>
        </w:rPr>
      </w:pPr>
      <w:bookmarkStart w:id="136" w:name="_Toc185981766"/>
      <w:r>
        <w:rPr>
          <w:lang w:val="en-GB"/>
        </w:rPr>
        <w:t>Firewall</w:t>
      </w:r>
      <w:bookmarkEnd w:id="136"/>
    </w:p>
    <w:p w14:paraId="378AF91F" w14:textId="77777777" w:rsidR="0032607A" w:rsidRDefault="0032607A" w:rsidP="0032607A">
      <w:pPr>
        <w:rPr>
          <w:lang w:val="en-GB"/>
        </w:rPr>
      </w:pPr>
    </w:p>
    <w:p w14:paraId="47A66868" w14:textId="77777777" w:rsidR="0032607A" w:rsidRPr="001E2641" w:rsidRDefault="0032607A" w:rsidP="0032607A">
      <w:pPr>
        <w:rPr>
          <w:highlight w:val="red"/>
          <w:lang w:val="en-GB"/>
        </w:rPr>
      </w:pPr>
      <w:r w:rsidRPr="001E2641">
        <w:rPr>
          <w:highlight w:val="red"/>
          <w:lang w:val="en-GB"/>
        </w:rPr>
        <w:t>Default Credentials</w:t>
      </w:r>
    </w:p>
    <w:p w14:paraId="56002C01" w14:textId="3CD32521" w:rsidR="0032607A" w:rsidRPr="001E2641" w:rsidRDefault="0032607A" w:rsidP="0032607A">
      <w:pPr>
        <w:rPr>
          <w:highlight w:val="red"/>
          <w:lang w:val="en-GB"/>
        </w:rPr>
      </w:pPr>
      <w:r w:rsidRPr="001E2641">
        <w:rPr>
          <w:highlight w:val="red"/>
          <w:lang w:val="en-GB"/>
        </w:rPr>
        <w:t xml:space="preserve">Utilising the ShellShock vulnerability (CVE-201406278) found within Webserver 2, access was granted to the </w:t>
      </w:r>
      <w:r w:rsidR="001D7962">
        <w:rPr>
          <w:highlight w:val="red"/>
          <w:lang w:val="en-GB"/>
        </w:rPr>
        <w:t>firewall</w:t>
      </w:r>
      <w:r w:rsidRPr="001E2641">
        <w:rPr>
          <w:highlight w:val="red"/>
          <w:lang w:val="en-GB"/>
        </w:rPr>
        <w:t xml:space="preserve"> admin login portal via port forwarding. The default credentials are easily accessible online. </w:t>
      </w:r>
      <w:r w:rsidR="001D7962">
        <w:rPr>
          <w:highlight w:val="red"/>
          <w:lang w:val="en-GB"/>
        </w:rPr>
        <w:t xml:space="preserve">The credentials </w:t>
      </w:r>
      <w:r w:rsidR="00CE0740">
        <w:rPr>
          <w:highlight w:val="red"/>
          <w:lang w:val="en-GB"/>
        </w:rPr>
        <w:t>should</w:t>
      </w:r>
      <w:r w:rsidR="001D7962">
        <w:rPr>
          <w:highlight w:val="red"/>
          <w:lang w:val="en-GB"/>
        </w:rPr>
        <w:t xml:space="preserve"> be</w:t>
      </w:r>
      <w:r w:rsidRPr="001E2641">
        <w:rPr>
          <w:highlight w:val="red"/>
          <w:lang w:val="en-GB"/>
        </w:rPr>
        <w:t xml:space="preserve"> changed to something unique in alignment with NCSC guidance.</w:t>
      </w:r>
    </w:p>
    <w:p w14:paraId="5FA5147A" w14:textId="77777777" w:rsidR="0032607A" w:rsidRPr="001E2641" w:rsidRDefault="0032607A" w:rsidP="0032607A">
      <w:pPr>
        <w:rPr>
          <w:highlight w:val="red"/>
          <w:lang w:val="en-GB"/>
        </w:rPr>
      </w:pPr>
      <w:r w:rsidRPr="001E2641">
        <w:rPr>
          <w:highlight w:val="red"/>
          <w:lang w:val="en-GB"/>
        </w:rPr>
        <w:lastRenderedPageBreak/>
        <w:t>3.4.2 Lack of HTTPS</w:t>
      </w:r>
    </w:p>
    <w:p w14:paraId="06329B61" w14:textId="5E803EBB" w:rsidR="0032607A" w:rsidRDefault="0032607A" w:rsidP="0032607A">
      <w:pPr>
        <w:rPr>
          <w:lang w:val="en-GB"/>
        </w:rPr>
      </w:pPr>
      <w:r w:rsidRPr="001E2641">
        <w:rPr>
          <w:highlight w:val="red"/>
          <w:lang w:val="en-GB"/>
        </w:rPr>
        <w:t>HTTPS is not present</w:t>
      </w:r>
      <w:r w:rsidR="001D7962">
        <w:rPr>
          <w:highlight w:val="red"/>
          <w:lang w:val="en-GB"/>
        </w:rPr>
        <w:t>, so</w:t>
      </w:r>
      <w:r w:rsidRPr="001E2641">
        <w:rPr>
          <w:highlight w:val="red"/>
          <w:lang w:val="en-GB"/>
        </w:rPr>
        <w:t xml:space="preserve"> </w:t>
      </w:r>
      <w:r w:rsidR="00CE0740">
        <w:rPr>
          <w:highlight w:val="red"/>
          <w:lang w:val="en-GB"/>
        </w:rPr>
        <w:t xml:space="preserve">the web server and client traffic </w:t>
      </w:r>
      <w:r w:rsidR="00713582">
        <w:rPr>
          <w:highlight w:val="red"/>
          <w:lang w:val="en-GB"/>
        </w:rPr>
        <w:t>are</w:t>
      </w:r>
      <w:r w:rsidRPr="001E2641">
        <w:rPr>
          <w:highlight w:val="red"/>
          <w:lang w:val="en-GB"/>
        </w:rPr>
        <w:t xml:space="preserve"> insecure. Sensitive information can be intercepted and stolen via man-in-the-middle attacks. To mitigate </w:t>
      </w:r>
      <w:r w:rsidR="001D7962">
        <w:rPr>
          <w:highlight w:val="red"/>
          <w:lang w:val="en-GB"/>
        </w:rPr>
        <w:t>this threat, it is recommended that</w:t>
      </w:r>
      <w:r w:rsidRPr="001E2641">
        <w:rPr>
          <w:highlight w:val="red"/>
          <w:lang w:val="en-GB"/>
        </w:rPr>
        <w:t xml:space="preserve"> the firewall use HTTPS. This can be done through the firewall online portal by navigating system&gt;Advanced-Admin Access.</w:t>
      </w:r>
    </w:p>
    <w:p w14:paraId="4E86336A" w14:textId="17D3112E" w:rsidR="001E2641" w:rsidRPr="0032607A" w:rsidRDefault="001E2641" w:rsidP="0032607A">
      <w:pPr>
        <w:rPr>
          <w:lang w:val="en-GB"/>
        </w:rPr>
      </w:pPr>
      <w:r w:rsidRPr="001E2641">
        <w:t xml:space="preserve">Beyond default credentials and </w:t>
      </w:r>
      <w:r w:rsidR="001D7962">
        <w:t>lacking</w:t>
      </w:r>
      <w:r w:rsidRPr="001E2641">
        <w:t xml:space="preserve"> HTTPS, the firewall's overall configuration demonstrates critical weaknesses that undermine the network's security. Default credentials </w:t>
      </w:r>
      <w:r w:rsidR="001D7962">
        <w:t xml:space="preserve">expose the firewall to </w:t>
      </w:r>
      <w:r w:rsidR="00713582">
        <w:t>unauthorised</w:t>
      </w:r>
      <w:r w:rsidR="001D7962">
        <w:t xml:space="preserve"> access and</w:t>
      </w:r>
      <w:r w:rsidRPr="001E2641">
        <w:t xml:space="preserve"> create a single point of failure, allowing attackers to control traffic and compromise other systems through port forwarding or open rules. </w:t>
      </w:r>
      <w:r w:rsidR="001D7962">
        <w:t xml:space="preserve">The lack of HTTPS for administrative access also </w:t>
      </w:r>
      <w:r w:rsidRPr="001E2641">
        <w:t>leaves the communication channel vulnerable to interception, enabling attackers to capture sensitive information such as login credentials.</w:t>
      </w:r>
    </w:p>
    <w:p w14:paraId="5E563287" w14:textId="4DD0FBCD" w:rsidR="00767DFE" w:rsidRDefault="00A248CE" w:rsidP="00767DFE">
      <w:pPr>
        <w:pStyle w:val="Heading1"/>
        <w:rPr>
          <w:lang w:val="en-US"/>
        </w:rPr>
      </w:pPr>
      <w:bookmarkStart w:id="137" w:name="_Toc185981767"/>
      <w:r>
        <w:rPr>
          <w:lang w:val="en-US"/>
        </w:rPr>
        <w:lastRenderedPageBreak/>
        <w:t>Network</w:t>
      </w:r>
      <w:r w:rsidR="002311B5">
        <w:rPr>
          <w:lang w:val="en-US"/>
        </w:rPr>
        <w:t xml:space="preserve"> </w:t>
      </w:r>
      <w:r w:rsidR="00767DFE" w:rsidRPr="00767DFE">
        <w:rPr>
          <w:lang w:val="en-US"/>
        </w:rPr>
        <w:t>Critical Evaluation</w:t>
      </w:r>
      <w:bookmarkEnd w:id="137"/>
    </w:p>
    <w:p w14:paraId="4E4E5DBE" w14:textId="77777777" w:rsidR="0013560F" w:rsidRPr="00B06FC6" w:rsidRDefault="0013560F" w:rsidP="0013560F">
      <w:pPr>
        <w:rPr>
          <w:highlight w:val="blue"/>
          <w:lang w:val="en-GB"/>
        </w:rPr>
      </w:pPr>
      <w:r w:rsidRPr="00B06FC6">
        <w:rPr>
          <w:highlight w:val="blue"/>
          <w:lang w:val="en-GB"/>
        </w:rPr>
        <w:t>Produce a detailed critical evaluation of the network</w:t>
      </w:r>
    </w:p>
    <w:p w14:paraId="2F6F1F63" w14:textId="77777777" w:rsidR="0013560F" w:rsidRPr="00B06FC6" w:rsidRDefault="0013560F" w:rsidP="0013560F">
      <w:pPr>
        <w:rPr>
          <w:highlight w:val="blue"/>
          <w:lang w:val="en-GB"/>
        </w:rPr>
      </w:pPr>
      <w:r w:rsidRPr="00B06FC6">
        <w:rPr>
          <w:highlight w:val="blue"/>
          <w:lang w:val="en-GB"/>
        </w:rPr>
        <w:t>What is good about the network design</w:t>
      </w:r>
    </w:p>
    <w:p w14:paraId="5513D8E1" w14:textId="77777777" w:rsidR="0013560F" w:rsidRPr="00B06FC6" w:rsidRDefault="0013560F" w:rsidP="0013560F">
      <w:pPr>
        <w:rPr>
          <w:highlight w:val="blue"/>
          <w:lang w:val="en-GB"/>
        </w:rPr>
      </w:pPr>
      <w:r w:rsidRPr="00B06FC6">
        <w:rPr>
          <w:highlight w:val="blue"/>
          <w:lang w:val="en-GB"/>
        </w:rPr>
        <w:t>What is bad about the network design</w:t>
      </w:r>
    </w:p>
    <w:p w14:paraId="75740740" w14:textId="77777777" w:rsidR="0013560F" w:rsidRPr="00B06FC6" w:rsidRDefault="0013560F" w:rsidP="0013560F">
      <w:pPr>
        <w:rPr>
          <w:highlight w:val="blue"/>
          <w:lang w:val="en-GB"/>
        </w:rPr>
      </w:pPr>
      <w:r w:rsidRPr="00B06FC6">
        <w:rPr>
          <w:highlight w:val="blue"/>
          <w:lang w:val="en-GB"/>
        </w:rPr>
        <w:t>What can be improved</w:t>
      </w:r>
    </w:p>
    <w:p w14:paraId="7F472871" w14:textId="77777777" w:rsidR="0013560F" w:rsidRDefault="0013560F" w:rsidP="0013560F">
      <w:pPr>
        <w:rPr>
          <w:lang w:val="en-GB"/>
        </w:rPr>
      </w:pPr>
      <w:r w:rsidRPr="00B06FC6">
        <w:rPr>
          <w:highlight w:val="blue"/>
          <w:lang w:val="en-GB"/>
        </w:rPr>
        <w:t>What additional devices would you deploy – think about some of the concepts that we have covered in the lectures</w:t>
      </w:r>
    </w:p>
    <w:p w14:paraId="0FC4BDED" w14:textId="77777777" w:rsidR="00D960F2" w:rsidRDefault="00D960F2" w:rsidP="00D960F2"/>
    <w:p w14:paraId="1BBAB513" w14:textId="77777777" w:rsidR="00713582" w:rsidRPr="00713582" w:rsidRDefault="00713582" w:rsidP="00A8273A">
      <w:pPr>
        <w:pStyle w:val="Heading2"/>
        <w:rPr>
          <w:lang w:val="en-GB"/>
        </w:rPr>
      </w:pPr>
      <w:bookmarkStart w:id="138" w:name="_Toc185981768"/>
      <w:r w:rsidRPr="00713582">
        <w:rPr>
          <w:lang w:val="en-GB"/>
        </w:rPr>
        <w:t>What is good about the network design?</w:t>
      </w:r>
      <w:bookmarkEnd w:id="138"/>
    </w:p>
    <w:p w14:paraId="64C14CB4" w14:textId="77777777" w:rsidR="00713582" w:rsidRPr="00713582" w:rsidRDefault="00713582" w:rsidP="00713582">
      <w:pPr>
        <w:rPr>
          <w:lang w:val="en-GB"/>
        </w:rPr>
      </w:pPr>
    </w:p>
    <w:p w14:paraId="66A87512" w14:textId="6B0AB61E" w:rsidR="00713582" w:rsidRPr="00713582" w:rsidRDefault="00713582" w:rsidP="00713582">
      <w:pPr>
        <w:rPr>
          <w:lang w:val="en-GB"/>
        </w:rPr>
      </w:pPr>
      <w:r w:rsidRPr="00713582">
        <w:rPr>
          <w:lang w:val="en-GB"/>
        </w:rPr>
        <w:t xml:space="preserve">The network design demonstrates a </w:t>
      </w:r>
      <w:r w:rsidR="00A43B78">
        <w:rPr>
          <w:lang w:val="en-GB"/>
        </w:rPr>
        <w:t>rudimentary</w:t>
      </w:r>
      <w:r w:rsidRPr="00713582">
        <w:rPr>
          <w:lang w:val="en-GB"/>
        </w:rPr>
        <w:t xml:space="preserve"> attempt at segmentation with distinct subnets for different groups of devices, such as PCs, servers, and routers. This </w:t>
      </w:r>
      <w:r w:rsidR="00A43B78">
        <w:rPr>
          <w:lang w:val="en-GB"/>
        </w:rPr>
        <w:t>limited segmentation</w:t>
      </w:r>
      <w:r w:rsidRPr="00713582">
        <w:rPr>
          <w:lang w:val="en-GB"/>
        </w:rPr>
        <w:t xml:space="preserve"> shows an understanding of the need to separate traffic and limit exposure. For instance:</w:t>
      </w:r>
    </w:p>
    <w:p w14:paraId="67A03204" w14:textId="77777777" w:rsidR="00713582" w:rsidRPr="00713582" w:rsidRDefault="00713582" w:rsidP="00713582">
      <w:pPr>
        <w:rPr>
          <w:lang w:val="en-GB"/>
        </w:rPr>
      </w:pPr>
    </w:p>
    <w:p w14:paraId="07ABB4AC" w14:textId="1D865CB9" w:rsidR="00713582" w:rsidRPr="00713582" w:rsidRDefault="00713582" w:rsidP="00713582">
      <w:pPr>
        <w:rPr>
          <w:lang w:val="en-GB"/>
        </w:rPr>
      </w:pPr>
      <w:r w:rsidRPr="00713582">
        <w:rPr>
          <w:lang w:val="en-GB"/>
        </w:rPr>
        <w:t xml:space="preserve">    The DMZ </w:t>
      </w:r>
      <w:r w:rsidR="00A43B78">
        <w:rPr>
          <w:lang w:val="en-GB"/>
        </w:rPr>
        <w:t>isolates</w:t>
      </w:r>
      <w:r w:rsidRPr="00713582">
        <w:rPr>
          <w:lang w:val="en-GB"/>
        </w:rPr>
        <w:t xml:space="preserve"> Web Server 2 (192.168.0.242) from the internal network, a standard practice for public-facing servers.</w:t>
      </w:r>
    </w:p>
    <w:p w14:paraId="613EEF91" w14:textId="77777777" w:rsidR="00713582" w:rsidRPr="00713582" w:rsidRDefault="00713582" w:rsidP="00713582">
      <w:pPr>
        <w:rPr>
          <w:lang w:val="en-GB"/>
        </w:rPr>
      </w:pPr>
      <w:r w:rsidRPr="00713582">
        <w:rPr>
          <w:lang w:val="en-GB"/>
        </w:rPr>
        <w:t xml:space="preserve">    The presence of multiple routers (e.g., Router 1 and Router 2) helps distribute network traffic and reduces bottlenecks.</w:t>
      </w:r>
    </w:p>
    <w:p w14:paraId="467979A6" w14:textId="77777777" w:rsidR="00713582" w:rsidRPr="00713582" w:rsidRDefault="00713582" w:rsidP="00713582">
      <w:pPr>
        <w:rPr>
          <w:lang w:val="en-GB"/>
        </w:rPr>
      </w:pPr>
    </w:p>
    <w:p w14:paraId="3D3CA554" w14:textId="23F550E5" w:rsidR="00713582" w:rsidRPr="00713582" w:rsidRDefault="00713582" w:rsidP="00713582">
      <w:pPr>
        <w:rPr>
          <w:lang w:val="en-GB"/>
        </w:rPr>
      </w:pPr>
      <w:r w:rsidRPr="00713582">
        <w:rPr>
          <w:lang w:val="en-GB"/>
        </w:rPr>
        <w:t xml:space="preserve">Additionally, the logical placement of a central firewall between the WAN and internal systems provides </w:t>
      </w:r>
      <w:r w:rsidR="00A43B78">
        <w:rPr>
          <w:lang w:val="en-GB"/>
        </w:rPr>
        <w:t>an essential</w:t>
      </w:r>
      <w:r w:rsidRPr="00713582">
        <w:rPr>
          <w:lang w:val="en-GB"/>
        </w:rPr>
        <w:t xml:space="preserve"> layer of </w:t>
      </w:r>
      <w:r w:rsidR="00A43B78">
        <w:rPr>
          <w:lang w:val="en-GB"/>
        </w:rPr>
        <w:t>defence</w:t>
      </w:r>
      <w:r w:rsidRPr="00713582">
        <w:rPr>
          <w:lang w:val="en-GB"/>
        </w:rPr>
        <w:t xml:space="preserve"> against external threats. This structure aligns with common security principles, indicating some effort toward protecting sensitive resources.</w:t>
      </w:r>
    </w:p>
    <w:p w14:paraId="5A9F610E" w14:textId="1E7512ED" w:rsidR="00713582" w:rsidRPr="00713582" w:rsidRDefault="00713582" w:rsidP="00A8273A">
      <w:pPr>
        <w:pStyle w:val="Heading2"/>
        <w:rPr>
          <w:lang w:val="en-GB"/>
        </w:rPr>
      </w:pPr>
      <w:bookmarkStart w:id="139" w:name="_Toc185981769"/>
      <w:r w:rsidRPr="00713582">
        <w:rPr>
          <w:lang w:val="en-GB"/>
        </w:rPr>
        <w:t xml:space="preserve">What is </w:t>
      </w:r>
      <w:r w:rsidR="00A43B78">
        <w:rPr>
          <w:lang w:val="en-GB"/>
        </w:rPr>
        <w:t>terrible</w:t>
      </w:r>
      <w:r w:rsidRPr="00713582">
        <w:rPr>
          <w:lang w:val="en-GB"/>
        </w:rPr>
        <w:t xml:space="preserve"> about the network design?</w:t>
      </w:r>
      <w:bookmarkEnd w:id="139"/>
    </w:p>
    <w:p w14:paraId="2F5B3240" w14:textId="77777777" w:rsidR="00713582" w:rsidRDefault="00713582" w:rsidP="00713582">
      <w:pPr>
        <w:rPr>
          <w:lang w:val="en-GB"/>
        </w:rPr>
      </w:pPr>
    </w:p>
    <w:p w14:paraId="1D8CCB8E" w14:textId="02684E23" w:rsidR="003C74CD" w:rsidRDefault="003C74CD" w:rsidP="003C74CD">
      <w:pPr>
        <w:pStyle w:val="Heading3"/>
        <w:rPr>
          <w:lang w:val="en-GB"/>
        </w:rPr>
      </w:pPr>
      <w:bookmarkStart w:id="140" w:name="_Toc185981770"/>
      <w:r>
        <w:rPr>
          <w:lang w:val="en-GB"/>
        </w:rPr>
        <w:t>Network structure?</w:t>
      </w:r>
      <w:bookmarkEnd w:id="140"/>
    </w:p>
    <w:p w14:paraId="676BF6F5" w14:textId="77777777" w:rsidR="00026DA4" w:rsidRDefault="00026DA4" w:rsidP="00026DA4">
      <w:pPr>
        <w:rPr>
          <w:lang w:val="en-GB"/>
        </w:rPr>
      </w:pPr>
    </w:p>
    <w:p w14:paraId="51D9A263" w14:textId="77777777" w:rsidR="00585D3C" w:rsidRPr="00585D3C" w:rsidRDefault="00585D3C" w:rsidP="00585D3C">
      <w:pPr>
        <w:rPr>
          <w:lang w:val="en-GB"/>
        </w:rPr>
      </w:pPr>
      <w:r w:rsidRPr="00585D3C">
        <w:rPr>
          <w:lang w:val="en-GB"/>
        </w:rPr>
        <w:t>The current network structure at ACME Inc. exhibits several significant issues that compromise both its functionality and security. These include:</w:t>
      </w:r>
    </w:p>
    <w:p w14:paraId="2537A0CF" w14:textId="77777777" w:rsidR="00585D3C" w:rsidRPr="00585D3C" w:rsidRDefault="00585D3C" w:rsidP="00585D3C">
      <w:pPr>
        <w:rPr>
          <w:lang w:val="en-GB"/>
        </w:rPr>
      </w:pPr>
    </w:p>
    <w:p w14:paraId="6220EDCE" w14:textId="77777777" w:rsidR="00585D3C" w:rsidRPr="00585D3C" w:rsidRDefault="00585D3C" w:rsidP="00585D3C">
      <w:pPr>
        <w:rPr>
          <w:lang w:val="en-GB"/>
        </w:rPr>
      </w:pPr>
      <w:r w:rsidRPr="00585D3C">
        <w:rPr>
          <w:lang w:val="en-GB"/>
        </w:rPr>
        <w:lastRenderedPageBreak/>
        <w:t xml:space="preserve">    Lack of Proper Segmentation</w:t>
      </w:r>
    </w:p>
    <w:p w14:paraId="244FD20D" w14:textId="77777777" w:rsidR="00585D3C" w:rsidRPr="00585D3C" w:rsidRDefault="00585D3C" w:rsidP="00585D3C">
      <w:pPr>
        <w:rPr>
          <w:lang w:val="en-GB"/>
        </w:rPr>
      </w:pPr>
      <w:r w:rsidRPr="00585D3C">
        <w:rPr>
          <w:lang w:val="en-GB"/>
        </w:rPr>
        <w:t xml:space="preserve">    The network appears to lack segmentation between critical systems, user workstations, and guest access. This creates a flat network structure, which increases the risk of lateral movement by malicious actors if a breach occurs.</w:t>
      </w:r>
    </w:p>
    <w:p w14:paraId="253A0AE0" w14:textId="77777777" w:rsidR="00585D3C" w:rsidRPr="00585D3C" w:rsidRDefault="00585D3C" w:rsidP="00585D3C">
      <w:pPr>
        <w:rPr>
          <w:lang w:val="en-GB"/>
        </w:rPr>
      </w:pPr>
    </w:p>
    <w:p w14:paraId="3EBFF829" w14:textId="77777777" w:rsidR="00585D3C" w:rsidRPr="00585D3C" w:rsidRDefault="00585D3C" w:rsidP="00585D3C">
      <w:pPr>
        <w:rPr>
          <w:lang w:val="en-GB"/>
        </w:rPr>
      </w:pPr>
      <w:r w:rsidRPr="00585D3C">
        <w:rPr>
          <w:lang w:val="en-GB"/>
        </w:rPr>
        <w:t xml:space="preserve">    Single Points of Failure</w:t>
      </w:r>
    </w:p>
    <w:p w14:paraId="65A00CFE" w14:textId="77777777" w:rsidR="00585D3C" w:rsidRPr="00585D3C" w:rsidRDefault="00585D3C" w:rsidP="00585D3C">
      <w:pPr>
        <w:rPr>
          <w:lang w:val="en-GB"/>
        </w:rPr>
      </w:pPr>
      <w:r w:rsidRPr="00585D3C">
        <w:rPr>
          <w:lang w:val="en-GB"/>
        </w:rPr>
        <w:t xml:space="preserve">    The design does not incorporate redundancy or failover mechanisms. This means that a failure in key devices such as a router, switch, or server can cause widespread outages and disrupt business operations.</w:t>
      </w:r>
    </w:p>
    <w:p w14:paraId="481F4CC8" w14:textId="77777777" w:rsidR="00585D3C" w:rsidRPr="00585D3C" w:rsidRDefault="00585D3C" w:rsidP="00585D3C">
      <w:pPr>
        <w:rPr>
          <w:lang w:val="en-GB"/>
        </w:rPr>
      </w:pPr>
    </w:p>
    <w:p w14:paraId="73D16CB2" w14:textId="77777777" w:rsidR="00585D3C" w:rsidRPr="00585D3C" w:rsidRDefault="00585D3C" w:rsidP="00585D3C">
      <w:pPr>
        <w:rPr>
          <w:lang w:val="en-GB"/>
        </w:rPr>
      </w:pPr>
      <w:r w:rsidRPr="00585D3C">
        <w:rPr>
          <w:lang w:val="en-GB"/>
        </w:rPr>
        <w:t xml:space="preserve">    Inadequate Scalability</w:t>
      </w:r>
    </w:p>
    <w:p w14:paraId="4443D2EA" w14:textId="77777777" w:rsidR="00585D3C" w:rsidRPr="00585D3C" w:rsidRDefault="00585D3C" w:rsidP="00585D3C">
      <w:pPr>
        <w:rPr>
          <w:lang w:val="en-GB"/>
        </w:rPr>
      </w:pPr>
      <w:r w:rsidRPr="00585D3C">
        <w:rPr>
          <w:lang w:val="en-GB"/>
        </w:rPr>
        <w:t xml:space="preserve">    The network has not been designed to accommodate future growth, leading to congestion and performance bottlenecks as new devices and systems are added.</w:t>
      </w:r>
    </w:p>
    <w:p w14:paraId="78FF245C" w14:textId="77777777" w:rsidR="00585D3C" w:rsidRPr="00585D3C" w:rsidRDefault="00585D3C" w:rsidP="00585D3C">
      <w:pPr>
        <w:rPr>
          <w:lang w:val="en-GB"/>
        </w:rPr>
      </w:pPr>
    </w:p>
    <w:p w14:paraId="6F22D6F4" w14:textId="77777777" w:rsidR="00585D3C" w:rsidRPr="00585D3C" w:rsidRDefault="00585D3C" w:rsidP="00585D3C">
      <w:pPr>
        <w:rPr>
          <w:lang w:val="en-GB"/>
        </w:rPr>
      </w:pPr>
      <w:r w:rsidRPr="00585D3C">
        <w:rPr>
          <w:lang w:val="en-GB"/>
        </w:rPr>
        <w:t xml:space="preserve">    No Clear Documentation or Diagrams</w:t>
      </w:r>
    </w:p>
    <w:p w14:paraId="269D4075" w14:textId="77777777" w:rsidR="00585D3C" w:rsidRPr="00585D3C" w:rsidRDefault="00585D3C" w:rsidP="00585D3C">
      <w:pPr>
        <w:rPr>
          <w:lang w:val="en-GB"/>
        </w:rPr>
      </w:pPr>
      <w:r w:rsidRPr="00585D3C">
        <w:rPr>
          <w:lang w:val="en-GB"/>
        </w:rPr>
        <w:t xml:space="preserve">    The lack of documentation makes it nearly impossible to understand the current layout, troubleshoot problems, or implement changes effectively.</w:t>
      </w:r>
    </w:p>
    <w:p w14:paraId="79BE9F0B" w14:textId="77777777" w:rsidR="00585D3C" w:rsidRPr="00585D3C" w:rsidRDefault="00585D3C" w:rsidP="00585D3C">
      <w:pPr>
        <w:rPr>
          <w:lang w:val="en-GB"/>
        </w:rPr>
      </w:pPr>
    </w:p>
    <w:p w14:paraId="20E86155" w14:textId="77777777" w:rsidR="00585D3C" w:rsidRPr="00585D3C" w:rsidRDefault="00585D3C" w:rsidP="00585D3C">
      <w:pPr>
        <w:rPr>
          <w:lang w:val="en-GB"/>
        </w:rPr>
      </w:pPr>
      <w:r w:rsidRPr="00585D3C">
        <w:rPr>
          <w:lang w:val="en-GB"/>
        </w:rPr>
        <w:t xml:space="preserve">    Improper Device Placement</w:t>
      </w:r>
    </w:p>
    <w:p w14:paraId="0DEAC8EE" w14:textId="77777777" w:rsidR="00585D3C" w:rsidRPr="00585D3C" w:rsidRDefault="00585D3C" w:rsidP="00585D3C">
      <w:pPr>
        <w:rPr>
          <w:lang w:val="en-GB"/>
        </w:rPr>
      </w:pPr>
      <w:r w:rsidRPr="00585D3C">
        <w:rPr>
          <w:lang w:val="en-GB"/>
        </w:rPr>
        <w:t xml:space="preserve">    Devices like switches and access points are not optimally placed, resulting in poor network performance, limited coverage, and unnecessary latency in communication.</w:t>
      </w:r>
    </w:p>
    <w:p w14:paraId="032B1E24" w14:textId="77777777" w:rsidR="00585D3C" w:rsidRPr="00585D3C" w:rsidRDefault="00585D3C" w:rsidP="00585D3C">
      <w:pPr>
        <w:rPr>
          <w:lang w:val="en-GB"/>
        </w:rPr>
      </w:pPr>
    </w:p>
    <w:p w14:paraId="28301017" w14:textId="77777777" w:rsidR="00585D3C" w:rsidRPr="00585D3C" w:rsidRDefault="00585D3C" w:rsidP="00585D3C">
      <w:pPr>
        <w:rPr>
          <w:lang w:val="en-GB"/>
        </w:rPr>
      </w:pPr>
      <w:r w:rsidRPr="00585D3C">
        <w:rPr>
          <w:lang w:val="en-GB"/>
        </w:rPr>
        <w:t xml:space="preserve">    Use of Outdated Hardware and Configurations</w:t>
      </w:r>
    </w:p>
    <w:p w14:paraId="4F294A01" w14:textId="56E600FF" w:rsidR="00026DA4" w:rsidRDefault="00585D3C" w:rsidP="00585D3C">
      <w:pPr>
        <w:rPr>
          <w:lang w:val="en-GB"/>
        </w:rPr>
      </w:pPr>
      <w:r w:rsidRPr="00585D3C">
        <w:rPr>
          <w:lang w:val="en-GB"/>
        </w:rPr>
        <w:t xml:space="preserve">    Legacy devices and outdated configurations reduce efficiency and may no longer support current security standards, leaving the network vulnerable to exploitation.</w:t>
      </w:r>
    </w:p>
    <w:p w14:paraId="3611541B" w14:textId="77777777" w:rsidR="00026DA4" w:rsidRPr="00026DA4" w:rsidRDefault="00026DA4" w:rsidP="00026DA4">
      <w:pPr>
        <w:rPr>
          <w:lang w:val="en-GB"/>
        </w:rPr>
      </w:pPr>
    </w:p>
    <w:p w14:paraId="5532955E" w14:textId="10991A48" w:rsidR="00026DA4" w:rsidRPr="00713582" w:rsidRDefault="00713582" w:rsidP="00713582">
      <w:pPr>
        <w:rPr>
          <w:lang w:val="en-GB"/>
        </w:rPr>
      </w:pPr>
      <w:r w:rsidRPr="00713582">
        <w:rPr>
          <w:lang w:val="en-GB"/>
        </w:rPr>
        <w:t>Despite the segmentation, the network exhibits critical flaws that significantly weaken its security posture:</w:t>
      </w:r>
    </w:p>
    <w:p w14:paraId="02FB0985" w14:textId="0ABE6221" w:rsidR="00713582" w:rsidRPr="00713582" w:rsidRDefault="00713582" w:rsidP="00713582">
      <w:pPr>
        <w:rPr>
          <w:lang w:val="en-GB"/>
        </w:rPr>
      </w:pPr>
      <w:r w:rsidRPr="00713582">
        <w:rPr>
          <w:lang w:val="en-GB"/>
        </w:rPr>
        <w:t xml:space="preserve">    Default Credentials and Telnet Usage: Default credentials on VyOS routers and </w:t>
      </w:r>
      <w:r w:rsidR="00A43B78">
        <w:rPr>
          <w:lang w:val="en-GB"/>
        </w:rPr>
        <w:t>using</w:t>
      </w:r>
      <w:r w:rsidRPr="00713582">
        <w:rPr>
          <w:lang w:val="en-GB"/>
        </w:rPr>
        <w:t xml:space="preserve"> Telnet for remote administration expose the network to </w:t>
      </w:r>
      <w:r w:rsidR="00A43B78">
        <w:rPr>
          <w:lang w:val="en-GB"/>
        </w:rPr>
        <w:t>unauthorised</w:t>
      </w:r>
      <w:r w:rsidRPr="00713582">
        <w:rPr>
          <w:lang w:val="en-GB"/>
        </w:rPr>
        <w:t xml:space="preserve"> access. These flaws are compounded by a lack of encryption, making it trivial for attackers to intercept credentials and gain control.</w:t>
      </w:r>
    </w:p>
    <w:p w14:paraId="73A8DE9F" w14:textId="77777777" w:rsidR="00713582" w:rsidRPr="00713582" w:rsidRDefault="00713582" w:rsidP="00713582">
      <w:pPr>
        <w:rPr>
          <w:lang w:val="en-GB"/>
        </w:rPr>
      </w:pPr>
    </w:p>
    <w:p w14:paraId="30717985" w14:textId="5CC6A104" w:rsidR="00713582" w:rsidRPr="00713582" w:rsidRDefault="00713582" w:rsidP="00713582">
      <w:pPr>
        <w:rPr>
          <w:lang w:val="en-GB"/>
        </w:rPr>
      </w:pPr>
      <w:r w:rsidRPr="00713582">
        <w:rPr>
          <w:lang w:val="en-GB"/>
        </w:rPr>
        <w:lastRenderedPageBreak/>
        <w:t xml:space="preserve">    Insufficient Isolation: The DMZ is not </w:t>
      </w:r>
      <w:r w:rsidR="00A43B78">
        <w:rPr>
          <w:lang w:val="en-GB"/>
        </w:rPr>
        <w:t>isolated correctly</w:t>
      </w:r>
      <w:r w:rsidRPr="00713582">
        <w:rPr>
          <w:lang w:val="en-GB"/>
        </w:rPr>
        <w:t xml:space="preserve"> from internal networks. Traffic between the DMZ and internal systems is not sufficiently restricted, allowing potential attackers to move laterally if Web Server 2 is compromised.</w:t>
      </w:r>
    </w:p>
    <w:p w14:paraId="0C4FA22F" w14:textId="77777777" w:rsidR="00713582" w:rsidRPr="00713582" w:rsidRDefault="00713582" w:rsidP="00713582">
      <w:pPr>
        <w:rPr>
          <w:lang w:val="en-GB"/>
        </w:rPr>
      </w:pPr>
    </w:p>
    <w:p w14:paraId="660DA7C2" w14:textId="19362E71" w:rsidR="00713582" w:rsidRPr="00713582" w:rsidRDefault="00713582" w:rsidP="00713582">
      <w:pPr>
        <w:rPr>
          <w:lang w:val="en-GB"/>
        </w:rPr>
      </w:pPr>
      <w:r w:rsidRPr="00713582">
        <w:rPr>
          <w:lang w:val="en-GB"/>
        </w:rPr>
        <w:t xml:space="preserve">    Single Points of Failure: Devices like Router 1 and the central firewall are critical. If compromised, they could provide attackers with complete control over the network.</w:t>
      </w:r>
    </w:p>
    <w:p w14:paraId="34E9B0A4" w14:textId="77777777" w:rsidR="00713582" w:rsidRPr="00713582" w:rsidRDefault="00713582" w:rsidP="00713582">
      <w:pPr>
        <w:rPr>
          <w:lang w:val="en-GB"/>
        </w:rPr>
      </w:pPr>
    </w:p>
    <w:p w14:paraId="042A6464" w14:textId="77777777" w:rsidR="00713582" w:rsidRPr="00713582" w:rsidRDefault="00713582" w:rsidP="00713582">
      <w:pPr>
        <w:rPr>
          <w:lang w:val="en-GB"/>
        </w:rPr>
      </w:pPr>
      <w:r w:rsidRPr="00713582">
        <w:rPr>
          <w:lang w:val="en-GB"/>
        </w:rPr>
        <w:t xml:space="preserve">    Outdated Software and Vulnerabilities: The outdated Apache servers and the Shellshock vulnerability (CVE-2014-6278) on Web Server 2 indicate a lack of regular patch management. This creates an exploitable attack surface.</w:t>
      </w:r>
    </w:p>
    <w:p w14:paraId="6959F783" w14:textId="77777777" w:rsidR="00713582" w:rsidRPr="00713582" w:rsidRDefault="00713582" w:rsidP="00713582">
      <w:pPr>
        <w:rPr>
          <w:lang w:val="en-GB"/>
        </w:rPr>
      </w:pPr>
    </w:p>
    <w:p w14:paraId="3B795CB8" w14:textId="77777777" w:rsidR="00713582" w:rsidRPr="00713582" w:rsidRDefault="00713582" w:rsidP="00713582">
      <w:pPr>
        <w:rPr>
          <w:lang w:val="en-GB"/>
        </w:rPr>
      </w:pPr>
      <w:r w:rsidRPr="00713582">
        <w:rPr>
          <w:lang w:val="en-GB"/>
        </w:rPr>
        <w:t xml:space="preserve">    No Intrusion Detection or Prevention: The network lacks mechanisms to monitor, detect, and block suspicious activity, such as an intrusion detection system (IDS) or intrusion prevention system (IPS).</w:t>
      </w:r>
    </w:p>
    <w:p w14:paraId="39E6C98C" w14:textId="77777777" w:rsidR="00713582" w:rsidRPr="00713582" w:rsidRDefault="00713582" w:rsidP="00713582">
      <w:pPr>
        <w:rPr>
          <w:lang w:val="en-GB"/>
        </w:rPr>
      </w:pPr>
    </w:p>
    <w:p w14:paraId="65CEDD5E" w14:textId="77777777" w:rsidR="00713582" w:rsidRPr="00713582" w:rsidRDefault="00713582" w:rsidP="00A8273A">
      <w:pPr>
        <w:pStyle w:val="Heading2"/>
        <w:rPr>
          <w:lang w:val="en-GB"/>
        </w:rPr>
      </w:pPr>
      <w:bookmarkStart w:id="141" w:name="_Toc185981771"/>
      <w:r w:rsidRPr="00713582">
        <w:rPr>
          <w:lang w:val="en-GB"/>
        </w:rPr>
        <w:t>What can be improved?</w:t>
      </w:r>
      <w:bookmarkEnd w:id="141"/>
    </w:p>
    <w:p w14:paraId="4C0F535D" w14:textId="77777777" w:rsidR="00713582" w:rsidRPr="00713582" w:rsidRDefault="00713582" w:rsidP="00713582">
      <w:pPr>
        <w:rPr>
          <w:lang w:val="en-GB"/>
        </w:rPr>
      </w:pPr>
    </w:p>
    <w:p w14:paraId="02FDE610" w14:textId="77777777" w:rsidR="00713582" w:rsidRPr="00713582" w:rsidRDefault="00713582" w:rsidP="00713582">
      <w:pPr>
        <w:rPr>
          <w:lang w:val="en-GB"/>
        </w:rPr>
      </w:pPr>
      <w:r w:rsidRPr="00713582">
        <w:rPr>
          <w:lang w:val="en-GB"/>
        </w:rPr>
        <w:t>To address the shortcomings, several improvements can be made:</w:t>
      </w:r>
    </w:p>
    <w:p w14:paraId="616FAE08" w14:textId="77777777" w:rsidR="00713582" w:rsidRPr="00713582" w:rsidRDefault="00713582" w:rsidP="00713582">
      <w:pPr>
        <w:rPr>
          <w:lang w:val="en-GB"/>
        </w:rPr>
      </w:pPr>
    </w:p>
    <w:p w14:paraId="147447EC" w14:textId="77777777" w:rsidR="00713582" w:rsidRPr="00713582" w:rsidRDefault="00713582" w:rsidP="00713582">
      <w:pPr>
        <w:rPr>
          <w:lang w:val="en-GB"/>
        </w:rPr>
      </w:pPr>
      <w:r w:rsidRPr="00713582">
        <w:rPr>
          <w:lang w:val="en-GB"/>
        </w:rPr>
        <w:t xml:space="preserve">    Credentials and Protocols:</w:t>
      </w:r>
    </w:p>
    <w:p w14:paraId="4BF7D923" w14:textId="77777777" w:rsidR="00713582" w:rsidRPr="00713582" w:rsidRDefault="00713582" w:rsidP="00713582">
      <w:pPr>
        <w:rPr>
          <w:lang w:val="en-GB"/>
        </w:rPr>
      </w:pPr>
      <w:r w:rsidRPr="00713582">
        <w:rPr>
          <w:lang w:val="en-GB"/>
        </w:rPr>
        <w:t xml:space="preserve">        Replace all default credentials with unique, strong passwords across devices.</w:t>
      </w:r>
    </w:p>
    <w:p w14:paraId="7E51FA97" w14:textId="77777777" w:rsidR="00713582" w:rsidRPr="00713582" w:rsidRDefault="00713582" w:rsidP="00713582">
      <w:pPr>
        <w:rPr>
          <w:lang w:val="en-GB"/>
        </w:rPr>
      </w:pPr>
      <w:r w:rsidRPr="00713582">
        <w:rPr>
          <w:lang w:val="en-GB"/>
        </w:rPr>
        <w:t xml:space="preserve">        Disable Telnet on all routers and enable SSH with key-based authentication.</w:t>
      </w:r>
    </w:p>
    <w:p w14:paraId="2A075BC2" w14:textId="77777777" w:rsidR="00713582" w:rsidRPr="00713582" w:rsidRDefault="00713582" w:rsidP="00713582">
      <w:pPr>
        <w:rPr>
          <w:lang w:val="en-GB"/>
        </w:rPr>
      </w:pPr>
    </w:p>
    <w:p w14:paraId="7757E057" w14:textId="77777777" w:rsidR="00713582" w:rsidRPr="00713582" w:rsidRDefault="00713582" w:rsidP="00713582">
      <w:pPr>
        <w:rPr>
          <w:lang w:val="en-GB"/>
        </w:rPr>
      </w:pPr>
      <w:r w:rsidRPr="00713582">
        <w:rPr>
          <w:lang w:val="en-GB"/>
        </w:rPr>
        <w:t xml:space="preserve">    Network Segmentation and Isolation:</w:t>
      </w:r>
    </w:p>
    <w:p w14:paraId="014652A9" w14:textId="77777777" w:rsidR="00713582" w:rsidRPr="00713582" w:rsidRDefault="00713582" w:rsidP="00713582">
      <w:pPr>
        <w:rPr>
          <w:lang w:val="en-GB"/>
        </w:rPr>
      </w:pPr>
      <w:r w:rsidRPr="00713582">
        <w:rPr>
          <w:lang w:val="en-GB"/>
        </w:rPr>
        <w:t xml:space="preserve">        Implement VLANs to isolate traffic between PCs, servers, and critical devices.</w:t>
      </w:r>
    </w:p>
    <w:p w14:paraId="01DDC3FD" w14:textId="77777777" w:rsidR="00713582" w:rsidRPr="00713582" w:rsidRDefault="00713582" w:rsidP="00713582">
      <w:pPr>
        <w:rPr>
          <w:lang w:val="en-GB"/>
        </w:rPr>
      </w:pPr>
      <w:r w:rsidRPr="00713582">
        <w:rPr>
          <w:lang w:val="en-GB"/>
        </w:rPr>
        <w:t xml:space="preserve">        Reconfigure the DMZ to restrict outbound traffic and limit interactions with internal systems.</w:t>
      </w:r>
    </w:p>
    <w:p w14:paraId="33B462EE" w14:textId="77777777" w:rsidR="00713582" w:rsidRPr="00713582" w:rsidRDefault="00713582" w:rsidP="00713582">
      <w:pPr>
        <w:rPr>
          <w:lang w:val="en-GB"/>
        </w:rPr>
      </w:pPr>
    </w:p>
    <w:p w14:paraId="2A441545" w14:textId="77777777" w:rsidR="00713582" w:rsidRPr="00713582" w:rsidRDefault="00713582" w:rsidP="00713582">
      <w:pPr>
        <w:rPr>
          <w:lang w:val="en-GB"/>
        </w:rPr>
      </w:pPr>
      <w:r w:rsidRPr="00713582">
        <w:rPr>
          <w:lang w:val="en-GB"/>
        </w:rPr>
        <w:t xml:space="preserve">    Patch Management and Software Updates:</w:t>
      </w:r>
    </w:p>
    <w:p w14:paraId="10F0CA3A" w14:textId="6CC27055" w:rsidR="00713582" w:rsidRPr="00713582" w:rsidRDefault="00713582" w:rsidP="00713582">
      <w:pPr>
        <w:rPr>
          <w:lang w:val="en-GB"/>
        </w:rPr>
      </w:pPr>
      <w:r w:rsidRPr="00713582">
        <w:rPr>
          <w:lang w:val="en-GB"/>
        </w:rPr>
        <w:t xml:space="preserve">        Establish a patch management process to </w:t>
      </w:r>
      <w:r w:rsidR="00A43B78">
        <w:rPr>
          <w:lang w:val="en-GB"/>
        </w:rPr>
        <w:t xml:space="preserve">update all devices and software </w:t>
      </w:r>
      <w:r w:rsidRPr="00713582">
        <w:rPr>
          <w:lang w:val="en-GB"/>
        </w:rPr>
        <w:t>regularly.</w:t>
      </w:r>
    </w:p>
    <w:p w14:paraId="008AE037" w14:textId="77777777" w:rsidR="00713582" w:rsidRPr="00713582" w:rsidRDefault="00713582" w:rsidP="00713582">
      <w:pPr>
        <w:rPr>
          <w:lang w:val="en-GB"/>
        </w:rPr>
      </w:pPr>
      <w:r w:rsidRPr="00713582">
        <w:rPr>
          <w:lang w:val="en-GB"/>
        </w:rPr>
        <w:t xml:space="preserve">        Apply immediate updates to Apache servers to mitigate vulnerabilities like Shellshock.</w:t>
      </w:r>
    </w:p>
    <w:p w14:paraId="6AC83E3C" w14:textId="77777777" w:rsidR="00713582" w:rsidRPr="00713582" w:rsidRDefault="00713582" w:rsidP="00713582">
      <w:pPr>
        <w:rPr>
          <w:lang w:val="en-GB"/>
        </w:rPr>
      </w:pPr>
    </w:p>
    <w:p w14:paraId="1F08785A" w14:textId="77777777" w:rsidR="00713582" w:rsidRPr="00713582" w:rsidRDefault="00713582" w:rsidP="00713582">
      <w:pPr>
        <w:rPr>
          <w:lang w:val="en-GB"/>
        </w:rPr>
      </w:pPr>
      <w:r w:rsidRPr="00713582">
        <w:rPr>
          <w:lang w:val="en-GB"/>
        </w:rPr>
        <w:lastRenderedPageBreak/>
        <w:t xml:space="preserve">    Firewall Rules:</w:t>
      </w:r>
    </w:p>
    <w:p w14:paraId="22FDD55C" w14:textId="024C7118" w:rsidR="00713582" w:rsidRPr="00713582" w:rsidRDefault="00713582" w:rsidP="00713582">
      <w:pPr>
        <w:rPr>
          <w:lang w:val="en-GB"/>
        </w:rPr>
      </w:pPr>
      <w:r w:rsidRPr="00713582">
        <w:rPr>
          <w:lang w:val="en-GB"/>
        </w:rPr>
        <w:t xml:space="preserve">        Configure the firewall with a deny-all, allow-specific rule to restrict unnecessary traffic.</w:t>
      </w:r>
    </w:p>
    <w:p w14:paraId="7EEEFAE4" w14:textId="77777777" w:rsidR="00713582" w:rsidRPr="00713582" w:rsidRDefault="00713582" w:rsidP="00713582">
      <w:pPr>
        <w:rPr>
          <w:lang w:val="en-GB"/>
        </w:rPr>
      </w:pPr>
      <w:r w:rsidRPr="00713582">
        <w:rPr>
          <w:lang w:val="en-GB"/>
        </w:rPr>
        <w:t xml:space="preserve">        Use access control lists (ACLs) to limit access to administrative interfaces.</w:t>
      </w:r>
    </w:p>
    <w:p w14:paraId="311C002E" w14:textId="77777777" w:rsidR="00713582" w:rsidRPr="00713582" w:rsidRDefault="00713582" w:rsidP="00713582">
      <w:pPr>
        <w:rPr>
          <w:lang w:val="en-GB"/>
        </w:rPr>
      </w:pPr>
    </w:p>
    <w:p w14:paraId="1A3FA839" w14:textId="77777777" w:rsidR="00713582" w:rsidRPr="00713582" w:rsidRDefault="00713582" w:rsidP="00713582">
      <w:pPr>
        <w:rPr>
          <w:lang w:val="en-GB"/>
        </w:rPr>
      </w:pPr>
      <w:r w:rsidRPr="00713582">
        <w:rPr>
          <w:lang w:val="en-GB"/>
        </w:rPr>
        <w:t xml:space="preserve">    Monitoring and Intrusion Detection:</w:t>
      </w:r>
    </w:p>
    <w:p w14:paraId="17255F70" w14:textId="4CA02CAA" w:rsidR="00713582" w:rsidRPr="00713582" w:rsidRDefault="00713582" w:rsidP="00713582">
      <w:pPr>
        <w:rPr>
          <w:lang w:val="en-GB"/>
        </w:rPr>
      </w:pPr>
      <w:r w:rsidRPr="00713582">
        <w:rPr>
          <w:lang w:val="en-GB"/>
        </w:rPr>
        <w:t xml:space="preserve">        Deploy an IDS/IPS to monitor and block suspicious activity.</w:t>
      </w:r>
    </w:p>
    <w:p w14:paraId="0FCAFF2B" w14:textId="2164F64E" w:rsidR="00713582" w:rsidRPr="00713582" w:rsidRDefault="00713582" w:rsidP="00713582">
      <w:pPr>
        <w:rPr>
          <w:lang w:val="en-GB"/>
        </w:rPr>
      </w:pPr>
      <w:r w:rsidRPr="00713582">
        <w:rPr>
          <w:lang w:val="en-GB"/>
        </w:rPr>
        <w:t xml:space="preserve">        Implement </w:t>
      </w:r>
      <w:r w:rsidR="00A43B78">
        <w:rPr>
          <w:lang w:val="en-GB"/>
        </w:rPr>
        <w:t>centralised</w:t>
      </w:r>
      <w:r w:rsidRPr="00713582">
        <w:rPr>
          <w:lang w:val="en-GB"/>
        </w:rPr>
        <w:t xml:space="preserve"> logging and monitoring to detect anomalies and provide an audit trail for investigations.</w:t>
      </w:r>
    </w:p>
    <w:p w14:paraId="79ABBFED" w14:textId="77777777" w:rsidR="00713582" w:rsidRPr="00713582" w:rsidRDefault="00713582" w:rsidP="00713582">
      <w:pPr>
        <w:rPr>
          <w:lang w:val="en-GB"/>
        </w:rPr>
      </w:pPr>
    </w:p>
    <w:p w14:paraId="4CEEE6DA" w14:textId="77777777" w:rsidR="00713582" w:rsidRPr="00713582" w:rsidRDefault="00713582" w:rsidP="00713582">
      <w:pPr>
        <w:rPr>
          <w:lang w:val="en-GB"/>
        </w:rPr>
      </w:pPr>
      <w:r w:rsidRPr="00713582">
        <w:rPr>
          <w:lang w:val="en-GB"/>
        </w:rPr>
        <w:t xml:space="preserve">    Redundancy and Resilience:</w:t>
      </w:r>
    </w:p>
    <w:p w14:paraId="041B0780" w14:textId="77777777" w:rsidR="00713582" w:rsidRPr="00713582" w:rsidRDefault="00713582" w:rsidP="00713582">
      <w:pPr>
        <w:rPr>
          <w:lang w:val="en-GB"/>
        </w:rPr>
      </w:pPr>
      <w:r w:rsidRPr="00713582">
        <w:rPr>
          <w:lang w:val="en-GB"/>
        </w:rPr>
        <w:t xml:space="preserve">        Introduce redundancy for critical devices, such as the firewall and Router 1, to prevent single points of failure.</w:t>
      </w:r>
    </w:p>
    <w:p w14:paraId="1BFB65DC" w14:textId="77777777" w:rsidR="00713582" w:rsidRPr="00713582" w:rsidRDefault="00713582" w:rsidP="00713582">
      <w:pPr>
        <w:rPr>
          <w:lang w:val="en-GB"/>
        </w:rPr>
      </w:pPr>
      <w:r w:rsidRPr="00713582">
        <w:rPr>
          <w:lang w:val="en-GB"/>
        </w:rPr>
        <w:t xml:space="preserve">        Use high-availability configurations for essential services.</w:t>
      </w:r>
    </w:p>
    <w:p w14:paraId="167F70C8" w14:textId="77777777" w:rsidR="00713582" w:rsidRPr="00713582" w:rsidRDefault="00713582" w:rsidP="00713582">
      <w:pPr>
        <w:rPr>
          <w:lang w:val="en-GB"/>
        </w:rPr>
      </w:pPr>
    </w:p>
    <w:p w14:paraId="3216638D" w14:textId="77777777" w:rsidR="00713582" w:rsidRPr="00713582" w:rsidRDefault="00713582" w:rsidP="0013560F">
      <w:pPr>
        <w:pStyle w:val="Heading2"/>
        <w:rPr>
          <w:lang w:val="en-GB"/>
        </w:rPr>
      </w:pPr>
      <w:bookmarkStart w:id="142" w:name="_Toc185981772"/>
      <w:r w:rsidRPr="00713582">
        <w:rPr>
          <w:lang w:val="en-GB"/>
        </w:rPr>
        <w:t>What additional devices would you deploy?</w:t>
      </w:r>
      <w:bookmarkEnd w:id="142"/>
    </w:p>
    <w:p w14:paraId="1FF5E939" w14:textId="77777777" w:rsidR="00713582" w:rsidRPr="00713582" w:rsidRDefault="00713582" w:rsidP="00713582">
      <w:pPr>
        <w:rPr>
          <w:lang w:val="en-GB"/>
        </w:rPr>
      </w:pPr>
    </w:p>
    <w:p w14:paraId="3800F0BF" w14:textId="77777777" w:rsidR="00713582" w:rsidRPr="00713582" w:rsidRDefault="00713582" w:rsidP="00713582">
      <w:pPr>
        <w:rPr>
          <w:lang w:val="en-GB"/>
        </w:rPr>
      </w:pPr>
      <w:r w:rsidRPr="00713582">
        <w:rPr>
          <w:lang w:val="en-GB"/>
        </w:rPr>
        <w:t>To enhance the network's security and functionality, the following devices and tools should be deployed:</w:t>
      </w:r>
    </w:p>
    <w:p w14:paraId="17209C57" w14:textId="77777777" w:rsidR="00713582" w:rsidRPr="00713582" w:rsidRDefault="00713582" w:rsidP="00713582">
      <w:pPr>
        <w:rPr>
          <w:lang w:val="en-GB"/>
        </w:rPr>
      </w:pPr>
    </w:p>
    <w:p w14:paraId="591A7DFC" w14:textId="77777777" w:rsidR="00713582" w:rsidRPr="00713582" w:rsidRDefault="00713582" w:rsidP="00713582">
      <w:pPr>
        <w:rPr>
          <w:lang w:val="en-GB"/>
        </w:rPr>
      </w:pPr>
      <w:r w:rsidRPr="00713582">
        <w:rPr>
          <w:lang w:val="en-GB"/>
        </w:rPr>
        <w:t xml:space="preserve">    Intrusion Detection/Prevention System (IDS/IPS):</w:t>
      </w:r>
    </w:p>
    <w:p w14:paraId="68601837" w14:textId="076DC0CF" w:rsidR="00713582" w:rsidRPr="00713582" w:rsidRDefault="00713582" w:rsidP="00713582">
      <w:pPr>
        <w:rPr>
          <w:lang w:val="en-GB"/>
        </w:rPr>
      </w:pPr>
      <w:r w:rsidRPr="00713582">
        <w:rPr>
          <w:lang w:val="en-GB"/>
        </w:rPr>
        <w:t xml:space="preserve">        Devices </w:t>
      </w:r>
      <w:r w:rsidR="00A43B78">
        <w:rPr>
          <w:lang w:val="en-GB"/>
        </w:rPr>
        <w:t>like</w:t>
      </w:r>
      <w:r w:rsidRPr="00713582">
        <w:rPr>
          <w:lang w:val="en-GB"/>
        </w:rPr>
        <w:t xml:space="preserve"> Snort or Suricata can monitor traffic for suspicious patterns and block malicious activity in </w:t>
      </w:r>
      <w:r w:rsidR="00A43B78">
        <w:rPr>
          <w:lang w:val="en-GB"/>
        </w:rPr>
        <w:t>real-time</w:t>
      </w:r>
      <w:r w:rsidRPr="00713582">
        <w:rPr>
          <w:lang w:val="en-GB"/>
        </w:rPr>
        <w:t>.</w:t>
      </w:r>
    </w:p>
    <w:p w14:paraId="498DF6DB" w14:textId="77777777" w:rsidR="00713582" w:rsidRPr="00713582" w:rsidRDefault="00713582" w:rsidP="00713582">
      <w:pPr>
        <w:rPr>
          <w:lang w:val="en-GB"/>
        </w:rPr>
      </w:pPr>
    </w:p>
    <w:p w14:paraId="66441995" w14:textId="77777777" w:rsidR="00713582" w:rsidRPr="00713582" w:rsidRDefault="00713582" w:rsidP="00713582">
      <w:pPr>
        <w:rPr>
          <w:lang w:val="en-GB"/>
        </w:rPr>
      </w:pPr>
      <w:r w:rsidRPr="00713582">
        <w:rPr>
          <w:lang w:val="en-GB"/>
        </w:rPr>
        <w:t xml:space="preserve">    Load Balancer:</w:t>
      </w:r>
    </w:p>
    <w:p w14:paraId="5D9643CA" w14:textId="77777777" w:rsidR="00713582" w:rsidRPr="00713582" w:rsidRDefault="00713582" w:rsidP="00713582">
      <w:pPr>
        <w:rPr>
          <w:lang w:val="en-GB"/>
        </w:rPr>
      </w:pPr>
      <w:r w:rsidRPr="00713582">
        <w:rPr>
          <w:lang w:val="en-GB"/>
        </w:rPr>
        <w:t xml:space="preserve">        A load balancer can distribute traffic across the servers, improving availability and preventing overloads.</w:t>
      </w:r>
    </w:p>
    <w:p w14:paraId="68B39457" w14:textId="77777777" w:rsidR="00713582" w:rsidRPr="00713582" w:rsidRDefault="00713582" w:rsidP="00713582">
      <w:pPr>
        <w:rPr>
          <w:lang w:val="en-GB"/>
        </w:rPr>
      </w:pPr>
    </w:p>
    <w:p w14:paraId="4C4EC664" w14:textId="77777777" w:rsidR="00713582" w:rsidRPr="00713582" w:rsidRDefault="00713582" w:rsidP="00713582">
      <w:pPr>
        <w:rPr>
          <w:lang w:val="en-GB"/>
        </w:rPr>
      </w:pPr>
      <w:r w:rsidRPr="00713582">
        <w:rPr>
          <w:lang w:val="en-GB"/>
        </w:rPr>
        <w:t xml:space="preserve">    Network Access Control (NAC):</w:t>
      </w:r>
    </w:p>
    <w:p w14:paraId="051DBCAE" w14:textId="77061053" w:rsidR="00713582" w:rsidRPr="00713582" w:rsidRDefault="00713582" w:rsidP="00713582">
      <w:pPr>
        <w:rPr>
          <w:lang w:val="en-GB"/>
        </w:rPr>
      </w:pPr>
      <w:r w:rsidRPr="00713582">
        <w:rPr>
          <w:lang w:val="en-GB"/>
        </w:rPr>
        <w:t xml:space="preserve">        Deploy a NAC solution to ensure that only </w:t>
      </w:r>
      <w:r w:rsidR="00A43B78">
        <w:rPr>
          <w:lang w:val="en-GB"/>
        </w:rPr>
        <w:t>authorised</w:t>
      </w:r>
      <w:r w:rsidRPr="00713582">
        <w:rPr>
          <w:lang w:val="en-GB"/>
        </w:rPr>
        <w:t xml:space="preserve"> devices can connect to the network, enforcing endpoint compliance with security policies.</w:t>
      </w:r>
    </w:p>
    <w:p w14:paraId="60DC0439" w14:textId="77777777" w:rsidR="00713582" w:rsidRPr="00713582" w:rsidRDefault="00713582" w:rsidP="00713582">
      <w:pPr>
        <w:rPr>
          <w:lang w:val="en-GB"/>
        </w:rPr>
      </w:pPr>
    </w:p>
    <w:p w14:paraId="739AF491" w14:textId="77777777" w:rsidR="00713582" w:rsidRPr="00713582" w:rsidRDefault="00713582" w:rsidP="00713582">
      <w:pPr>
        <w:rPr>
          <w:lang w:val="en-GB"/>
        </w:rPr>
      </w:pPr>
      <w:r w:rsidRPr="00713582">
        <w:rPr>
          <w:lang w:val="en-GB"/>
        </w:rPr>
        <w:t xml:space="preserve">    Content Delivery Network (CDN):</w:t>
      </w:r>
    </w:p>
    <w:p w14:paraId="1AA5542A" w14:textId="77777777" w:rsidR="00713582" w:rsidRPr="00713582" w:rsidRDefault="00713582" w:rsidP="00713582">
      <w:pPr>
        <w:rPr>
          <w:lang w:val="en-GB"/>
        </w:rPr>
      </w:pPr>
      <w:r w:rsidRPr="00713582">
        <w:rPr>
          <w:lang w:val="en-GB"/>
        </w:rPr>
        <w:t xml:space="preserve">        A CDN, such as Cloudflare, can enhance the performance and security of public-facing servers by mitigating DDoS attacks and caching content.</w:t>
      </w:r>
    </w:p>
    <w:p w14:paraId="539AA1E7" w14:textId="77777777" w:rsidR="00713582" w:rsidRPr="00713582" w:rsidRDefault="00713582" w:rsidP="00713582">
      <w:pPr>
        <w:rPr>
          <w:lang w:val="en-GB"/>
        </w:rPr>
      </w:pPr>
    </w:p>
    <w:p w14:paraId="6E42022B" w14:textId="77777777" w:rsidR="00713582" w:rsidRPr="00713582" w:rsidRDefault="00713582" w:rsidP="00713582">
      <w:pPr>
        <w:rPr>
          <w:lang w:val="en-GB"/>
        </w:rPr>
      </w:pPr>
      <w:r w:rsidRPr="00713582">
        <w:rPr>
          <w:lang w:val="en-GB"/>
        </w:rPr>
        <w:t xml:space="preserve">    Web Application Firewall (WAF):</w:t>
      </w:r>
    </w:p>
    <w:p w14:paraId="755A10FF" w14:textId="77777777" w:rsidR="00713582" w:rsidRPr="00713582" w:rsidRDefault="00713582" w:rsidP="00713582">
      <w:pPr>
        <w:rPr>
          <w:lang w:val="en-GB"/>
        </w:rPr>
      </w:pPr>
      <w:r w:rsidRPr="00713582">
        <w:rPr>
          <w:lang w:val="en-GB"/>
        </w:rPr>
        <w:t xml:space="preserve">        Deploying a WAF can protect web servers from common attacks, such as SQL injection and cross-site scripting.</w:t>
      </w:r>
    </w:p>
    <w:p w14:paraId="1B4AFDB3" w14:textId="77777777" w:rsidR="00713582" w:rsidRPr="00713582" w:rsidRDefault="00713582" w:rsidP="00713582">
      <w:pPr>
        <w:rPr>
          <w:lang w:val="en-GB"/>
        </w:rPr>
      </w:pPr>
    </w:p>
    <w:p w14:paraId="26F387A2" w14:textId="77777777" w:rsidR="00713582" w:rsidRPr="00713582" w:rsidRDefault="00713582" w:rsidP="00713582">
      <w:pPr>
        <w:rPr>
          <w:lang w:val="en-GB"/>
        </w:rPr>
      </w:pPr>
      <w:r w:rsidRPr="00713582">
        <w:rPr>
          <w:lang w:val="en-GB"/>
        </w:rPr>
        <w:t xml:space="preserve">    Backup and Disaster Recovery Devices:</w:t>
      </w:r>
    </w:p>
    <w:p w14:paraId="67A70FE4" w14:textId="77777777" w:rsidR="00713582" w:rsidRPr="00713582" w:rsidRDefault="00713582" w:rsidP="00713582">
      <w:pPr>
        <w:rPr>
          <w:lang w:val="en-GB"/>
        </w:rPr>
      </w:pPr>
      <w:r w:rsidRPr="00713582">
        <w:rPr>
          <w:lang w:val="en-GB"/>
        </w:rPr>
        <w:t xml:space="preserve">        Introduce dedicated backup appliances to ensure data integrity and enable recovery in case of an attack.</w:t>
      </w:r>
    </w:p>
    <w:p w14:paraId="0F1986F5" w14:textId="77777777" w:rsidR="00713582" w:rsidRPr="00713582" w:rsidRDefault="00713582" w:rsidP="00713582">
      <w:pPr>
        <w:rPr>
          <w:lang w:val="en-GB"/>
        </w:rPr>
      </w:pPr>
    </w:p>
    <w:p w14:paraId="615B1269" w14:textId="77777777" w:rsidR="00713582" w:rsidRPr="00713582" w:rsidRDefault="00713582" w:rsidP="00713582">
      <w:pPr>
        <w:rPr>
          <w:lang w:val="en-GB"/>
        </w:rPr>
      </w:pPr>
      <w:r w:rsidRPr="00713582">
        <w:rPr>
          <w:lang w:val="en-GB"/>
        </w:rPr>
        <w:t xml:space="preserve">    SIEM (Security Information and Event Management):</w:t>
      </w:r>
    </w:p>
    <w:p w14:paraId="649C9FAB" w14:textId="4A509624" w:rsidR="00713582" w:rsidRPr="00767DFE" w:rsidRDefault="00713582" w:rsidP="00713582">
      <w:pPr>
        <w:rPr>
          <w:lang w:val="en-GB"/>
        </w:rPr>
      </w:pPr>
      <w:r w:rsidRPr="00713582">
        <w:rPr>
          <w:lang w:val="en-GB"/>
        </w:rPr>
        <w:t xml:space="preserve">        </w:t>
      </w:r>
      <w:r w:rsidR="00A43B78">
        <w:rPr>
          <w:lang w:val="en-GB"/>
        </w:rPr>
        <w:t>An</w:t>
      </w:r>
      <w:r w:rsidRPr="00713582">
        <w:rPr>
          <w:lang w:val="en-GB"/>
        </w:rPr>
        <w:t xml:space="preserve"> SIEM solution</w:t>
      </w:r>
      <w:r w:rsidR="00A43B78">
        <w:rPr>
          <w:lang w:val="en-GB"/>
        </w:rPr>
        <w:t xml:space="preserve"> like Splunk or ELK Stack</w:t>
      </w:r>
      <w:r w:rsidRPr="00713582">
        <w:rPr>
          <w:lang w:val="en-GB"/>
        </w:rPr>
        <w:t xml:space="preserve"> can </w:t>
      </w:r>
      <w:r w:rsidR="00A43B78">
        <w:rPr>
          <w:lang w:val="en-GB"/>
        </w:rPr>
        <w:t>centralise</w:t>
      </w:r>
      <w:r w:rsidRPr="00713582">
        <w:rPr>
          <w:lang w:val="en-GB"/>
        </w:rPr>
        <w:t xml:space="preserve"> log management and provide actionable insights into security events.</w:t>
      </w:r>
    </w:p>
    <w:p w14:paraId="2305B0E9" w14:textId="753AC8DF" w:rsidR="00A36AA9" w:rsidRDefault="00A36AA9">
      <w:pPr>
        <w:pStyle w:val="Heading1"/>
      </w:pPr>
      <w:bookmarkStart w:id="143" w:name="_Toc185981773"/>
      <w:r>
        <w:lastRenderedPageBreak/>
        <w:t>Conclusion</w:t>
      </w:r>
      <w:bookmarkEnd w:id="143"/>
    </w:p>
    <w:p w14:paraId="01A85DF2" w14:textId="77777777" w:rsidR="00713582" w:rsidRPr="00713582" w:rsidRDefault="00713582" w:rsidP="00713582">
      <w:pPr>
        <w:rPr>
          <w:lang w:val="en-GB"/>
        </w:rPr>
      </w:pPr>
      <w:r w:rsidRPr="00713582">
        <w:rPr>
          <w:lang w:val="en-GB"/>
        </w:rPr>
        <w:t>Highlighting How the Network's Documentation and Security Can Be Improved Going Forward</w:t>
      </w:r>
    </w:p>
    <w:p w14:paraId="3328AB69" w14:textId="77777777" w:rsidR="00713582" w:rsidRPr="00713582" w:rsidRDefault="00713582" w:rsidP="00713582">
      <w:pPr>
        <w:rPr>
          <w:lang w:val="en-GB"/>
        </w:rPr>
      </w:pPr>
    </w:p>
    <w:p w14:paraId="3A44B237" w14:textId="77777777" w:rsidR="00713582" w:rsidRPr="00713582" w:rsidRDefault="00713582" w:rsidP="00713582">
      <w:pPr>
        <w:rPr>
          <w:lang w:val="en-GB"/>
        </w:rPr>
      </w:pPr>
      <w:r w:rsidRPr="00713582">
        <w:rPr>
          <w:lang w:val="en-GB"/>
        </w:rPr>
        <w:t>The evaluation of ACME Inc.’s network revealed that comprehensive documentation and robust security practices are critical to ensuring the sustainability and resilience of the infrastructure. Several key improvements can be made in this regard:</w:t>
      </w:r>
    </w:p>
    <w:p w14:paraId="7875A981" w14:textId="77777777" w:rsidR="00713582" w:rsidRPr="00713582" w:rsidRDefault="00713582" w:rsidP="00713582">
      <w:pPr>
        <w:rPr>
          <w:lang w:val="en-GB"/>
        </w:rPr>
      </w:pPr>
    </w:p>
    <w:p w14:paraId="54F4A0F7" w14:textId="77777777" w:rsidR="00713582" w:rsidRPr="00713582" w:rsidRDefault="00713582" w:rsidP="00713582">
      <w:pPr>
        <w:rPr>
          <w:lang w:val="en-GB"/>
        </w:rPr>
      </w:pPr>
      <w:r w:rsidRPr="00713582">
        <w:rPr>
          <w:lang w:val="en-GB"/>
        </w:rPr>
        <w:t xml:space="preserve">    Improved Network Documentation:</w:t>
      </w:r>
    </w:p>
    <w:p w14:paraId="47CFFB2C" w14:textId="1C08D83C" w:rsidR="00713582" w:rsidRPr="00713582" w:rsidRDefault="00713582" w:rsidP="00713582">
      <w:pPr>
        <w:rPr>
          <w:lang w:val="en-GB"/>
        </w:rPr>
      </w:pPr>
      <w:r w:rsidRPr="00713582">
        <w:rPr>
          <w:lang w:val="en-GB"/>
        </w:rPr>
        <w:t xml:space="preserve">        Current Gaps: The existing documentation lacks sufficient detail on configurations, access controls, and </w:t>
      </w:r>
      <w:r w:rsidR="00A43B78">
        <w:rPr>
          <w:lang w:val="en-GB"/>
        </w:rPr>
        <w:t>device interdependencies</w:t>
      </w:r>
      <w:r w:rsidRPr="00713582">
        <w:rPr>
          <w:lang w:val="en-GB"/>
        </w:rPr>
        <w:t>. For instance, critical information like administrative credentials, detailed firewall rules, and segmentation logic is missing or inconsistently recorded.</w:t>
      </w:r>
    </w:p>
    <w:p w14:paraId="10E39FDA" w14:textId="77777777" w:rsidR="00713582" w:rsidRPr="00713582" w:rsidRDefault="00713582" w:rsidP="00713582">
      <w:pPr>
        <w:rPr>
          <w:lang w:val="en-GB"/>
        </w:rPr>
      </w:pPr>
      <w:r w:rsidRPr="00713582">
        <w:rPr>
          <w:lang w:val="en-GB"/>
        </w:rPr>
        <w:t xml:space="preserve">        Recommendations:</w:t>
      </w:r>
    </w:p>
    <w:p w14:paraId="07783202" w14:textId="532ABBA7" w:rsidR="00713582" w:rsidRPr="00713582" w:rsidRDefault="00713582" w:rsidP="00713582">
      <w:pPr>
        <w:rPr>
          <w:lang w:val="en-GB"/>
        </w:rPr>
      </w:pPr>
      <w:r w:rsidRPr="00713582">
        <w:rPr>
          <w:lang w:val="en-GB"/>
        </w:rPr>
        <w:t xml:space="preserve">            Develop a </w:t>
      </w:r>
      <w:r w:rsidR="00A43B78">
        <w:rPr>
          <w:lang w:val="en-GB"/>
        </w:rPr>
        <w:t>centralised</w:t>
      </w:r>
      <w:r w:rsidRPr="00713582">
        <w:rPr>
          <w:lang w:val="en-GB"/>
        </w:rPr>
        <w:t xml:space="preserve"> repository for network documentation, including detailed device configurations, access permissions, and traffic flow diagrams.</w:t>
      </w:r>
    </w:p>
    <w:p w14:paraId="292338F7" w14:textId="48788DA9" w:rsidR="00713582" w:rsidRPr="00713582" w:rsidRDefault="00713582" w:rsidP="00713582">
      <w:pPr>
        <w:rPr>
          <w:lang w:val="en-GB"/>
        </w:rPr>
      </w:pPr>
      <w:r w:rsidRPr="00713582">
        <w:rPr>
          <w:lang w:val="en-GB"/>
        </w:rPr>
        <w:t xml:space="preserve">            </w:t>
      </w:r>
      <w:r w:rsidR="00A43B78">
        <w:rPr>
          <w:lang w:val="en-GB"/>
        </w:rPr>
        <w:t>Standardise</w:t>
      </w:r>
      <w:r w:rsidRPr="00713582">
        <w:rPr>
          <w:lang w:val="en-GB"/>
        </w:rPr>
        <w:t xml:space="preserve"> documentation practices using templates for configurations, change logs, and incident reports.</w:t>
      </w:r>
    </w:p>
    <w:p w14:paraId="474D2516" w14:textId="53B81214" w:rsidR="00713582" w:rsidRPr="00713582" w:rsidRDefault="00713582" w:rsidP="00713582">
      <w:pPr>
        <w:rPr>
          <w:lang w:val="en-GB"/>
        </w:rPr>
      </w:pPr>
      <w:r w:rsidRPr="00713582">
        <w:rPr>
          <w:lang w:val="en-GB"/>
        </w:rPr>
        <w:t xml:space="preserve">            Update documentation in </w:t>
      </w:r>
      <w:r w:rsidR="00A43B78">
        <w:rPr>
          <w:lang w:val="en-GB"/>
        </w:rPr>
        <w:t>real-time</w:t>
      </w:r>
      <w:r w:rsidRPr="00713582">
        <w:rPr>
          <w:lang w:val="en-GB"/>
        </w:rPr>
        <w:t xml:space="preserve"> to reflect any changes in the network infrastructure or security configurations.</w:t>
      </w:r>
    </w:p>
    <w:p w14:paraId="75949029" w14:textId="77777777" w:rsidR="00713582" w:rsidRPr="00713582" w:rsidRDefault="00713582" w:rsidP="00713582">
      <w:pPr>
        <w:rPr>
          <w:lang w:val="en-GB"/>
        </w:rPr>
      </w:pPr>
    </w:p>
    <w:p w14:paraId="5F6B668F" w14:textId="77777777" w:rsidR="00713582" w:rsidRPr="00713582" w:rsidRDefault="00713582" w:rsidP="00713582">
      <w:pPr>
        <w:rPr>
          <w:lang w:val="en-GB"/>
        </w:rPr>
      </w:pPr>
      <w:r w:rsidRPr="00713582">
        <w:rPr>
          <w:lang w:val="en-GB"/>
        </w:rPr>
        <w:t xml:space="preserve">    Enhanced Security Protocols:</w:t>
      </w:r>
    </w:p>
    <w:p w14:paraId="364A6AEB" w14:textId="77777777" w:rsidR="00713582" w:rsidRPr="00713582" w:rsidRDefault="00713582" w:rsidP="00713582">
      <w:pPr>
        <w:rPr>
          <w:lang w:val="en-GB"/>
        </w:rPr>
      </w:pPr>
      <w:r w:rsidRPr="00713582">
        <w:rPr>
          <w:lang w:val="en-GB"/>
        </w:rPr>
        <w:t xml:space="preserve">        Current Weaknesses: The network exhibits systemic issues such as reliance on default credentials, outdated software, and inadequate isolation of sensitive resources.</w:t>
      </w:r>
    </w:p>
    <w:p w14:paraId="5FF49395" w14:textId="77777777" w:rsidR="00713582" w:rsidRPr="00713582" w:rsidRDefault="00713582" w:rsidP="00713582">
      <w:pPr>
        <w:rPr>
          <w:lang w:val="en-GB"/>
        </w:rPr>
      </w:pPr>
      <w:r w:rsidRPr="00713582">
        <w:rPr>
          <w:lang w:val="en-GB"/>
        </w:rPr>
        <w:t xml:space="preserve">        Recommendations:</w:t>
      </w:r>
    </w:p>
    <w:p w14:paraId="44CEAFA4" w14:textId="77777777" w:rsidR="00713582" w:rsidRPr="00713582" w:rsidRDefault="00713582" w:rsidP="00713582">
      <w:pPr>
        <w:rPr>
          <w:lang w:val="en-GB"/>
        </w:rPr>
      </w:pPr>
      <w:r w:rsidRPr="00713582">
        <w:rPr>
          <w:lang w:val="en-GB"/>
        </w:rPr>
        <w:t xml:space="preserve">            Establish a security baseline by implementing robust password policies, enforcing encryption for administrative interfaces, and deploying intrusion detection systems (IDS).</w:t>
      </w:r>
    </w:p>
    <w:p w14:paraId="483511BA" w14:textId="77777777" w:rsidR="00713582" w:rsidRPr="00713582" w:rsidRDefault="00713582" w:rsidP="00713582">
      <w:pPr>
        <w:rPr>
          <w:lang w:val="en-GB"/>
        </w:rPr>
      </w:pPr>
      <w:r w:rsidRPr="00713582">
        <w:rPr>
          <w:lang w:val="en-GB"/>
        </w:rPr>
        <w:t xml:space="preserve">            Conduct regular vulnerability assessments to identify and address emerging risks.</w:t>
      </w:r>
    </w:p>
    <w:p w14:paraId="36F5DCAB" w14:textId="36A84562" w:rsidR="00713582" w:rsidRPr="00713582" w:rsidRDefault="00713582" w:rsidP="00713582">
      <w:pPr>
        <w:rPr>
          <w:lang w:val="en-GB"/>
        </w:rPr>
      </w:pPr>
      <w:r w:rsidRPr="00713582">
        <w:rPr>
          <w:lang w:val="en-GB"/>
        </w:rPr>
        <w:t xml:space="preserve">            Develop and enforce an incident response plan to ensure rapid containment and recovery </w:t>
      </w:r>
      <w:r w:rsidR="00A43B78">
        <w:rPr>
          <w:lang w:val="en-GB"/>
        </w:rPr>
        <w:t>during</w:t>
      </w:r>
      <w:r w:rsidRPr="00713582">
        <w:rPr>
          <w:lang w:val="en-GB"/>
        </w:rPr>
        <w:t xml:space="preserve"> a breach.</w:t>
      </w:r>
    </w:p>
    <w:p w14:paraId="111F6CA2" w14:textId="77777777" w:rsidR="00713582" w:rsidRPr="00713582" w:rsidRDefault="00713582" w:rsidP="00713582">
      <w:pPr>
        <w:rPr>
          <w:lang w:val="en-GB"/>
        </w:rPr>
      </w:pPr>
    </w:p>
    <w:p w14:paraId="7D973487" w14:textId="77777777" w:rsidR="00713582" w:rsidRPr="00713582" w:rsidRDefault="00713582" w:rsidP="00713582">
      <w:pPr>
        <w:rPr>
          <w:lang w:val="en-GB"/>
        </w:rPr>
      </w:pPr>
      <w:r w:rsidRPr="00713582">
        <w:rPr>
          <w:lang w:val="en-GB"/>
        </w:rPr>
        <w:t>Offering Recommendations That ACME Inc. Can Implement to Maintain and Secure Their Network Better in the Long Term</w:t>
      </w:r>
    </w:p>
    <w:p w14:paraId="2CC7094B" w14:textId="77777777" w:rsidR="00713582" w:rsidRPr="00713582" w:rsidRDefault="00713582" w:rsidP="00713582">
      <w:pPr>
        <w:rPr>
          <w:lang w:val="en-GB"/>
        </w:rPr>
      </w:pPr>
    </w:p>
    <w:p w14:paraId="6ABC4B99" w14:textId="77777777" w:rsidR="00713582" w:rsidRPr="00713582" w:rsidRDefault="00713582" w:rsidP="00713582">
      <w:pPr>
        <w:rPr>
          <w:lang w:val="en-GB"/>
        </w:rPr>
      </w:pPr>
      <w:r w:rsidRPr="00713582">
        <w:rPr>
          <w:lang w:val="en-GB"/>
        </w:rPr>
        <w:lastRenderedPageBreak/>
        <w:t>To ensure the network remains secure and scalable, ACME Inc. should adopt the following long-term strategies:</w:t>
      </w:r>
    </w:p>
    <w:p w14:paraId="54AD261D" w14:textId="77777777" w:rsidR="00713582" w:rsidRPr="00713582" w:rsidRDefault="00713582" w:rsidP="00713582">
      <w:pPr>
        <w:rPr>
          <w:lang w:val="en-GB"/>
        </w:rPr>
      </w:pPr>
    </w:p>
    <w:p w14:paraId="119C1834" w14:textId="77777777" w:rsidR="00713582" w:rsidRPr="00713582" w:rsidRDefault="00713582" w:rsidP="00713582">
      <w:pPr>
        <w:rPr>
          <w:lang w:val="en-GB"/>
        </w:rPr>
      </w:pPr>
      <w:r w:rsidRPr="00713582">
        <w:rPr>
          <w:lang w:val="en-GB"/>
        </w:rPr>
        <w:t xml:space="preserve">    Implement a Security-First Approach:</w:t>
      </w:r>
    </w:p>
    <w:p w14:paraId="2C594B6C" w14:textId="27451A58" w:rsidR="00713582" w:rsidRPr="00713582" w:rsidRDefault="00713582" w:rsidP="00713582">
      <w:pPr>
        <w:rPr>
          <w:lang w:val="en-GB"/>
        </w:rPr>
      </w:pPr>
      <w:r w:rsidRPr="00713582">
        <w:rPr>
          <w:lang w:val="en-GB"/>
        </w:rPr>
        <w:t xml:space="preserve">        Develop a security policy </w:t>
      </w:r>
      <w:r w:rsidR="00A43B78">
        <w:rPr>
          <w:lang w:val="en-GB"/>
        </w:rPr>
        <w:t>encompassing</w:t>
      </w:r>
      <w:r w:rsidRPr="00713582">
        <w:rPr>
          <w:lang w:val="en-GB"/>
        </w:rPr>
        <w:t xml:space="preserve"> password management, access control, patch management, and regular audits.</w:t>
      </w:r>
    </w:p>
    <w:p w14:paraId="78AF417A" w14:textId="77777777" w:rsidR="00713582" w:rsidRPr="00713582" w:rsidRDefault="00713582" w:rsidP="00713582">
      <w:pPr>
        <w:rPr>
          <w:lang w:val="en-GB"/>
        </w:rPr>
      </w:pPr>
      <w:r w:rsidRPr="00713582">
        <w:rPr>
          <w:lang w:val="en-GB"/>
        </w:rPr>
        <w:t xml:space="preserve">        Enforce network segmentation with VLANs and apply the principle of least privilege to access permissions.</w:t>
      </w:r>
    </w:p>
    <w:p w14:paraId="766FDDF4" w14:textId="77777777" w:rsidR="00713582" w:rsidRPr="00713582" w:rsidRDefault="00713582" w:rsidP="00713582">
      <w:pPr>
        <w:rPr>
          <w:lang w:val="en-GB"/>
        </w:rPr>
      </w:pPr>
    </w:p>
    <w:p w14:paraId="3CA2C490" w14:textId="77777777" w:rsidR="00713582" w:rsidRPr="00713582" w:rsidRDefault="00713582" w:rsidP="00713582">
      <w:pPr>
        <w:rPr>
          <w:lang w:val="en-GB"/>
        </w:rPr>
      </w:pPr>
      <w:r w:rsidRPr="00713582">
        <w:rPr>
          <w:lang w:val="en-GB"/>
        </w:rPr>
        <w:t xml:space="preserve">    Adopt Advanced Monitoring and Response Tools:</w:t>
      </w:r>
    </w:p>
    <w:p w14:paraId="4B5BA9F2" w14:textId="6C5360BD" w:rsidR="00713582" w:rsidRPr="00713582" w:rsidRDefault="00713582" w:rsidP="00713582">
      <w:pPr>
        <w:rPr>
          <w:lang w:val="en-GB"/>
        </w:rPr>
      </w:pPr>
      <w:r w:rsidRPr="00713582">
        <w:rPr>
          <w:lang w:val="en-GB"/>
        </w:rPr>
        <w:t xml:space="preserve">        Deploy a SIEM (Security Information and Event Management) system to </w:t>
      </w:r>
      <w:r w:rsidR="00A43B78">
        <w:rPr>
          <w:lang w:val="en-GB"/>
        </w:rPr>
        <w:t>centralise</w:t>
      </w:r>
      <w:r w:rsidRPr="00713582">
        <w:rPr>
          <w:lang w:val="en-GB"/>
        </w:rPr>
        <w:t xml:space="preserve"> log collection, monitor real-time threats, and automate incident response.</w:t>
      </w:r>
    </w:p>
    <w:p w14:paraId="16937665" w14:textId="4B3AAC6F" w:rsidR="00713582" w:rsidRPr="00713582" w:rsidRDefault="00713582" w:rsidP="00713582">
      <w:pPr>
        <w:rPr>
          <w:lang w:val="en-GB"/>
        </w:rPr>
      </w:pPr>
      <w:r w:rsidRPr="00713582">
        <w:rPr>
          <w:lang w:val="en-GB"/>
        </w:rPr>
        <w:t xml:space="preserve">        Use an Intrusion Prevention System (IPS) </w:t>
      </w:r>
      <w:r w:rsidR="00A43B78">
        <w:rPr>
          <w:lang w:val="en-GB"/>
        </w:rPr>
        <w:t>to block malicious traffic and proactively reduce the risk of exploitation</w:t>
      </w:r>
      <w:r w:rsidRPr="00713582">
        <w:rPr>
          <w:lang w:val="en-GB"/>
        </w:rPr>
        <w:t>.</w:t>
      </w:r>
    </w:p>
    <w:p w14:paraId="3231AD20" w14:textId="77777777" w:rsidR="00713582" w:rsidRPr="00713582" w:rsidRDefault="00713582" w:rsidP="00713582">
      <w:pPr>
        <w:rPr>
          <w:lang w:val="en-GB"/>
        </w:rPr>
      </w:pPr>
    </w:p>
    <w:p w14:paraId="36CB7373" w14:textId="77777777" w:rsidR="00713582" w:rsidRPr="00713582" w:rsidRDefault="00713582" w:rsidP="00713582">
      <w:pPr>
        <w:rPr>
          <w:lang w:val="en-GB"/>
        </w:rPr>
      </w:pPr>
      <w:r w:rsidRPr="00713582">
        <w:rPr>
          <w:lang w:val="en-GB"/>
        </w:rPr>
        <w:t xml:space="preserve">    Maintain Robust Patch Management Practices:</w:t>
      </w:r>
    </w:p>
    <w:p w14:paraId="3618DFEA" w14:textId="43F53283" w:rsidR="00713582" w:rsidRPr="00713582" w:rsidRDefault="00713582" w:rsidP="00713582">
      <w:pPr>
        <w:rPr>
          <w:lang w:val="en-GB"/>
        </w:rPr>
      </w:pPr>
      <w:r w:rsidRPr="00713582">
        <w:rPr>
          <w:lang w:val="en-GB"/>
        </w:rPr>
        <w:t xml:space="preserve">        Automate updates for operating systems, software, and firmware to </w:t>
      </w:r>
      <w:r w:rsidR="00A43B78">
        <w:rPr>
          <w:lang w:val="en-GB"/>
        </w:rPr>
        <w:t>minimise</w:t>
      </w:r>
      <w:r w:rsidRPr="00713582">
        <w:rPr>
          <w:lang w:val="en-GB"/>
        </w:rPr>
        <w:t xml:space="preserve"> vulnerabilities associated with outdated components.</w:t>
      </w:r>
    </w:p>
    <w:p w14:paraId="7352E561" w14:textId="26399DF6" w:rsidR="00713582" w:rsidRPr="00713582" w:rsidRDefault="00713582" w:rsidP="00713582">
      <w:pPr>
        <w:rPr>
          <w:lang w:val="en-GB"/>
        </w:rPr>
      </w:pPr>
      <w:r w:rsidRPr="00713582">
        <w:rPr>
          <w:lang w:val="en-GB"/>
        </w:rPr>
        <w:t xml:space="preserve">        Schedule regular </w:t>
      </w:r>
      <w:r w:rsidR="00A43B78">
        <w:rPr>
          <w:lang w:val="en-GB"/>
        </w:rPr>
        <w:t>patch status reviews and assign IT personnel accountability</w:t>
      </w:r>
      <w:r w:rsidRPr="00713582">
        <w:rPr>
          <w:lang w:val="en-GB"/>
        </w:rPr>
        <w:t xml:space="preserve"> for maintaining compliance.</w:t>
      </w:r>
    </w:p>
    <w:p w14:paraId="4E369E1E" w14:textId="77777777" w:rsidR="00713582" w:rsidRPr="00713582" w:rsidRDefault="00713582" w:rsidP="00713582">
      <w:pPr>
        <w:rPr>
          <w:lang w:val="en-GB"/>
        </w:rPr>
      </w:pPr>
    </w:p>
    <w:p w14:paraId="205CC3AF" w14:textId="77777777" w:rsidR="00713582" w:rsidRPr="00713582" w:rsidRDefault="00713582" w:rsidP="00713582">
      <w:pPr>
        <w:rPr>
          <w:lang w:val="en-GB"/>
        </w:rPr>
      </w:pPr>
      <w:r w:rsidRPr="00713582">
        <w:rPr>
          <w:lang w:val="en-GB"/>
        </w:rPr>
        <w:t xml:space="preserve">    Strengthen Physical and Cybersecurity Training:</w:t>
      </w:r>
    </w:p>
    <w:p w14:paraId="21CBE1CC" w14:textId="39002619" w:rsidR="00713582" w:rsidRPr="00713582" w:rsidRDefault="00713582" w:rsidP="00713582">
      <w:pPr>
        <w:rPr>
          <w:lang w:val="en-GB"/>
        </w:rPr>
      </w:pPr>
      <w:r w:rsidRPr="00713582">
        <w:rPr>
          <w:lang w:val="en-GB"/>
        </w:rPr>
        <w:t xml:space="preserve">        Conduct training sessions for staff on security best practices, such as </w:t>
      </w:r>
      <w:r w:rsidR="00A43B78">
        <w:rPr>
          <w:lang w:val="en-GB"/>
        </w:rPr>
        <w:t>recognising</w:t>
      </w:r>
      <w:r w:rsidRPr="00713582">
        <w:rPr>
          <w:lang w:val="en-GB"/>
        </w:rPr>
        <w:t xml:space="preserve"> phishing attempts and securing sensitive data.</w:t>
      </w:r>
    </w:p>
    <w:p w14:paraId="25A2250E" w14:textId="77777777" w:rsidR="00713582" w:rsidRPr="00713582" w:rsidRDefault="00713582" w:rsidP="00713582">
      <w:pPr>
        <w:rPr>
          <w:lang w:val="en-GB"/>
        </w:rPr>
      </w:pPr>
      <w:r w:rsidRPr="00713582">
        <w:rPr>
          <w:lang w:val="en-GB"/>
        </w:rPr>
        <w:t xml:space="preserve">        Ensure IT personnel are trained on advanced security configurations and emerging threats.</w:t>
      </w:r>
    </w:p>
    <w:p w14:paraId="58744AAC" w14:textId="77777777" w:rsidR="00713582" w:rsidRPr="00713582" w:rsidRDefault="00713582" w:rsidP="00713582">
      <w:pPr>
        <w:rPr>
          <w:lang w:val="en-GB"/>
        </w:rPr>
      </w:pPr>
    </w:p>
    <w:p w14:paraId="0061985B" w14:textId="77777777" w:rsidR="00713582" w:rsidRPr="00713582" w:rsidRDefault="00713582" w:rsidP="00713582">
      <w:pPr>
        <w:rPr>
          <w:lang w:val="en-GB"/>
        </w:rPr>
      </w:pPr>
      <w:r w:rsidRPr="00713582">
        <w:rPr>
          <w:lang w:val="en-GB"/>
        </w:rPr>
        <w:t xml:space="preserve">    Implement Device Redundancy and High Availability:</w:t>
      </w:r>
    </w:p>
    <w:p w14:paraId="3B1E95CE" w14:textId="77777777" w:rsidR="00713582" w:rsidRPr="00713582" w:rsidRDefault="00713582" w:rsidP="00713582">
      <w:pPr>
        <w:rPr>
          <w:lang w:val="en-GB"/>
        </w:rPr>
      </w:pPr>
      <w:r w:rsidRPr="00713582">
        <w:rPr>
          <w:lang w:val="en-GB"/>
        </w:rPr>
        <w:t xml:space="preserve">        Deploy redundant firewalls and critical routers to avoid single points of failure and ensure continued operation during hardware failures.</w:t>
      </w:r>
    </w:p>
    <w:p w14:paraId="1F65C2E7" w14:textId="77777777" w:rsidR="00713582" w:rsidRPr="00713582" w:rsidRDefault="00713582" w:rsidP="00713582">
      <w:pPr>
        <w:rPr>
          <w:lang w:val="en-GB"/>
        </w:rPr>
      </w:pPr>
      <w:r w:rsidRPr="00713582">
        <w:rPr>
          <w:lang w:val="en-GB"/>
        </w:rPr>
        <w:t xml:space="preserve">        Use high-availability setups for web servers and databases to improve uptime and reliability.</w:t>
      </w:r>
    </w:p>
    <w:p w14:paraId="1DF2C939" w14:textId="77777777" w:rsidR="00713582" w:rsidRPr="00713582" w:rsidRDefault="00713582" w:rsidP="00713582">
      <w:pPr>
        <w:rPr>
          <w:lang w:val="en-GB"/>
        </w:rPr>
      </w:pPr>
    </w:p>
    <w:p w14:paraId="061E571E" w14:textId="77777777" w:rsidR="00713582" w:rsidRPr="00713582" w:rsidRDefault="00713582" w:rsidP="00713582">
      <w:pPr>
        <w:rPr>
          <w:lang w:val="en-GB"/>
        </w:rPr>
      </w:pPr>
      <w:r w:rsidRPr="00713582">
        <w:rPr>
          <w:lang w:val="en-GB"/>
        </w:rPr>
        <w:t xml:space="preserve">    Improve Backup and Disaster Recovery Planning:</w:t>
      </w:r>
    </w:p>
    <w:p w14:paraId="5500D158" w14:textId="77777777" w:rsidR="00713582" w:rsidRPr="00713582" w:rsidRDefault="00713582" w:rsidP="00713582">
      <w:pPr>
        <w:rPr>
          <w:lang w:val="en-GB"/>
        </w:rPr>
      </w:pPr>
      <w:r w:rsidRPr="00713582">
        <w:rPr>
          <w:lang w:val="en-GB"/>
        </w:rPr>
        <w:lastRenderedPageBreak/>
        <w:t xml:space="preserve">        Maintain regular, automated backups of critical systems and data.</w:t>
      </w:r>
    </w:p>
    <w:p w14:paraId="1B6C06B2" w14:textId="147E9E1A" w:rsidR="00713582" w:rsidRPr="00713582" w:rsidRDefault="00713582" w:rsidP="00713582">
      <w:pPr>
        <w:rPr>
          <w:lang w:val="en-GB"/>
        </w:rPr>
      </w:pPr>
      <w:r w:rsidRPr="00713582">
        <w:rPr>
          <w:lang w:val="en-GB"/>
        </w:rPr>
        <w:t xml:space="preserve">        Develop a tested disaster recovery plan that ensures minimal downtime and data loss </w:t>
      </w:r>
      <w:r w:rsidR="00A43B78">
        <w:rPr>
          <w:lang w:val="en-GB"/>
        </w:rPr>
        <w:t>during</w:t>
      </w:r>
      <w:r w:rsidRPr="00713582">
        <w:rPr>
          <w:lang w:val="en-GB"/>
        </w:rPr>
        <w:t xml:space="preserve"> a ransomware attack or catastrophic failure.</w:t>
      </w:r>
    </w:p>
    <w:p w14:paraId="1A499975" w14:textId="77777777" w:rsidR="00713582" w:rsidRPr="00713582" w:rsidRDefault="00713582" w:rsidP="00713582">
      <w:pPr>
        <w:rPr>
          <w:lang w:val="en-GB"/>
        </w:rPr>
      </w:pPr>
    </w:p>
    <w:p w14:paraId="1490D93A" w14:textId="77777777" w:rsidR="00713582" w:rsidRPr="00713582" w:rsidRDefault="00713582" w:rsidP="00713582">
      <w:pPr>
        <w:rPr>
          <w:lang w:val="en-GB"/>
        </w:rPr>
      </w:pPr>
      <w:r w:rsidRPr="00713582">
        <w:rPr>
          <w:lang w:val="en-GB"/>
        </w:rPr>
        <w:t xml:space="preserve">    Engage in Regular Security Audits:</w:t>
      </w:r>
    </w:p>
    <w:p w14:paraId="13EA30A2" w14:textId="77777777" w:rsidR="00713582" w:rsidRPr="00713582" w:rsidRDefault="00713582" w:rsidP="00713582">
      <w:pPr>
        <w:rPr>
          <w:lang w:val="en-GB"/>
        </w:rPr>
      </w:pPr>
      <w:r w:rsidRPr="00713582">
        <w:rPr>
          <w:lang w:val="en-GB"/>
        </w:rPr>
        <w:t xml:space="preserve">        Schedule third-party penetration testing and audits to uncover hidden vulnerabilities.</w:t>
      </w:r>
    </w:p>
    <w:p w14:paraId="1A5870EC" w14:textId="7AF26C42" w:rsidR="00713582" w:rsidRPr="00713582" w:rsidRDefault="00713582" w:rsidP="00713582">
      <w:pPr>
        <w:rPr>
          <w:lang w:val="en-GB"/>
        </w:rPr>
      </w:pPr>
      <w:r w:rsidRPr="00713582">
        <w:rPr>
          <w:lang w:val="en-GB"/>
        </w:rPr>
        <w:t xml:space="preserve">        Use the audit results </w:t>
      </w:r>
      <w:r w:rsidR="00A43B78">
        <w:rPr>
          <w:lang w:val="en-GB"/>
        </w:rPr>
        <w:t>to refine and improve network defences continuously</w:t>
      </w:r>
      <w:r w:rsidRPr="00713582">
        <w:rPr>
          <w:lang w:val="en-GB"/>
        </w:rPr>
        <w:t>.</w:t>
      </w:r>
    </w:p>
    <w:p w14:paraId="4DF0DECE" w14:textId="77777777" w:rsidR="00713582" w:rsidRPr="00713582" w:rsidRDefault="00713582" w:rsidP="00713582">
      <w:pPr>
        <w:rPr>
          <w:lang w:val="en-GB"/>
        </w:rPr>
      </w:pPr>
    </w:p>
    <w:p w14:paraId="2CA07335" w14:textId="77777777" w:rsidR="00713582" w:rsidRPr="00713582" w:rsidRDefault="00713582" w:rsidP="00713582">
      <w:pPr>
        <w:rPr>
          <w:lang w:val="en-GB"/>
        </w:rPr>
      </w:pPr>
      <w:r w:rsidRPr="00713582">
        <w:rPr>
          <w:lang w:val="en-GB"/>
        </w:rPr>
        <w:t>FeedForward Approach</w:t>
      </w:r>
    </w:p>
    <w:p w14:paraId="22708116" w14:textId="77777777" w:rsidR="00713582" w:rsidRPr="00713582" w:rsidRDefault="00713582" w:rsidP="00713582">
      <w:pPr>
        <w:rPr>
          <w:lang w:val="en-GB"/>
        </w:rPr>
      </w:pPr>
    </w:p>
    <w:p w14:paraId="5114F1BF" w14:textId="65B67AB3" w:rsidR="00713582" w:rsidRPr="00713582" w:rsidRDefault="00713582" w:rsidP="00713582">
      <w:pPr>
        <w:rPr>
          <w:lang w:val="en-GB"/>
        </w:rPr>
      </w:pPr>
      <w:r w:rsidRPr="00713582">
        <w:rPr>
          <w:lang w:val="en-GB"/>
        </w:rPr>
        <w:t xml:space="preserve">Applying FeedForward means actively using the findings from this report to guide future improvements. For ACME Inc., this involves </w:t>
      </w:r>
      <w:r w:rsidR="00A43B78">
        <w:rPr>
          <w:lang w:val="en-GB"/>
        </w:rPr>
        <w:t>addressing the specific weaknesses highlighted and</w:t>
      </w:r>
      <w:r w:rsidRPr="00713582">
        <w:rPr>
          <w:lang w:val="en-GB"/>
        </w:rPr>
        <w:t xml:space="preserve"> creating a proactive culture of continuous security improvement. This includes:</w:t>
      </w:r>
    </w:p>
    <w:p w14:paraId="2B8B148A" w14:textId="77777777" w:rsidR="00713582" w:rsidRPr="00713582" w:rsidRDefault="00713582" w:rsidP="00713582">
      <w:pPr>
        <w:rPr>
          <w:lang w:val="en-GB"/>
        </w:rPr>
      </w:pPr>
    </w:p>
    <w:p w14:paraId="119FB80B" w14:textId="77777777" w:rsidR="00713582" w:rsidRPr="00713582" w:rsidRDefault="00713582" w:rsidP="00713582">
      <w:pPr>
        <w:rPr>
          <w:lang w:val="en-GB"/>
        </w:rPr>
      </w:pPr>
      <w:r w:rsidRPr="00713582">
        <w:rPr>
          <w:lang w:val="en-GB"/>
        </w:rPr>
        <w:t xml:space="preserve">    Establishing robust documentation and processes to keep the network well-organized and secure.</w:t>
      </w:r>
    </w:p>
    <w:p w14:paraId="37644388" w14:textId="2682F8D4" w:rsidR="00713582" w:rsidRPr="00713582" w:rsidRDefault="00713582" w:rsidP="00713582">
      <w:pPr>
        <w:rPr>
          <w:lang w:val="en-GB"/>
        </w:rPr>
      </w:pPr>
      <w:r w:rsidRPr="00713582">
        <w:rPr>
          <w:lang w:val="en-GB"/>
        </w:rPr>
        <w:t xml:space="preserve">    Using the lessons learned to </w:t>
      </w:r>
      <w:r w:rsidR="00A43B78">
        <w:rPr>
          <w:lang w:val="en-GB"/>
        </w:rPr>
        <w:t>prioritise</w:t>
      </w:r>
      <w:r w:rsidRPr="00713582">
        <w:rPr>
          <w:lang w:val="en-GB"/>
        </w:rPr>
        <w:t xml:space="preserve"> investments in better tools, training, and technology to safeguard the </w:t>
      </w:r>
      <w:r w:rsidR="00A43B78">
        <w:rPr>
          <w:lang w:val="en-GB"/>
        </w:rPr>
        <w:t>organisation</w:t>
      </w:r>
      <w:r w:rsidRPr="00713582">
        <w:rPr>
          <w:lang w:val="en-GB"/>
        </w:rPr>
        <w:t xml:space="preserve"> against evolving threats.</w:t>
      </w:r>
    </w:p>
    <w:p w14:paraId="1C7F8177" w14:textId="77777777" w:rsidR="00713582" w:rsidRPr="00713582" w:rsidRDefault="00713582" w:rsidP="00713582">
      <w:pPr>
        <w:rPr>
          <w:lang w:val="en-GB"/>
        </w:rPr>
      </w:pPr>
    </w:p>
    <w:p w14:paraId="2DEDB0BC" w14:textId="62966987" w:rsidR="001758F4" w:rsidRDefault="00713582" w:rsidP="00713582">
      <w:pPr>
        <w:rPr>
          <w:lang w:val="en-GB"/>
        </w:rPr>
      </w:pPr>
      <w:r w:rsidRPr="00713582">
        <w:rPr>
          <w:lang w:val="en-GB"/>
        </w:rPr>
        <w:t>This forward-thinking approach will enable ACME Inc. to not only remediate existing vulnerabilities but also build a more secure, resilient, and scalable network for the future. Let me know if you'd like further elaboration or specific technical implementations for these recommendations!</w:t>
      </w:r>
    </w:p>
    <w:p w14:paraId="42BF3309" w14:textId="77777777" w:rsidR="0000144D" w:rsidRDefault="0000144D" w:rsidP="00713582">
      <w:pPr>
        <w:rPr>
          <w:lang w:val="en-GB"/>
        </w:rPr>
      </w:pPr>
    </w:p>
    <w:p w14:paraId="144DEB8F" w14:textId="77777777" w:rsidR="0000144D" w:rsidRDefault="0000144D" w:rsidP="00713582">
      <w:pPr>
        <w:rPr>
          <w:lang w:val="en-GB"/>
        </w:rPr>
      </w:pPr>
    </w:p>
    <w:bookmarkStart w:id="144" w:name="_Toc185981774" w:displacedByCustomXml="next"/>
    <w:sdt>
      <w:sdtPr>
        <w:rPr>
          <w:rFonts w:asciiTheme="minorHAnsi" w:eastAsiaTheme="minorEastAsia" w:hAnsiTheme="minorHAnsi" w:cstheme="minorBidi"/>
          <w:b w:val="0"/>
          <w:bCs w:val="0"/>
          <w:smallCaps w:val="0"/>
          <w:color w:val="auto"/>
          <w:sz w:val="22"/>
          <w:szCs w:val="22"/>
          <w:lang w:val="en-US"/>
        </w:rPr>
        <w:id w:val="566773658"/>
        <w:docPartObj>
          <w:docPartGallery w:val="Bibliographies"/>
          <w:docPartUnique/>
        </w:docPartObj>
      </w:sdtPr>
      <w:sdtEndPr>
        <w:rPr>
          <w:rFonts w:ascii="Calibri" w:hAnsi="Calibri"/>
        </w:rPr>
      </w:sdtEndPr>
      <w:sdtContent>
        <w:p w14:paraId="54A28423" w14:textId="77777777" w:rsidR="006E34CB" w:rsidRDefault="00341658" w:rsidP="008605B2">
          <w:pPr>
            <w:pStyle w:val="Heading1"/>
            <w:numPr>
              <w:ilvl w:val="0"/>
              <w:numId w:val="0"/>
            </w:numPr>
            <w:ind w:left="431" w:right="4"/>
          </w:pPr>
          <w:r>
            <w:t>References</w:t>
          </w:r>
          <w:r w:rsidR="00582F1D">
            <w:t xml:space="preserve"> </w:t>
          </w:r>
          <w:r w:rsidR="00D524A2">
            <w:t xml:space="preserve">part </w:t>
          </w:r>
          <w:r w:rsidR="00582F1D">
            <w:t>1</w:t>
          </w:r>
          <w:bookmarkEnd w:id="144"/>
        </w:p>
        <w:p w14:paraId="42D4A5A6" w14:textId="77777777" w:rsidR="00677AD7" w:rsidRDefault="00677AD7" w:rsidP="00677AD7">
          <w:pPr>
            <w:rPr>
              <w:rFonts w:ascii="Times New Roman" w:hAnsi="Times New Roman"/>
            </w:rPr>
          </w:pPr>
          <w:r>
            <w:rPr>
              <w:i/>
              <w:iCs/>
            </w:rPr>
            <w:t>22 - Pentesting SSH/SFTP | HackTricks</w:t>
          </w:r>
          <w:r>
            <w:t xml:space="preserve"> (2024). Available at: </w:t>
          </w:r>
          <w:hyperlink r:id="rId126" w:history="1">
            <w:r>
              <w:rPr>
                <w:rStyle w:val="Hyperlink"/>
              </w:rPr>
              <w:t>https://book.hacktricks.xyz/network-services-pentesting/pentesting-ssh</w:t>
            </w:r>
          </w:hyperlink>
          <w:r>
            <w:t xml:space="preserve"> (Accessed: 25 December 2024).</w:t>
          </w:r>
        </w:p>
        <w:p w14:paraId="72E39782" w14:textId="77777777" w:rsidR="00677AD7" w:rsidRDefault="00677AD7" w:rsidP="00677AD7">
          <w:r>
            <w:rPr>
              <w:i/>
              <w:iCs/>
            </w:rPr>
            <w:t>2049 - Pentesting NFS Service | HackTricks</w:t>
          </w:r>
          <w:r>
            <w:t xml:space="preserve"> (2024). Available at: </w:t>
          </w:r>
          <w:hyperlink r:id="rId127" w:history="1">
            <w:r>
              <w:rPr>
                <w:rStyle w:val="Hyperlink"/>
              </w:rPr>
              <w:t>https://book.hacktricks.xyz/network-services-pentesting/nfs-service-pentesting</w:t>
            </w:r>
          </w:hyperlink>
          <w:r>
            <w:t xml:space="preserve"> (Accessed: 25 December 2024).</w:t>
          </w:r>
        </w:p>
        <w:p w14:paraId="20385E00" w14:textId="77777777" w:rsidR="00677AD7" w:rsidRDefault="00677AD7" w:rsidP="00677AD7">
          <w:r>
            <w:t xml:space="preserve">Andamasov, Y. (no date) </w:t>
          </w:r>
          <w:r>
            <w:rPr>
              <w:i/>
              <w:iCs/>
            </w:rPr>
            <w:t>VyOS default user and password</w:t>
          </w:r>
          <w:r>
            <w:t xml:space="preserve">, </w:t>
          </w:r>
          <w:r>
            <w:rPr>
              <w:i/>
              <w:iCs/>
            </w:rPr>
            <w:t>VyOS Support Portal</w:t>
          </w:r>
          <w:r>
            <w:t xml:space="preserve">. Available at: </w:t>
          </w:r>
          <w:hyperlink r:id="rId128" w:history="1">
            <w:r>
              <w:rPr>
                <w:rStyle w:val="Hyperlink"/>
              </w:rPr>
              <w:t>https://support.vyos.io/support/solutions/articles/103000096330-vyos-default-user-and-password</w:t>
            </w:r>
          </w:hyperlink>
          <w:r>
            <w:t xml:space="preserve"> (Accessed: 25 December 2024).</w:t>
          </w:r>
        </w:p>
        <w:p w14:paraId="2D7ADE93" w14:textId="77777777" w:rsidR="00677AD7" w:rsidRDefault="00677AD7" w:rsidP="00677AD7">
          <w:r>
            <w:rPr>
              <w:i/>
              <w:iCs/>
            </w:rPr>
            <w:t>Apache | HackTricks</w:t>
          </w:r>
          <w:r>
            <w:t xml:space="preserve"> (2024). Available at: </w:t>
          </w:r>
          <w:hyperlink r:id="rId129" w:history="1">
            <w:r>
              <w:rPr>
                <w:rStyle w:val="Hyperlink"/>
              </w:rPr>
              <w:t>https://book.hacktricks.xyz/network-services-pentesting/pentesting-web/apache</w:t>
            </w:r>
          </w:hyperlink>
          <w:r>
            <w:t xml:space="preserve"> (Accessed: 25 December 2024).</w:t>
          </w:r>
        </w:p>
        <w:p w14:paraId="5DB96632" w14:textId="77777777" w:rsidR="00677AD7" w:rsidRDefault="00677AD7" w:rsidP="00677AD7">
          <w:r>
            <w:rPr>
              <w:i/>
              <w:iCs/>
            </w:rPr>
            <w:t>Chapter 15. Nmap Reference Guide | Nmap Network Scanning</w:t>
          </w:r>
          <w:r>
            <w:t xml:space="preserve"> (no date). Available at: </w:t>
          </w:r>
          <w:hyperlink r:id="rId130" w:history="1">
            <w:r>
              <w:rPr>
                <w:rStyle w:val="Hyperlink"/>
              </w:rPr>
              <w:t>https://nmap.org/book/man.html</w:t>
            </w:r>
          </w:hyperlink>
          <w:r>
            <w:t xml:space="preserve"> (Accessed: 25 December 2024).</w:t>
          </w:r>
        </w:p>
        <w:p w14:paraId="2C92803B" w14:textId="77777777" w:rsidR="00677AD7" w:rsidRDefault="00677AD7" w:rsidP="00677AD7">
          <w:r>
            <w:t xml:space="preserve">‘How To Subnet’ (no date) </w:t>
          </w:r>
          <w:r>
            <w:rPr>
              <w:i/>
              <w:iCs/>
            </w:rPr>
            <w:t>subnettingpractice.com</w:t>
          </w:r>
          <w:r>
            <w:t xml:space="preserve">. Available at: </w:t>
          </w:r>
          <w:hyperlink r:id="rId131" w:history="1">
            <w:r>
              <w:rPr>
                <w:rStyle w:val="Hyperlink"/>
              </w:rPr>
              <w:t>https://subnettingpractice.com/how-to-subnet.html</w:t>
            </w:r>
          </w:hyperlink>
          <w:r>
            <w:t xml:space="preserve"> (Accessed: 25 December 2024).</w:t>
          </w:r>
        </w:p>
        <w:p w14:paraId="0B4E18C6" w14:textId="3E6E99A9" w:rsidR="00677AD7" w:rsidRDefault="00677AD7" w:rsidP="00677AD7">
          <w:r>
            <w:rPr>
              <w:i/>
              <w:iCs/>
            </w:rPr>
            <w:t xml:space="preserve">NCSC lifts </w:t>
          </w:r>
          <w:r w:rsidR="00A43B78">
            <w:rPr>
              <w:i/>
              <w:iCs/>
            </w:rPr>
            <w:t xml:space="preserve">the </w:t>
          </w:r>
          <w:r>
            <w:rPr>
              <w:i/>
              <w:iCs/>
            </w:rPr>
            <w:t>lid on three random words password logic</w:t>
          </w:r>
          <w:r>
            <w:t xml:space="preserve"> (no date). Available at: </w:t>
          </w:r>
          <w:hyperlink r:id="rId132" w:history="1">
            <w:r>
              <w:rPr>
                <w:rStyle w:val="Hyperlink"/>
              </w:rPr>
              <w:t>https://www.ncsc.gov.uk/news/ncsc-lifts-lid-on-three-random-words-password-logic</w:t>
            </w:r>
          </w:hyperlink>
          <w:r>
            <w:t xml:space="preserve"> (Accessed: 25 December 2024).</w:t>
          </w:r>
        </w:p>
        <w:p w14:paraId="4E192664" w14:textId="77777777" w:rsidR="00677AD7" w:rsidRDefault="00677AD7" w:rsidP="00677AD7">
          <w:r>
            <w:rPr>
              <w:i/>
              <w:iCs/>
            </w:rPr>
            <w:t>OpenSSH</w:t>
          </w:r>
          <w:r>
            <w:t xml:space="preserve"> (no date). Available at: </w:t>
          </w:r>
          <w:hyperlink r:id="rId133" w:history="1">
            <w:r>
              <w:rPr>
                <w:rStyle w:val="Hyperlink"/>
              </w:rPr>
              <w:t>https://www.openssh.com/</w:t>
            </w:r>
          </w:hyperlink>
          <w:r>
            <w:t xml:space="preserve"> (Accessed: 25 December 2024).</w:t>
          </w:r>
        </w:p>
        <w:p w14:paraId="35E2A897" w14:textId="77777777" w:rsidR="00677AD7" w:rsidRDefault="00677AD7" w:rsidP="00677AD7">
          <w:r>
            <w:rPr>
              <w:i/>
              <w:iCs/>
            </w:rPr>
            <w:t>Pivoting, Port Forwarding and Tunnelling | Pentesting Playbook</w:t>
          </w:r>
          <w:r>
            <w:t xml:space="preserve"> (2024a). Available at: </w:t>
          </w:r>
          <w:hyperlink r:id="rId134" w:history="1">
            <w:r>
              <w:rPr>
                <w:rStyle w:val="Hyperlink"/>
              </w:rPr>
              <w:t>https://0xtcake.gitbook.io/pentesting/main-topics/pivoting-port-forwarding-and-tunnelling</w:t>
            </w:r>
          </w:hyperlink>
          <w:r>
            <w:t xml:space="preserve"> (Accessed: 25 December 2024).</w:t>
          </w:r>
        </w:p>
        <w:p w14:paraId="536A6FA9" w14:textId="77777777" w:rsidR="00677AD7" w:rsidRDefault="00677AD7" w:rsidP="00677AD7">
          <w:r>
            <w:rPr>
              <w:i/>
              <w:iCs/>
            </w:rPr>
            <w:t>Pivoting, Port Forwarding and Tunnelling | Pentesting Playbook</w:t>
          </w:r>
          <w:r>
            <w:t xml:space="preserve"> (2024b). Available at: </w:t>
          </w:r>
          <w:hyperlink r:id="rId135" w:history="1">
            <w:r>
              <w:rPr>
                <w:rStyle w:val="Hyperlink"/>
              </w:rPr>
              <w:t>https://0xtcake.gitbook.io/pentesting/main-topics/pivoting-port-forwarding-and-tunnelling</w:t>
            </w:r>
          </w:hyperlink>
          <w:r>
            <w:t xml:space="preserve"> (Accessed: 25 December 2024).</w:t>
          </w:r>
        </w:p>
        <w:p w14:paraId="354A9930" w14:textId="77777777" w:rsidR="00677AD7" w:rsidRDefault="00677AD7" w:rsidP="00677AD7">
          <w:r>
            <w:rPr>
              <w:i/>
              <w:iCs/>
            </w:rPr>
            <w:t>Quick Start — VyOS 1.5.x (circinus) documentation</w:t>
          </w:r>
          <w:r>
            <w:t xml:space="preserve"> (no date a). Available at: </w:t>
          </w:r>
          <w:hyperlink r:id="rId136" w:history="1">
            <w:r>
              <w:rPr>
                <w:rStyle w:val="Hyperlink"/>
              </w:rPr>
              <w:t>https://docs.vyos.io/en/latest/quick-start.html</w:t>
            </w:r>
          </w:hyperlink>
          <w:r>
            <w:t xml:space="preserve"> (Accessed: 25 December 2024).</w:t>
          </w:r>
        </w:p>
        <w:p w14:paraId="09E38468" w14:textId="77777777" w:rsidR="00677AD7" w:rsidRDefault="00677AD7" w:rsidP="00677AD7">
          <w:r>
            <w:rPr>
              <w:i/>
              <w:iCs/>
            </w:rPr>
            <w:t>Quick Start — VyOS 1.5.x (circinus) documentation</w:t>
          </w:r>
          <w:r>
            <w:t xml:space="preserve"> (no date b). Available at: </w:t>
          </w:r>
          <w:hyperlink r:id="rId137" w:history="1">
            <w:r>
              <w:rPr>
                <w:rStyle w:val="Hyperlink"/>
              </w:rPr>
              <w:t>https://docs.vyos.io/en/latest/quick-start.html</w:t>
            </w:r>
          </w:hyperlink>
          <w:r>
            <w:t xml:space="preserve"> (Accessed: 25 December 2024).</w:t>
          </w:r>
        </w:p>
        <w:p w14:paraId="785B4592" w14:textId="77777777" w:rsidR="00677AD7" w:rsidRDefault="00677AD7" w:rsidP="00677AD7">
          <w:r>
            <w:rPr>
              <w:i/>
              <w:iCs/>
            </w:rPr>
            <w:t xml:space="preserve">VyOS default user and </w:t>
          </w:r>
          <w:proofErr w:type="gramStart"/>
          <w:r>
            <w:rPr>
              <w:i/>
              <w:iCs/>
            </w:rPr>
            <w:t>password :</w:t>
          </w:r>
          <w:proofErr w:type="gramEnd"/>
          <w:r>
            <w:rPr>
              <w:i/>
              <w:iCs/>
            </w:rPr>
            <w:t xml:space="preserve"> VyOS Support Portal</w:t>
          </w:r>
          <w:r>
            <w:t xml:space="preserve"> (no date). Available at: </w:t>
          </w:r>
          <w:hyperlink r:id="rId138" w:history="1">
            <w:r>
              <w:rPr>
                <w:rStyle w:val="Hyperlink"/>
              </w:rPr>
              <w:t>https://support.vyos.io/support/solutions/articles/103000096330/</w:t>
            </w:r>
          </w:hyperlink>
          <w:r>
            <w:t xml:space="preserve"> (Accessed: 25 December 2024).</w:t>
          </w:r>
        </w:p>
        <w:p w14:paraId="58F93D36" w14:textId="21C59D25" w:rsidR="00801886" w:rsidRPr="006E34CB" w:rsidRDefault="00000000" w:rsidP="005B0E0A">
          <w:pPr>
            <w:ind w:right="4"/>
            <w:jc w:val="both"/>
            <w:rPr>
              <w:rFonts w:eastAsia="Times New Roman" w:cs="Times New Roman"/>
              <w:color w:val="000000"/>
              <w:lang w:eastAsia="en-US"/>
            </w:rPr>
          </w:pPr>
        </w:p>
      </w:sdtContent>
    </w:sdt>
    <w:p w14:paraId="6CAE3906" w14:textId="77777777" w:rsidR="006C6590" w:rsidRDefault="006C6590" w:rsidP="008605B2">
      <w:pPr>
        <w:ind w:right="4"/>
        <w:rPr>
          <w:rFonts w:eastAsia="Times New Roman" w:cs="Times New Roman"/>
          <w:color w:val="000000"/>
          <w:lang w:eastAsia="en-US"/>
        </w:rPr>
      </w:pPr>
    </w:p>
    <w:p w14:paraId="5E5AEB50" w14:textId="77777777" w:rsidR="00801886" w:rsidRPr="009A241B" w:rsidRDefault="00341658" w:rsidP="008605B2">
      <w:pPr>
        <w:pStyle w:val="Heading1"/>
        <w:numPr>
          <w:ilvl w:val="0"/>
          <w:numId w:val="0"/>
        </w:numPr>
        <w:ind w:left="431" w:right="4"/>
      </w:pPr>
      <w:bookmarkStart w:id="145" w:name="_Toc185981775"/>
      <w:r>
        <w:lastRenderedPageBreak/>
        <w:t>Appendices</w:t>
      </w:r>
      <w:r w:rsidR="0005479F">
        <w:t xml:space="preserve"> </w:t>
      </w:r>
      <w:r w:rsidR="00D524A2">
        <w:t xml:space="preserve">part </w:t>
      </w:r>
      <w:r w:rsidR="0005479F">
        <w:t>1</w:t>
      </w:r>
      <w:bookmarkEnd w:id="145"/>
    </w:p>
    <w:p w14:paraId="6654B96C" w14:textId="77777777" w:rsidR="009A241B" w:rsidRPr="00BA7AE1" w:rsidRDefault="009A241B" w:rsidP="008605B2">
      <w:pPr>
        <w:spacing w:after="1" w:line="260" w:lineRule="auto"/>
        <w:ind w:left="-5" w:right="4"/>
        <w:rPr>
          <w:rFonts w:ascii="Courier New" w:eastAsia="Courier New" w:hAnsi="Courier New" w:cs="Courier New"/>
          <w:sz w:val="20"/>
        </w:rPr>
      </w:pPr>
    </w:p>
    <w:p w14:paraId="514F06EC" w14:textId="25F2E5EF" w:rsidR="00B34EEA" w:rsidRDefault="00B34EEA" w:rsidP="00B34EEA">
      <w:pPr>
        <w:pStyle w:val="Heading2"/>
        <w:numPr>
          <w:ilvl w:val="0"/>
          <w:numId w:val="0"/>
        </w:numPr>
        <w:ind w:left="578" w:right="4" w:hanging="578"/>
        <w:rPr>
          <w:lang w:eastAsia="en-US"/>
        </w:rPr>
      </w:pPr>
      <w:bookmarkStart w:id="146" w:name="_Appendix_A_–"/>
      <w:bookmarkStart w:id="147" w:name="_Toc185981776"/>
      <w:bookmarkEnd w:id="146"/>
      <w:r>
        <w:rPr>
          <w:lang w:eastAsia="en-US"/>
        </w:rPr>
        <w:t xml:space="preserve">Appendix </w:t>
      </w:r>
      <w:r w:rsidR="00D44574">
        <w:rPr>
          <w:lang w:eastAsia="en-US"/>
        </w:rPr>
        <w:t>A</w:t>
      </w:r>
      <w:r>
        <w:rPr>
          <w:lang w:eastAsia="en-US"/>
        </w:rPr>
        <w:t xml:space="preserve"> – NMAP OUTPUT</w:t>
      </w:r>
      <w:bookmarkEnd w:id="147"/>
    </w:p>
    <w:p w14:paraId="6E83F144" w14:textId="1492D538" w:rsidR="00B34EEA" w:rsidRPr="002350AA" w:rsidRDefault="00E201EF" w:rsidP="002350AA">
      <w:pPr>
        <w:pStyle w:val="Heading3"/>
        <w:jc w:val="both"/>
        <w:rPr>
          <w:sz w:val="20"/>
          <w:szCs w:val="20"/>
          <w:lang w:eastAsia="en-US"/>
        </w:rPr>
      </w:pPr>
      <w:bookmarkStart w:id="148" w:name="_Toc185981777"/>
      <w:r w:rsidRPr="002350AA">
        <w:rPr>
          <w:sz w:val="20"/>
          <w:szCs w:val="20"/>
          <w:lang w:eastAsia="en-US"/>
        </w:rPr>
        <w:t>pnscan_192.168.1.232</w:t>
      </w:r>
      <w:bookmarkEnd w:id="148"/>
    </w:p>
    <w:p w14:paraId="4078AD63" w14:textId="77777777" w:rsidR="00E201EF" w:rsidRPr="002350AA" w:rsidRDefault="00E201EF"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Thu Nov 28 19:42:45 2024 as: nmap -Pn -oA nmap/pnscan_192.168.1.232 192.168.0.232/30 192.168.1.232/30</w:t>
      </w:r>
    </w:p>
    <w:p w14:paraId="70A07B04" w14:textId="77777777" w:rsidR="00E201EF" w:rsidRPr="002350AA" w:rsidRDefault="00E201EF" w:rsidP="002350AA">
      <w:pPr>
        <w:jc w:val="both"/>
        <w:rPr>
          <w:sz w:val="20"/>
          <w:szCs w:val="20"/>
          <w:lang w:eastAsia="en-US"/>
        </w:rPr>
      </w:pPr>
      <w:r w:rsidRPr="002350AA">
        <w:rPr>
          <w:sz w:val="20"/>
          <w:szCs w:val="20"/>
          <w:lang w:eastAsia="en-US"/>
        </w:rPr>
        <w:t>Nmap scan report for 192.168.0.232</w:t>
      </w:r>
    </w:p>
    <w:p w14:paraId="579C304D" w14:textId="77777777" w:rsidR="00E201EF" w:rsidRPr="002350AA" w:rsidRDefault="00E201EF" w:rsidP="002350AA">
      <w:pPr>
        <w:jc w:val="both"/>
        <w:rPr>
          <w:sz w:val="20"/>
          <w:szCs w:val="20"/>
          <w:lang w:eastAsia="en-US"/>
        </w:rPr>
      </w:pPr>
      <w:r w:rsidRPr="002350AA">
        <w:rPr>
          <w:sz w:val="20"/>
          <w:szCs w:val="20"/>
          <w:lang w:eastAsia="en-US"/>
        </w:rPr>
        <w:t>Host is up.</w:t>
      </w:r>
    </w:p>
    <w:p w14:paraId="7F26F20D" w14:textId="2A30449B" w:rsidR="00E201EF" w:rsidRPr="002350AA" w:rsidRDefault="00E201EF" w:rsidP="002350AA">
      <w:pPr>
        <w:jc w:val="both"/>
        <w:rPr>
          <w:sz w:val="20"/>
          <w:szCs w:val="20"/>
          <w:lang w:eastAsia="en-US"/>
        </w:rPr>
      </w:pPr>
      <w:r w:rsidRPr="002350AA">
        <w:rPr>
          <w:sz w:val="20"/>
          <w:szCs w:val="20"/>
          <w:lang w:eastAsia="en-US"/>
        </w:rPr>
        <w:t>All 1000 scanned ports on 192.168.0.232 are filtered</w:t>
      </w:r>
    </w:p>
    <w:p w14:paraId="1420E8C4" w14:textId="77777777" w:rsidR="00E201EF" w:rsidRPr="002350AA" w:rsidRDefault="00E201EF" w:rsidP="002350AA">
      <w:pPr>
        <w:jc w:val="both"/>
        <w:rPr>
          <w:sz w:val="20"/>
          <w:szCs w:val="20"/>
          <w:lang w:eastAsia="en-US"/>
        </w:rPr>
      </w:pPr>
      <w:r w:rsidRPr="002350AA">
        <w:rPr>
          <w:sz w:val="20"/>
          <w:szCs w:val="20"/>
          <w:lang w:eastAsia="en-US"/>
        </w:rPr>
        <w:t>Nmap scan report for 192.168.0.233</w:t>
      </w:r>
    </w:p>
    <w:p w14:paraId="4D8E6D69" w14:textId="77777777" w:rsidR="00E201EF" w:rsidRPr="002350AA" w:rsidRDefault="00E201EF" w:rsidP="002350AA">
      <w:pPr>
        <w:jc w:val="both"/>
        <w:rPr>
          <w:sz w:val="20"/>
          <w:szCs w:val="20"/>
          <w:lang w:eastAsia="en-US"/>
        </w:rPr>
      </w:pPr>
      <w:proofErr w:type="gramStart"/>
      <w:r w:rsidRPr="002350AA">
        <w:rPr>
          <w:sz w:val="20"/>
          <w:szCs w:val="20"/>
          <w:lang w:eastAsia="en-US"/>
        </w:rPr>
        <w:t>Host</w:t>
      </w:r>
      <w:proofErr w:type="gramEnd"/>
      <w:r w:rsidRPr="002350AA">
        <w:rPr>
          <w:sz w:val="20"/>
          <w:szCs w:val="20"/>
          <w:lang w:eastAsia="en-US"/>
        </w:rPr>
        <w:t xml:space="preserve"> is up (0.0021s latency).</w:t>
      </w:r>
    </w:p>
    <w:p w14:paraId="6C08368D" w14:textId="77777777" w:rsidR="00E201EF" w:rsidRPr="002350AA" w:rsidRDefault="00E201EF" w:rsidP="002350AA">
      <w:pPr>
        <w:jc w:val="both"/>
        <w:rPr>
          <w:sz w:val="20"/>
          <w:szCs w:val="20"/>
          <w:lang w:eastAsia="en-US"/>
        </w:rPr>
      </w:pPr>
      <w:r w:rsidRPr="002350AA">
        <w:rPr>
          <w:sz w:val="20"/>
          <w:szCs w:val="20"/>
          <w:lang w:eastAsia="en-US"/>
        </w:rPr>
        <w:t>Not shown: 997 closed ports</w:t>
      </w:r>
    </w:p>
    <w:p w14:paraId="12219E29" w14:textId="77777777" w:rsidR="00E201EF" w:rsidRPr="002350AA" w:rsidRDefault="00E201EF" w:rsidP="002350AA">
      <w:pPr>
        <w:jc w:val="both"/>
        <w:rPr>
          <w:sz w:val="20"/>
          <w:szCs w:val="20"/>
          <w:lang w:eastAsia="en-US"/>
        </w:rPr>
      </w:pPr>
      <w:r w:rsidRPr="002350AA">
        <w:rPr>
          <w:sz w:val="20"/>
          <w:szCs w:val="20"/>
          <w:lang w:eastAsia="en-US"/>
        </w:rPr>
        <w:t>PORT    STATE SERVICE</w:t>
      </w:r>
    </w:p>
    <w:p w14:paraId="2EBD43C4" w14:textId="77777777" w:rsidR="00E201EF" w:rsidRPr="002350AA" w:rsidRDefault="00E201EF"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w:t>
      </w:r>
    </w:p>
    <w:p w14:paraId="2DDD8AE0" w14:textId="77777777" w:rsidR="00E201EF" w:rsidRPr="002350AA" w:rsidRDefault="00E201EF"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w:t>
      </w:r>
    </w:p>
    <w:p w14:paraId="625D3A0E" w14:textId="57927F73" w:rsidR="00E201EF" w:rsidRPr="002350AA" w:rsidRDefault="00E201EF"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https</w:t>
      </w:r>
      <w:proofErr w:type="gramEnd"/>
    </w:p>
    <w:p w14:paraId="2D8905D3" w14:textId="77777777" w:rsidR="00E201EF" w:rsidRPr="002350AA" w:rsidRDefault="00E201EF" w:rsidP="002350AA">
      <w:pPr>
        <w:jc w:val="both"/>
        <w:rPr>
          <w:sz w:val="20"/>
          <w:szCs w:val="20"/>
          <w:lang w:eastAsia="en-US"/>
        </w:rPr>
      </w:pPr>
      <w:r w:rsidRPr="002350AA">
        <w:rPr>
          <w:sz w:val="20"/>
          <w:szCs w:val="20"/>
          <w:lang w:eastAsia="en-US"/>
        </w:rPr>
        <w:t>Nmap scan report for 192.168.0.234</w:t>
      </w:r>
    </w:p>
    <w:p w14:paraId="7CB14837" w14:textId="77777777" w:rsidR="00E201EF" w:rsidRPr="002350AA" w:rsidRDefault="00E201EF" w:rsidP="002350AA">
      <w:pPr>
        <w:jc w:val="both"/>
        <w:rPr>
          <w:sz w:val="20"/>
          <w:szCs w:val="20"/>
          <w:lang w:eastAsia="en-US"/>
        </w:rPr>
      </w:pPr>
      <w:r w:rsidRPr="002350AA">
        <w:rPr>
          <w:sz w:val="20"/>
          <w:szCs w:val="20"/>
          <w:lang w:eastAsia="en-US"/>
        </w:rPr>
        <w:t>Host is up.</w:t>
      </w:r>
    </w:p>
    <w:p w14:paraId="382C5AA5" w14:textId="77777777" w:rsidR="00E201EF" w:rsidRPr="002350AA" w:rsidRDefault="00E201EF" w:rsidP="002350AA">
      <w:pPr>
        <w:jc w:val="both"/>
        <w:rPr>
          <w:sz w:val="20"/>
          <w:szCs w:val="20"/>
          <w:lang w:eastAsia="en-US"/>
        </w:rPr>
      </w:pPr>
      <w:r w:rsidRPr="002350AA">
        <w:rPr>
          <w:sz w:val="20"/>
          <w:szCs w:val="20"/>
          <w:lang w:eastAsia="en-US"/>
        </w:rPr>
        <w:t>All 1000 scanned ports on 192.168.0.234 are filtered</w:t>
      </w:r>
    </w:p>
    <w:p w14:paraId="189E3EBD" w14:textId="77777777" w:rsidR="00E201EF" w:rsidRPr="002350AA" w:rsidRDefault="00E201EF" w:rsidP="002350AA">
      <w:pPr>
        <w:jc w:val="both"/>
        <w:rPr>
          <w:sz w:val="20"/>
          <w:szCs w:val="20"/>
          <w:lang w:eastAsia="en-US"/>
        </w:rPr>
      </w:pPr>
    </w:p>
    <w:p w14:paraId="09D9A77D" w14:textId="77777777" w:rsidR="00E201EF" w:rsidRPr="002350AA" w:rsidRDefault="00E201EF" w:rsidP="002350AA">
      <w:pPr>
        <w:jc w:val="both"/>
        <w:rPr>
          <w:sz w:val="20"/>
          <w:szCs w:val="20"/>
          <w:lang w:eastAsia="en-US"/>
        </w:rPr>
      </w:pPr>
      <w:r w:rsidRPr="002350AA">
        <w:rPr>
          <w:sz w:val="20"/>
          <w:szCs w:val="20"/>
          <w:lang w:eastAsia="en-US"/>
        </w:rPr>
        <w:t>Nmap scan report for 192.168.0.235</w:t>
      </w:r>
    </w:p>
    <w:p w14:paraId="7DFB1D2E" w14:textId="77777777" w:rsidR="00E201EF" w:rsidRPr="002350AA" w:rsidRDefault="00E201EF" w:rsidP="002350AA">
      <w:pPr>
        <w:jc w:val="both"/>
        <w:rPr>
          <w:sz w:val="20"/>
          <w:szCs w:val="20"/>
          <w:lang w:eastAsia="en-US"/>
        </w:rPr>
      </w:pPr>
      <w:r w:rsidRPr="002350AA">
        <w:rPr>
          <w:sz w:val="20"/>
          <w:szCs w:val="20"/>
          <w:lang w:eastAsia="en-US"/>
        </w:rPr>
        <w:t>Host is up.</w:t>
      </w:r>
    </w:p>
    <w:p w14:paraId="259B6573" w14:textId="77777777" w:rsidR="00E201EF" w:rsidRPr="002350AA" w:rsidRDefault="00E201EF" w:rsidP="002350AA">
      <w:pPr>
        <w:jc w:val="both"/>
        <w:rPr>
          <w:sz w:val="20"/>
          <w:szCs w:val="20"/>
          <w:lang w:eastAsia="en-US"/>
        </w:rPr>
      </w:pPr>
      <w:r w:rsidRPr="002350AA">
        <w:rPr>
          <w:sz w:val="20"/>
          <w:szCs w:val="20"/>
          <w:lang w:eastAsia="en-US"/>
        </w:rPr>
        <w:t>All 1000 scanned ports on 192.168.0.235 are filtered</w:t>
      </w:r>
    </w:p>
    <w:p w14:paraId="558FAA71" w14:textId="77777777" w:rsidR="00E201EF" w:rsidRPr="002350AA" w:rsidRDefault="00E201EF" w:rsidP="002350AA">
      <w:pPr>
        <w:jc w:val="both"/>
        <w:rPr>
          <w:sz w:val="20"/>
          <w:szCs w:val="20"/>
          <w:lang w:eastAsia="en-US"/>
        </w:rPr>
      </w:pPr>
    </w:p>
    <w:p w14:paraId="038A9DB3" w14:textId="77777777" w:rsidR="00E201EF" w:rsidRPr="002350AA" w:rsidRDefault="00E201EF" w:rsidP="002350AA">
      <w:pPr>
        <w:jc w:val="both"/>
        <w:rPr>
          <w:sz w:val="20"/>
          <w:szCs w:val="20"/>
          <w:lang w:eastAsia="en-US"/>
        </w:rPr>
      </w:pPr>
      <w:r w:rsidRPr="002350AA">
        <w:rPr>
          <w:sz w:val="20"/>
          <w:szCs w:val="20"/>
          <w:lang w:eastAsia="en-US"/>
        </w:rPr>
        <w:t>Nmap scan report for 192.168.1.232</w:t>
      </w:r>
    </w:p>
    <w:p w14:paraId="77D09E09" w14:textId="77777777" w:rsidR="00E201EF" w:rsidRPr="002350AA" w:rsidRDefault="00E201EF" w:rsidP="002350AA">
      <w:pPr>
        <w:jc w:val="both"/>
        <w:rPr>
          <w:sz w:val="20"/>
          <w:szCs w:val="20"/>
          <w:lang w:eastAsia="en-US"/>
        </w:rPr>
      </w:pPr>
      <w:proofErr w:type="gramStart"/>
      <w:r w:rsidRPr="002350AA">
        <w:rPr>
          <w:sz w:val="20"/>
          <w:szCs w:val="20"/>
          <w:lang w:eastAsia="en-US"/>
        </w:rPr>
        <w:t>Host</w:t>
      </w:r>
      <w:proofErr w:type="gramEnd"/>
      <w:r w:rsidRPr="002350AA">
        <w:rPr>
          <w:sz w:val="20"/>
          <w:szCs w:val="20"/>
          <w:lang w:eastAsia="en-US"/>
        </w:rPr>
        <w:t xml:space="preserve"> is up (0.00084s latency).</w:t>
      </w:r>
    </w:p>
    <w:p w14:paraId="194BC073" w14:textId="77777777" w:rsidR="00E201EF" w:rsidRPr="002350AA" w:rsidRDefault="00E201EF" w:rsidP="002350AA">
      <w:pPr>
        <w:jc w:val="both"/>
        <w:rPr>
          <w:sz w:val="20"/>
          <w:szCs w:val="20"/>
          <w:lang w:eastAsia="en-US"/>
        </w:rPr>
      </w:pPr>
      <w:r w:rsidRPr="002350AA">
        <w:rPr>
          <w:sz w:val="20"/>
          <w:szCs w:val="20"/>
          <w:lang w:eastAsia="en-US"/>
        </w:rPr>
        <w:t>All 1000 scanned ports on 192.168.1.232 are filtered</w:t>
      </w:r>
    </w:p>
    <w:p w14:paraId="0A22B4F4" w14:textId="77777777" w:rsidR="00E201EF" w:rsidRPr="002350AA" w:rsidRDefault="00E201EF" w:rsidP="002350AA">
      <w:pPr>
        <w:jc w:val="both"/>
        <w:rPr>
          <w:sz w:val="20"/>
          <w:szCs w:val="20"/>
          <w:lang w:eastAsia="en-US"/>
        </w:rPr>
      </w:pPr>
    </w:p>
    <w:p w14:paraId="70849874" w14:textId="77777777" w:rsidR="00E201EF" w:rsidRPr="002350AA" w:rsidRDefault="00E201EF" w:rsidP="002350AA">
      <w:pPr>
        <w:jc w:val="both"/>
        <w:rPr>
          <w:sz w:val="20"/>
          <w:szCs w:val="20"/>
          <w:lang w:eastAsia="en-US"/>
        </w:rPr>
      </w:pPr>
      <w:r w:rsidRPr="002350AA">
        <w:rPr>
          <w:sz w:val="20"/>
          <w:szCs w:val="20"/>
          <w:lang w:eastAsia="en-US"/>
        </w:rPr>
        <w:t>Nmap scan report for 192.168.1.233</w:t>
      </w:r>
    </w:p>
    <w:p w14:paraId="29D9939A" w14:textId="77777777" w:rsidR="00E201EF" w:rsidRPr="002350AA" w:rsidRDefault="00E201EF" w:rsidP="002350AA">
      <w:pPr>
        <w:jc w:val="both"/>
        <w:rPr>
          <w:sz w:val="20"/>
          <w:szCs w:val="20"/>
          <w:lang w:eastAsia="en-US"/>
        </w:rPr>
      </w:pPr>
      <w:proofErr w:type="gramStart"/>
      <w:r w:rsidRPr="002350AA">
        <w:rPr>
          <w:sz w:val="20"/>
          <w:szCs w:val="20"/>
          <w:lang w:eastAsia="en-US"/>
        </w:rPr>
        <w:lastRenderedPageBreak/>
        <w:t>Host</w:t>
      </w:r>
      <w:proofErr w:type="gramEnd"/>
      <w:r w:rsidRPr="002350AA">
        <w:rPr>
          <w:sz w:val="20"/>
          <w:szCs w:val="20"/>
          <w:lang w:eastAsia="en-US"/>
        </w:rPr>
        <w:t xml:space="preserve"> is up (0.00081s latency).</w:t>
      </w:r>
    </w:p>
    <w:p w14:paraId="1B003F5C" w14:textId="77777777" w:rsidR="00E201EF" w:rsidRPr="002350AA" w:rsidRDefault="00E201EF" w:rsidP="002350AA">
      <w:pPr>
        <w:jc w:val="both"/>
        <w:rPr>
          <w:sz w:val="20"/>
          <w:szCs w:val="20"/>
          <w:lang w:eastAsia="en-US"/>
        </w:rPr>
      </w:pPr>
      <w:r w:rsidRPr="002350AA">
        <w:rPr>
          <w:sz w:val="20"/>
          <w:szCs w:val="20"/>
          <w:lang w:eastAsia="en-US"/>
        </w:rPr>
        <w:t>All 1000 scanned ports on 192.168.1.233 are filtered</w:t>
      </w:r>
    </w:p>
    <w:p w14:paraId="738B59AD" w14:textId="77777777" w:rsidR="00E201EF" w:rsidRPr="002350AA" w:rsidRDefault="00E201EF" w:rsidP="002350AA">
      <w:pPr>
        <w:jc w:val="both"/>
        <w:rPr>
          <w:sz w:val="20"/>
          <w:szCs w:val="20"/>
          <w:lang w:eastAsia="en-US"/>
        </w:rPr>
      </w:pPr>
    </w:p>
    <w:p w14:paraId="43FC36F6" w14:textId="77777777" w:rsidR="00E201EF" w:rsidRPr="002350AA" w:rsidRDefault="00E201EF" w:rsidP="002350AA">
      <w:pPr>
        <w:jc w:val="both"/>
        <w:rPr>
          <w:sz w:val="20"/>
          <w:szCs w:val="20"/>
          <w:lang w:eastAsia="en-US"/>
        </w:rPr>
      </w:pPr>
      <w:r w:rsidRPr="002350AA">
        <w:rPr>
          <w:sz w:val="20"/>
          <w:szCs w:val="20"/>
          <w:lang w:eastAsia="en-US"/>
        </w:rPr>
        <w:t>Nmap scan report for 192.168.1.234</w:t>
      </w:r>
    </w:p>
    <w:p w14:paraId="3DD5519C" w14:textId="77777777" w:rsidR="00E201EF" w:rsidRPr="002350AA" w:rsidRDefault="00E201EF" w:rsidP="002350AA">
      <w:pPr>
        <w:jc w:val="both"/>
        <w:rPr>
          <w:sz w:val="20"/>
          <w:szCs w:val="20"/>
          <w:lang w:eastAsia="en-US"/>
        </w:rPr>
      </w:pPr>
      <w:r w:rsidRPr="002350AA">
        <w:rPr>
          <w:sz w:val="20"/>
          <w:szCs w:val="20"/>
          <w:lang w:eastAsia="en-US"/>
        </w:rPr>
        <w:t>Host is up.</w:t>
      </w:r>
    </w:p>
    <w:p w14:paraId="3BA8AA22" w14:textId="77777777" w:rsidR="00E201EF" w:rsidRPr="002350AA" w:rsidRDefault="00E201EF" w:rsidP="002350AA">
      <w:pPr>
        <w:jc w:val="both"/>
        <w:rPr>
          <w:sz w:val="20"/>
          <w:szCs w:val="20"/>
          <w:lang w:eastAsia="en-US"/>
        </w:rPr>
      </w:pPr>
      <w:r w:rsidRPr="002350AA">
        <w:rPr>
          <w:sz w:val="20"/>
          <w:szCs w:val="20"/>
          <w:lang w:eastAsia="en-US"/>
        </w:rPr>
        <w:t>All 1000 scanned ports on 192.168.1.234 are filtered</w:t>
      </w:r>
    </w:p>
    <w:p w14:paraId="5093B9BC" w14:textId="77777777" w:rsidR="00E201EF" w:rsidRPr="002350AA" w:rsidRDefault="00E201EF" w:rsidP="002350AA">
      <w:pPr>
        <w:jc w:val="both"/>
        <w:rPr>
          <w:sz w:val="20"/>
          <w:szCs w:val="20"/>
          <w:lang w:eastAsia="en-US"/>
        </w:rPr>
      </w:pPr>
    </w:p>
    <w:p w14:paraId="4E4943E7" w14:textId="77777777" w:rsidR="00E201EF" w:rsidRPr="002350AA" w:rsidRDefault="00E201EF" w:rsidP="002350AA">
      <w:pPr>
        <w:jc w:val="both"/>
        <w:rPr>
          <w:sz w:val="20"/>
          <w:szCs w:val="20"/>
          <w:lang w:eastAsia="en-US"/>
        </w:rPr>
      </w:pPr>
      <w:r w:rsidRPr="002350AA">
        <w:rPr>
          <w:sz w:val="20"/>
          <w:szCs w:val="20"/>
          <w:lang w:eastAsia="en-US"/>
        </w:rPr>
        <w:t>Nmap scan report for 192.168.1.235</w:t>
      </w:r>
    </w:p>
    <w:p w14:paraId="6BBED041" w14:textId="77777777" w:rsidR="00E201EF" w:rsidRPr="002350AA" w:rsidRDefault="00E201EF" w:rsidP="002350AA">
      <w:pPr>
        <w:jc w:val="both"/>
        <w:rPr>
          <w:sz w:val="20"/>
          <w:szCs w:val="20"/>
          <w:lang w:eastAsia="en-US"/>
        </w:rPr>
      </w:pPr>
      <w:r w:rsidRPr="002350AA">
        <w:rPr>
          <w:sz w:val="20"/>
          <w:szCs w:val="20"/>
          <w:lang w:eastAsia="en-US"/>
        </w:rPr>
        <w:t>Host is up.</w:t>
      </w:r>
    </w:p>
    <w:p w14:paraId="12483791" w14:textId="77777777" w:rsidR="00E201EF" w:rsidRPr="002350AA" w:rsidRDefault="00E201EF" w:rsidP="002350AA">
      <w:pPr>
        <w:jc w:val="both"/>
        <w:rPr>
          <w:sz w:val="20"/>
          <w:szCs w:val="20"/>
          <w:lang w:eastAsia="en-US"/>
        </w:rPr>
      </w:pPr>
      <w:r w:rsidRPr="002350AA">
        <w:rPr>
          <w:sz w:val="20"/>
          <w:szCs w:val="20"/>
          <w:lang w:eastAsia="en-US"/>
        </w:rPr>
        <w:t>All 1000 scanned ports on 192.168.1.235 are filtered</w:t>
      </w:r>
    </w:p>
    <w:p w14:paraId="77886327" w14:textId="77777777" w:rsidR="00E201EF" w:rsidRPr="002350AA" w:rsidRDefault="00E201EF" w:rsidP="002350AA">
      <w:pPr>
        <w:jc w:val="both"/>
        <w:rPr>
          <w:sz w:val="20"/>
          <w:szCs w:val="20"/>
          <w:lang w:eastAsia="en-US"/>
        </w:rPr>
      </w:pPr>
    </w:p>
    <w:p w14:paraId="69D90D91" w14:textId="4650D930" w:rsidR="00E201EF" w:rsidRPr="002350AA" w:rsidRDefault="00E201EF" w:rsidP="002350AA">
      <w:pPr>
        <w:jc w:val="both"/>
        <w:rPr>
          <w:sz w:val="20"/>
          <w:szCs w:val="20"/>
          <w:lang w:eastAsia="en-US"/>
        </w:rPr>
      </w:pPr>
      <w:r w:rsidRPr="002350AA">
        <w:rPr>
          <w:sz w:val="20"/>
          <w:szCs w:val="20"/>
          <w:lang w:eastAsia="en-US"/>
        </w:rPr>
        <w:t># Nmap done at Thu Nov 28 19:43:16 2024 -- 8 IP addresses (8 hosts up) scanned in 30.24 seconds</w:t>
      </w:r>
    </w:p>
    <w:p w14:paraId="641C0115" w14:textId="3328258C" w:rsidR="00E201EF" w:rsidRPr="002350AA" w:rsidRDefault="00E201EF" w:rsidP="002350AA">
      <w:pPr>
        <w:pStyle w:val="Heading3"/>
        <w:jc w:val="both"/>
        <w:rPr>
          <w:sz w:val="20"/>
          <w:szCs w:val="20"/>
          <w:lang w:eastAsia="en-US"/>
        </w:rPr>
      </w:pPr>
      <w:bookmarkStart w:id="149" w:name="_Toc185981778"/>
      <w:r w:rsidRPr="002350AA">
        <w:rPr>
          <w:sz w:val="20"/>
          <w:szCs w:val="20"/>
          <w:lang w:eastAsia="en-US"/>
        </w:rPr>
        <w:t>scanfs_172.16.221.16</w:t>
      </w:r>
      <w:bookmarkEnd w:id="149"/>
    </w:p>
    <w:p w14:paraId="6B227BE8" w14:textId="77777777" w:rsidR="00E201EF" w:rsidRPr="002350AA" w:rsidRDefault="00E201EF" w:rsidP="002350AA">
      <w:pPr>
        <w:jc w:val="both"/>
        <w:rPr>
          <w:sz w:val="20"/>
          <w:szCs w:val="20"/>
          <w:lang w:eastAsia="en-US"/>
        </w:rPr>
      </w:pPr>
    </w:p>
    <w:p w14:paraId="6F8E14C6" w14:textId="77777777" w:rsidR="00E201EF" w:rsidRPr="002350AA" w:rsidRDefault="00E201EF"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Tue Nov 26 22:07:47 2024 as: nmap -vv -sC -sV -oA nmap/scanfs_172.16.221.16 172.16.221.16/24</w:t>
      </w:r>
    </w:p>
    <w:p w14:paraId="38BFE69E" w14:textId="77777777" w:rsidR="00E201EF" w:rsidRPr="002350AA" w:rsidRDefault="00E201EF" w:rsidP="002350AA">
      <w:pPr>
        <w:jc w:val="both"/>
        <w:rPr>
          <w:sz w:val="20"/>
          <w:szCs w:val="20"/>
          <w:lang w:eastAsia="en-US"/>
        </w:rPr>
      </w:pPr>
      <w:r w:rsidRPr="002350AA">
        <w:rPr>
          <w:sz w:val="20"/>
          <w:szCs w:val="20"/>
          <w:lang w:eastAsia="en-US"/>
        </w:rPr>
        <w:t>Nmap scan report for 172.16.221.0 [host down, received no-response]</w:t>
      </w:r>
    </w:p>
    <w:p w14:paraId="34FF0A73" w14:textId="77777777" w:rsidR="00E201EF" w:rsidRPr="002350AA" w:rsidRDefault="00E201EF" w:rsidP="002350AA">
      <w:pPr>
        <w:jc w:val="both"/>
        <w:rPr>
          <w:sz w:val="20"/>
          <w:szCs w:val="20"/>
          <w:lang w:eastAsia="en-US"/>
        </w:rPr>
      </w:pPr>
      <w:r w:rsidRPr="002350AA">
        <w:rPr>
          <w:sz w:val="20"/>
          <w:szCs w:val="20"/>
          <w:lang w:eastAsia="en-US"/>
        </w:rPr>
        <w:t>Nmap scan report for 172.16.221.1 [host down, received no-response]</w:t>
      </w:r>
    </w:p>
    <w:p w14:paraId="3740A975" w14:textId="77777777" w:rsidR="00E201EF" w:rsidRPr="002350AA" w:rsidRDefault="00E201EF" w:rsidP="002350AA">
      <w:pPr>
        <w:jc w:val="both"/>
        <w:rPr>
          <w:sz w:val="20"/>
          <w:szCs w:val="20"/>
          <w:lang w:eastAsia="en-US"/>
        </w:rPr>
      </w:pPr>
      <w:r w:rsidRPr="002350AA">
        <w:rPr>
          <w:sz w:val="20"/>
          <w:szCs w:val="20"/>
          <w:lang w:eastAsia="en-US"/>
        </w:rPr>
        <w:t>Nmap scan report for 172.16.221.2 [host down, received no-response]</w:t>
      </w:r>
    </w:p>
    <w:p w14:paraId="46B1B283" w14:textId="77777777" w:rsidR="00E201EF" w:rsidRPr="002350AA" w:rsidRDefault="00E201EF" w:rsidP="002350AA">
      <w:pPr>
        <w:jc w:val="both"/>
        <w:rPr>
          <w:sz w:val="20"/>
          <w:szCs w:val="20"/>
          <w:lang w:eastAsia="en-US"/>
        </w:rPr>
      </w:pPr>
      <w:r w:rsidRPr="002350AA">
        <w:rPr>
          <w:sz w:val="20"/>
          <w:szCs w:val="20"/>
          <w:lang w:eastAsia="en-US"/>
        </w:rPr>
        <w:t>Nmap scan report for 172.16.221.3 [host down, received no-response]</w:t>
      </w:r>
    </w:p>
    <w:p w14:paraId="2A1A3098" w14:textId="77777777" w:rsidR="00E201EF" w:rsidRPr="002350AA" w:rsidRDefault="00E201EF" w:rsidP="002350AA">
      <w:pPr>
        <w:jc w:val="both"/>
        <w:rPr>
          <w:sz w:val="20"/>
          <w:szCs w:val="20"/>
          <w:lang w:eastAsia="en-US"/>
        </w:rPr>
      </w:pPr>
      <w:r w:rsidRPr="002350AA">
        <w:rPr>
          <w:sz w:val="20"/>
          <w:szCs w:val="20"/>
          <w:lang w:eastAsia="en-US"/>
        </w:rPr>
        <w:t>Nmap scan report for 172.16.221.4 [host down, received no-response]</w:t>
      </w:r>
    </w:p>
    <w:p w14:paraId="49C70B5D" w14:textId="77777777" w:rsidR="00E201EF" w:rsidRPr="002350AA" w:rsidRDefault="00E201EF" w:rsidP="002350AA">
      <w:pPr>
        <w:jc w:val="both"/>
        <w:rPr>
          <w:sz w:val="20"/>
          <w:szCs w:val="20"/>
          <w:lang w:eastAsia="en-US"/>
        </w:rPr>
      </w:pPr>
      <w:r w:rsidRPr="002350AA">
        <w:rPr>
          <w:sz w:val="20"/>
          <w:szCs w:val="20"/>
          <w:lang w:eastAsia="en-US"/>
        </w:rPr>
        <w:t>Nmap scan report for 172.16.221.5 [host down, received no-response]</w:t>
      </w:r>
    </w:p>
    <w:p w14:paraId="740BC7F2" w14:textId="77777777" w:rsidR="00E201EF" w:rsidRPr="002350AA" w:rsidRDefault="00E201EF" w:rsidP="002350AA">
      <w:pPr>
        <w:jc w:val="both"/>
        <w:rPr>
          <w:sz w:val="20"/>
          <w:szCs w:val="20"/>
          <w:lang w:eastAsia="en-US"/>
        </w:rPr>
      </w:pPr>
      <w:r w:rsidRPr="002350AA">
        <w:rPr>
          <w:sz w:val="20"/>
          <w:szCs w:val="20"/>
          <w:lang w:eastAsia="en-US"/>
        </w:rPr>
        <w:t>Nmap scan report for 172.16.221.6 [host down, received no-response]</w:t>
      </w:r>
    </w:p>
    <w:p w14:paraId="030294F7" w14:textId="77777777" w:rsidR="00E201EF" w:rsidRPr="002350AA" w:rsidRDefault="00E201EF" w:rsidP="002350AA">
      <w:pPr>
        <w:jc w:val="both"/>
        <w:rPr>
          <w:sz w:val="20"/>
          <w:szCs w:val="20"/>
          <w:lang w:eastAsia="en-US"/>
        </w:rPr>
      </w:pPr>
      <w:r w:rsidRPr="002350AA">
        <w:rPr>
          <w:sz w:val="20"/>
          <w:szCs w:val="20"/>
          <w:lang w:eastAsia="en-US"/>
        </w:rPr>
        <w:t>Nmap scan report for 172.16.221.7 [host down, received no-response]</w:t>
      </w:r>
    </w:p>
    <w:p w14:paraId="15197990" w14:textId="77777777" w:rsidR="00E201EF" w:rsidRPr="002350AA" w:rsidRDefault="00E201EF" w:rsidP="002350AA">
      <w:pPr>
        <w:jc w:val="both"/>
        <w:rPr>
          <w:sz w:val="20"/>
          <w:szCs w:val="20"/>
          <w:lang w:eastAsia="en-US"/>
        </w:rPr>
      </w:pPr>
      <w:r w:rsidRPr="002350AA">
        <w:rPr>
          <w:sz w:val="20"/>
          <w:szCs w:val="20"/>
          <w:lang w:eastAsia="en-US"/>
        </w:rPr>
        <w:t>Nmap scan report for 172.16.221.8 [host down, received no-response]</w:t>
      </w:r>
    </w:p>
    <w:p w14:paraId="0D5934C7" w14:textId="77777777" w:rsidR="00E201EF" w:rsidRPr="002350AA" w:rsidRDefault="00E201EF" w:rsidP="002350AA">
      <w:pPr>
        <w:jc w:val="both"/>
        <w:rPr>
          <w:sz w:val="20"/>
          <w:szCs w:val="20"/>
          <w:lang w:eastAsia="en-US"/>
        </w:rPr>
      </w:pPr>
      <w:r w:rsidRPr="002350AA">
        <w:rPr>
          <w:sz w:val="20"/>
          <w:szCs w:val="20"/>
          <w:lang w:eastAsia="en-US"/>
        </w:rPr>
        <w:t>Nmap scan report for 172.16.221.9 [host down, received no-response]</w:t>
      </w:r>
    </w:p>
    <w:p w14:paraId="324A67E6" w14:textId="77777777" w:rsidR="00E201EF" w:rsidRPr="002350AA" w:rsidRDefault="00E201EF" w:rsidP="002350AA">
      <w:pPr>
        <w:jc w:val="both"/>
        <w:rPr>
          <w:sz w:val="20"/>
          <w:szCs w:val="20"/>
          <w:lang w:eastAsia="en-US"/>
        </w:rPr>
      </w:pPr>
      <w:r w:rsidRPr="002350AA">
        <w:rPr>
          <w:sz w:val="20"/>
          <w:szCs w:val="20"/>
          <w:lang w:eastAsia="en-US"/>
        </w:rPr>
        <w:t>Nmap scan report for 172.16.221.10 [host down, received no-response]</w:t>
      </w:r>
    </w:p>
    <w:p w14:paraId="6B809F78" w14:textId="77777777" w:rsidR="00E201EF" w:rsidRPr="002350AA" w:rsidRDefault="00E201EF" w:rsidP="002350AA">
      <w:pPr>
        <w:jc w:val="both"/>
        <w:rPr>
          <w:sz w:val="20"/>
          <w:szCs w:val="20"/>
          <w:lang w:eastAsia="en-US"/>
        </w:rPr>
      </w:pPr>
      <w:r w:rsidRPr="002350AA">
        <w:rPr>
          <w:sz w:val="20"/>
          <w:szCs w:val="20"/>
          <w:lang w:eastAsia="en-US"/>
        </w:rPr>
        <w:t>Nmap scan report for 172.16.221.11 [host down, received no-response]</w:t>
      </w:r>
    </w:p>
    <w:p w14:paraId="4072B249" w14:textId="77777777" w:rsidR="00E201EF" w:rsidRPr="002350AA" w:rsidRDefault="00E201EF" w:rsidP="002350AA">
      <w:pPr>
        <w:jc w:val="both"/>
        <w:rPr>
          <w:sz w:val="20"/>
          <w:szCs w:val="20"/>
          <w:lang w:eastAsia="en-US"/>
        </w:rPr>
      </w:pPr>
      <w:r w:rsidRPr="002350AA">
        <w:rPr>
          <w:sz w:val="20"/>
          <w:szCs w:val="20"/>
          <w:lang w:eastAsia="en-US"/>
        </w:rPr>
        <w:t>Nmap scan report for 172.16.221.12 [host down, received no-response]</w:t>
      </w:r>
    </w:p>
    <w:p w14:paraId="0B2E5F62" w14:textId="77777777" w:rsidR="00E201EF" w:rsidRPr="002350AA" w:rsidRDefault="00E201EF" w:rsidP="002350AA">
      <w:pPr>
        <w:jc w:val="both"/>
        <w:rPr>
          <w:sz w:val="20"/>
          <w:szCs w:val="20"/>
          <w:lang w:eastAsia="en-US"/>
        </w:rPr>
      </w:pPr>
      <w:r w:rsidRPr="002350AA">
        <w:rPr>
          <w:sz w:val="20"/>
          <w:szCs w:val="20"/>
          <w:lang w:eastAsia="en-US"/>
        </w:rPr>
        <w:t>Nmap scan report for 172.16.221.13 [host down, received no-response]</w:t>
      </w:r>
    </w:p>
    <w:p w14:paraId="0D0DE34F" w14:textId="77777777" w:rsidR="00E201EF" w:rsidRPr="002350AA" w:rsidRDefault="00E201EF" w:rsidP="002350AA">
      <w:pPr>
        <w:jc w:val="both"/>
        <w:rPr>
          <w:sz w:val="20"/>
          <w:szCs w:val="20"/>
          <w:lang w:eastAsia="en-US"/>
        </w:rPr>
      </w:pPr>
      <w:r w:rsidRPr="002350AA">
        <w:rPr>
          <w:sz w:val="20"/>
          <w:szCs w:val="20"/>
          <w:lang w:eastAsia="en-US"/>
        </w:rPr>
        <w:t>Nmap scan report for 172.16.221.14 [host down, received no-response]</w:t>
      </w:r>
    </w:p>
    <w:p w14:paraId="68D603B8"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172.16.221.15 [host down, received no-response]</w:t>
      </w:r>
    </w:p>
    <w:p w14:paraId="7559A89F" w14:textId="77777777" w:rsidR="00E201EF" w:rsidRPr="002350AA" w:rsidRDefault="00E201EF" w:rsidP="002350AA">
      <w:pPr>
        <w:jc w:val="both"/>
        <w:rPr>
          <w:sz w:val="20"/>
          <w:szCs w:val="20"/>
          <w:lang w:eastAsia="en-US"/>
        </w:rPr>
      </w:pPr>
      <w:r w:rsidRPr="002350AA">
        <w:rPr>
          <w:sz w:val="20"/>
          <w:szCs w:val="20"/>
          <w:lang w:eastAsia="en-US"/>
        </w:rPr>
        <w:t>Nmap scan report for 172.16.221.17 [host down, received no-response]</w:t>
      </w:r>
    </w:p>
    <w:p w14:paraId="0BA6C27E" w14:textId="77777777" w:rsidR="00E201EF" w:rsidRPr="002350AA" w:rsidRDefault="00E201EF" w:rsidP="002350AA">
      <w:pPr>
        <w:jc w:val="both"/>
        <w:rPr>
          <w:sz w:val="20"/>
          <w:szCs w:val="20"/>
          <w:lang w:eastAsia="en-US"/>
        </w:rPr>
      </w:pPr>
      <w:r w:rsidRPr="002350AA">
        <w:rPr>
          <w:sz w:val="20"/>
          <w:szCs w:val="20"/>
          <w:lang w:eastAsia="en-US"/>
        </w:rPr>
        <w:t>Nmap scan report for 172.16.221.18 [host down, received no-response]</w:t>
      </w:r>
    </w:p>
    <w:p w14:paraId="17801073" w14:textId="77777777" w:rsidR="00E201EF" w:rsidRPr="002350AA" w:rsidRDefault="00E201EF" w:rsidP="002350AA">
      <w:pPr>
        <w:jc w:val="both"/>
        <w:rPr>
          <w:sz w:val="20"/>
          <w:szCs w:val="20"/>
          <w:lang w:eastAsia="en-US"/>
        </w:rPr>
      </w:pPr>
      <w:r w:rsidRPr="002350AA">
        <w:rPr>
          <w:sz w:val="20"/>
          <w:szCs w:val="20"/>
          <w:lang w:eastAsia="en-US"/>
        </w:rPr>
        <w:t>Nmap scan report for 172.16.221.19 [host down, received no-response]</w:t>
      </w:r>
    </w:p>
    <w:p w14:paraId="2703D9DB" w14:textId="77777777" w:rsidR="00E201EF" w:rsidRPr="002350AA" w:rsidRDefault="00E201EF" w:rsidP="002350AA">
      <w:pPr>
        <w:jc w:val="both"/>
        <w:rPr>
          <w:sz w:val="20"/>
          <w:szCs w:val="20"/>
          <w:lang w:eastAsia="en-US"/>
        </w:rPr>
      </w:pPr>
      <w:r w:rsidRPr="002350AA">
        <w:rPr>
          <w:sz w:val="20"/>
          <w:szCs w:val="20"/>
          <w:lang w:eastAsia="en-US"/>
        </w:rPr>
        <w:t>Nmap scan report for 172.16.221.20 [host down, received no-response]</w:t>
      </w:r>
    </w:p>
    <w:p w14:paraId="59C96460" w14:textId="77777777" w:rsidR="00E201EF" w:rsidRPr="002350AA" w:rsidRDefault="00E201EF" w:rsidP="002350AA">
      <w:pPr>
        <w:jc w:val="both"/>
        <w:rPr>
          <w:sz w:val="20"/>
          <w:szCs w:val="20"/>
          <w:lang w:eastAsia="en-US"/>
        </w:rPr>
      </w:pPr>
      <w:r w:rsidRPr="002350AA">
        <w:rPr>
          <w:sz w:val="20"/>
          <w:szCs w:val="20"/>
          <w:lang w:eastAsia="en-US"/>
        </w:rPr>
        <w:t>Nmap scan report for 172.16.221.21 [host down, received no-response]</w:t>
      </w:r>
    </w:p>
    <w:p w14:paraId="1E1C8B19" w14:textId="77777777" w:rsidR="00E201EF" w:rsidRPr="002350AA" w:rsidRDefault="00E201EF" w:rsidP="002350AA">
      <w:pPr>
        <w:jc w:val="both"/>
        <w:rPr>
          <w:sz w:val="20"/>
          <w:szCs w:val="20"/>
          <w:lang w:eastAsia="en-US"/>
        </w:rPr>
      </w:pPr>
      <w:r w:rsidRPr="002350AA">
        <w:rPr>
          <w:sz w:val="20"/>
          <w:szCs w:val="20"/>
          <w:lang w:eastAsia="en-US"/>
        </w:rPr>
        <w:t>Nmap scan report for 172.16.221.22 [host down, received no-response]</w:t>
      </w:r>
    </w:p>
    <w:p w14:paraId="4810F7DA" w14:textId="77777777" w:rsidR="00E201EF" w:rsidRPr="002350AA" w:rsidRDefault="00E201EF" w:rsidP="002350AA">
      <w:pPr>
        <w:jc w:val="both"/>
        <w:rPr>
          <w:sz w:val="20"/>
          <w:szCs w:val="20"/>
          <w:lang w:eastAsia="en-US"/>
        </w:rPr>
      </w:pPr>
      <w:r w:rsidRPr="002350AA">
        <w:rPr>
          <w:sz w:val="20"/>
          <w:szCs w:val="20"/>
          <w:lang w:eastAsia="en-US"/>
        </w:rPr>
        <w:t>Nmap scan report for 172.16.221.23 [host down, received no-response]</w:t>
      </w:r>
    </w:p>
    <w:p w14:paraId="4E0141C2" w14:textId="77777777" w:rsidR="00E201EF" w:rsidRPr="002350AA" w:rsidRDefault="00E201EF" w:rsidP="002350AA">
      <w:pPr>
        <w:jc w:val="both"/>
        <w:rPr>
          <w:sz w:val="20"/>
          <w:szCs w:val="20"/>
          <w:lang w:eastAsia="en-US"/>
        </w:rPr>
      </w:pPr>
      <w:r w:rsidRPr="002350AA">
        <w:rPr>
          <w:sz w:val="20"/>
          <w:szCs w:val="20"/>
          <w:lang w:eastAsia="en-US"/>
        </w:rPr>
        <w:t>Nmap scan report for 172.16.221.24 [host down, received no-response]</w:t>
      </w:r>
    </w:p>
    <w:p w14:paraId="214487F8" w14:textId="77777777" w:rsidR="00E201EF" w:rsidRPr="002350AA" w:rsidRDefault="00E201EF" w:rsidP="002350AA">
      <w:pPr>
        <w:jc w:val="both"/>
        <w:rPr>
          <w:sz w:val="20"/>
          <w:szCs w:val="20"/>
          <w:lang w:eastAsia="en-US"/>
        </w:rPr>
      </w:pPr>
      <w:r w:rsidRPr="002350AA">
        <w:rPr>
          <w:sz w:val="20"/>
          <w:szCs w:val="20"/>
          <w:lang w:eastAsia="en-US"/>
        </w:rPr>
        <w:t>Nmap scan report for 172.16.221.25 [host down, received no-response]</w:t>
      </w:r>
    </w:p>
    <w:p w14:paraId="5D20FC6D" w14:textId="77777777" w:rsidR="00E201EF" w:rsidRPr="002350AA" w:rsidRDefault="00E201EF" w:rsidP="002350AA">
      <w:pPr>
        <w:jc w:val="both"/>
        <w:rPr>
          <w:sz w:val="20"/>
          <w:szCs w:val="20"/>
          <w:lang w:eastAsia="en-US"/>
        </w:rPr>
      </w:pPr>
      <w:r w:rsidRPr="002350AA">
        <w:rPr>
          <w:sz w:val="20"/>
          <w:szCs w:val="20"/>
          <w:lang w:eastAsia="en-US"/>
        </w:rPr>
        <w:t>Nmap scan report for 172.16.221.26 [host down, received no-response]</w:t>
      </w:r>
    </w:p>
    <w:p w14:paraId="5580B870" w14:textId="77777777" w:rsidR="00E201EF" w:rsidRPr="002350AA" w:rsidRDefault="00E201EF" w:rsidP="002350AA">
      <w:pPr>
        <w:jc w:val="both"/>
        <w:rPr>
          <w:sz w:val="20"/>
          <w:szCs w:val="20"/>
          <w:lang w:eastAsia="en-US"/>
        </w:rPr>
      </w:pPr>
      <w:r w:rsidRPr="002350AA">
        <w:rPr>
          <w:sz w:val="20"/>
          <w:szCs w:val="20"/>
          <w:lang w:eastAsia="en-US"/>
        </w:rPr>
        <w:t>Nmap scan report for 172.16.221.27 [host down, received no-response]</w:t>
      </w:r>
    </w:p>
    <w:p w14:paraId="46308E88" w14:textId="77777777" w:rsidR="00E201EF" w:rsidRPr="002350AA" w:rsidRDefault="00E201EF" w:rsidP="002350AA">
      <w:pPr>
        <w:jc w:val="both"/>
        <w:rPr>
          <w:sz w:val="20"/>
          <w:szCs w:val="20"/>
          <w:lang w:eastAsia="en-US"/>
        </w:rPr>
      </w:pPr>
      <w:r w:rsidRPr="002350AA">
        <w:rPr>
          <w:sz w:val="20"/>
          <w:szCs w:val="20"/>
          <w:lang w:eastAsia="en-US"/>
        </w:rPr>
        <w:t>Nmap scan report for 172.16.221.28 [host down, received no-response]</w:t>
      </w:r>
    </w:p>
    <w:p w14:paraId="4FD8DC2F" w14:textId="77777777" w:rsidR="00E201EF" w:rsidRPr="002350AA" w:rsidRDefault="00E201EF" w:rsidP="002350AA">
      <w:pPr>
        <w:jc w:val="both"/>
        <w:rPr>
          <w:sz w:val="20"/>
          <w:szCs w:val="20"/>
          <w:lang w:eastAsia="en-US"/>
        </w:rPr>
      </w:pPr>
      <w:r w:rsidRPr="002350AA">
        <w:rPr>
          <w:sz w:val="20"/>
          <w:szCs w:val="20"/>
          <w:lang w:eastAsia="en-US"/>
        </w:rPr>
        <w:t>Nmap scan report for 172.16.221.29 [host down, received no-response]</w:t>
      </w:r>
    </w:p>
    <w:p w14:paraId="4D83DCAD" w14:textId="77777777" w:rsidR="00E201EF" w:rsidRPr="002350AA" w:rsidRDefault="00E201EF" w:rsidP="002350AA">
      <w:pPr>
        <w:jc w:val="both"/>
        <w:rPr>
          <w:sz w:val="20"/>
          <w:szCs w:val="20"/>
          <w:lang w:eastAsia="en-US"/>
        </w:rPr>
      </w:pPr>
      <w:r w:rsidRPr="002350AA">
        <w:rPr>
          <w:sz w:val="20"/>
          <w:szCs w:val="20"/>
          <w:lang w:eastAsia="en-US"/>
        </w:rPr>
        <w:t>Nmap scan report for 172.16.221.30 [host down, received no-response]</w:t>
      </w:r>
    </w:p>
    <w:p w14:paraId="56B5BE60" w14:textId="77777777" w:rsidR="00E201EF" w:rsidRPr="002350AA" w:rsidRDefault="00E201EF" w:rsidP="002350AA">
      <w:pPr>
        <w:jc w:val="both"/>
        <w:rPr>
          <w:sz w:val="20"/>
          <w:szCs w:val="20"/>
          <w:lang w:eastAsia="en-US"/>
        </w:rPr>
      </w:pPr>
      <w:r w:rsidRPr="002350AA">
        <w:rPr>
          <w:sz w:val="20"/>
          <w:szCs w:val="20"/>
          <w:lang w:eastAsia="en-US"/>
        </w:rPr>
        <w:t>Nmap scan report for 172.16.221.31 [host down, received no-response]</w:t>
      </w:r>
    </w:p>
    <w:p w14:paraId="15554770" w14:textId="77777777" w:rsidR="00E201EF" w:rsidRPr="002350AA" w:rsidRDefault="00E201EF" w:rsidP="002350AA">
      <w:pPr>
        <w:jc w:val="both"/>
        <w:rPr>
          <w:sz w:val="20"/>
          <w:szCs w:val="20"/>
          <w:lang w:eastAsia="en-US"/>
        </w:rPr>
      </w:pPr>
      <w:r w:rsidRPr="002350AA">
        <w:rPr>
          <w:sz w:val="20"/>
          <w:szCs w:val="20"/>
          <w:lang w:eastAsia="en-US"/>
        </w:rPr>
        <w:t>Nmap scan report for 172.16.221.32 [host down, received no-response]</w:t>
      </w:r>
    </w:p>
    <w:p w14:paraId="03A25002" w14:textId="77777777" w:rsidR="00E201EF" w:rsidRPr="002350AA" w:rsidRDefault="00E201EF" w:rsidP="002350AA">
      <w:pPr>
        <w:jc w:val="both"/>
        <w:rPr>
          <w:sz w:val="20"/>
          <w:szCs w:val="20"/>
          <w:lang w:eastAsia="en-US"/>
        </w:rPr>
      </w:pPr>
      <w:r w:rsidRPr="002350AA">
        <w:rPr>
          <w:sz w:val="20"/>
          <w:szCs w:val="20"/>
          <w:lang w:eastAsia="en-US"/>
        </w:rPr>
        <w:t>Nmap scan report for 172.16.221.33 [host down, received no-response]</w:t>
      </w:r>
    </w:p>
    <w:p w14:paraId="04E418AC" w14:textId="77777777" w:rsidR="00E201EF" w:rsidRPr="002350AA" w:rsidRDefault="00E201EF" w:rsidP="002350AA">
      <w:pPr>
        <w:jc w:val="both"/>
        <w:rPr>
          <w:sz w:val="20"/>
          <w:szCs w:val="20"/>
          <w:lang w:eastAsia="en-US"/>
        </w:rPr>
      </w:pPr>
      <w:r w:rsidRPr="002350AA">
        <w:rPr>
          <w:sz w:val="20"/>
          <w:szCs w:val="20"/>
          <w:lang w:eastAsia="en-US"/>
        </w:rPr>
        <w:t>Nmap scan report for 172.16.221.34 [host down, received no-response]</w:t>
      </w:r>
    </w:p>
    <w:p w14:paraId="3D933DF3" w14:textId="77777777" w:rsidR="00E201EF" w:rsidRPr="002350AA" w:rsidRDefault="00E201EF" w:rsidP="002350AA">
      <w:pPr>
        <w:jc w:val="both"/>
        <w:rPr>
          <w:sz w:val="20"/>
          <w:szCs w:val="20"/>
          <w:lang w:eastAsia="en-US"/>
        </w:rPr>
      </w:pPr>
      <w:r w:rsidRPr="002350AA">
        <w:rPr>
          <w:sz w:val="20"/>
          <w:szCs w:val="20"/>
          <w:lang w:eastAsia="en-US"/>
        </w:rPr>
        <w:t>Nmap scan report for 172.16.221.35 [host down, received no-response]</w:t>
      </w:r>
    </w:p>
    <w:p w14:paraId="54BC6759" w14:textId="77777777" w:rsidR="00E201EF" w:rsidRPr="002350AA" w:rsidRDefault="00E201EF" w:rsidP="002350AA">
      <w:pPr>
        <w:jc w:val="both"/>
        <w:rPr>
          <w:sz w:val="20"/>
          <w:szCs w:val="20"/>
          <w:lang w:eastAsia="en-US"/>
        </w:rPr>
      </w:pPr>
      <w:r w:rsidRPr="002350AA">
        <w:rPr>
          <w:sz w:val="20"/>
          <w:szCs w:val="20"/>
          <w:lang w:eastAsia="en-US"/>
        </w:rPr>
        <w:t>Nmap scan report for 172.16.221.36 [host down, received no-response]</w:t>
      </w:r>
    </w:p>
    <w:p w14:paraId="5AD59387" w14:textId="77777777" w:rsidR="00E201EF" w:rsidRPr="002350AA" w:rsidRDefault="00E201EF" w:rsidP="002350AA">
      <w:pPr>
        <w:jc w:val="both"/>
        <w:rPr>
          <w:sz w:val="20"/>
          <w:szCs w:val="20"/>
          <w:lang w:eastAsia="en-US"/>
        </w:rPr>
      </w:pPr>
      <w:r w:rsidRPr="002350AA">
        <w:rPr>
          <w:sz w:val="20"/>
          <w:szCs w:val="20"/>
          <w:lang w:eastAsia="en-US"/>
        </w:rPr>
        <w:t>Nmap scan report for 172.16.221.37 [host down, received no-response]</w:t>
      </w:r>
    </w:p>
    <w:p w14:paraId="4E8985D9" w14:textId="77777777" w:rsidR="00E201EF" w:rsidRPr="002350AA" w:rsidRDefault="00E201EF" w:rsidP="002350AA">
      <w:pPr>
        <w:jc w:val="both"/>
        <w:rPr>
          <w:sz w:val="20"/>
          <w:szCs w:val="20"/>
          <w:lang w:eastAsia="en-US"/>
        </w:rPr>
      </w:pPr>
      <w:r w:rsidRPr="002350AA">
        <w:rPr>
          <w:sz w:val="20"/>
          <w:szCs w:val="20"/>
          <w:lang w:eastAsia="en-US"/>
        </w:rPr>
        <w:t>Nmap scan report for 172.16.221.38 [host down, received no-response]</w:t>
      </w:r>
    </w:p>
    <w:p w14:paraId="0CE0AD94" w14:textId="77777777" w:rsidR="00E201EF" w:rsidRPr="002350AA" w:rsidRDefault="00E201EF" w:rsidP="002350AA">
      <w:pPr>
        <w:jc w:val="both"/>
        <w:rPr>
          <w:sz w:val="20"/>
          <w:szCs w:val="20"/>
          <w:lang w:eastAsia="en-US"/>
        </w:rPr>
      </w:pPr>
      <w:r w:rsidRPr="002350AA">
        <w:rPr>
          <w:sz w:val="20"/>
          <w:szCs w:val="20"/>
          <w:lang w:eastAsia="en-US"/>
        </w:rPr>
        <w:t>Nmap scan report for 172.16.221.39 [host down, received no-response]</w:t>
      </w:r>
    </w:p>
    <w:p w14:paraId="226FAEC8" w14:textId="77777777" w:rsidR="00E201EF" w:rsidRPr="002350AA" w:rsidRDefault="00E201EF" w:rsidP="002350AA">
      <w:pPr>
        <w:jc w:val="both"/>
        <w:rPr>
          <w:sz w:val="20"/>
          <w:szCs w:val="20"/>
          <w:lang w:eastAsia="en-US"/>
        </w:rPr>
      </w:pPr>
      <w:r w:rsidRPr="002350AA">
        <w:rPr>
          <w:sz w:val="20"/>
          <w:szCs w:val="20"/>
          <w:lang w:eastAsia="en-US"/>
        </w:rPr>
        <w:t>Nmap scan report for 172.16.221.40 [host down, received no-response]</w:t>
      </w:r>
    </w:p>
    <w:p w14:paraId="3190E1FC" w14:textId="77777777" w:rsidR="00E201EF" w:rsidRPr="002350AA" w:rsidRDefault="00E201EF" w:rsidP="002350AA">
      <w:pPr>
        <w:jc w:val="both"/>
        <w:rPr>
          <w:sz w:val="20"/>
          <w:szCs w:val="20"/>
          <w:lang w:eastAsia="en-US"/>
        </w:rPr>
      </w:pPr>
      <w:r w:rsidRPr="002350AA">
        <w:rPr>
          <w:sz w:val="20"/>
          <w:szCs w:val="20"/>
          <w:lang w:eastAsia="en-US"/>
        </w:rPr>
        <w:t>Nmap scan report for 172.16.221.41 [host down, received no-response]</w:t>
      </w:r>
    </w:p>
    <w:p w14:paraId="1E3A4449" w14:textId="77777777" w:rsidR="00E201EF" w:rsidRPr="002350AA" w:rsidRDefault="00E201EF" w:rsidP="002350AA">
      <w:pPr>
        <w:jc w:val="both"/>
        <w:rPr>
          <w:sz w:val="20"/>
          <w:szCs w:val="20"/>
          <w:lang w:eastAsia="en-US"/>
        </w:rPr>
      </w:pPr>
      <w:r w:rsidRPr="002350AA">
        <w:rPr>
          <w:sz w:val="20"/>
          <w:szCs w:val="20"/>
          <w:lang w:eastAsia="en-US"/>
        </w:rPr>
        <w:t>Nmap scan report for 172.16.221.42 [host down, received no-response]</w:t>
      </w:r>
    </w:p>
    <w:p w14:paraId="3C5A5FCA" w14:textId="77777777" w:rsidR="00E201EF" w:rsidRPr="002350AA" w:rsidRDefault="00E201EF" w:rsidP="002350AA">
      <w:pPr>
        <w:jc w:val="both"/>
        <w:rPr>
          <w:sz w:val="20"/>
          <w:szCs w:val="20"/>
          <w:lang w:eastAsia="en-US"/>
        </w:rPr>
      </w:pPr>
      <w:r w:rsidRPr="002350AA">
        <w:rPr>
          <w:sz w:val="20"/>
          <w:szCs w:val="20"/>
          <w:lang w:eastAsia="en-US"/>
        </w:rPr>
        <w:t>Nmap scan report for 172.16.221.43 [host down, received no-response]</w:t>
      </w:r>
    </w:p>
    <w:p w14:paraId="721995DB" w14:textId="77777777" w:rsidR="00E201EF" w:rsidRPr="002350AA" w:rsidRDefault="00E201EF" w:rsidP="002350AA">
      <w:pPr>
        <w:jc w:val="both"/>
        <w:rPr>
          <w:sz w:val="20"/>
          <w:szCs w:val="20"/>
          <w:lang w:eastAsia="en-US"/>
        </w:rPr>
      </w:pPr>
      <w:r w:rsidRPr="002350AA">
        <w:rPr>
          <w:sz w:val="20"/>
          <w:szCs w:val="20"/>
          <w:lang w:eastAsia="en-US"/>
        </w:rPr>
        <w:t>Nmap scan report for 172.16.221.44 [host down, received no-response]</w:t>
      </w:r>
    </w:p>
    <w:p w14:paraId="5A96EBB7" w14:textId="77777777" w:rsidR="00E201EF" w:rsidRPr="002350AA" w:rsidRDefault="00E201EF" w:rsidP="002350AA">
      <w:pPr>
        <w:jc w:val="both"/>
        <w:rPr>
          <w:sz w:val="20"/>
          <w:szCs w:val="20"/>
          <w:lang w:eastAsia="en-US"/>
        </w:rPr>
      </w:pPr>
      <w:r w:rsidRPr="002350AA">
        <w:rPr>
          <w:sz w:val="20"/>
          <w:szCs w:val="20"/>
          <w:lang w:eastAsia="en-US"/>
        </w:rPr>
        <w:t>Nmap scan report for 172.16.221.45 [host down, received no-response]</w:t>
      </w:r>
    </w:p>
    <w:p w14:paraId="6ADDC0BE" w14:textId="77777777" w:rsidR="00E201EF" w:rsidRPr="002350AA" w:rsidRDefault="00E201EF" w:rsidP="002350AA">
      <w:pPr>
        <w:jc w:val="both"/>
        <w:rPr>
          <w:sz w:val="20"/>
          <w:szCs w:val="20"/>
          <w:lang w:eastAsia="en-US"/>
        </w:rPr>
      </w:pPr>
      <w:r w:rsidRPr="002350AA">
        <w:rPr>
          <w:sz w:val="20"/>
          <w:szCs w:val="20"/>
          <w:lang w:eastAsia="en-US"/>
        </w:rPr>
        <w:t>Nmap scan report for 172.16.221.46 [host down, received no-response]</w:t>
      </w:r>
    </w:p>
    <w:p w14:paraId="58381D20"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172.16.221.47 [host down, received no-response]</w:t>
      </w:r>
    </w:p>
    <w:p w14:paraId="7BC2483C" w14:textId="77777777" w:rsidR="00E201EF" w:rsidRPr="002350AA" w:rsidRDefault="00E201EF" w:rsidP="002350AA">
      <w:pPr>
        <w:jc w:val="both"/>
        <w:rPr>
          <w:sz w:val="20"/>
          <w:szCs w:val="20"/>
          <w:lang w:eastAsia="en-US"/>
        </w:rPr>
      </w:pPr>
      <w:r w:rsidRPr="002350AA">
        <w:rPr>
          <w:sz w:val="20"/>
          <w:szCs w:val="20"/>
          <w:lang w:eastAsia="en-US"/>
        </w:rPr>
        <w:t>Nmap scan report for 172.16.221.48 [host down, received no-response]</w:t>
      </w:r>
    </w:p>
    <w:p w14:paraId="675A306A" w14:textId="77777777" w:rsidR="00E201EF" w:rsidRPr="002350AA" w:rsidRDefault="00E201EF" w:rsidP="002350AA">
      <w:pPr>
        <w:jc w:val="both"/>
        <w:rPr>
          <w:sz w:val="20"/>
          <w:szCs w:val="20"/>
          <w:lang w:eastAsia="en-US"/>
        </w:rPr>
      </w:pPr>
      <w:r w:rsidRPr="002350AA">
        <w:rPr>
          <w:sz w:val="20"/>
          <w:szCs w:val="20"/>
          <w:lang w:eastAsia="en-US"/>
        </w:rPr>
        <w:t>Nmap scan report for 172.16.221.49 [host down, received no-response]</w:t>
      </w:r>
    </w:p>
    <w:p w14:paraId="0A002DD9" w14:textId="77777777" w:rsidR="00E201EF" w:rsidRPr="002350AA" w:rsidRDefault="00E201EF" w:rsidP="002350AA">
      <w:pPr>
        <w:jc w:val="both"/>
        <w:rPr>
          <w:sz w:val="20"/>
          <w:szCs w:val="20"/>
          <w:lang w:eastAsia="en-US"/>
        </w:rPr>
      </w:pPr>
      <w:r w:rsidRPr="002350AA">
        <w:rPr>
          <w:sz w:val="20"/>
          <w:szCs w:val="20"/>
          <w:lang w:eastAsia="en-US"/>
        </w:rPr>
        <w:t>Nmap scan report for 172.16.221.50 [host down, received no-response]</w:t>
      </w:r>
    </w:p>
    <w:p w14:paraId="43EBA16B" w14:textId="77777777" w:rsidR="00E201EF" w:rsidRPr="002350AA" w:rsidRDefault="00E201EF" w:rsidP="002350AA">
      <w:pPr>
        <w:jc w:val="both"/>
        <w:rPr>
          <w:sz w:val="20"/>
          <w:szCs w:val="20"/>
          <w:lang w:eastAsia="en-US"/>
        </w:rPr>
      </w:pPr>
      <w:r w:rsidRPr="002350AA">
        <w:rPr>
          <w:sz w:val="20"/>
          <w:szCs w:val="20"/>
          <w:lang w:eastAsia="en-US"/>
        </w:rPr>
        <w:t>Nmap scan report for 172.16.221.51 [host down, received no-response]</w:t>
      </w:r>
    </w:p>
    <w:p w14:paraId="419C5991" w14:textId="77777777" w:rsidR="00E201EF" w:rsidRPr="002350AA" w:rsidRDefault="00E201EF" w:rsidP="002350AA">
      <w:pPr>
        <w:jc w:val="both"/>
        <w:rPr>
          <w:sz w:val="20"/>
          <w:szCs w:val="20"/>
          <w:lang w:eastAsia="en-US"/>
        </w:rPr>
      </w:pPr>
      <w:r w:rsidRPr="002350AA">
        <w:rPr>
          <w:sz w:val="20"/>
          <w:szCs w:val="20"/>
          <w:lang w:eastAsia="en-US"/>
        </w:rPr>
        <w:t>Nmap scan report for 172.16.221.52 [host down, received no-response]</w:t>
      </w:r>
    </w:p>
    <w:p w14:paraId="2624E565" w14:textId="77777777" w:rsidR="00E201EF" w:rsidRPr="002350AA" w:rsidRDefault="00E201EF" w:rsidP="002350AA">
      <w:pPr>
        <w:jc w:val="both"/>
        <w:rPr>
          <w:sz w:val="20"/>
          <w:szCs w:val="20"/>
          <w:lang w:eastAsia="en-US"/>
        </w:rPr>
      </w:pPr>
      <w:r w:rsidRPr="002350AA">
        <w:rPr>
          <w:sz w:val="20"/>
          <w:szCs w:val="20"/>
          <w:lang w:eastAsia="en-US"/>
        </w:rPr>
        <w:t>Nmap scan report for 172.16.221.53 [host down, received no-response]</w:t>
      </w:r>
    </w:p>
    <w:p w14:paraId="708125BC" w14:textId="77777777" w:rsidR="00E201EF" w:rsidRPr="002350AA" w:rsidRDefault="00E201EF" w:rsidP="002350AA">
      <w:pPr>
        <w:jc w:val="both"/>
        <w:rPr>
          <w:sz w:val="20"/>
          <w:szCs w:val="20"/>
          <w:lang w:eastAsia="en-US"/>
        </w:rPr>
      </w:pPr>
      <w:r w:rsidRPr="002350AA">
        <w:rPr>
          <w:sz w:val="20"/>
          <w:szCs w:val="20"/>
          <w:lang w:eastAsia="en-US"/>
        </w:rPr>
        <w:t>Nmap scan report for 172.16.221.54 [host down, received no-response]</w:t>
      </w:r>
    </w:p>
    <w:p w14:paraId="25919988" w14:textId="77777777" w:rsidR="00E201EF" w:rsidRPr="002350AA" w:rsidRDefault="00E201EF" w:rsidP="002350AA">
      <w:pPr>
        <w:jc w:val="both"/>
        <w:rPr>
          <w:sz w:val="20"/>
          <w:szCs w:val="20"/>
          <w:lang w:eastAsia="en-US"/>
        </w:rPr>
      </w:pPr>
      <w:r w:rsidRPr="002350AA">
        <w:rPr>
          <w:sz w:val="20"/>
          <w:szCs w:val="20"/>
          <w:lang w:eastAsia="en-US"/>
        </w:rPr>
        <w:t>Nmap scan report for 172.16.221.55 [host down, received no-response]</w:t>
      </w:r>
    </w:p>
    <w:p w14:paraId="5DBBB02D" w14:textId="77777777" w:rsidR="00E201EF" w:rsidRPr="002350AA" w:rsidRDefault="00E201EF" w:rsidP="002350AA">
      <w:pPr>
        <w:jc w:val="both"/>
        <w:rPr>
          <w:sz w:val="20"/>
          <w:szCs w:val="20"/>
          <w:lang w:eastAsia="en-US"/>
        </w:rPr>
      </w:pPr>
      <w:r w:rsidRPr="002350AA">
        <w:rPr>
          <w:sz w:val="20"/>
          <w:szCs w:val="20"/>
          <w:lang w:eastAsia="en-US"/>
        </w:rPr>
        <w:t>Nmap scan report for 172.16.221.56 [host down, received no-response]</w:t>
      </w:r>
    </w:p>
    <w:p w14:paraId="046289EA" w14:textId="77777777" w:rsidR="00E201EF" w:rsidRPr="002350AA" w:rsidRDefault="00E201EF" w:rsidP="002350AA">
      <w:pPr>
        <w:jc w:val="both"/>
        <w:rPr>
          <w:sz w:val="20"/>
          <w:szCs w:val="20"/>
          <w:lang w:eastAsia="en-US"/>
        </w:rPr>
      </w:pPr>
      <w:r w:rsidRPr="002350AA">
        <w:rPr>
          <w:sz w:val="20"/>
          <w:szCs w:val="20"/>
          <w:lang w:eastAsia="en-US"/>
        </w:rPr>
        <w:t>Nmap scan report for 172.16.221.57 [host down, received no-response]</w:t>
      </w:r>
    </w:p>
    <w:p w14:paraId="53518822" w14:textId="77777777" w:rsidR="00E201EF" w:rsidRPr="002350AA" w:rsidRDefault="00E201EF" w:rsidP="002350AA">
      <w:pPr>
        <w:jc w:val="both"/>
        <w:rPr>
          <w:sz w:val="20"/>
          <w:szCs w:val="20"/>
          <w:lang w:eastAsia="en-US"/>
        </w:rPr>
      </w:pPr>
      <w:r w:rsidRPr="002350AA">
        <w:rPr>
          <w:sz w:val="20"/>
          <w:szCs w:val="20"/>
          <w:lang w:eastAsia="en-US"/>
        </w:rPr>
        <w:t>Nmap scan report for 172.16.221.58 [host down, received no-response]</w:t>
      </w:r>
    </w:p>
    <w:p w14:paraId="79E06E0B" w14:textId="77777777" w:rsidR="00E201EF" w:rsidRPr="002350AA" w:rsidRDefault="00E201EF" w:rsidP="002350AA">
      <w:pPr>
        <w:jc w:val="both"/>
        <w:rPr>
          <w:sz w:val="20"/>
          <w:szCs w:val="20"/>
          <w:lang w:eastAsia="en-US"/>
        </w:rPr>
      </w:pPr>
      <w:r w:rsidRPr="002350AA">
        <w:rPr>
          <w:sz w:val="20"/>
          <w:szCs w:val="20"/>
          <w:lang w:eastAsia="en-US"/>
        </w:rPr>
        <w:t>Nmap scan report for 172.16.221.59 [host down, received no-response]</w:t>
      </w:r>
    </w:p>
    <w:p w14:paraId="31EA9934" w14:textId="77777777" w:rsidR="00E201EF" w:rsidRPr="002350AA" w:rsidRDefault="00E201EF" w:rsidP="002350AA">
      <w:pPr>
        <w:jc w:val="both"/>
        <w:rPr>
          <w:sz w:val="20"/>
          <w:szCs w:val="20"/>
          <w:lang w:eastAsia="en-US"/>
        </w:rPr>
      </w:pPr>
      <w:r w:rsidRPr="002350AA">
        <w:rPr>
          <w:sz w:val="20"/>
          <w:szCs w:val="20"/>
          <w:lang w:eastAsia="en-US"/>
        </w:rPr>
        <w:t>Nmap scan report for 172.16.221.60 [host down, received no-response]</w:t>
      </w:r>
    </w:p>
    <w:p w14:paraId="10042773" w14:textId="77777777" w:rsidR="00E201EF" w:rsidRPr="002350AA" w:rsidRDefault="00E201EF" w:rsidP="002350AA">
      <w:pPr>
        <w:jc w:val="both"/>
        <w:rPr>
          <w:sz w:val="20"/>
          <w:szCs w:val="20"/>
          <w:lang w:eastAsia="en-US"/>
        </w:rPr>
      </w:pPr>
      <w:r w:rsidRPr="002350AA">
        <w:rPr>
          <w:sz w:val="20"/>
          <w:szCs w:val="20"/>
          <w:lang w:eastAsia="en-US"/>
        </w:rPr>
        <w:t>Nmap scan report for 172.16.221.61 [host down, received no-response]</w:t>
      </w:r>
    </w:p>
    <w:p w14:paraId="0A6A2C2A" w14:textId="77777777" w:rsidR="00E201EF" w:rsidRPr="002350AA" w:rsidRDefault="00E201EF" w:rsidP="002350AA">
      <w:pPr>
        <w:jc w:val="both"/>
        <w:rPr>
          <w:sz w:val="20"/>
          <w:szCs w:val="20"/>
          <w:lang w:eastAsia="en-US"/>
        </w:rPr>
      </w:pPr>
      <w:r w:rsidRPr="002350AA">
        <w:rPr>
          <w:sz w:val="20"/>
          <w:szCs w:val="20"/>
          <w:lang w:eastAsia="en-US"/>
        </w:rPr>
        <w:t>Nmap scan report for 172.16.221.62 [host down, received no-response]</w:t>
      </w:r>
    </w:p>
    <w:p w14:paraId="262D0261" w14:textId="77777777" w:rsidR="00E201EF" w:rsidRPr="002350AA" w:rsidRDefault="00E201EF" w:rsidP="002350AA">
      <w:pPr>
        <w:jc w:val="both"/>
        <w:rPr>
          <w:sz w:val="20"/>
          <w:szCs w:val="20"/>
          <w:lang w:eastAsia="en-US"/>
        </w:rPr>
      </w:pPr>
      <w:r w:rsidRPr="002350AA">
        <w:rPr>
          <w:sz w:val="20"/>
          <w:szCs w:val="20"/>
          <w:lang w:eastAsia="en-US"/>
        </w:rPr>
        <w:t>Nmap scan report for 172.16.221.63 [host down, received no-response]</w:t>
      </w:r>
    </w:p>
    <w:p w14:paraId="27C102C7" w14:textId="77777777" w:rsidR="00E201EF" w:rsidRPr="002350AA" w:rsidRDefault="00E201EF" w:rsidP="002350AA">
      <w:pPr>
        <w:jc w:val="both"/>
        <w:rPr>
          <w:sz w:val="20"/>
          <w:szCs w:val="20"/>
          <w:lang w:eastAsia="en-US"/>
        </w:rPr>
      </w:pPr>
      <w:r w:rsidRPr="002350AA">
        <w:rPr>
          <w:sz w:val="20"/>
          <w:szCs w:val="20"/>
          <w:lang w:eastAsia="en-US"/>
        </w:rPr>
        <w:t>Nmap scan report for 172.16.221.64 [host down, received no-response]</w:t>
      </w:r>
    </w:p>
    <w:p w14:paraId="32946755" w14:textId="77777777" w:rsidR="00E201EF" w:rsidRPr="002350AA" w:rsidRDefault="00E201EF" w:rsidP="002350AA">
      <w:pPr>
        <w:jc w:val="both"/>
        <w:rPr>
          <w:sz w:val="20"/>
          <w:szCs w:val="20"/>
          <w:lang w:eastAsia="en-US"/>
        </w:rPr>
      </w:pPr>
      <w:r w:rsidRPr="002350AA">
        <w:rPr>
          <w:sz w:val="20"/>
          <w:szCs w:val="20"/>
          <w:lang w:eastAsia="en-US"/>
        </w:rPr>
        <w:t>Nmap scan report for 172.16.221.65 [host down, received no-response]</w:t>
      </w:r>
    </w:p>
    <w:p w14:paraId="024CF5F5" w14:textId="77777777" w:rsidR="00E201EF" w:rsidRPr="002350AA" w:rsidRDefault="00E201EF" w:rsidP="002350AA">
      <w:pPr>
        <w:jc w:val="both"/>
        <w:rPr>
          <w:sz w:val="20"/>
          <w:szCs w:val="20"/>
          <w:lang w:eastAsia="en-US"/>
        </w:rPr>
      </w:pPr>
      <w:r w:rsidRPr="002350AA">
        <w:rPr>
          <w:sz w:val="20"/>
          <w:szCs w:val="20"/>
          <w:lang w:eastAsia="en-US"/>
        </w:rPr>
        <w:t>Nmap scan report for 172.16.221.66 [host down, received no-response]</w:t>
      </w:r>
    </w:p>
    <w:p w14:paraId="5D8475D1" w14:textId="77777777" w:rsidR="00E201EF" w:rsidRPr="002350AA" w:rsidRDefault="00E201EF" w:rsidP="002350AA">
      <w:pPr>
        <w:jc w:val="both"/>
        <w:rPr>
          <w:sz w:val="20"/>
          <w:szCs w:val="20"/>
          <w:lang w:eastAsia="en-US"/>
        </w:rPr>
      </w:pPr>
      <w:r w:rsidRPr="002350AA">
        <w:rPr>
          <w:sz w:val="20"/>
          <w:szCs w:val="20"/>
          <w:lang w:eastAsia="en-US"/>
        </w:rPr>
        <w:t>Nmap scan report for 172.16.221.67 [host down, received no-response]</w:t>
      </w:r>
    </w:p>
    <w:p w14:paraId="3DA8CD83" w14:textId="77777777" w:rsidR="00E201EF" w:rsidRPr="002350AA" w:rsidRDefault="00E201EF" w:rsidP="002350AA">
      <w:pPr>
        <w:jc w:val="both"/>
        <w:rPr>
          <w:sz w:val="20"/>
          <w:szCs w:val="20"/>
          <w:lang w:eastAsia="en-US"/>
        </w:rPr>
      </w:pPr>
      <w:r w:rsidRPr="002350AA">
        <w:rPr>
          <w:sz w:val="20"/>
          <w:szCs w:val="20"/>
          <w:lang w:eastAsia="en-US"/>
        </w:rPr>
        <w:t>Nmap scan report for 172.16.221.68 [host down, received no-response]</w:t>
      </w:r>
    </w:p>
    <w:p w14:paraId="0FE0EB5E" w14:textId="77777777" w:rsidR="00E201EF" w:rsidRPr="002350AA" w:rsidRDefault="00E201EF" w:rsidP="002350AA">
      <w:pPr>
        <w:jc w:val="both"/>
        <w:rPr>
          <w:sz w:val="20"/>
          <w:szCs w:val="20"/>
          <w:lang w:eastAsia="en-US"/>
        </w:rPr>
      </w:pPr>
      <w:r w:rsidRPr="002350AA">
        <w:rPr>
          <w:sz w:val="20"/>
          <w:szCs w:val="20"/>
          <w:lang w:eastAsia="en-US"/>
        </w:rPr>
        <w:t>Nmap scan report for 172.16.221.69 [host down, received no-response]</w:t>
      </w:r>
    </w:p>
    <w:p w14:paraId="42B22148" w14:textId="77777777" w:rsidR="00E201EF" w:rsidRPr="002350AA" w:rsidRDefault="00E201EF" w:rsidP="002350AA">
      <w:pPr>
        <w:jc w:val="both"/>
        <w:rPr>
          <w:sz w:val="20"/>
          <w:szCs w:val="20"/>
          <w:lang w:eastAsia="en-US"/>
        </w:rPr>
      </w:pPr>
      <w:r w:rsidRPr="002350AA">
        <w:rPr>
          <w:sz w:val="20"/>
          <w:szCs w:val="20"/>
          <w:lang w:eastAsia="en-US"/>
        </w:rPr>
        <w:t>Nmap scan report for 172.16.221.70 [host down, received no-response]</w:t>
      </w:r>
    </w:p>
    <w:p w14:paraId="46B3A078" w14:textId="77777777" w:rsidR="00E201EF" w:rsidRPr="002350AA" w:rsidRDefault="00E201EF" w:rsidP="002350AA">
      <w:pPr>
        <w:jc w:val="both"/>
        <w:rPr>
          <w:sz w:val="20"/>
          <w:szCs w:val="20"/>
          <w:lang w:eastAsia="en-US"/>
        </w:rPr>
      </w:pPr>
      <w:r w:rsidRPr="002350AA">
        <w:rPr>
          <w:sz w:val="20"/>
          <w:szCs w:val="20"/>
          <w:lang w:eastAsia="en-US"/>
        </w:rPr>
        <w:t>Nmap scan report for 172.16.221.71 [host down, received no-response]</w:t>
      </w:r>
    </w:p>
    <w:p w14:paraId="74200936" w14:textId="77777777" w:rsidR="00E201EF" w:rsidRPr="002350AA" w:rsidRDefault="00E201EF" w:rsidP="002350AA">
      <w:pPr>
        <w:jc w:val="both"/>
        <w:rPr>
          <w:sz w:val="20"/>
          <w:szCs w:val="20"/>
          <w:lang w:eastAsia="en-US"/>
        </w:rPr>
      </w:pPr>
      <w:r w:rsidRPr="002350AA">
        <w:rPr>
          <w:sz w:val="20"/>
          <w:szCs w:val="20"/>
          <w:lang w:eastAsia="en-US"/>
        </w:rPr>
        <w:t>Nmap scan report for 172.16.221.72 [host down, received no-response]</w:t>
      </w:r>
    </w:p>
    <w:p w14:paraId="0C0E52DC" w14:textId="77777777" w:rsidR="00E201EF" w:rsidRPr="002350AA" w:rsidRDefault="00E201EF" w:rsidP="002350AA">
      <w:pPr>
        <w:jc w:val="both"/>
        <w:rPr>
          <w:sz w:val="20"/>
          <w:szCs w:val="20"/>
          <w:lang w:eastAsia="en-US"/>
        </w:rPr>
      </w:pPr>
      <w:r w:rsidRPr="002350AA">
        <w:rPr>
          <w:sz w:val="20"/>
          <w:szCs w:val="20"/>
          <w:lang w:eastAsia="en-US"/>
        </w:rPr>
        <w:t>Nmap scan report for 172.16.221.73 [host down, received no-response]</w:t>
      </w:r>
    </w:p>
    <w:p w14:paraId="1C8D6750" w14:textId="77777777" w:rsidR="00E201EF" w:rsidRPr="002350AA" w:rsidRDefault="00E201EF" w:rsidP="002350AA">
      <w:pPr>
        <w:jc w:val="both"/>
        <w:rPr>
          <w:sz w:val="20"/>
          <w:szCs w:val="20"/>
          <w:lang w:eastAsia="en-US"/>
        </w:rPr>
      </w:pPr>
      <w:r w:rsidRPr="002350AA">
        <w:rPr>
          <w:sz w:val="20"/>
          <w:szCs w:val="20"/>
          <w:lang w:eastAsia="en-US"/>
        </w:rPr>
        <w:t>Nmap scan report for 172.16.221.74 [host down, received no-response]</w:t>
      </w:r>
    </w:p>
    <w:p w14:paraId="77C13409" w14:textId="77777777" w:rsidR="00E201EF" w:rsidRPr="002350AA" w:rsidRDefault="00E201EF" w:rsidP="002350AA">
      <w:pPr>
        <w:jc w:val="both"/>
        <w:rPr>
          <w:sz w:val="20"/>
          <w:szCs w:val="20"/>
          <w:lang w:eastAsia="en-US"/>
        </w:rPr>
      </w:pPr>
      <w:r w:rsidRPr="002350AA">
        <w:rPr>
          <w:sz w:val="20"/>
          <w:szCs w:val="20"/>
          <w:lang w:eastAsia="en-US"/>
        </w:rPr>
        <w:t>Nmap scan report for 172.16.221.75 [host down, received no-response]</w:t>
      </w:r>
    </w:p>
    <w:p w14:paraId="49F64484" w14:textId="77777777" w:rsidR="00E201EF" w:rsidRPr="002350AA" w:rsidRDefault="00E201EF" w:rsidP="002350AA">
      <w:pPr>
        <w:jc w:val="both"/>
        <w:rPr>
          <w:sz w:val="20"/>
          <w:szCs w:val="20"/>
          <w:lang w:eastAsia="en-US"/>
        </w:rPr>
      </w:pPr>
      <w:r w:rsidRPr="002350AA">
        <w:rPr>
          <w:sz w:val="20"/>
          <w:szCs w:val="20"/>
          <w:lang w:eastAsia="en-US"/>
        </w:rPr>
        <w:t>Nmap scan report for 172.16.221.76 [host down, received no-response]</w:t>
      </w:r>
    </w:p>
    <w:p w14:paraId="07AF508D" w14:textId="77777777" w:rsidR="00E201EF" w:rsidRPr="002350AA" w:rsidRDefault="00E201EF" w:rsidP="002350AA">
      <w:pPr>
        <w:jc w:val="both"/>
        <w:rPr>
          <w:sz w:val="20"/>
          <w:szCs w:val="20"/>
          <w:lang w:eastAsia="en-US"/>
        </w:rPr>
      </w:pPr>
      <w:r w:rsidRPr="002350AA">
        <w:rPr>
          <w:sz w:val="20"/>
          <w:szCs w:val="20"/>
          <w:lang w:eastAsia="en-US"/>
        </w:rPr>
        <w:t>Nmap scan report for 172.16.221.77 [host down, received no-response]</w:t>
      </w:r>
    </w:p>
    <w:p w14:paraId="6BB1E778"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172.16.221.78 [host down, received no-response]</w:t>
      </w:r>
    </w:p>
    <w:p w14:paraId="2309D3EB" w14:textId="77777777" w:rsidR="00E201EF" w:rsidRPr="002350AA" w:rsidRDefault="00E201EF" w:rsidP="002350AA">
      <w:pPr>
        <w:jc w:val="both"/>
        <w:rPr>
          <w:sz w:val="20"/>
          <w:szCs w:val="20"/>
          <w:lang w:eastAsia="en-US"/>
        </w:rPr>
      </w:pPr>
      <w:r w:rsidRPr="002350AA">
        <w:rPr>
          <w:sz w:val="20"/>
          <w:szCs w:val="20"/>
          <w:lang w:eastAsia="en-US"/>
        </w:rPr>
        <w:t>Nmap scan report for 172.16.221.79 [host down, received no-response]</w:t>
      </w:r>
    </w:p>
    <w:p w14:paraId="4B139272" w14:textId="77777777" w:rsidR="00E201EF" w:rsidRPr="002350AA" w:rsidRDefault="00E201EF" w:rsidP="002350AA">
      <w:pPr>
        <w:jc w:val="both"/>
        <w:rPr>
          <w:sz w:val="20"/>
          <w:szCs w:val="20"/>
          <w:lang w:eastAsia="en-US"/>
        </w:rPr>
      </w:pPr>
      <w:r w:rsidRPr="002350AA">
        <w:rPr>
          <w:sz w:val="20"/>
          <w:szCs w:val="20"/>
          <w:lang w:eastAsia="en-US"/>
        </w:rPr>
        <w:t>Nmap scan report for 172.16.221.80 [host down, received no-response]</w:t>
      </w:r>
    </w:p>
    <w:p w14:paraId="48E60278" w14:textId="77777777" w:rsidR="00E201EF" w:rsidRPr="002350AA" w:rsidRDefault="00E201EF" w:rsidP="002350AA">
      <w:pPr>
        <w:jc w:val="both"/>
        <w:rPr>
          <w:sz w:val="20"/>
          <w:szCs w:val="20"/>
          <w:lang w:eastAsia="en-US"/>
        </w:rPr>
      </w:pPr>
      <w:r w:rsidRPr="002350AA">
        <w:rPr>
          <w:sz w:val="20"/>
          <w:szCs w:val="20"/>
          <w:lang w:eastAsia="en-US"/>
        </w:rPr>
        <w:t>Nmap scan report for 172.16.221.81 [host down, received no-response]</w:t>
      </w:r>
    </w:p>
    <w:p w14:paraId="3AF99461" w14:textId="77777777" w:rsidR="00E201EF" w:rsidRPr="002350AA" w:rsidRDefault="00E201EF" w:rsidP="002350AA">
      <w:pPr>
        <w:jc w:val="both"/>
        <w:rPr>
          <w:sz w:val="20"/>
          <w:szCs w:val="20"/>
          <w:lang w:eastAsia="en-US"/>
        </w:rPr>
      </w:pPr>
      <w:r w:rsidRPr="002350AA">
        <w:rPr>
          <w:sz w:val="20"/>
          <w:szCs w:val="20"/>
          <w:lang w:eastAsia="en-US"/>
        </w:rPr>
        <w:t>Nmap scan report for 172.16.221.82 [host down, received no-response]</w:t>
      </w:r>
    </w:p>
    <w:p w14:paraId="13BE1E77" w14:textId="77777777" w:rsidR="00E201EF" w:rsidRPr="002350AA" w:rsidRDefault="00E201EF" w:rsidP="002350AA">
      <w:pPr>
        <w:jc w:val="both"/>
        <w:rPr>
          <w:sz w:val="20"/>
          <w:szCs w:val="20"/>
          <w:lang w:eastAsia="en-US"/>
        </w:rPr>
      </w:pPr>
      <w:r w:rsidRPr="002350AA">
        <w:rPr>
          <w:sz w:val="20"/>
          <w:szCs w:val="20"/>
          <w:lang w:eastAsia="en-US"/>
        </w:rPr>
        <w:t>Nmap scan report for 172.16.221.83 [host down, received no-response]</w:t>
      </w:r>
    </w:p>
    <w:p w14:paraId="7FA36ACE" w14:textId="77777777" w:rsidR="00E201EF" w:rsidRPr="002350AA" w:rsidRDefault="00E201EF" w:rsidP="002350AA">
      <w:pPr>
        <w:jc w:val="both"/>
        <w:rPr>
          <w:sz w:val="20"/>
          <w:szCs w:val="20"/>
          <w:lang w:eastAsia="en-US"/>
        </w:rPr>
      </w:pPr>
      <w:r w:rsidRPr="002350AA">
        <w:rPr>
          <w:sz w:val="20"/>
          <w:szCs w:val="20"/>
          <w:lang w:eastAsia="en-US"/>
        </w:rPr>
        <w:t>Nmap scan report for 172.16.221.84 [host down, received no-response]</w:t>
      </w:r>
    </w:p>
    <w:p w14:paraId="3B456E27" w14:textId="77777777" w:rsidR="00E201EF" w:rsidRPr="002350AA" w:rsidRDefault="00E201EF" w:rsidP="002350AA">
      <w:pPr>
        <w:jc w:val="both"/>
        <w:rPr>
          <w:sz w:val="20"/>
          <w:szCs w:val="20"/>
          <w:lang w:eastAsia="en-US"/>
        </w:rPr>
      </w:pPr>
      <w:r w:rsidRPr="002350AA">
        <w:rPr>
          <w:sz w:val="20"/>
          <w:szCs w:val="20"/>
          <w:lang w:eastAsia="en-US"/>
        </w:rPr>
        <w:t>Nmap scan report for 172.16.221.85 [host down, received no-response]</w:t>
      </w:r>
    </w:p>
    <w:p w14:paraId="719F97D2" w14:textId="77777777" w:rsidR="00E201EF" w:rsidRPr="002350AA" w:rsidRDefault="00E201EF" w:rsidP="002350AA">
      <w:pPr>
        <w:jc w:val="both"/>
        <w:rPr>
          <w:sz w:val="20"/>
          <w:szCs w:val="20"/>
          <w:lang w:eastAsia="en-US"/>
        </w:rPr>
      </w:pPr>
      <w:r w:rsidRPr="002350AA">
        <w:rPr>
          <w:sz w:val="20"/>
          <w:szCs w:val="20"/>
          <w:lang w:eastAsia="en-US"/>
        </w:rPr>
        <w:t>Nmap scan report for 172.16.221.86 [host down, received no-response]</w:t>
      </w:r>
    </w:p>
    <w:p w14:paraId="12904256" w14:textId="77777777" w:rsidR="00E201EF" w:rsidRPr="002350AA" w:rsidRDefault="00E201EF" w:rsidP="002350AA">
      <w:pPr>
        <w:jc w:val="both"/>
        <w:rPr>
          <w:sz w:val="20"/>
          <w:szCs w:val="20"/>
          <w:lang w:eastAsia="en-US"/>
        </w:rPr>
      </w:pPr>
      <w:r w:rsidRPr="002350AA">
        <w:rPr>
          <w:sz w:val="20"/>
          <w:szCs w:val="20"/>
          <w:lang w:eastAsia="en-US"/>
        </w:rPr>
        <w:t>Nmap scan report for 172.16.221.87 [host down, received no-response]</w:t>
      </w:r>
    </w:p>
    <w:p w14:paraId="434D9836" w14:textId="77777777" w:rsidR="00E201EF" w:rsidRPr="002350AA" w:rsidRDefault="00E201EF" w:rsidP="002350AA">
      <w:pPr>
        <w:jc w:val="both"/>
        <w:rPr>
          <w:sz w:val="20"/>
          <w:szCs w:val="20"/>
          <w:lang w:eastAsia="en-US"/>
        </w:rPr>
      </w:pPr>
      <w:r w:rsidRPr="002350AA">
        <w:rPr>
          <w:sz w:val="20"/>
          <w:szCs w:val="20"/>
          <w:lang w:eastAsia="en-US"/>
        </w:rPr>
        <w:t>Nmap scan report for 172.16.221.88 [host down, received no-response]</w:t>
      </w:r>
    </w:p>
    <w:p w14:paraId="12D52796" w14:textId="77777777" w:rsidR="00E201EF" w:rsidRPr="002350AA" w:rsidRDefault="00E201EF" w:rsidP="002350AA">
      <w:pPr>
        <w:jc w:val="both"/>
        <w:rPr>
          <w:sz w:val="20"/>
          <w:szCs w:val="20"/>
          <w:lang w:eastAsia="en-US"/>
        </w:rPr>
      </w:pPr>
      <w:r w:rsidRPr="002350AA">
        <w:rPr>
          <w:sz w:val="20"/>
          <w:szCs w:val="20"/>
          <w:lang w:eastAsia="en-US"/>
        </w:rPr>
        <w:t>Nmap scan report for 172.16.221.89 [host down, received no-response]</w:t>
      </w:r>
    </w:p>
    <w:p w14:paraId="165C6269" w14:textId="77777777" w:rsidR="00E201EF" w:rsidRPr="002350AA" w:rsidRDefault="00E201EF" w:rsidP="002350AA">
      <w:pPr>
        <w:jc w:val="both"/>
        <w:rPr>
          <w:sz w:val="20"/>
          <w:szCs w:val="20"/>
          <w:lang w:eastAsia="en-US"/>
        </w:rPr>
      </w:pPr>
      <w:r w:rsidRPr="002350AA">
        <w:rPr>
          <w:sz w:val="20"/>
          <w:szCs w:val="20"/>
          <w:lang w:eastAsia="en-US"/>
        </w:rPr>
        <w:t>Nmap scan report for 172.16.221.90 [host down, received no-response]</w:t>
      </w:r>
    </w:p>
    <w:p w14:paraId="71382378" w14:textId="77777777" w:rsidR="00E201EF" w:rsidRPr="002350AA" w:rsidRDefault="00E201EF" w:rsidP="002350AA">
      <w:pPr>
        <w:jc w:val="both"/>
        <w:rPr>
          <w:sz w:val="20"/>
          <w:szCs w:val="20"/>
          <w:lang w:eastAsia="en-US"/>
        </w:rPr>
      </w:pPr>
      <w:r w:rsidRPr="002350AA">
        <w:rPr>
          <w:sz w:val="20"/>
          <w:szCs w:val="20"/>
          <w:lang w:eastAsia="en-US"/>
        </w:rPr>
        <w:t>Nmap scan report for 172.16.221.91 [host down, received no-response]</w:t>
      </w:r>
    </w:p>
    <w:p w14:paraId="11B59DD2" w14:textId="77777777" w:rsidR="00E201EF" w:rsidRPr="002350AA" w:rsidRDefault="00E201EF" w:rsidP="002350AA">
      <w:pPr>
        <w:jc w:val="both"/>
        <w:rPr>
          <w:sz w:val="20"/>
          <w:szCs w:val="20"/>
          <w:lang w:eastAsia="en-US"/>
        </w:rPr>
      </w:pPr>
      <w:r w:rsidRPr="002350AA">
        <w:rPr>
          <w:sz w:val="20"/>
          <w:szCs w:val="20"/>
          <w:lang w:eastAsia="en-US"/>
        </w:rPr>
        <w:t>Nmap scan report for 172.16.221.92 [host down, received no-response]</w:t>
      </w:r>
    </w:p>
    <w:p w14:paraId="7F743210" w14:textId="77777777" w:rsidR="00E201EF" w:rsidRPr="002350AA" w:rsidRDefault="00E201EF" w:rsidP="002350AA">
      <w:pPr>
        <w:jc w:val="both"/>
        <w:rPr>
          <w:sz w:val="20"/>
          <w:szCs w:val="20"/>
          <w:lang w:eastAsia="en-US"/>
        </w:rPr>
      </w:pPr>
      <w:r w:rsidRPr="002350AA">
        <w:rPr>
          <w:sz w:val="20"/>
          <w:szCs w:val="20"/>
          <w:lang w:eastAsia="en-US"/>
        </w:rPr>
        <w:t>Nmap scan report for 172.16.221.93 [host down, received no-response]</w:t>
      </w:r>
    </w:p>
    <w:p w14:paraId="27B19988" w14:textId="77777777" w:rsidR="00E201EF" w:rsidRPr="002350AA" w:rsidRDefault="00E201EF" w:rsidP="002350AA">
      <w:pPr>
        <w:jc w:val="both"/>
        <w:rPr>
          <w:sz w:val="20"/>
          <w:szCs w:val="20"/>
          <w:lang w:eastAsia="en-US"/>
        </w:rPr>
      </w:pPr>
      <w:r w:rsidRPr="002350AA">
        <w:rPr>
          <w:sz w:val="20"/>
          <w:szCs w:val="20"/>
          <w:lang w:eastAsia="en-US"/>
        </w:rPr>
        <w:t>Nmap scan report for 172.16.221.94 [host down, received no-response]</w:t>
      </w:r>
    </w:p>
    <w:p w14:paraId="635BCAD9" w14:textId="77777777" w:rsidR="00E201EF" w:rsidRPr="002350AA" w:rsidRDefault="00E201EF" w:rsidP="002350AA">
      <w:pPr>
        <w:jc w:val="both"/>
        <w:rPr>
          <w:sz w:val="20"/>
          <w:szCs w:val="20"/>
          <w:lang w:eastAsia="en-US"/>
        </w:rPr>
      </w:pPr>
      <w:r w:rsidRPr="002350AA">
        <w:rPr>
          <w:sz w:val="20"/>
          <w:szCs w:val="20"/>
          <w:lang w:eastAsia="en-US"/>
        </w:rPr>
        <w:t>Nmap scan report for 172.16.221.95 [host down, received no-response]</w:t>
      </w:r>
    </w:p>
    <w:p w14:paraId="5381DBDF" w14:textId="77777777" w:rsidR="00E201EF" w:rsidRPr="002350AA" w:rsidRDefault="00E201EF" w:rsidP="002350AA">
      <w:pPr>
        <w:jc w:val="both"/>
        <w:rPr>
          <w:sz w:val="20"/>
          <w:szCs w:val="20"/>
          <w:lang w:eastAsia="en-US"/>
        </w:rPr>
      </w:pPr>
      <w:r w:rsidRPr="002350AA">
        <w:rPr>
          <w:sz w:val="20"/>
          <w:szCs w:val="20"/>
          <w:lang w:eastAsia="en-US"/>
        </w:rPr>
        <w:t>Nmap scan report for 172.16.221.96 [host down, received no-response]</w:t>
      </w:r>
    </w:p>
    <w:p w14:paraId="37DCC936" w14:textId="77777777" w:rsidR="00E201EF" w:rsidRPr="002350AA" w:rsidRDefault="00E201EF" w:rsidP="002350AA">
      <w:pPr>
        <w:jc w:val="both"/>
        <w:rPr>
          <w:sz w:val="20"/>
          <w:szCs w:val="20"/>
          <w:lang w:eastAsia="en-US"/>
        </w:rPr>
      </w:pPr>
      <w:r w:rsidRPr="002350AA">
        <w:rPr>
          <w:sz w:val="20"/>
          <w:szCs w:val="20"/>
          <w:lang w:eastAsia="en-US"/>
        </w:rPr>
        <w:t>Nmap scan report for 172.16.221.97 [host down, received no-response]</w:t>
      </w:r>
    </w:p>
    <w:p w14:paraId="2C1FF63C" w14:textId="77777777" w:rsidR="00E201EF" w:rsidRPr="002350AA" w:rsidRDefault="00E201EF" w:rsidP="002350AA">
      <w:pPr>
        <w:jc w:val="both"/>
        <w:rPr>
          <w:sz w:val="20"/>
          <w:szCs w:val="20"/>
          <w:lang w:eastAsia="en-US"/>
        </w:rPr>
      </w:pPr>
      <w:r w:rsidRPr="002350AA">
        <w:rPr>
          <w:sz w:val="20"/>
          <w:szCs w:val="20"/>
          <w:lang w:eastAsia="en-US"/>
        </w:rPr>
        <w:t>Nmap scan report for 172.16.221.98 [host down, received no-response]</w:t>
      </w:r>
    </w:p>
    <w:p w14:paraId="61361890" w14:textId="77777777" w:rsidR="00E201EF" w:rsidRPr="002350AA" w:rsidRDefault="00E201EF" w:rsidP="002350AA">
      <w:pPr>
        <w:jc w:val="both"/>
        <w:rPr>
          <w:sz w:val="20"/>
          <w:szCs w:val="20"/>
          <w:lang w:eastAsia="en-US"/>
        </w:rPr>
      </w:pPr>
      <w:r w:rsidRPr="002350AA">
        <w:rPr>
          <w:sz w:val="20"/>
          <w:szCs w:val="20"/>
          <w:lang w:eastAsia="en-US"/>
        </w:rPr>
        <w:t>Nmap scan report for 172.16.221.99 [host down, received no-response]</w:t>
      </w:r>
    </w:p>
    <w:p w14:paraId="73593210" w14:textId="77777777" w:rsidR="00E201EF" w:rsidRPr="002350AA" w:rsidRDefault="00E201EF" w:rsidP="002350AA">
      <w:pPr>
        <w:jc w:val="both"/>
        <w:rPr>
          <w:sz w:val="20"/>
          <w:szCs w:val="20"/>
          <w:lang w:eastAsia="en-US"/>
        </w:rPr>
      </w:pPr>
      <w:r w:rsidRPr="002350AA">
        <w:rPr>
          <w:sz w:val="20"/>
          <w:szCs w:val="20"/>
          <w:lang w:eastAsia="en-US"/>
        </w:rPr>
        <w:t>Nmap scan report for 172.16.221.100 [host down, received no-response]</w:t>
      </w:r>
    </w:p>
    <w:p w14:paraId="3FE28347" w14:textId="77777777" w:rsidR="00E201EF" w:rsidRPr="002350AA" w:rsidRDefault="00E201EF" w:rsidP="002350AA">
      <w:pPr>
        <w:jc w:val="both"/>
        <w:rPr>
          <w:sz w:val="20"/>
          <w:szCs w:val="20"/>
          <w:lang w:eastAsia="en-US"/>
        </w:rPr>
      </w:pPr>
      <w:r w:rsidRPr="002350AA">
        <w:rPr>
          <w:sz w:val="20"/>
          <w:szCs w:val="20"/>
          <w:lang w:eastAsia="en-US"/>
        </w:rPr>
        <w:t>Nmap scan report for 172.16.221.101 [host down, received no-response]</w:t>
      </w:r>
    </w:p>
    <w:p w14:paraId="6FD3112F" w14:textId="77777777" w:rsidR="00E201EF" w:rsidRPr="002350AA" w:rsidRDefault="00E201EF" w:rsidP="002350AA">
      <w:pPr>
        <w:jc w:val="both"/>
        <w:rPr>
          <w:sz w:val="20"/>
          <w:szCs w:val="20"/>
          <w:lang w:eastAsia="en-US"/>
        </w:rPr>
      </w:pPr>
      <w:r w:rsidRPr="002350AA">
        <w:rPr>
          <w:sz w:val="20"/>
          <w:szCs w:val="20"/>
          <w:lang w:eastAsia="en-US"/>
        </w:rPr>
        <w:t>Nmap scan report for 172.16.221.102 [host down, received no-response]</w:t>
      </w:r>
    </w:p>
    <w:p w14:paraId="0F47227A" w14:textId="77777777" w:rsidR="00E201EF" w:rsidRPr="002350AA" w:rsidRDefault="00E201EF" w:rsidP="002350AA">
      <w:pPr>
        <w:jc w:val="both"/>
        <w:rPr>
          <w:sz w:val="20"/>
          <w:szCs w:val="20"/>
          <w:lang w:eastAsia="en-US"/>
        </w:rPr>
      </w:pPr>
      <w:r w:rsidRPr="002350AA">
        <w:rPr>
          <w:sz w:val="20"/>
          <w:szCs w:val="20"/>
          <w:lang w:eastAsia="en-US"/>
        </w:rPr>
        <w:t>Nmap scan report for 172.16.221.103 [host down, received no-response]</w:t>
      </w:r>
    </w:p>
    <w:p w14:paraId="37025319" w14:textId="77777777" w:rsidR="00E201EF" w:rsidRPr="002350AA" w:rsidRDefault="00E201EF" w:rsidP="002350AA">
      <w:pPr>
        <w:jc w:val="both"/>
        <w:rPr>
          <w:sz w:val="20"/>
          <w:szCs w:val="20"/>
          <w:lang w:eastAsia="en-US"/>
        </w:rPr>
      </w:pPr>
      <w:r w:rsidRPr="002350AA">
        <w:rPr>
          <w:sz w:val="20"/>
          <w:szCs w:val="20"/>
          <w:lang w:eastAsia="en-US"/>
        </w:rPr>
        <w:t>Nmap scan report for 172.16.221.104 [host down, received no-response]</w:t>
      </w:r>
    </w:p>
    <w:p w14:paraId="6F3AC96F" w14:textId="77777777" w:rsidR="00E201EF" w:rsidRPr="002350AA" w:rsidRDefault="00E201EF" w:rsidP="002350AA">
      <w:pPr>
        <w:jc w:val="both"/>
        <w:rPr>
          <w:sz w:val="20"/>
          <w:szCs w:val="20"/>
          <w:lang w:eastAsia="en-US"/>
        </w:rPr>
      </w:pPr>
      <w:r w:rsidRPr="002350AA">
        <w:rPr>
          <w:sz w:val="20"/>
          <w:szCs w:val="20"/>
          <w:lang w:eastAsia="en-US"/>
        </w:rPr>
        <w:t>Nmap scan report for 172.16.221.105 [host down, received no-response]</w:t>
      </w:r>
    </w:p>
    <w:p w14:paraId="3D4EA1FB" w14:textId="77777777" w:rsidR="00E201EF" w:rsidRPr="002350AA" w:rsidRDefault="00E201EF" w:rsidP="002350AA">
      <w:pPr>
        <w:jc w:val="both"/>
        <w:rPr>
          <w:sz w:val="20"/>
          <w:szCs w:val="20"/>
          <w:lang w:eastAsia="en-US"/>
        </w:rPr>
      </w:pPr>
      <w:r w:rsidRPr="002350AA">
        <w:rPr>
          <w:sz w:val="20"/>
          <w:szCs w:val="20"/>
          <w:lang w:eastAsia="en-US"/>
        </w:rPr>
        <w:t>Nmap scan report for 172.16.221.106 [host down, received no-response]</w:t>
      </w:r>
    </w:p>
    <w:p w14:paraId="0CA9015D" w14:textId="77777777" w:rsidR="00E201EF" w:rsidRPr="002350AA" w:rsidRDefault="00E201EF" w:rsidP="002350AA">
      <w:pPr>
        <w:jc w:val="both"/>
        <w:rPr>
          <w:sz w:val="20"/>
          <w:szCs w:val="20"/>
          <w:lang w:eastAsia="en-US"/>
        </w:rPr>
      </w:pPr>
      <w:r w:rsidRPr="002350AA">
        <w:rPr>
          <w:sz w:val="20"/>
          <w:szCs w:val="20"/>
          <w:lang w:eastAsia="en-US"/>
        </w:rPr>
        <w:t>Nmap scan report for 172.16.221.107 [host down, received no-response]</w:t>
      </w:r>
    </w:p>
    <w:p w14:paraId="4AA604D5" w14:textId="77777777" w:rsidR="00E201EF" w:rsidRPr="002350AA" w:rsidRDefault="00E201EF" w:rsidP="002350AA">
      <w:pPr>
        <w:jc w:val="both"/>
        <w:rPr>
          <w:sz w:val="20"/>
          <w:szCs w:val="20"/>
          <w:lang w:eastAsia="en-US"/>
        </w:rPr>
      </w:pPr>
      <w:r w:rsidRPr="002350AA">
        <w:rPr>
          <w:sz w:val="20"/>
          <w:szCs w:val="20"/>
          <w:lang w:eastAsia="en-US"/>
        </w:rPr>
        <w:t>Nmap scan report for 172.16.221.108 [host down, received no-response]</w:t>
      </w:r>
    </w:p>
    <w:p w14:paraId="5E14341F"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172.16.221.109 [host down, received no-response]</w:t>
      </w:r>
    </w:p>
    <w:p w14:paraId="482073CF" w14:textId="77777777" w:rsidR="00E201EF" w:rsidRPr="002350AA" w:rsidRDefault="00E201EF" w:rsidP="002350AA">
      <w:pPr>
        <w:jc w:val="both"/>
        <w:rPr>
          <w:sz w:val="20"/>
          <w:szCs w:val="20"/>
          <w:lang w:eastAsia="en-US"/>
        </w:rPr>
      </w:pPr>
      <w:r w:rsidRPr="002350AA">
        <w:rPr>
          <w:sz w:val="20"/>
          <w:szCs w:val="20"/>
          <w:lang w:eastAsia="en-US"/>
        </w:rPr>
        <w:t>Nmap scan report for 172.16.221.110 [host down, received no-response]</w:t>
      </w:r>
    </w:p>
    <w:p w14:paraId="2007B148" w14:textId="77777777" w:rsidR="00E201EF" w:rsidRPr="002350AA" w:rsidRDefault="00E201EF" w:rsidP="002350AA">
      <w:pPr>
        <w:jc w:val="both"/>
        <w:rPr>
          <w:sz w:val="20"/>
          <w:szCs w:val="20"/>
          <w:lang w:eastAsia="en-US"/>
        </w:rPr>
      </w:pPr>
      <w:r w:rsidRPr="002350AA">
        <w:rPr>
          <w:sz w:val="20"/>
          <w:szCs w:val="20"/>
          <w:lang w:eastAsia="en-US"/>
        </w:rPr>
        <w:t>Nmap scan report for 172.16.221.111 [host down, received no-response]</w:t>
      </w:r>
    </w:p>
    <w:p w14:paraId="6228CBE7" w14:textId="77777777" w:rsidR="00E201EF" w:rsidRPr="002350AA" w:rsidRDefault="00E201EF" w:rsidP="002350AA">
      <w:pPr>
        <w:jc w:val="both"/>
        <w:rPr>
          <w:sz w:val="20"/>
          <w:szCs w:val="20"/>
          <w:lang w:eastAsia="en-US"/>
        </w:rPr>
      </w:pPr>
      <w:r w:rsidRPr="002350AA">
        <w:rPr>
          <w:sz w:val="20"/>
          <w:szCs w:val="20"/>
          <w:lang w:eastAsia="en-US"/>
        </w:rPr>
        <w:t>Nmap scan report for 172.16.221.112 [host down, received no-response]</w:t>
      </w:r>
    </w:p>
    <w:p w14:paraId="52235853" w14:textId="77777777" w:rsidR="00E201EF" w:rsidRPr="002350AA" w:rsidRDefault="00E201EF" w:rsidP="002350AA">
      <w:pPr>
        <w:jc w:val="both"/>
        <w:rPr>
          <w:sz w:val="20"/>
          <w:szCs w:val="20"/>
          <w:lang w:eastAsia="en-US"/>
        </w:rPr>
      </w:pPr>
      <w:r w:rsidRPr="002350AA">
        <w:rPr>
          <w:sz w:val="20"/>
          <w:szCs w:val="20"/>
          <w:lang w:eastAsia="en-US"/>
        </w:rPr>
        <w:t>Nmap scan report for 172.16.221.113 [host down, received no-response]</w:t>
      </w:r>
    </w:p>
    <w:p w14:paraId="31004836" w14:textId="77777777" w:rsidR="00E201EF" w:rsidRPr="002350AA" w:rsidRDefault="00E201EF" w:rsidP="002350AA">
      <w:pPr>
        <w:jc w:val="both"/>
        <w:rPr>
          <w:sz w:val="20"/>
          <w:szCs w:val="20"/>
          <w:lang w:eastAsia="en-US"/>
        </w:rPr>
      </w:pPr>
      <w:r w:rsidRPr="002350AA">
        <w:rPr>
          <w:sz w:val="20"/>
          <w:szCs w:val="20"/>
          <w:lang w:eastAsia="en-US"/>
        </w:rPr>
        <w:t>Nmap scan report for 172.16.221.114 [host down, received no-response]</w:t>
      </w:r>
    </w:p>
    <w:p w14:paraId="72DF1435" w14:textId="77777777" w:rsidR="00E201EF" w:rsidRPr="002350AA" w:rsidRDefault="00E201EF" w:rsidP="002350AA">
      <w:pPr>
        <w:jc w:val="both"/>
        <w:rPr>
          <w:sz w:val="20"/>
          <w:szCs w:val="20"/>
          <w:lang w:eastAsia="en-US"/>
        </w:rPr>
      </w:pPr>
      <w:r w:rsidRPr="002350AA">
        <w:rPr>
          <w:sz w:val="20"/>
          <w:szCs w:val="20"/>
          <w:lang w:eastAsia="en-US"/>
        </w:rPr>
        <w:t>Nmap scan report for 172.16.221.115 [host down, received no-response]</w:t>
      </w:r>
    </w:p>
    <w:p w14:paraId="7317383A" w14:textId="77777777" w:rsidR="00E201EF" w:rsidRPr="002350AA" w:rsidRDefault="00E201EF" w:rsidP="002350AA">
      <w:pPr>
        <w:jc w:val="both"/>
        <w:rPr>
          <w:sz w:val="20"/>
          <w:szCs w:val="20"/>
          <w:lang w:eastAsia="en-US"/>
        </w:rPr>
      </w:pPr>
      <w:r w:rsidRPr="002350AA">
        <w:rPr>
          <w:sz w:val="20"/>
          <w:szCs w:val="20"/>
          <w:lang w:eastAsia="en-US"/>
        </w:rPr>
        <w:t>Nmap scan report for 172.16.221.116 [host down, received no-response]</w:t>
      </w:r>
    </w:p>
    <w:p w14:paraId="5CD4F664" w14:textId="77777777" w:rsidR="00E201EF" w:rsidRPr="002350AA" w:rsidRDefault="00E201EF" w:rsidP="002350AA">
      <w:pPr>
        <w:jc w:val="both"/>
        <w:rPr>
          <w:sz w:val="20"/>
          <w:szCs w:val="20"/>
          <w:lang w:eastAsia="en-US"/>
        </w:rPr>
      </w:pPr>
      <w:r w:rsidRPr="002350AA">
        <w:rPr>
          <w:sz w:val="20"/>
          <w:szCs w:val="20"/>
          <w:lang w:eastAsia="en-US"/>
        </w:rPr>
        <w:t>Nmap scan report for 172.16.221.117 [host down, received no-response]</w:t>
      </w:r>
    </w:p>
    <w:p w14:paraId="70FD34C4" w14:textId="77777777" w:rsidR="00E201EF" w:rsidRPr="002350AA" w:rsidRDefault="00E201EF" w:rsidP="002350AA">
      <w:pPr>
        <w:jc w:val="both"/>
        <w:rPr>
          <w:sz w:val="20"/>
          <w:szCs w:val="20"/>
          <w:lang w:eastAsia="en-US"/>
        </w:rPr>
      </w:pPr>
      <w:r w:rsidRPr="002350AA">
        <w:rPr>
          <w:sz w:val="20"/>
          <w:szCs w:val="20"/>
          <w:lang w:eastAsia="en-US"/>
        </w:rPr>
        <w:t>Nmap scan report for 172.16.221.118 [host down, received no-response]</w:t>
      </w:r>
    </w:p>
    <w:p w14:paraId="3CDE2642" w14:textId="77777777" w:rsidR="00E201EF" w:rsidRPr="002350AA" w:rsidRDefault="00E201EF" w:rsidP="002350AA">
      <w:pPr>
        <w:jc w:val="both"/>
        <w:rPr>
          <w:sz w:val="20"/>
          <w:szCs w:val="20"/>
          <w:lang w:eastAsia="en-US"/>
        </w:rPr>
      </w:pPr>
      <w:r w:rsidRPr="002350AA">
        <w:rPr>
          <w:sz w:val="20"/>
          <w:szCs w:val="20"/>
          <w:lang w:eastAsia="en-US"/>
        </w:rPr>
        <w:t>Nmap scan report for 172.16.221.119 [host down, received no-response]</w:t>
      </w:r>
    </w:p>
    <w:p w14:paraId="316E90E9" w14:textId="77777777" w:rsidR="00E201EF" w:rsidRPr="002350AA" w:rsidRDefault="00E201EF" w:rsidP="002350AA">
      <w:pPr>
        <w:jc w:val="both"/>
        <w:rPr>
          <w:sz w:val="20"/>
          <w:szCs w:val="20"/>
          <w:lang w:eastAsia="en-US"/>
        </w:rPr>
      </w:pPr>
      <w:r w:rsidRPr="002350AA">
        <w:rPr>
          <w:sz w:val="20"/>
          <w:szCs w:val="20"/>
          <w:lang w:eastAsia="en-US"/>
        </w:rPr>
        <w:t>Nmap scan report for 172.16.221.120 [host down, received no-response]</w:t>
      </w:r>
    </w:p>
    <w:p w14:paraId="79BA19CD" w14:textId="77777777" w:rsidR="00E201EF" w:rsidRPr="002350AA" w:rsidRDefault="00E201EF" w:rsidP="002350AA">
      <w:pPr>
        <w:jc w:val="both"/>
        <w:rPr>
          <w:sz w:val="20"/>
          <w:szCs w:val="20"/>
          <w:lang w:eastAsia="en-US"/>
        </w:rPr>
      </w:pPr>
      <w:r w:rsidRPr="002350AA">
        <w:rPr>
          <w:sz w:val="20"/>
          <w:szCs w:val="20"/>
          <w:lang w:eastAsia="en-US"/>
        </w:rPr>
        <w:t>Nmap scan report for 172.16.221.121 [host down, received no-response]</w:t>
      </w:r>
    </w:p>
    <w:p w14:paraId="737CC189" w14:textId="77777777" w:rsidR="00E201EF" w:rsidRPr="002350AA" w:rsidRDefault="00E201EF" w:rsidP="002350AA">
      <w:pPr>
        <w:jc w:val="both"/>
        <w:rPr>
          <w:sz w:val="20"/>
          <w:szCs w:val="20"/>
          <w:lang w:eastAsia="en-US"/>
        </w:rPr>
      </w:pPr>
      <w:r w:rsidRPr="002350AA">
        <w:rPr>
          <w:sz w:val="20"/>
          <w:szCs w:val="20"/>
          <w:lang w:eastAsia="en-US"/>
        </w:rPr>
        <w:t>Nmap scan report for 172.16.221.122 [host down, received no-response]</w:t>
      </w:r>
    </w:p>
    <w:p w14:paraId="14198C8C" w14:textId="77777777" w:rsidR="00E201EF" w:rsidRPr="002350AA" w:rsidRDefault="00E201EF" w:rsidP="002350AA">
      <w:pPr>
        <w:jc w:val="both"/>
        <w:rPr>
          <w:sz w:val="20"/>
          <w:szCs w:val="20"/>
          <w:lang w:eastAsia="en-US"/>
        </w:rPr>
      </w:pPr>
      <w:r w:rsidRPr="002350AA">
        <w:rPr>
          <w:sz w:val="20"/>
          <w:szCs w:val="20"/>
          <w:lang w:eastAsia="en-US"/>
        </w:rPr>
        <w:t>Nmap scan report for 172.16.221.123 [host down, received no-response]</w:t>
      </w:r>
    </w:p>
    <w:p w14:paraId="3331A05D" w14:textId="77777777" w:rsidR="00E201EF" w:rsidRPr="002350AA" w:rsidRDefault="00E201EF" w:rsidP="002350AA">
      <w:pPr>
        <w:jc w:val="both"/>
        <w:rPr>
          <w:sz w:val="20"/>
          <w:szCs w:val="20"/>
          <w:lang w:eastAsia="en-US"/>
        </w:rPr>
      </w:pPr>
      <w:r w:rsidRPr="002350AA">
        <w:rPr>
          <w:sz w:val="20"/>
          <w:szCs w:val="20"/>
          <w:lang w:eastAsia="en-US"/>
        </w:rPr>
        <w:t>Nmap scan report for 172.16.221.124 [host down, received no-response]</w:t>
      </w:r>
    </w:p>
    <w:p w14:paraId="11E1F0E5" w14:textId="77777777" w:rsidR="00E201EF" w:rsidRPr="002350AA" w:rsidRDefault="00E201EF" w:rsidP="002350AA">
      <w:pPr>
        <w:jc w:val="both"/>
        <w:rPr>
          <w:sz w:val="20"/>
          <w:szCs w:val="20"/>
          <w:lang w:eastAsia="en-US"/>
        </w:rPr>
      </w:pPr>
      <w:r w:rsidRPr="002350AA">
        <w:rPr>
          <w:sz w:val="20"/>
          <w:szCs w:val="20"/>
          <w:lang w:eastAsia="en-US"/>
        </w:rPr>
        <w:t>Nmap scan report for 172.16.221.125 [host down, received no-response]</w:t>
      </w:r>
    </w:p>
    <w:p w14:paraId="23E34441" w14:textId="77777777" w:rsidR="00E201EF" w:rsidRPr="002350AA" w:rsidRDefault="00E201EF" w:rsidP="002350AA">
      <w:pPr>
        <w:jc w:val="both"/>
        <w:rPr>
          <w:sz w:val="20"/>
          <w:szCs w:val="20"/>
          <w:lang w:eastAsia="en-US"/>
        </w:rPr>
      </w:pPr>
      <w:r w:rsidRPr="002350AA">
        <w:rPr>
          <w:sz w:val="20"/>
          <w:szCs w:val="20"/>
          <w:lang w:eastAsia="en-US"/>
        </w:rPr>
        <w:t>Nmap scan report for 172.16.221.126 [host down, received no-response]</w:t>
      </w:r>
    </w:p>
    <w:p w14:paraId="60BE3AE4" w14:textId="77777777" w:rsidR="00E201EF" w:rsidRPr="002350AA" w:rsidRDefault="00E201EF" w:rsidP="002350AA">
      <w:pPr>
        <w:jc w:val="both"/>
        <w:rPr>
          <w:sz w:val="20"/>
          <w:szCs w:val="20"/>
          <w:lang w:eastAsia="en-US"/>
        </w:rPr>
      </w:pPr>
      <w:r w:rsidRPr="002350AA">
        <w:rPr>
          <w:sz w:val="20"/>
          <w:szCs w:val="20"/>
          <w:lang w:eastAsia="en-US"/>
        </w:rPr>
        <w:t>Nmap scan report for 172.16.221.127 [host down, received no-response]</w:t>
      </w:r>
    </w:p>
    <w:p w14:paraId="7CE62F64" w14:textId="77777777" w:rsidR="00E201EF" w:rsidRPr="002350AA" w:rsidRDefault="00E201EF" w:rsidP="002350AA">
      <w:pPr>
        <w:jc w:val="both"/>
        <w:rPr>
          <w:sz w:val="20"/>
          <w:szCs w:val="20"/>
          <w:lang w:eastAsia="en-US"/>
        </w:rPr>
      </w:pPr>
      <w:r w:rsidRPr="002350AA">
        <w:rPr>
          <w:sz w:val="20"/>
          <w:szCs w:val="20"/>
          <w:lang w:eastAsia="en-US"/>
        </w:rPr>
        <w:t>Nmap scan report for 172.16.221.128 [host down, received no-response]</w:t>
      </w:r>
    </w:p>
    <w:p w14:paraId="25B5051E" w14:textId="77777777" w:rsidR="00E201EF" w:rsidRPr="002350AA" w:rsidRDefault="00E201EF" w:rsidP="002350AA">
      <w:pPr>
        <w:jc w:val="both"/>
        <w:rPr>
          <w:sz w:val="20"/>
          <w:szCs w:val="20"/>
          <w:lang w:eastAsia="en-US"/>
        </w:rPr>
      </w:pPr>
      <w:r w:rsidRPr="002350AA">
        <w:rPr>
          <w:sz w:val="20"/>
          <w:szCs w:val="20"/>
          <w:lang w:eastAsia="en-US"/>
        </w:rPr>
        <w:t>Nmap scan report for 172.16.221.129 [host down, received no-response]</w:t>
      </w:r>
    </w:p>
    <w:p w14:paraId="2C92180E" w14:textId="77777777" w:rsidR="00E201EF" w:rsidRPr="002350AA" w:rsidRDefault="00E201EF" w:rsidP="002350AA">
      <w:pPr>
        <w:jc w:val="both"/>
        <w:rPr>
          <w:sz w:val="20"/>
          <w:szCs w:val="20"/>
          <w:lang w:eastAsia="en-US"/>
        </w:rPr>
      </w:pPr>
      <w:r w:rsidRPr="002350AA">
        <w:rPr>
          <w:sz w:val="20"/>
          <w:szCs w:val="20"/>
          <w:lang w:eastAsia="en-US"/>
        </w:rPr>
        <w:t>Nmap scan report for 172.16.221.130 [host down, received no-response]</w:t>
      </w:r>
    </w:p>
    <w:p w14:paraId="7BB1A7D9" w14:textId="77777777" w:rsidR="00E201EF" w:rsidRPr="002350AA" w:rsidRDefault="00E201EF" w:rsidP="002350AA">
      <w:pPr>
        <w:jc w:val="both"/>
        <w:rPr>
          <w:sz w:val="20"/>
          <w:szCs w:val="20"/>
          <w:lang w:eastAsia="en-US"/>
        </w:rPr>
      </w:pPr>
      <w:r w:rsidRPr="002350AA">
        <w:rPr>
          <w:sz w:val="20"/>
          <w:szCs w:val="20"/>
          <w:lang w:eastAsia="en-US"/>
        </w:rPr>
        <w:t>Nmap scan report for 172.16.221.131 [host down, received no-response]</w:t>
      </w:r>
    </w:p>
    <w:p w14:paraId="69813D12" w14:textId="77777777" w:rsidR="00E201EF" w:rsidRPr="002350AA" w:rsidRDefault="00E201EF" w:rsidP="002350AA">
      <w:pPr>
        <w:jc w:val="both"/>
        <w:rPr>
          <w:sz w:val="20"/>
          <w:szCs w:val="20"/>
          <w:lang w:eastAsia="en-US"/>
        </w:rPr>
      </w:pPr>
      <w:r w:rsidRPr="002350AA">
        <w:rPr>
          <w:sz w:val="20"/>
          <w:szCs w:val="20"/>
          <w:lang w:eastAsia="en-US"/>
        </w:rPr>
        <w:t>Nmap scan report for 172.16.221.132 [host down, received no-response]</w:t>
      </w:r>
    </w:p>
    <w:p w14:paraId="1E10C484" w14:textId="77777777" w:rsidR="00E201EF" w:rsidRPr="002350AA" w:rsidRDefault="00E201EF" w:rsidP="002350AA">
      <w:pPr>
        <w:jc w:val="both"/>
        <w:rPr>
          <w:sz w:val="20"/>
          <w:szCs w:val="20"/>
          <w:lang w:eastAsia="en-US"/>
        </w:rPr>
      </w:pPr>
      <w:r w:rsidRPr="002350AA">
        <w:rPr>
          <w:sz w:val="20"/>
          <w:szCs w:val="20"/>
          <w:lang w:eastAsia="en-US"/>
        </w:rPr>
        <w:t>Nmap scan report for 172.16.221.133 [host down, received no-response]</w:t>
      </w:r>
    </w:p>
    <w:p w14:paraId="044FC1CA" w14:textId="77777777" w:rsidR="00E201EF" w:rsidRPr="002350AA" w:rsidRDefault="00E201EF" w:rsidP="002350AA">
      <w:pPr>
        <w:jc w:val="both"/>
        <w:rPr>
          <w:sz w:val="20"/>
          <w:szCs w:val="20"/>
          <w:lang w:eastAsia="en-US"/>
        </w:rPr>
      </w:pPr>
      <w:r w:rsidRPr="002350AA">
        <w:rPr>
          <w:sz w:val="20"/>
          <w:szCs w:val="20"/>
          <w:lang w:eastAsia="en-US"/>
        </w:rPr>
        <w:t>Nmap scan report for 172.16.221.134 [host down, received no-response]</w:t>
      </w:r>
    </w:p>
    <w:p w14:paraId="02CA20F4" w14:textId="77777777" w:rsidR="00E201EF" w:rsidRPr="002350AA" w:rsidRDefault="00E201EF" w:rsidP="002350AA">
      <w:pPr>
        <w:jc w:val="both"/>
        <w:rPr>
          <w:sz w:val="20"/>
          <w:szCs w:val="20"/>
          <w:lang w:eastAsia="en-US"/>
        </w:rPr>
      </w:pPr>
      <w:r w:rsidRPr="002350AA">
        <w:rPr>
          <w:sz w:val="20"/>
          <w:szCs w:val="20"/>
          <w:lang w:eastAsia="en-US"/>
        </w:rPr>
        <w:t>Nmap scan report for 172.16.221.135 [host down, received no-response]</w:t>
      </w:r>
    </w:p>
    <w:p w14:paraId="1F5ED775" w14:textId="77777777" w:rsidR="00E201EF" w:rsidRPr="002350AA" w:rsidRDefault="00E201EF" w:rsidP="002350AA">
      <w:pPr>
        <w:jc w:val="both"/>
        <w:rPr>
          <w:sz w:val="20"/>
          <w:szCs w:val="20"/>
          <w:lang w:eastAsia="en-US"/>
        </w:rPr>
      </w:pPr>
      <w:r w:rsidRPr="002350AA">
        <w:rPr>
          <w:sz w:val="20"/>
          <w:szCs w:val="20"/>
          <w:lang w:eastAsia="en-US"/>
        </w:rPr>
        <w:t>Nmap scan report for 172.16.221.136 [host down, received no-response]</w:t>
      </w:r>
    </w:p>
    <w:p w14:paraId="147C5A6F" w14:textId="77777777" w:rsidR="00E201EF" w:rsidRPr="002350AA" w:rsidRDefault="00E201EF" w:rsidP="002350AA">
      <w:pPr>
        <w:jc w:val="both"/>
        <w:rPr>
          <w:sz w:val="20"/>
          <w:szCs w:val="20"/>
          <w:lang w:eastAsia="en-US"/>
        </w:rPr>
      </w:pPr>
      <w:r w:rsidRPr="002350AA">
        <w:rPr>
          <w:sz w:val="20"/>
          <w:szCs w:val="20"/>
          <w:lang w:eastAsia="en-US"/>
        </w:rPr>
        <w:t>Nmap scan report for 172.16.221.137 [host down, received no-response]</w:t>
      </w:r>
    </w:p>
    <w:p w14:paraId="01A5FDEA" w14:textId="77777777" w:rsidR="00E201EF" w:rsidRPr="002350AA" w:rsidRDefault="00E201EF" w:rsidP="002350AA">
      <w:pPr>
        <w:jc w:val="both"/>
        <w:rPr>
          <w:sz w:val="20"/>
          <w:szCs w:val="20"/>
          <w:lang w:eastAsia="en-US"/>
        </w:rPr>
      </w:pPr>
      <w:r w:rsidRPr="002350AA">
        <w:rPr>
          <w:sz w:val="20"/>
          <w:szCs w:val="20"/>
          <w:lang w:eastAsia="en-US"/>
        </w:rPr>
        <w:t>Nmap scan report for 172.16.221.138 [host down, received no-response]</w:t>
      </w:r>
    </w:p>
    <w:p w14:paraId="580AA637" w14:textId="77777777" w:rsidR="00E201EF" w:rsidRPr="002350AA" w:rsidRDefault="00E201EF" w:rsidP="002350AA">
      <w:pPr>
        <w:jc w:val="both"/>
        <w:rPr>
          <w:sz w:val="20"/>
          <w:szCs w:val="20"/>
          <w:lang w:eastAsia="en-US"/>
        </w:rPr>
      </w:pPr>
      <w:r w:rsidRPr="002350AA">
        <w:rPr>
          <w:sz w:val="20"/>
          <w:szCs w:val="20"/>
          <w:lang w:eastAsia="en-US"/>
        </w:rPr>
        <w:t>Nmap scan report for 172.16.221.139 [host down, received no-response]</w:t>
      </w:r>
    </w:p>
    <w:p w14:paraId="2B976C44"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172.16.221.140 [host down, received no-response]</w:t>
      </w:r>
    </w:p>
    <w:p w14:paraId="6B213B4D" w14:textId="77777777" w:rsidR="00E201EF" w:rsidRPr="002350AA" w:rsidRDefault="00E201EF" w:rsidP="002350AA">
      <w:pPr>
        <w:jc w:val="both"/>
        <w:rPr>
          <w:sz w:val="20"/>
          <w:szCs w:val="20"/>
          <w:lang w:eastAsia="en-US"/>
        </w:rPr>
      </w:pPr>
      <w:r w:rsidRPr="002350AA">
        <w:rPr>
          <w:sz w:val="20"/>
          <w:szCs w:val="20"/>
          <w:lang w:eastAsia="en-US"/>
        </w:rPr>
        <w:t>Nmap scan report for 172.16.221.141 [host down, received no-response]</w:t>
      </w:r>
    </w:p>
    <w:p w14:paraId="74ECE790" w14:textId="77777777" w:rsidR="00E201EF" w:rsidRPr="002350AA" w:rsidRDefault="00E201EF" w:rsidP="002350AA">
      <w:pPr>
        <w:jc w:val="both"/>
        <w:rPr>
          <w:sz w:val="20"/>
          <w:szCs w:val="20"/>
          <w:lang w:eastAsia="en-US"/>
        </w:rPr>
      </w:pPr>
      <w:r w:rsidRPr="002350AA">
        <w:rPr>
          <w:sz w:val="20"/>
          <w:szCs w:val="20"/>
          <w:lang w:eastAsia="en-US"/>
        </w:rPr>
        <w:t>Nmap scan report for 172.16.221.142 [host down, received no-response]</w:t>
      </w:r>
    </w:p>
    <w:p w14:paraId="3F7C8369" w14:textId="77777777" w:rsidR="00E201EF" w:rsidRPr="002350AA" w:rsidRDefault="00E201EF" w:rsidP="002350AA">
      <w:pPr>
        <w:jc w:val="both"/>
        <w:rPr>
          <w:sz w:val="20"/>
          <w:szCs w:val="20"/>
          <w:lang w:eastAsia="en-US"/>
        </w:rPr>
      </w:pPr>
      <w:r w:rsidRPr="002350AA">
        <w:rPr>
          <w:sz w:val="20"/>
          <w:szCs w:val="20"/>
          <w:lang w:eastAsia="en-US"/>
        </w:rPr>
        <w:t>Nmap scan report for 172.16.221.143 [host down, received no-response]</w:t>
      </w:r>
    </w:p>
    <w:p w14:paraId="26CA35FA" w14:textId="77777777" w:rsidR="00E201EF" w:rsidRPr="002350AA" w:rsidRDefault="00E201EF" w:rsidP="002350AA">
      <w:pPr>
        <w:jc w:val="both"/>
        <w:rPr>
          <w:sz w:val="20"/>
          <w:szCs w:val="20"/>
          <w:lang w:eastAsia="en-US"/>
        </w:rPr>
      </w:pPr>
      <w:r w:rsidRPr="002350AA">
        <w:rPr>
          <w:sz w:val="20"/>
          <w:szCs w:val="20"/>
          <w:lang w:eastAsia="en-US"/>
        </w:rPr>
        <w:t>Nmap scan report for 172.16.221.144 [host down, received no-response]</w:t>
      </w:r>
    </w:p>
    <w:p w14:paraId="368581B3" w14:textId="77777777" w:rsidR="00E201EF" w:rsidRPr="002350AA" w:rsidRDefault="00E201EF" w:rsidP="002350AA">
      <w:pPr>
        <w:jc w:val="both"/>
        <w:rPr>
          <w:sz w:val="20"/>
          <w:szCs w:val="20"/>
          <w:lang w:eastAsia="en-US"/>
        </w:rPr>
      </w:pPr>
      <w:r w:rsidRPr="002350AA">
        <w:rPr>
          <w:sz w:val="20"/>
          <w:szCs w:val="20"/>
          <w:lang w:eastAsia="en-US"/>
        </w:rPr>
        <w:t>Nmap scan report for 172.16.221.145 [host down, received no-response]</w:t>
      </w:r>
    </w:p>
    <w:p w14:paraId="3ACD8D9D" w14:textId="77777777" w:rsidR="00E201EF" w:rsidRPr="002350AA" w:rsidRDefault="00E201EF" w:rsidP="002350AA">
      <w:pPr>
        <w:jc w:val="both"/>
        <w:rPr>
          <w:sz w:val="20"/>
          <w:szCs w:val="20"/>
          <w:lang w:eastAsia="en-US"/>
        </w:rPr>
      </w:pPr>
      <w:r w:rsidRPr="002350AA">
        <w:rPr>
          <w:sz w:val="20"/>
          <w:szCs w:val="20"/>
          <w:lang w:eastAsia="en-US"/>
        </w:rPr>
        <w:t>Nmap scan report for 172.16.221.146 [host down, received no-response]</w:t>
      </w:r>
    </w:p>
    <w:p w14:paraId="7ABE94DA" w14:textId="77777777" w:rsidR="00E201EF" w:rsidRPr="002350AA" w:rsidRDefault="00E201EF" w:rsidP="002350AA">
      <w:pPr>
        <w:jc w:val="both"/>
        <w:rPr>
          <w:sz w:val="20"/>
          <w:szCs w:val="20"/>
          <w:lang w:eastAsia="en-US"/>
        </w:rPr>
      </w:pPr>
      <w:r w:rsidRPr="002350AA">
        <w:rPr>
          <w:sz w:val="20"/>
          <w:szCs w:val="20"/>
          <w:lang w:eastAsia="en-US"/>
        </w:rPr>
        <w:t>Nmap scan report for 172.16.221.147 [host down, received no-response]</w:t>
      </w:r>
    </w:p>
    <w:p w14:paraId="7C6160B5" w14:textId="77777777" w:rsidR="00E201EF" w:rsidRPr="002350AA" w:rsidRDefault="00E201EF" w:rsidP="002350AA">
      <w:pPr>
        <w:jc w:val="both"/>
        <w:rPr>
          <w:sz w:val="20"/>
          <w:szCs w:val="20"/>
          <w:lang w:eastAsia="en-US"/>
        </w:rPr>
      </w:pPr>
      <w:r w:rsidRPr="002350AA">
        <w:rPr>
          <w:sz w:val="20"/>
          <w:szCs w:val="20"/>
          <w:lang w:eastAsia="en-US"/>
        </w:rPr>
        <w:t>Nmap scan report for 172.16.221.148 [host down, received no-response]</w:t>
      </w:r>
    </w:p>
    <w:p w14:paraId="3EC80726" w14:textId="77777777" w:rsidR="00E201EF" w:rsidRPr="002350AA" w:rsidRDefault="00E201EF" w:rsidP="002350AA">
      <w:pPr>
        <w:jc w:val="both"/>
        <w:rPr>
          <w:sz w:val="20"/>
          <w:szCs w:val="20"/>
          <w:lang w:eastAsia="en-US"/>
        </w:rPr>
      </w:pPr>
      <w:r w:rsidRPr="002350AA">
        <w:rPr>
          <w:sz w:val="20"/>
          <w:szCs w:val="20"/>
          <w:lang w:eastAsia="en-US"/>
        </w:rPr>
        <w:t>Nmap scan report for 172.16.221.149 [host down, received no-response]</w:t>
      </w:r>
    </w:p>
    <w:p w14:paraId="1AC71F57" w14:textId="77777777" w:rsidR="00E201EF" w:rsidRPr="002350AA" w:rsidRDefault="00E201EF" w:rsidP="002350AA">
      <w:pPr>
        <w:jc w:val="both"/>
        <w:rPr>
          <w:sz w:val="20"/>
          <w:szCs w:val="20"/>
          <w:lang w:eastAsia="en-US"/>
        </w:rPr>
      </w:pPr>
      <w:r w:rsidRPr="002350AA">
        <w:rPr>
          <w:sz w:val="20"/>
          <w:szCs w:val="20"/>
          <w:lang w:eastAsia="en-US"/>
        </w:rPr>
        <w:t>Nmap scan report for 172.16.221.150 [host down, received no-response]</w:t>
      </w:r>
    </w:p>
    <w:p w14:paraId="6409FA9C" w14:textId="77777777" w:rsidR="00E201EF" w:rsidRPr="002350AA" w:rsidRDefault="00E201EF" w:rsidP="002350AA">
      <w:pPr>
        <w:jc w:val="both"/>
        <w:rPr>
          <w:sz w:val="20"/>
          <w:szCs w:val="20"/>
          <w:lang w:eastAsia="en-US"/>
        </w:rPr>
      </w:pPr>
      <w:r w:rsidRPr="002350AA">
        <w:rPr>
          <w:sz w:val="20"/>
          <w:szCs w:val="20"/>
          <w:lang w:eastAsia="en-US"/>
        </w:rPr>
        <w:t>Nmap scan report for 172.16.221.151 [host down, received no-response]</w:t>
      </w:r>
    </w:p>
    <w:p w14:paraId="6DE020BD" w14:textId="77777777" w:rsidR="00E201EF" w:rsidRPr="002350AA" w:rsidRDefault="00E201EF" w:rsidP="002350AA">
      <w:pPr>
        <w:jc w:val="both"/>
        <w:rPr>
          <w:sz w:val="20"/>
          <w:szCs w:val="20"/>
          <w:lang w:eastAsia="en-US"/>
        </w:rPr>
      </w:pPr>
      <w:r w:rsidRPr="002350AA">
        <w:rPr>
          <w:sz w:val="20"/>
          <w:szCs w:val="20"/>
          <w:lang w:eastAsia="en-US"/>
        </w:rPr>
        <w:t>Nmap scan report for 172.16.221.152 [host down, received no-response]</w:t>
      </w:r>
    </w:p>
    <w:p w14:paraId="4A54EC58" w14:textId="77777777" w:rsidR="00E201EF" w:rsidRPr="002350AA" w:rsidRDefault="00E201EF" w:rsidP="002350AA">
      <w:pPr>
        <w:jc w:val="both"/>
        <w:rPr>
          <w:sz w:val="20"/>
          <w:szCs w:val="20"/>
          <w:lang w:eastAsia="en-US"/>
        </w:rPr>
      </w:pPr>
      <w:r w:rsidRPr="002350AA">
        <w:rPr>
          <w:sz w:val="20"/>
          <w:szCs w:val="20"/>
          <w:lang w:eastAsia="en-US"/>
        </w:rPr>
        <w:t>Nmap scan report for 172.16.221.153 [host down, received no-response]</w:t>
      </w:r>
    </w:p>
    <w:p w14:paraId="36FBC536" w14:textId="77777777" w:rsidR="00E201EF" w:rsidRPr="002350AA" w:rsidRDefault="00E201EF" w:rsidP="002350AA">
      <w:pPr>
        <w:jc w:val="both"/>
        <w:rPr>
          <w:sz w:val="20"/>
          <w:szCs w:val="20"/>
          <w:lang w:eastAsia="en-US"/>
        </w:rPr>
      </w:pPr>
      <w:r w:rsidRPr="002350AA">
        <w:rPr>
          <w:sz w:val="20"/>
          <w:szCs w:val="20"/>
          <w:lang w:eastAsia="en-US"/>
        </w:rPr>
        <w:t>Nmap scan report for 172.16.221.154 [host down, received no-response]</w:t>
      </w:r>
    </w:p>
    <w:p w14:paraId="73C968E7" w14:textId="77777777" w:rsidR="00E201EF" w:rsidRPr="002350AA" w:rsidRDefault="00E201EF" w:rsidP="002350AA">
      <w:pPr>
        <w:jc w:val="both"/>
        <w:rPr>
          <w:sz w:val="20"/>
          <w:szCs w:val="20"/>
          <w:lang w:eastAsia="en-US"/>
        </w:rPr>
      </w:pPr>
      <w:r w:rsidRPr="002350AA">
        <w:rPr>
          <w:sz w:val="20"/>
          <w:szCs w:val="20"/>
          <w:lang w:eastAsia="en-US"/>
        </w:rPr>
        <w:t>Nmap scan report for 172.16.221.155 [host down, received no-response]</w:t>
      </w:r>
    </w:p>
    <w:p w14:paraId="10CA6047" w14:textId="77777777" w:rsidR="00E201EF" w:rsidRPr="002350AA" w:rsidRDefault="00E201EF" w:rsidP="002350AA">
      <w:pPr>
        <w:jc w:val="both"/>
        <w:rPr>
          <w:sz w:val="20"/>
          <w:szCs w:val="20"/>
          <w:lang w:eastAsia="en-US"/>
        </w:rPr>
      </w:pPr>
      <w:r w:rsidRPr="002350AA">
        <w:rPr>
          <w:sz w:val="20"/>
          <w:szCs w:val="20"/>
          <w:lang w:eastAsia="en-US"/>
        </w:rPr>
        <w:t>Nmap scan report for 172.16.221.156 [host down, received no-response]</w:t>
      </w:r>
    </w:p>
    <w:p w14:paraId="3EDC4F19" w14:textId="77777777" w:rsidR="00E201EF" w:rsidRPr="002350AA" w:rsidRDefault="00E201EF" w:rsidP="002350AA">
      <w:pPr>
        <w:jc w:val="both"/>
        <w:rPr>
          <w:sz w:val="20"/>
          <w:szCs w:val="20"/>
          <w:lang w:eastAsia="en-US"/>
        </w:rPr>
      </w:pPr>
      <w:r w:rsidRPr="002350AA">
        <w:rPr>
          <w:sz w:val="20"/>
          <w:szCs w:val="20"/>
          <w:lang w:eastAsia="en-US"/>
        </w:rPr>
        <w:t>Nmap scan report for 172.16.221.157 [host down, received no-response]</w:t>
      </w:r>
    </w:p>
    <w:p w14:paraId="24D33A9D" w14:textId="77777777" w:rsidR="00E201EF" w:rsidRPr="002350AA" w:rsidRDefault="00E201EF" w:rsidP="002350AA">
      <w:pPr>
        <w:jc w:val="both"/>
        <w:rPr>
          <w:sz w:val="20"/>
          <w:szCs w:val="20"/>
          <w:lang w:eastAsia="en-US"/>
        </w:rPr>
      </w:pPr>
      <w:r w:rsidRPr="002350AA">
        <w:rPr>
          <w:sz w:val="20"/>
          <w:szCs w:val="20"/>
          <w:lang w:eastAsia="en-US"/>
        </w:rPr>
        <w:t>Nmap scan report for 172.16.221.158 [host down, received no-response]</w:t>
      </w:r>
    </w:p>
    <w:p w14:paraId="567C6C48" w14:textId="77777777" w:rsidR="00E201EF" w:rsidRPr="002350AA" w:rsidRDefault="00E201EF" w:rsidP="002350AA">
      <w:pPr>
        <w:jc w:val="both"/>
        <w:rPr>
          <w:sz w:val="20"/>
          <w:szCs w:val="20"/>
          <w:lang w:eastAsia="en-US"/>
        </w:rPr>
      </w:pPr>
      <w:r w:rsidRPr="002350AA">
        <w:rPr>
          <w:sz w:val="20"/>
          <w:szCs w:val="20"/>
          <w:lang w:eastAsia="en-US"/>
        </w:rPr>
        <w:t>Nmap scan report for 172.16.221.159 [host down, received no-response]</w:t>
      </w:r>
    </w:p>
    <w:p w14:paraId="7E52D86D" w14:textId="77777777" w:rsidR="00E201EF" w:rsidRPr="002350AA" w:rsidRDefault="00E201EF" w:rsidP="002350AA">
      <w:pPr>
        <w:jc w:val="both"/>
        <w:rPr>
          <w:sz w:val="20"/>
          <w:szCs w:val="20"/>
          <w:lang w:eastAsia="en-US"/>
        </w:rPr>
      </w:pPr>
      <w:r w:rsidRPr="002350AA">
        <w:rPr>
          <w:sz w:val="20"/>
          <w:szCs w:val="20"/>
          <w:lang w:eastAsia="en-US"/>
        </w:rPr>
        <w:t>Nmap scan report for 172.16.221.160 [host down, received no-response]</w:t>
      </w:r>
    </w:p>
    <w:p w14:paraId="4B45B85F" w14:textId="77777777" w:rsidR="00E201EF" w:rsidRPr="002350AA" w:rsidRDefault="00E201EF" w:rsidP="002350AA">
      <w:pPr>
        <w:jc w:val="both"/>
        <w:rPr>
          <w:sz w:val="20"/>
          <w:szCs w:val="20"/>
          <w:lang w:eastAsia="en-US"/>
        </w:rPr>
      </w:pPr>
      <w:r w:rsidRPr="002350AA">
        <w:rPr>
          <w:sz w:val="20"/>
          <w:szCs w:val="20"/>
          <w:lang w:eastAsia="en-US"/>
        </w:rPr>
        <w:t>Nmap scan report for 172.16.221.161 [host down, received no-response]</w:t>
      </w:r>
    </w:p>
    <w:p w14:paraId="4CBEE835" w14:textId="77777777" w:rsidR="00E201EF" w:rsidRPr="002350AA" w:rsidRDefault="00E201EF" w:rsidP="002350AA">
      <w:pPr>
        <w:jc w:val="both"/>
        <w:rPr>
          <w:sz w:val="20"/>
          <w:szCs w:val="20"/>
          <w:lang w:eastAsia="en-US"/>
        </w:rPr>
      </w:pPr>
      <w:r w:rsidRPr="002350AA">
        <w:rPr>
          <w:sz w:val="20"/>
          <w:szCs w:val="20"/>
          <w:lang w:eastAsia="en-US"/>
        </w:rPr>
        <w:t>Nmap scan report for 172.16.221.162 [host down, received no-response]</w:t>
      </w:r>
    </w:p>
    <w:p w14:paraId="52DF0EF9" w14:textId="77777777" w:rsidR="00E201EF" w:rsidRPr="002350AA" w:rsidRDefault="00E201EF" w:rsidP="002350AA">
      <w:pPr>
        <w:jc w:val="both"/>
        <w:rPr>
          <w:sz w:val="20"/>
          <w:szCs w:val="20"/>
          <w:lang w:eastAsia="en-US"/>
        </w:rPr>
      </w:pPr>
      <w:r w:rsidRPr="002350AA">
        <w:rPr>
          <w:sz w:val="20"/>
          <w:szCs w:val="20"/>
          <w:lang w:eastAsia="en-US"/>
        </w:rPr>
        <w:t>Nmap scan report for 172.16.221.163 [host down, received no-response]</w:t>
      </w:r>
    </w:p>
    <w:p w14:paraId="524E3881" w14:textId="77777777" w:rsidR="00E201EF" w:rsidRPr="002350AA" w:rsidRDefault="00E201EF" w:rsidP="002350AA">
      <w:pPr>
        <w:jc w:val="both"/>
        <w:rPr>
          <w:sz w:val="20"/>
          <w:szCs w:val="20"/>
          <w:lang w:eastAsia="en-US"/>
        </w:rPr>
      </w:pPr>
      <w:r w:rsidRPr="002350AA">
        <w:rPr>
          <w:sz w:val="20"/>
          <w:szCs w:val="20"/>
          <w:lang w:eastAsia="en-US"/>
        </w:rPr>
        <w:t>Nmap scan report for 172.16.221.164 [host down, received no-response]</w:t>
      </w:r>
    </w:p>
    <w:p w14:paraId="1DDA82BC" w14:textId="77777777" w:rsidR="00E201EF" w:rsidRPr="002350AA" w:rsidRDefault="00E201EF" w:rsidP="002350AA">
      <w:pPr>
        <w:jc w:val="both"/>
        <w:rPr>
          <w:sz w:val="20"/>
          <w:szCs w:val="20"/>
          <w:lang w:eastAsia="en-US"/>
        </w:rPr>
      </w:pPr>
      <w:r w:rsidRPr="002350AA">
        <w:rPr>
          <w:sz w:val="20"/>
          <w:szCs w:val="20"/>
          <w:lang w:eastAsia="en-US"/>
        </w:rPr>
        <w:t>Nmap scan report for 172.16.221.165 [host down, received no-response]</w:t>
      </w:r>
    </w:p>
    <w:p w14:paraId="62D61FEA" w14:textId="77777777" w:rsidR="00E201EF" w:rsidRPr="002350AA" w:rsidRDefault="00E201EF" w:rsidP="002350AA">
      <w:pPr>
        <w:jc w:val="both"/>
        <w:rPr>
          <w:sz w:val="20"/>
          <w:szCs w:val="20"/>
          <w:lang w:eastAsia="en-US"/>
        </w:rPr>
      </w:pPr>
      <w:r w:rsidRPr="002350AA">
        <w:rPr>
          <w:sz w:val="20"/>
          <w:szCs w:val="20"/>
          <w:lang w:eastAsia="en-US"/>
        </w:rPr>
        <w:t>Nmap scan report for 172.16.221.166 [host down, received no-response]</w:t>
      </w:r>
    </w:p>
    <w:p w14:paraId="4B9347FF" w14:textId="77777777" w:rsidR="00E201EF" w:rsidRPr="002350AA" w:rsidRDefault="00E201EF" w:rsidP="002350AA">
      <w:pPr>
        <w:jc w:val="both"/>
        <w:rPr>
          <w:sz w:val="20"/>
          <w:szCs w:val="20"/>
          <w:lang w:eastAsia="en-US"/>
        </w:rPr>
      </w:pPr>
      <w:r w:rsidRPr="002350AA">
        <w:rPr>
          <w:sz w:val="20"/>
          <w:szCs w:val="20"/>
          <w:lang w:eastAsia="en-US"/>
        </w:rPr>
        <w:t>Nmap scan report for 172.16.221.167 [host down, received no-response]</w:t>
      </w:r>
    </w:p>
    <w:p w14:paraId="6C3DE25E" w14:textId="77777777" w:rsidR="00E201EF" w:rsidRPr="002350AA" w:rsidRDefault="00E201EF" w:rsidP="002350AA">
      <w:pPr>
        <w:jc w:val="both"/>
        <w:rPr>
          <w:sz w:val="20"/>
          <w:szCs w:val="20"/>
          <w:lang w:eastAsia="en-US"/>
        </w:rPr>
      </w:pPr>
      <w:r w:rsidRPr="002350AA">
        <w:rPr>
          <w:sz w:val="20"/>
          <w:szCs w:val="20"/>
          <w:lang w:eastAsia="en-US"/>
        </w:rPr>
        <w:t>Nmap scan report for 172.16.221.168 [host down, received no-response]</w:t>
      </w:r>
    </w:p>
    <w:p w14:paraId="1D221D19" w14:textId="77777777" w:rsidR="00E201EF" w:rsidRPr="002350AA" w:rsidRDefault="00E201EF" w:rsidP="002350AA">
      <w:pPr>
        <w:jc w:val="both"/>
        <w:rPr>
          <w:sz w:val="20"/>
          <w:szCs w:val="20"/>
          <w:lang w:eastAsia="en-US"/>
        </w:rPr>
      </w:pPr>
      <w:r w:rsidRPr="002350AA">
        <w:rPr>
          <w:sz w:val="20"/>
          <w:szCs w:val="20"/>
          <w:lang w:eastAsia="en-US"/>
        </w:rPr>
        <w:t>Nmap scan report for 172.16.221.169 [host down, received no-response]</w:t>
      </w:r>
    </w:p>
    <w:p w14:paraId="40C2FFC1" w14:textId="77777777" w:rsidR="00E201EF" w:rsidRPr="002350AA" w:rsidRDefault="00E201EF" w:rsidP="002350AA">
      <w:pPr>
        <w:jc w:val="both"/>
        <w:rPr>
          <w:sz w:val="20"/>
          <w:szCs w:val="20"/>
          <w:lang w:eastAsia="en-US"/>
        </w:rPr>
      </w:pPr>
      <w:r w:rsidRPr="002350AA">
        <w:rPr>
          <w:sz w:val="20"/>
          <w:szCs w:val="20"/>
          <w:lang w:eastAsia="en-US"/>
        </w:rPr>
        <w:t>Nmap scan report for 172.16.221.170 [host down, received no-response]</w:t>
      </w:r>
    </w:p>
    <w:p w14:paraId="13DA6762"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172.16.221.171 [host down, received no-response]</w:t>
      </w:r>
    </w:p>
    <w:p w14:paraId="3CBCCD07" w14:textId="77777777" w:rsidR="00E201EF" w:rsidRPr="002350AA" w:rsidRDefault="00E201EF" w:rsidP="002350AA">
      <w:pPr>
        <w:jc w:val="both"/>
        <w:rPr>
          <w:sz w:val="20"/>
          <w:szCs w:val="20"/>
          <w:lang w:eastAsia="en-US"/>
        </w:rPr>
      </w:pPr>
      <w:r w:rsidRPr="002350AA">
        <w:rPr>
          <w:sz w:val="20"/>
          <w:szCs w:val="20"/>
          <w:lang w:eastAsia="en-US"/>
        </w:rPr>
        <w:t>Nmap scan report for 172.16.221.172 [host down, received no-response]</w:t>
      </w:r>
    </w:p>
    <w:p w14:paraId="321268C0" w14:textId="77777777" w:rsidR="00E201EF" w:rsidRPr="002350AA" w:rsidRDefault="00E201EF" w:rsidP="002350AA">
      <w:pPr>
        <w:jc w:val="both"/>
        <w:rPr>
          <w:sz w:val="20"/>
          <w:szCs w:val="20"/>
          <w:lang w:eastAsia="en-US"/>
        </w:rPr>
      </w:pPr>
      <w:r w:rsidRPr="002350AA">
        <w:rPr>
          <w:sz w:val="20"/>
          <w:szCs w:val="20"/>
          <w:lang w:eastAsia="en-US"/>
        </w:rPr>
        <w:t>Nmap scan report for 172.16.221.173 [host down, received no-response]</w:t>
      </w:r>
    </w:p>
    <w:p w14:paraId="0749541D" w14:textId="77777777" w:rsidR="00E201EF" w:rsidRPr="002350AA" w:rsidRDefault="00E201EF" w:rsidP="002350AA">
      <w:pPr>
        <w:jc w:val="both"/>
        <w:rPr>
          <w:sz w:val="20"/>
          <w:szCs w:val="20"/>
          <w:lang w:eastAsia="en-US"/>
        </w:rPr>
      </w:pPr>
      <w:r w:rsidRPr="002350AA">
        <w:rPr>
          <w:sz w:val="20"/>
          <w:szCs w:val="20"/>
          <w:lang w:eastAsia="en-US"/>
        </w:rPr>
        <w:t>Nmap scan report for 172.16.221.174 [host down, received no-response]</w:t>
      </w:r>
    </w:p>
    <w:p w14:paraId="232C7F27" w14:textId="77777777" w:rsidR="00E201EF" w:rsidRPr="002350AA" w:rsidRDefault="00E201EF" w:rsidP="002350AA">
      <w:pPr>
        <w:jc w:val="both"/>
        <w:rPr>
          <w:sz w:val="20"/>
          <w:szCs w:val="20"/>
          <w:lang w:eastAsia="en-US"/>
        </w:rPr>
      </w:pPr>
      <w:r w:rsidRPr="002350AA">
        <w:rPr>
          <w:sz w:val="20"/>
          <w:szCs w:val="20"/>
          <w:lang w:eastAsia="en-US"/>
        </w:rPr>
        <w:t>Nmap scan report for 172.16.221.175 [host down, received no-response]</w:t>
      </w:r>
    </w:p>
    <w:p w14:paraId="7D16D1DB" w14:textId="77777777" w:rsidR="00E201EF" w:rsidRPr="002350AA" w:rsidRDefault="00E201EF" w:rsidP="002350AA">
      <w:pPr>
        <w:jc w:val="both"/>
        <w:rPr>
          <w:sz w:val="20"/>
          <w:szCs w:val="20"/>
          <w:lang w:eastAsia="en-US"/>
        </w:rPr>
      </w:pPr>
      <w:r w:rsidRPr="002350AA">
        <w:rPr>
          <w:sz w:val="20"/>
          <w:szCs w:val="20"/>
          <w:lang w:eastAsia="en-US"/>
        </w:rPr>
        <w:t>Nmap scan report for 172.16.221.176 [host down, received no-response]</w:t>
      </w:r>
    </w:p>
    <w:p w14:paraId="6F7DC4D4" w14:textId="77777777" w:rsidR="00E201EF" w:rsidRPr="002350AA" w:rsidRDefault="00E201EF" w:rsidP="002350AA">
      <w:pPr>
        <w:jc w:val="both"/>
        <w:rPr>
          <w:sz w:val="20"/>
          <w:szCs w:val="20"/>
          <w:lang w:eastAsia="en-US"/>
        </w:rPr>
      </w:pPr>
      <w:r w:rsidRPr="002350AA">
        <w:rPr>
          <w:sz w:val="20"/>
          <w:szCs w:val="20"/>
          <w:lang w:eastAsia="en-US"/>
        </w:rPr>
        <w:t>Nmap scan report for 172.16.221.177 [host down, received no-response]</w:t>
      </w:r>
    </w:p>
    <w:p w14:paraId="46F4E609" w14:textId="77777777" w:rsidR="00E201EF" w:rsidRPr="002350AA" w:rsidRDefault="00E201EF" w:rsidP="002350AA">
      <w:pPr>
        <w:jc w:val="both"/>
        <w:rPr>
          <w:sz w:val="20"/>
          <w:szCs w:val="20"/>
          <w:lang w:eastAsia="en-US"/>
        </w:rPr>
      </w:pPr>
      <w:r w:rsidRPr="002350AA">
        <w:rPr>
          <w:sz w:val="20"/>
          <w:szCs w:val="20"/>
          <w:lang w:eastAsia="en-US"/>
        </w:rPr>
        <w:t>Nmap scan report for 172.16.221.178 [host down, received no-response]</w:t>
      </w:r>
    </w:p>
    <w:p w14:paraId="3C29CC33" w14:textId="77777777" w:rsidR="00E201EF" w:rsidRPr="002350AA" w:rsidRDefault="00E201EF" w:rsidP="002350AA">
      <w:pPr>
        <w:jc w:val="both"/>
        <w:rPr>
          <w:sz w:val="20"/>
          <w:szCs w:val="20"/>
          <w:lang w:eastAsia="en-US"/>
        </w:rPr>
      </w:pPr>
      <w:r w:rsidRPr="002350AA">
        <w:rPr>
          <w:sz w:val="20"/>
          <w:szCs w:val="20"/>
          <w:lang w:eastAsia="en-US"/>
        </w:rPr>
        <w:t>Nmap scan report for 172.16.221.179 [host down, received no-response]</w:t>
      </w:r>
    </w:p>
    <w:p w14:paraId="2A8B8DB5" w14:textId="77777777" w:rsidR="00E201EF" w:rsidRPr="002350AA" w:rsidRDefault="00E201EF" w:rsidP="002350AA">
      <w:pPr>
        <w:jc w:val="both"/>
        <w:rPr>
          <w:sz w:val="20"/>
          <w:szCs w:val="20"/>
          <w:lang w:eastAsia="en-US"/>
        </w:rPr>
      </w:pPr>
      <w:r w:rsidRPr="002350AA">
        <w:rPr>
          <w:sz w:val="20"/>
          <w:szCs w:val="20"/>
          <w:lang w:eastAsia="en-US"/>
        </w:rPr>
        <w:t>Nmap scan report for 172.16.221.180 [host down, received no-response]</w:t>
      </w:r>
    </w:p>
    <w:p w14:paraId="46C80FAD" w14:textId="77777777" w:rsidR="00E201EF" w:rsidRPr="002350AA" w:rsidRDefault="00E201EF" w:rsidP="002350AA">
      <w:pPr>
        <w:jc w:val="both"/>
        <w:rPr>
          <w:sz w:val="20"/>
          <w:szCs w:val="20"/>
          <w:lang w:eastAsia="en-US"/>
        </w:rPr>
      </w:pPr>
      <w:r w:rsidRPr="002350AA">
        <w:rPr>
          <w:sz w:val="20"/>
          <w:szCs w:val="20"/>
          <w:lang w:eastAsia="en-US"/>
        </w:rPr>
        <w:t>Nmap scan report for 172.16.221.181 [host down, received no-response]</w:t>
      </w:r>
    </w:p>
    <w:p w14:paraId="040E3F29" w14:textId="77777777" w:rsidR="00E201EF" w:rsidRPr="002350AA" w:rsidRDefault="00E201EF" w:rsidP="002350AA">
      <w:pPr>
        <w:jc w:val="both"/>
        <w:rPr>
          <w:sz w:val="20"/>
          <w:szCs w:val="20"/>
          <w:lang w:eastAsia="en-US"/>
        </w:rPr>
      </w:pPr>
      <w:r w:rsidRPr="002350AA">
        <w:rPr>
          <w:sz w:val="20"/>
          <w:szCs w:val="20"/>
          <w:lang w:eastAsia="en-US"/>
        </w:rPr>
        <w:t>Nmap scan report for 172.16.221.182 [host down, received no-response]</w:t>
      </w:r>
    </w:p>
    <w:p w14:paraId="3199BD2B" w14:textId="77777777" w:rsidR="00E201EF" w:rsidRPr="002350AA" w:rsidRDefault="00E201EF" w:rsidP="002350AA">
      <w:pPr>
        <w:jc w:val="both"/>
        <w:rPr>
          <w:sz w:val="20"/>
          <w:szCs w:val="20"/>
          <w:lang w:eastAsia="en-US"/>
        </w:rPr>
      </w:pPr>
      <w:r w:rsidRPr="002350AA">
        <w:rPr>
          <w:sz w:val="20"/>
          <w:szCs w:val="20"/>
          <w:lang w:eastAsia="en-US"/>
        </w:rPr>
        <w:t>Nmap scan report for 172.16.221.183 [host down, received no-response]</w:t>
      </w:r>
    </w:p>
    <w:p w14:paraId="71FAFA14" w14:textId="77777777" w:rsidR="00E201EF" w:rsidRPr="002350AA" w:rsidRDefault="00E201EF" w:rsidP="002350AA">
      <w:pPr>
        <w:jc w:val="both"/>
        <w:rPr>
          <w:sz w:val="20"/>
          <w:szCs w:val="20"/>
          <w:lang w:eastAsia="en-US"/>
        </w:rPr>
      </w:pPr>
      <w:r w:rsidRPr="002350AA">
        <w:rPr>
          <w:sz w:val="20"/>
          <w:szCs w:val="20"/>
          <w:lang w:eastAsia="en-US"/>
        </w:rPr>
        <w:t>Nmap scan report for 172.16.221.184 [host down, received no-response]</w:t>
      </w:r>
    </w:p>
    <w:p w14:paraId="4458BAD7" w14:textId="77777777" w:rsidR="00E201EF" w:rsidRPr="002350AA" w:rsidRDefault="00E201EF" w:rsidP="002350AA">
      <w:pPr>
        <w:jc w:val="both"/>
        <w:rPr>
          <w:sz w:val="20"/>
          <w:szCs w:val="20"/>
          <w:lang w:eastAsia="en-US"/>
        </w:rPr>
      </w:pPr>
      <w:r w:rsidRPr="002350AA">
        <w:rPr>
          <w:sz w:val="20"/>
          <w:szCs w:val="20"/>
          <w:lang w:eastAsia="en-US"/>
        </w:rPr>
        <w:t>Nmap scan report for 172.16.221.185 [host down, received no-response]</w:t>
      </w:r>
    </w:p>
    <w:p w14:paraId="1B04A166" w14:textId="77777777" w:rsidR="00E201EF" w:rsidRPr="002350AA" w:rsidRDefault="00E201EF" w:rsidP="002350AA">
      <w:pPr>
        <w:jc w:val="both"/>
        <w:rPr>
          <w:sz w:val="20"/>
          <w:szCs w:val="20"/>
          <w:lang w:eastAsia="en-US"/>
        </w:rPr>
      </w:pPr>
      <w:r w:rsidRPr="002350AA">
        <w:rPr>
          <w:sz w:val="20"/>
          <w:szCs w:val="20"/>
          <w:lang w:eastAsia="en-US"/>
        </w:rPr>
        <w:t>Nmap scan report for 172.16.221.186 [host down, received no-response]</w:t>
      </w:r>
    </w:p>
    <w:p w14:paraId="1BB090FC" w14:textId="77777777" w:rsidR="00E201EF" w:rsidRPr="002350AA" w:rsidRDefault="00E201EF" w:rsidP="002350AA">
      <w:pPr>
        <w:jc w:val="both"/>
        <w:rPr>
          <w:sz w:val="20"/>
          <w:szCs w:val="20"/>
          <w:lang w:eastAsia="en-US"/>
        </w:rPr>
      </w:pPr>
      <w:r w:rsidRPr="002350AA">
        <w:rPr>
          <w:sz w:val="20"/>
          <w:szCs w:val="20"/>
          <w:lang w:eastAsia="en-US"/>
        </w:rPr>
        <w:t>Nmap scan report for 172.16.221.187 [host down, received no-response]</w:t>
      </w:r>
    </w:p>
    <w:p w14:paraId="5FB6DF99" w14:textId="77777777" w:rsidR="00E201EF" w:rsidRPr="002350AA" w:rsidRDefault="00E201EF" w:rsidP="002350AA">
      <w:pPr>
        <w:jc w:val="both"/>
        <w:rPr>
          <w:sz w:val="20"/>
          <w:szCs w:val="20"/>
          <w:lang w:eastAsia="en-US"/>
        </w:rPr>
      </w:pPr>
      <w:r w:rsidRPr="002350AA">
        <w:rPr>
          <w:sz w:val="20"/>
          <w:szCs w:val="20"/>
          <w:lang w:eastAsia="en-US"/>
        </w:rPr>
        <w:t>Nmap scan report for 172.16.221.188 [host down, received no-response]</w:t>
      </w:r>
    </w:p>
    <w:p w14:paraId="05ACD870" w14:textId="77777777" w:rsidR="00E201EF" w:rsidRPr="002350AA" w:rsidRDefault="00E201EF" w:rsidP="002350AA">
      <w:pPr>
        <w:jc w:val="both"/>
        <w:rPr>
          <w:sz w:val="20"/>
          <w:szCs w:val="20"/>
          <w:lang w:eastAsia="en-US"/>
        </w:rPr>
      </w:pPr>
      <w:r w:rsidRPr="002350AA">
        <w:rPr>
          <w:sz w:val="20"/>
          <w:szCs w:val="20"/>
          <w:lang w:eastAsia="en-US"/>
        </w:rPr>
        <w:t>Nmap scan report for 172.16.221.189 [host down, received no-response]</w:t>
      </w:r>
    </w:p>
    <w:p w14:paraId="52F7EAB9" w14:textId="77777777" w:rsidR="00E201EF" w:rsidRPr="002350AA" w:rsidRDefault="00E201EF" w:rsidP="002350AA">
      <w:pPr>
        <w:jc w:val="both"/>
        <w:rPr>
          <w:sz w:val="20"/>
          <w:szCs w:val="20"/>
          <w:lang w:eastAsia="en-US"/>
        </w:rPr>
      </w:pPr>
      <w:r w:rsidRPr="002350AA">
        <w:rPr>
          <w:sz w:val="20"/>
          <w:szCs w:val="20"/>
          <w:lang w:eastAsia="en-US"/>
        </w:rPr>
        <w:t>Nmap scan report for 172.16.221.190 [host down, received no-response]</w:t>
      </w:r>
    </w:p>
    <w:p w14:paraId="0BF4913A" w14:textId="77777777" w:rsidR="00E201EF" w:rsidRPr="002350AA" w:rsidRDefault="00E201EF" w:rsidP="002350AA">
      <w:pPr>
        <w:jc w:val="both"/>
        <w:rPr>
          <w:sz w:val="20"/>
          <w:szCs w:val="20"/>
          <w:lang w:eastAsia="en-US"/>
        </w:rPr>
      </w:pPr>
      <w:r w:rsidRPr="002350AA">
        <w:rPr>
          <w:sz w:val="20"/>
          <w:szCs w:val="20"/>
          <w:lang w:eastAsia="en-US"/>
        </w:rPr>
        <w:t>Nmap scan report for 172.16.221.191 [host down, received no-response]</w:t>
      </w:r>
    </w:p>
    <w:p w14:paraId="407425A1" w14:textId="77777777" w:rsidR="00E201EF" w:rsidRPr="002350AA" w:rsidRDefault="00E201EF" w:rsidP="002350AA">
      <w:pPr>
        <w:jc w:val="both"/>
        <w:rPr>
          <w:sz w:val="20"/>
          <w:szCs w:val="20"/>
          <w:lang w:eastAsia="en-US"/>
        </w:rPr>
      </w:pPr>
      <w:r w:rsidRPr="002350AA">
        <w:rPr>
          <w:sz w:val="20"/>
          <w:szCs w:val="20"/>
          <w:lang w:eastAsia="en-US"/>
        </w:rPr>
        <w:t>Nmap scan report for 172.16.221.192 [host down, received no-response]</w:t>
      </w:r>
    </w:p>
    <w:p w14:paraId="42D456DF" w14:textId="77777777" w:rsidR="00E201EF" w:rsidRPr="002350AA" w:rsidRDefault="00E201EF" w:rsidP="002350AA">
      <w:pPr>
        <w:jc w:val="both"/>
        <w:rPr>
          <w:sz w:val="20"/>
          <w:szCs w:val="20"/>
          <w:lang w:eastAsia="en-US"/>
        </w:rPr>
      </w:pPr>
      <w:r w:rsidRPr="002350AA">
        <w:rPr>
          <w:sz w:val="20"/>
          <w:szCs w:val="20"/>
          <w:lang w:eastAsia="en-US"/>
        </w:rPr>
        <w:t>Nmap scan report for 172.16.221.193 [host down, received no-response]</w:t>
      </w:r>
    </w:p>
    <w:p w14:paraId="67158A7E" w14:textId="77777777" w:rsidR="00E201EF" w:rsidRPr="002350AA" w:rsidRDefault="00E201EF" w:rsidP="002350AA">
      <w:pPr>
        <w:jc w:val="both"/>
        <w:rPr>
          <w:sz w:val="20"/>
          <w:szCs w:val="20"/>
          <w:lang w:eastAsia="en-US"/>
        </w:rPr>
      </w:pPr>
      <w:r w:rsidRPr="002350AA">
        <w:rPr>
          <w:sz w:val="20"/>
          <w:szCs w:val="20"/>
          <w:lang w:eastAsia="en-US"/>
        </w:rPr>
        <w:t>Nmap scan report for 172.16.221.194 [host down, received no-response]</w:t>
      </w:r>
    </w:p>
    <w:p w14:paraId="406EE9AD" w14:textId="77777777" w:rsidR="00E201EF" w:rsidRPr="002350AA" w:rsidRDefault="00E201EF" w:rsidP="002350AA">
      <w:pPr>
        <w:jc w:val="both"/>
        <w:rPr>
          <w:sz w:val="20"/>
          <w:szCs w:val="20"/>
          <w:lang w:eastAsia="en-US"/>
        </w:rPr>
      </w:pPr>
      <w:r w:rsidRPr="002350AA">
        <w:rPr>
          <w:sz w:val="20"/>
          <w:szCs w:val="20"/>
          <w:lang w:eastAsia="en-US"/>
        </w:rPr>
        <w:t>Nmap scan report for 172.16.221.195 [host down, received no-response]</w:t>
      </w:r>
    </w:p>
    <w:p w14:paraId="7A076CE2" w14:textId="77777777" w:rsidR="00E201EF" w:rsidRPr="002350AA" w:rsidRDefault="00E201EF" w:rsidP="002350AA">
      <w:pPr>
        <w:jc w:val="both"/>
        <w:rPr>
          <w:sz w:val="20"/>
          <w:szCs w:val="20"/>
          <w:lang w:eastAsia="en-US"/>
        </w:rPr>
      </w:pPr>
      <w:r w:rsidRPr="002350AA">
        <w:rPr>
          <w:sz w:val="20"/>
          <w:szCs w:val="20"/>
          <w:lang w:eastAsia="en-US"/>
        </w:rPr>
        <w:t>Nmap scan report for 172.16.221.196 [host down, received no-response]</w:t>
      </w:r>
    </w:p>
    <w:p w14:paraId="09E90E8B" w14:textId="77777777" w:rsidR="00E201EF" w:rsidRPr="002350AA" w:rsidRDefault="00E201EF" w:rsidP="002350AA">
      <w:pPr>
        <w:jc w:val="both"/>
        <w:rPr>
          <w:sz w:val="20"/>
          <w:szCs w:val="20"/>
          <w:lang w:eastAsia="en-US"/>
        </w:rPr>
      </w:pPr>
      <w:r w:rsidRPr="002350AA">
        <w:rPr>
          <w:sz w:val="20"/>
          <w:szCs w:val="20"/>
          <w:lang w:eastAsia="en-US"/>
        </w:rPr>
        <w:t>Nmap scan report for 172.16.221.197 [host down, received no-response]</w:t>
      </w:r>
    </w:p>
    <w:p w14:paraId="4CDFA876" w14:textId="77777777" w:rsidR="00E201EF" w:rsidRPr="002350AA" w:rsidRDefault="00E201EF" w:rsidP="002350AA">
      <w:pPr>
        <w:jc w:val="both"/>
        <w:rPr>
          <w:sz w:val="20"/>
          <w:szCs w:val="20"/>
          <w:lang w:eastAsia="en-US"/>
        </w:rPr>
      </w:pPr>
      <w:r w:rsidRPr="002350AA">
        <w:rPr>
          <w:sz w:val="20"/>
          <w:szCs w:val="20"/>
          <w:lang w:eastAsia="en-US"/>
        </w:rPr>
        <w:t>Nmap scan report for 172.16.221.198 [host down, received no-response]</w:t>
      </w:r>
    </w:p>
    <w:p w14:paraId="3B4E9906" w14:textId="77777777" w:rsidR="00E201EF" w:rsidRPr="002350AA" w:rsidRDefault="00E201EF" w:rsidP="002350AA">
      <w:pPr>
        <w:jc w:val="both"/>
        <w:rPr>
          <w:sz w:val="20"/>
          <w:szCs w:val="20"/>
          <w:lang w:eastAsia="en-US"/>
        </w:rPr>
      </w:pPr>
      <w:r w:rsidRPr="002350AA">
        <w:rPr>
          <w:sz w:val="20"/>
          <w:szCs w:val="20"/>
          <w:lang w:eastAsia="en-US"/>
        </w:rPr>
        <w:t>Nmap scan report for 172.16.221.199 [host down, received no-response]</w:t>
      </w:r>
    </w:p>
    <w:p w14:paraId="51515312" w14:textId="77777777" w:rsidR="00E201EF" w:rsidRPr="002350AA" w:rsidRDefault="00E201EF" w:rsidP="002350AA">
      <w:pPr>
        <w:jc w:val="both"/>
        <w:rPr>
          <w:sz w:val="20"/>
          <w:szCs w:val="20"/>
          <w:lang w:eastAsia="en-US"/>
        </w:rPr>
      </w:pPr>
      <w:r w:rsidRPr="002350AA">
        <w:rPr>
          <w:sz w:val="20"/>
          <w:szCs w:val="20"/>
          <w:lang w:eastAsia="en-US"/>
        </w:rPr>
        <w:t>Nmap scan report for 172.16.221.200 [host down, received no-response]</w:t>
      </w:r>
    </w:p>
    <w:p w14:paraId="37ECB5DA" w14:textId="77777777" w:rsidR="00E201EF" w:rsidRPr="002350AA" w:rsidRDefault="00E201EF" w:rsidP="002350AA">
      <w:pPr>
        <w:jc w:val="both"/>
        <w:rPr>
          <w:sz w:val="20"/>
          <w:szCs w:val="20"/>
          <w:lang w:eastAsia="en-US"/>
        </w:rPr>
      </w:pPr>
      <w:r w:rsidRPr="002350AA">
        <w:rPr>
          <w:sz w:val="20"/>
          <w:szCs w:val="20"/>
          <w:lang w:eastAsia="en-US"/>
        </w:rPr>
        <w:t>Nmap scan report for 172.16.221.201 [host down, received no-response]</w:t>
      </w:r>
    </w:p>
    <w:p w14:paraId="0F093DA5"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172.16.221.202 [host down, received no-response]</w:t>
      </w:r>
    </w:p>
    <w:p w14:paraId="708EA76C" w14:textId="77777777" w:rsidR="00E201EF" w:rsidRPr="002350AA" w:rsidRDefault="00E201EF" w:rsidP="002350AA">
      <w:pPr>
        <w:jc w:val="both"/>
        <w:rPr>
          <w:sz w:val="20"/>
          <w:szCs w:val="20"/>
          <w:lang w:eastAsia="en-US"/>
        </w:rPr>
      </w:pPr>
      <w:r w:rsidRPr="002350AA">
        <w:rPr>
          <w:sz w:val="20"/>
          <w:szCs w:val="20"/>
          <w:lang w:eastAsia="en-US"/>
        </w:rPr>
        <w:t>Nmap scan report for 172.16.221.203 [host down, received no-response]</w:t>
      </w:r>
    </w:p>
    <w:p w14:paraId="2BB9DB30" w14:textId="77777777" w:rsidR="00E201EF" w:rsidRPr="002350AA" w:rsidRDefault="00E201EF" w:rsidP="002350AA">
      <w:pPr>
        <w:jc w:val="both"/>
        <w:rPr>
          <w:sz w:val="20"/>
          <w:szCs w:val="20"/>
          <w:lang w:eastAsia="en-US"/>
        </w:rPr>
      </w:pPr>
      <w:r w:rsidRPr="002350AA">
        <w:rPr>
          <w:sz w:val="20"/>
          <w:szCs w:val="20"/>
          <w:lang w:eastAsia="en-US"/>
        </w:rPr>
        <w:t>Nmap scan report for 172.16.221.204 [host down, received no-response]</w:t>
      </w:r>
    </w:p>
    <w:p w14:paraId="141A8B25" w14:textId="77777777" w:rsidR="00E201EF" w:rsidRPr="002350AA" w:rsidRDefault="00E201EF" w:rsidP="002350AA">
      <w:pPr>
        <w:jc w:val="both"/>
        <w:rPr>
          <w:sz w:val="20"/>
          <w:szCs w:val="20"/>
          <w:lang w:eastAsia="en-US"/>
        </w:rPr>
      </w:pPr>
      <w:r w:rsidRPr="002350AA">
        <w:rPr>
          <w:sz w:val="20"/>
          <w:szCs w:val="20"/>
          <w:lang w:eastAsia="en-US"/>
        </w:rPr>
        <w:t>Nmap scan report for 172.16.221.205 [host down, received no-response]</w:t>
      </w:r>
    </w:p>
    <w:p w14:paraId="5958C196" w14:textId="77777777" w:rsidR="00E201EF" w:rsidRPr="002350AA" w:rsidRDefault="00E201EF" w:rsidP="002350AA">
      <w:pPr>
        <w:jc w:val="both"/>
        <w:rPr>
          <w:sz w:val="20"/>
          <w:szCs w:val="20"/>
          <w:lang w:eastAsia="en-US"/>
        </w:rPr>
      </w:pPr>
      <w:r w:rsidRPr="002350AA">
        <w:rPr>
          <w:sz w:val="20"/>
          <w:szCs w:val="20"/>
          <w:lang w:eastAsia="en-US"/>
        </w:rPr>
        <w:t>Nmap scan report for 172.16.221.206 [host down, received no-response]</w:t>
      </w:r>
    </w:p>
    <w:p w14:paraId="3D078BB5" w14:textId="77777777" w:rsidR="00E201EF" w:rsidRPr="002350AA" w:rsidRDefault="00E201EF" w:rsidP="002350AA">
      <w:pPr>
        <w:jc w:val="both"/>
        <w:rPr>
          <w:sz w:val="20"/>
          <w:szCs w:val="20"/>
          <w:lang w:eastAsia="en-US"/>
        </w:rPr>
      </w:pPr>
      <w:r w:rsidRPr="002350AA">
        <w:rPr>
          <w:sz w:val="20"/>
          <w:szCs w:val="20"/>
          <w:lang w:eastAsia="en-US"/>
        </w:rPr>
        <w:t>Nmap scan report for 172.16.221.207 [host down, received no-response]</w:t>
      </w:r>
    </w:p>
    <w:p w14:paraId="65876E07" w14:textId="77777777" w:rsidR="00E201EF" w:rsidRPr="002350AA" w:rsidRDefault="00E201EF" w:rsidP="002350AA">
      <w:pPr>
        <w:jc w:val="both"/>
        <w:rPr>
          <w:sz w:val="20"/>
          <w:szCs w:val="20"/>
          <w:lang w:eastAsia="en-US"/>
        </w:rPr>
      </w:pPr>
      <w:r w:rsidRPr="002350AA">
        <w:rPr>
          <w:sz w:val="20"/>
          <w:szCs w:val="20"/>
          <w:lang w:eastAsia="en-US"/>
        </w:rPr>
        <w:t>Nmap scan report for 172.16.221.208 [host down, received no-response]</w:t>
      </w:r>
    </w:p>
    <w:p w14:paraId="1794E321" w14:textId="77777777" w:rsidR="00E201EF" w:rsidRPr="002350AA" w:rsidRDefault="00E201EF" w:rsidP="002350AA">
      <w:pPr>
        <w:jc w:val="both"/>
        <w:rPr>
          <w:sz w:val="20"/>
          <w:szCs w:val="20"/>
          <w:lang w:eastAsia="en-US"/>
        </w:rPr>
      </w:pPr>
      <w:r w:rsidRPr="002350AA">
        <w:rPr>
          <w:sz w:val="20"/>
          <w:szCs w:val="20"/>
          <w:lang w:eastAsia="en-US"/>
        </w:rPr>
        <w:t>Nmap scan report for 172.16.221.209 [host down, received no-response]</w:t>
      </w:r>
    </w:p>
    <w:p w14:paraId="45DA21A2" w14:textId="77777777" w:rsidR="00E201EF" w:rsidRPr="002350AA" w:rsidRDefault="00E201EF" w:rsidP="002350AA">
      <w:pPr>
        <w:jc w:val="both"/>
        <w:rPr>
          <w:sz w:val="20"/>
          <w:szCs w:val="20"/>
          <w:lang w:eastAsia="en-US"/>
        </w:rPr>
      </w:pPr>
      <w:r w:rsidRPr="002350AA">
        <w:rPr>
          <w:sz w:val="20"/>
          <w:szCs w:val="20"/>
          <w:lang w:eastAsia="en-US"/>
        </w:rPr>
        <w:t>Nmap scan report for 172.16.221.210 [host down, received no-response]</w:t>
      </w:r>
    </w:p>
    <w:p w14:paraId="5C4929FA" w14:textId="77777777" w:rsidR="00E201EF" w:rsidRPr="002350AA" w:rsidRDefault="00E201EF" w:rsidP="002350AA">
      <w:pPr>
        <w:jc w:val="both"/>
        <w:rPr>
          <w:sz w:val="20"/>
          <w:szCs w:val="20"/>
          <w:lang w:eastAsia="en-US"/>
        </w:rPr>
      </w:pPr>
      <w:r w:rsidRPr="002350AA">
        <w:rPr>
          <w:sz w:val="20"/>
          <w:szCs w:val="20"/>
          <w:lang w:eastAsia="en-US"/>
        </w:rPr>
        <w:t>Nmap scan report for 172.16.221.211 [host down, received no-response]</w:t>
      </w:r>
    </w:p>
    <w:p w14:paraId="7DDC4BC2" w14:textId="77777777" w:rsidR="00E201EF" w:rsidRPr="002350AA" w:rsidRDefault="00E201EF" w:rsidP="002350AA">
      <w:pPr>
        <w:jc w:val="both"/>
        <w:rPr>
          <w:sz w:val="20"/>
          <w:szCs w:val="20"/>
          <w:lang w:eastAsia="en-US"/>
        </w:rPr>
      </w:pPr>
      <w:r w:rsidRPr="002350AA">
        <w:rPr>
          <w:sz w:val="20"/>
          <w:szCs w:val="20"/>
          <w:lang w:eastAsia="en-US"/>
        </w:rPr>
        <w:t>Nmap scan report for 172.16.221.212 [host down, received no-response]</w:t>
      </w:r>
    </w:p>
    <w:p w14:paraId="07535FEB" w14:textId="77777777" w:rsidR="00E201EF" w:rsidRPr="002350AA" w:rsidRDefault="00E201EF" w:rsidP="002350AA">
      <w:pPr>
        <w:jc w:val="both"/>
        <w:rPr>
          <w:sz w:val="20"/>
          <w:szCs w:val="20"/>
          <w:lang w:eastAsia="en-US"/>
        </w:rPr>
      </w:pPr>
      <w:r w:rsidRPr="002350AA">
        <w:rPr>
          <w:sz w:val="20"/>
          <w:szCs w:val="20"/>
          <w:lang w:eastAsia="en-US"/>
        </w:rPr>
        <w:t>Nmap scan report for 172.16.221.213 [host down, received no-response]</w:t>
      </w:r>
    </w:p>
    <w:p w14:paraId="24937963" w14:textId="77777777" w:rsidR="00E201EF" w:rsidRPr="002350AA" w:rsidRDefault="00E201EF" w:rsidP="002350AA">
      <w:pPr>
        <w:jc w:val="both"/>
        <w:rPr>
          <w:sz w:val="20"/>
          <w:szCs w:val="20"/>
          <w:lang w:eastAsia="en-US"/>
        </w:rPr>
      </w:pPr>
      <w:r w:rsidRPr="002350AA">
        <w:rPr>
          <w:sz w:val="20"/>
          <w:szCs w:val="20"/>
          <w:lang w:eastAsia="en-US"/>
        </w:rPr>
        <w:t>Nmap scan report for 172.16.221.214 [host down, received no-response]</w:t>
      </w:r>
    </w:p>
    <w:p w14:paraId="48A49B96" w14:textId="77777777" w:rsidR="00E201EF" w:rsidRPr="002350AA" w:rsidRDefault="00E201EF" w:rsidP="002350AA">
      <w:pPr>
        <w:jc w:val="both"/>
        <w:rPr>
          <w:sz w:val="20"/>
          <w:szCs w:val="20"/>
          <w:lang w:eastAsia="en-US"/>
        </w:rPr>
      </w:pPr>
      <w:r w:rsidRPr="002350AA">
        <w:rPr>
          <w:sz w:val="20"/>
          <w:szCs w:val="20"/>
          <w:lang w:eastAsia="en-US"/>
        </w:rPr>
        <w:t>Nmap scan report for 172.16.221.215 [host down, received no-response]</w:t>
      </w:r>
    </w:p>
    <w:p w14:paraId="6DF1B46A" w14:textId="77777777" w:rsidR="00E201EF" w:rsidRPr="002350AA" w:rsidRDefault="00E201EF" w:rsidP="002350AA">
      <w:pPr>
        <w:jc w:val="both"/>
        <w:rPr>
          <w:sz w:val="20"/>
          <w:szCs w:val="20"/>
          <w:lang w:eastAsia="en-US"/>
        </w:rPr>
      </w:pPr>
      <w:r w:rsidRPr="002350AA">
        <w:rPr>
          <w:sz w:val="20"/>
          <w:szCs w:val="20"/>
          <w:lang w:eastAsia="en-US"/>
        </w:rPr>
        <w:t>Nmap scan report for 172.16.221.216 [host down, received no-response]</w:t>
      </w:r>
    </w:p>
    <w:p w14:paraId="6CA32810" w14:textId="77777777" w:rsidR="00E201EF" w:rsidRPr="002350AA" w:rsidRDefault="00E201EF" w:rsidP="002350AA">
      <w:pPr>
        <w:jc w:val="both"/>
        <w:rPr>
          <w:sz w:val="20"/>
          <w:szCs w:val="20"/>
          <w:lang w:eastAsia="en-US"/>
        </w:rPr>
      </w:pPr>
      <w:r w:rsidRPr="002350AA">
        <w:rPr>
          <w:sz w:val="20"/>
          <w:szCs w:val="20"/>
          <w:lang w:eastAsia="en-US"/>
        </w:rPr>
        <w:t>Nmap scan report for 172.16.221.217 [host down, received no-response]</w:t>
      </w:r>
    </w:p>
    <w:p w14:paraId="4A44DAD5" w14:textId="77777777" w:rsidR="00E201EF" w:rsidRPr="002350AA" w:rsidRDefault="00E201EF" w:rsidP="002350AA">
      <w:pPr>
        <w:jc w:val="both"/>
        <w:rPr>
          <w:sz w:val="20"/>
          <w:szCs w:val="20"/>
          <w:lang w:eastAsia="en-US"/>
        </w:rPr>
      </w:pPr>
      <w:r w:rsidRPr="002350AA">
        <w:rPr>
          <w:sz w:val="20"/>
          <w:szCs w:val="20"/>
          <w:lang w:eastAsia="en-US"/>
        </w:rPr>
        <w:t>Nmap scan report for 172.16.221.218 [host down, received no-response]</w:t>
      </w:r>
    </w:p>
    <w:p w14:paraId="4E8C024F" w14:textId="77777777" w:rsidR="00E201EF" w:rsidRPr="002350AA" w:rsidRDefault="00E201EF" w:rsidP="002350AA">
      <w:pPr>
        <w:jc w:val="both"/>
        <w:rPr>
          <w:sz w:val="20"/>
          <w:szCs w:val="20"/>
          <w:lang w:eastAsia="en-US"/>
        </w:rPr>
      </w:pPr>
      <w:r w:rsidRPr="002350AA">
        <w:rPr>
          <w:sz w:val="20"/>
          <w:szCs w:val="20"/>
          <w:lang w:eastAsia="en-US"/>
        </w:rPr>
        <w:t>Nmap scan report for 172.16.221.219 [host down, received no-response]</w:t>
      </w:r>
    </w:p>
    <w:p w14:paraId="6C415DDF" w14:textId="77777777" w:rsidR="00E201EF" w:rsidRPr="002350AA" w:rsidRDefault="00E201EF" w:rsidP="002350AA">
      <w:pPr>
        <w:jc w:val="both"/>
        <w:rPr>
          <w:sz w:val="20"/>
          <w:szCs w:val="20"/>
          <w:lang w:eastAsia="en-US"/>
        </w:rPr>
      </w:pPr>
      <w:r w:rsidRPr="002350AA">
        <w:rPr>
          <w:sz w:val="20"/>
          <w:szCs w:val="20"/>
          <w:lang w:eastAsia="en-US"/>
        </w:rPr>
        <w:t>Nmap scan report for 172.16.221.220 [host down, received no-response]</w:t>
      </w:r>
    </w:p>
    <w:p w14:paraId="22BB37AA" w14:textId="77777777" w:rsidR="00E201EF" w:rsidRPr="002350AA" w:rsidRDefault="00E201EF" w:rsidP="002350AA">
      <w:pPr>
        <w:jc w:val="both"/>
        <w:rPr>
          <w:sz w:val="20"/>
          <w:szCs w:val="20"/>
          <w:lang w:eastAsia="en-US"/>
        </w:rPr>
      </w:pPr>
      <w:r w:rsidRPr="002350AA">
        <w:rPr>
          <w:sz w:val="20"/>
          <w:szCs w:val="20"/>
          <w:lang w:eastAsia="en-US"/>
        </w:rPr>
        <w:t>Nmap scan report for 172.16.221.221 [host down, received no-response]</w:t>
      </w:r>
    </w:p>
    <w:p w14:paraId="03532DC8" w14:textId="77777777" w:rsidR="00E201EF" w:rsidRPr="002350AA" w:rsidRDefault="00E201EF" w:rsidP="002350AA">
      <w:pPr>
        <w:jc w:val="both"/>
        <w:rPr>
          <w:sz w:val="20"/>
          <w:szCs w:val="20"/>
          <w:lang w:eastAsia="en-US"/>
        </w:rPr>
      </w:pPr>
      <w:r w:rsidRPr="002350AA">
        <w:rPr>
          <w:sz w:val="20"/>
          <w:szCs w:val="20"/>
          <w:lang w:eastAsia="en-US"/>
        </w:rPr>
        <w:t>Nmap scan report for 172.16.221.222 [host down, received no-response]</w:t>
      </w:r>
    </w:p>
    <w:p w14:paraId="29100DE6" w14:textId="77777777" w:rsidR="00E201EF" w:rsidRPr="002350AA" w:rsidRDefault="00E201EF" w:rsidP="002350AA">
      <w:pPr>
        <w:jc w:val="both"/>
        <w:rPr>
          <w:sz w:val="20"/>
          <w:szCs w:val="20"/>
          <w:lang w:eastAsia="en-US"/>
        </w:rPr>
      </w:pPr>
      <w:r w:rsidRPr="002350AA">
        <w:rPr>
          <w:sz w:val="20"/>
          <w:szCs w:val="20"/>
          <w:lang w:eastAsia="en-US"/>
        </w:rPr>
        <w:t>Nmap scan report for 172.16.221.223 [host down, received no-response]</w:t>
      </w:r>
    </w:p>
    <w:p w14:paraId="67F20BE4" w14:textId="77777777" w:rsidR="00E201EF" w:rsidRPr="002350AA" w:rsidRDefault="00E201EF" w:rsidP="002350AA">
      <w:pPr>
        <w:jc w:val="both"/>
        <w:rPr>
          <w:sz w:val="20"/>
          <w:szCs w:val="20"/>
          <w:lang w:eastAsia="en-US"/>
        </w:rPr>
      </w:pPr>
      <w:r w:rsidRPr="002350AA">
        <w:rPr>
          <w:sz w:val="20"/>
          <w:szCs w:val="20"/>
          <w:lang w:eastAsia="en-US"/>
        </w:rPr>
        <w:t>Nmap scan report for 172.16.221.224 [host down, received no-response]</w:t>
      </w:r>
    </w:p>
    <w:p w14:paraId="4BBF2AC8" w14:textId="77777777" w:rsidR="00E201EF" w:rsidRPr="002350AA" w:rsidRDefault="00E201EF" w:rsidP="002350AA">
      <w:pPr>
        <w:jc w:val="both"/>
        <w:rPr>
          <w:sz w:val="20"/>
          <w:szCs w:val="20"/>
          <w:lang w:eastAsia="en-US"/>
        </w:rPr>
      </w:pPr>
      <w:r w:rsidRPr="002350AA">
        <w:rPr>
          <w:sz w:val="20"/>
          <w:szCs w:val="20"/>
          <w:lang w:eastAsia="en-US"/>
        </w:rPr>
        <w:t>Nmap scan report for 172.16.221.225 [host down, received no-response]</w:t>
      </w:r>
    </w:p>
    <w:p w14:paraId="7FD90548" w14:textId="77777777" w:rsidR="00E201EF" w:rsidRPr="002350AA" w:rsidRDefault="00E201EF" w:rsidP="002350AA">
      <w:pPr>
        <w:jc w:val="both"/>
        <w:rPr>
          <w:sz w:val="20"/>
          <w:szCs w:val="20"/>
          <w:lang w:eastAsia="en-US"/>
        </w:rPr>
      </w:pPr>
      <w:r w:rsidRPr="002350AA">
        <w:rPr>
          <w:sz w:val="20"/>
          <w:szCs w:val="20"/>
          <w:lang w:eastAsia="en-US"/>
        </w:rPr>
        <w:t>Nmap scan report for 172.16.221.226 [host down, received no-response]</w:t>
      </w:r>
    </w:p>
    <w:p w14:paraId="43AC9810" w14:textId="77777777" w:rsidR="00E201EF" w:rsidRPr="002350AA" w:rsidRDefault="00E201EF" w:rsidP="002350AA">
      <w:pPr>
        <w:jc w:val="both"/>
        <w:rPr>
          <w:sz w:val="20"/>
          <w:szCs w:val="20"/>
          <w:lang w:eastAsia="en-US"/>
        </w:rPr>
      </w:pPr>
      <w:r w:rsidRPr="002350AA">
        <w:rPr>
          <w:sz w:val="20"/>
          <w:szCs w:val="20"/>
          <w:lang w:eastAsia="en-US"/>
        </w:rPr>
        <w:t>Nmap scan report for 172.16.221.227 [host down, received no-response]</w:t>
      </w:r>
    </w:p>
    <w:p w14:paraId="4F526FDC" w14:textId="77777777" w:rsidR="00E201EF" w:rsidRPr="002350AA" w:rsidRDefault="00E201EF" w:rsidP="002350AA">
      <w:pPr>
        <w:jc w:val="both"/>
        <w:rPr>
          <w:sz w:val="20"/>
          <w:szCs w:val="20"/>
          <w:lang w:eastAsia="en-US"/>
        </w:rPr>
      </w:pPr>
      <w:r w:rsidRPr="002350AA">
        <w:rPr>
          <w:sz w:val="20"/>
          <w:szCs w:val="20"/>
          <w:lang w:eastAsia="en-US"/>
        </w:rPr>
        <w:t>Nmap scan report for 172.16.221.228 [host down, received no-response]</w:t>
      </w:r>
    </w:p>
    <w:p w14:paraId="289A20CB" w14:textId="77777777" w:rsidR="00E201EF" w:rsidRPr="002350AA" w:rsidRDefault="00E201EF" w:rsidP="002350AA">
      <w:pPr>
        <w:jc w:val="both"/>
        <w:rPr>
          <w:sz w:val="20"/>
          <w:szCs w:val="20"/>
          <w:lang w:eastAsia="en-US"/>
        </w:rPr>
      </w:pPr>
      <w:r w:rsidRPr="002350AA">
        <w:rPr>
          <w:sz w:val="20"/>
          <w:szCs w:val="20"/>
          <w:lang w:eastAsia="en-US"/>
        </w:rPr>
        <w:t>Nmap scan report for 172.16.221.229 [host down, received no-response]</w:t>
      </w:r>
    </w:p>
    <w:p w14:paraId="3BE8C55E" w14:textId="77777777" w:rsidR="00E201EF" w:rsidRPr="002350AA" w:rsidRDefault="00E201EF" w:rsidP="002350AA">
      <w:pPr>
        <w:jc w:val="both"/>
        <w:rPr>
          <w:sz w:val="20"/>
          <w:szCs w:val="20"/>
          <w:lang w:eastAsia="en-US"/>
        </w:rPr>
      </w:pPr>
      <w:r w:rsidRPr="002350AA">
        <w:rPr>
          <w:sz w:val="20"/>
          <w:szCs w:val="20"/>
          <w:lang w:eastAsia="en-US"/>
        </w:rPr>
        <w:t>Nmap scan report for 172.16.221.230 [host down, received no-response]</w:t>
      </w:r>
    </w:p>
    <w:p w14:paraId="6BE874C6" w14:textId="77777777" w:rsidR="00E201EF" w:rsidRPr="002350AA" w:rsidRDefault="00E201EF" w:rsidP="002350AA">
      <w:pPr>
        <w:jc w:val="both"/>
        <w:rPr>
          <w:sz w:val="20"/>
          <w:szCs w:val="20"/>
          <w:lang w:eastAsia="en-US"/>
        </w:rPr>
      </w:pPr>
      <w:r w:rsidRPr="002350AA">
        <w:rPr>
          <w:sz w:val="20"/>
          <w:szCs w:val="20"/>
          <w:lang w:eastAsia="en-US"/>
        </w:rPr>
        <w:t>Nmap scan report for 172.16.221.231 [host down, received no-response]</w:t>
      </w:r>
    </w:p>
    <w:p w14:paraId="4FD4B0A9" w14:textId="77777777" w:rsidR="00E201EF" w:rsidRPr="002350AA" w:rsidRDefault="00E201EF" w:rsidP="002350AA">
      <w:pPr>
        <w:jc w:val="both"/>
        <w:rPr>
          <w:sz w:val="20"/>
          <w:szCs w:val="20"/>
          <w:lang w:eastAsia="en-US"/>
        </w:rPr>
      </w:pPr>
      <w:r w:rsidRPr="002350AA">
        <w:rPr>
          <w:sz w:val="20"/>
          <w:szCs w:val="20"/>
          <w:lang w:eastAsia="en-US"/>
        </w:rPr>
        <w:t>Nmap scan report for 172.16.221.232 [host down, received no-response]</w:t>
      </w:r>
    </w:p>
    <w:p w14:paraId="2D8A306B"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172.16.221.233 [host down, received no-response]</w:t>
      </w:r>
    </w:p>
    <w:p w14:paraId="2970375D" w14:textId="77777777" w:rsidR="00E201EF" w:rsidRPr="002350AA" w:rsidRDefault="00E201EF" w:rsidP="002350AA">
      <w:pPr>
        <w:jc w:val="both"/>
        <w:rPr>
          <w:sz w:val="20"/>
          <w:szCs w:val="20"/>
          <w:lang w:eastAsia="en-US"/>
        </w:rPr>
      </w:pPr>
      <w:r w:rsidRPr="002350AA">
        <w:rPr>
          <w:sz w:val="20"/>
          <w:szCs w:val="20"/>
          <w:lang w:eastAsia="en-US"/>
        </w:rPr>
        <w:t>Nmap scan report for 172.16.221.234 [host down, received no-response]</w:t>
      </w:r>
    </w:p>
    <w:p w14:paraId="5108B0FE" w14:textId="77777777" w:rsidR="00E201EF" w:rsidRPr="002350AA" w:rsidRDefault="00E201EF" w:rsidP="002350AA">
      <w:pPr>
        <w:jc w:val="both"/>
        <w:rPr>
          <w:sz w:val="20"/>
          <w:szCs w:val="20"/>
          <w:lang w:eastAsia="en-US"/>
        </w:rPr>
      </w:pPr>
      <w:r w:rsidRPr="002350AA">
        <w:rPr>
          <w:sz w:val="20"/>
          <w:szCs w:val="20"/>
          <w:lang w:eastAsia="en-US"/>
        </w:rPr>
        <w:t>Nmap scan report for 172.16.221.235 [host down, received no-response]</w:t>
      </w:r>
    </w:p>
    <w:p w14:paraId="557AE1AE" w14:textId="77777777" w:rsidR="00E201EF" w:rsidRPr="002350AA" w:rsidRDefault="00E201EF" w:rsidP="002350AA">
      <w:pPr>
        <w:jc w:val="both"/>
        <w:rPr>
          <w:sz w:val="20"/>
          <w:szCs w:val="20"/>
          <w:lang w:eastAsia="en-US"/>
        </w:rPr>
      </w:pPr>
      <w:r w:rsidRPr="002350AA">
        <w:rPr>
          <w:sz w:val="20"/>
          <w:szCs w:val="20"/>
          <w:lang w:eastAsia="en-US"/>
        </w:rPr>
        <w:t>Nmap scan report for 172.16.221.236 [host down, received no-response]</w:t>
      </w:r>
    </w:p>
    <w:p w14:paraId="6630AF25" w14:textId="77777777" w:rsidR="00E201EF" w:rsidRPr="002350AA" w:rsidRDefault="00E201EF" w:rsidP="002350AA">
      <w:pPr>
        <w:jc w:val="both"/>
        <w:rPr>
          <w:sz w:val="20"/>
          <w:szCs w:val="20"/>
          <w:lang w:eastAsia="en-US"/>
        </w:rPr>
      </w:pPr>
      <w:r w:rsidRPr="002350AA">
        <w:rPr>
          <w:sz w:val="20"/>
          <w:szCs w:val="20"/>
          <w:lang w:eastAsia="en-US"/>
        </w:rPr>
        <w:t>Nmap scan report for 172.16.221.238 [host down, received no-response]</w:t>
      </w:r>
    </w:p>
    <w:p w14:paraId="74BBFD99" w14:textId="77777777" w:rsidR="00E201EF" w:rsidRPr="002350AA" w:rsidRDefault="00E201EF" w:rsidP="002350AA">
      <w:pPr>
        <w:jc w:val="both"/>
        <w:rPr>
          <w:sz w:val="20"/>
          <w:szCs w:val="20"/>
          <w:lang w:eastAsia="en-US"/>
        </w:rPr>
      </w:pPr>
      <w:r w:rsidRPr="002350AA">
        <w:rPr>
          <w:sz w:val="20"/>
          <w:szCs w:val="20"/>
          <w:lang w:eastAsia="en-US"/>
        </w:rPr>
        <w:t>Nmap scan report for 172.16.221.239 [host down, received no-response]</w:t>
      </w:r>
    </w:p>
    <w:p w14:paraId="6AFCCAA5" w14:textId="77777777" w:rsidR="00E201EF" w:rsidRPr="002350AA" w:rsidRDefault="00E201EF" w:rsidP="002350AA">
      <w:pPr>
        <w:jc w:val="both"/>
        <w:rPr>
          <w:sz w:val="20"/>
          <w:szCs w:val="20"/>
          <w:lang w:eastAsia="en-US"/>
        </w:rPr>
      </w:pPr>
      <w:r w:rsidRPr="002350AA">
        <w:rPr>
          <w:sz w:val="20"/>
          <w:szCs w:val="20"/>
          <w:lang w:eastAsia="en-US"/>
        </w:rPr>
        <w:t>Nmap scan report for 172.16.221.240 [host down, received no-response]</w:t>
      </w:r>
    </w:p>
    <w:p w14:paraId="7EF703B7" w14:textId="77777777" w:rsidR="00E201EF" w:rsidRPr="002350AA" w:rsidRDefault="00E201EF" w:rsidP="002350AA">
      <w:pPr>
        <w:jc w:val="both"/>
        <w:rPr>
          <w:sz w:val="20"/>
          <w:szCs w:val="20"/>
          <w:lang w:eastAsia="en-US"/>
        </w:rPr>
      </w:pPr>
      <w:r w:rsidRPr="002350AA">
        <w:rPr>
          <w:sz w:val="20"/>
          <w:szCs w:val="20"/>
          <w:lang w:eastAsia="en-US"/>
        </w:rPr>
        <w:t>Nmap scan report for 172.16.221.241 [host down, received no-response]</w:t>
      </w:r>
    </w:p>
    <w:p w14:paraId="65567359" w14:textId="77777777" w:rsidR="00E201EF" w:rsidRPr="002350AA" w:rsidRDefault="00E201EF" w:rsidP="002350AA">
      <w:pPr>
        <w:jc w:val="both"/>
        <w:rPr>
          <w:sz w:val="20"/>
          <w:szCs w:val="20"/>
          <w:lang w:eastAsia="en-US"/>
        </w:rPr>
      </w:pPr>
      <w:r w:rsidRPr="002350AA">
        <w:rPr>
          <w:sz w:val="20"/>
          <w:szCs w:val="20"/>
          <w:lang w:eastAsia="en-US"/>
        </w:rPr>
        <w:t>Nmap scan report for 172.16.221.242 [host down, received no-response]</w:t>
      </w:r>
    </w:p>
    <w:p w14:paraId="4093FE84" w14:textId="77777777" w:rsidR="00E201EF" w:rsidRPr="002350AA" w:rsidRDefault="00E201EF" w:rsidP="002350AA">
      <w:pPr>
        <w:jc w:val="both"/>
        <w:rPr>
          <w:sz w:val="20"/>
          <w:szCs w:val="20"/>
          <w:lang w:eastAsia="en-US"/>
        </w:rPr>
      </w:pPr>
      <w:r w:rsidRPr="002350AA">
        <w:rPr>
          <w:sz w:val="20"/>
          <w:szCs w:val="20"/>
          <w:lang w:eastAsia="en-US"/>
        </w:rPr>
        <w:t>Nmap scan report for 172.16.221.243 [host down, received no-response]</w:t>
      </w:r>
    </w:p>
    <w:p w14:paraId="0897D7FC" w14:textId="77777777" w:rsidR="00E201EF" w:rsidRPr="002350AA" w:rsidRDefault="00E201EF" w:rsidP="002350AA">
      <w:pPr>
        <w:jc w:val="both"/>
        <w:rPr>
          <w:sz w:val="20"/>
          <w:szCs w:val="20"/>
          <w:lang w:eastAsia="en-US"/>
        </w:rPr>
      </w:pPr>
      <w:r w:rsidRPr="002350AA">
        <w:rPr>
          <w:sz w:val="20"/>
          <w:szCs w:val="20"/>
          <w:lang w:eastAsia="en-US"/>
        </w:rPr>
        <w:t>Nmap scan report for 172.16.221.244 [host down, received no-response]</w:t>
      </w:r>
    </w:p>
    <w:p w14:paraId="4445A3B5" w14:textId="77777777" w:rsidR="00E201EF" w:rsidRPr="002350AA" w:rsidRDefault="00E201EF" w:rsidP="002350AA">
      <w:pPr>
        <w:jc w:val="both"/>
        <w:rPr>
          <w:sz w:val="20"/>
          <w:szCs w:val="20"/>
          <w:lang w:eastAsia="en-US"/>
        </w:rPr>
      </w:pPr>
      <w:r w:rsidRPr="002350AA">
        <w:rPr>
          <w:sz w:val="20"/>
          <w:szCs w:val="20"/>
          <w:lang w:eastAsia="en-US"/>
        </w:rPr>
        <w:t>Nmap scan report for 172.16.221.245 [host down, received no-response]</w:t>
      </w:r>
    </w:p>
    <w:p w14:paraId="3EA62355" w14:textId="77777777" w:rsidR="00E201EF" w:rsidRPr="002350AA" w:rsidRDefault="00E201EF" w:rsidP="002350AA">
      <w:pPr>
        <w:jc w:val="both"/>
        <w:rPr>
          <w:sz w:val="20"/>
          <w:szCs w:val="20"/>
          <w:lang w:eastAsia="en-US"/>
        </w:rPr>
      </w:pPr>
      <w:r w:rsidRPr="002350AA">
        <w:rPr>
          <w:sz w:val="20"/>
          <w:szCs w:val="20"/>
          <w:lang w:eastAsia="en-US"/>
        </w:rPr>
        <w:t>Nmap scan report for 172.16.221.246 [host down, received no-response]</w:t>
      </w:r>
    </w:p>
    <w:p w14:paraId="06A63FC9" w14:textId="77777777" w:rsidR="00E201EF" w:rsidRPr="002350AA" w:rsidRDefault="00E201EF" w:rsidP="002350AA">
      <w:pPr>
        <w:jc w:val="both"/>
        <w:rPr>
          <w:sz w:val="20"/>
          <w:szCs w:val="20"/>
          <w:lang w:eastAsia="en-US"/>
        </w:rPr>
      </w:pPr>
      <w:r w:rsidRPr="002350AA">
        <w:rPr>
          <w:sz w:val="20"/>
          <w:szCs w:val="20"/>
          <w:lang w:eastAsia="en-US"/>
        </w:rPr>
        <w:t>Nmap scan report for 172.16.221.247 [host down, received no-response]</w:t>
      </w:r>
    </w:p>
    <w:p w14:paraId="32E9B592" w14:textId="77777777" w:rsidR="00E201EF" w:rsidRPr="002350AA" w:rsidRDefault="00E201EF" w:rsidP="002350AA">
      <w:pPr>
        <w:jc w:val="both"/>
        <w:rPr>
          <w:sz w:val="20"/>
          <w:szCs w:val="20"/>
          <w:lang w:eastAsia="en-US"/>
        </w:rPr>
      </w:pPr>
      <w:r w:rsidRPr="002350AA">
        <w:rPr>
          <w:sz w:val="20"/>
          <w:szCs w:val="20"/>
          <w:lang w:eastAsia="en-US"/>
        </w:rPr>
        <w:t>Nmap scan report for 172.16.221.248 [host down, received no-response]</w:t>
      </w:r>
    </w:p>
    <w:p w14:paraId="4AE77AAE" w14:textId="77777777" w:rsidR="00E201EF" w:rsidRPr="002350AA" w:rsidRDefault="00E201EF" w:rsidP="002350AA">
      <w:pPr>
        <w:jc w:val="both"/>
        <w:rPr>
          <w:sz w:val="20"/>
          <w:szCs w:val="20"/>
          <w:lang w:eastAsia="en-US"/>
        </w:rPr>
      </w:pPr>
      <w:r w:rsidRPr="002350AA">
        <w:rPr>
          <w:sz w:val="20"/>
          <w:szCs w:val="20"/>
          <w:lang w:eastAsia="en-US"/>
        </w:rPr>
        <w:t>Nmap scan report for 172.16.221.249 [host down, received no-response]</w:t>
      </w:r>
    </w:p>
    <w:p w14:paraId="2D5A3A7B" w14:textId="77777777" w:rsidR="00E201EF" w:rsidRPr="002350AA" w:rsidRDefault="00E201EF" w:rsidP="002350AA">
      <w:pPr>
        <w:jc w:val="both"/>
        <w:rPr>
          <w:sz w:val="20"/>
          <w:szCs w:val="20"/>
          <w:lang w:eastAsia="en-US"/>
        </w:rPr>
      </w:pPr>
      <w:r w:rsidRPr="002350AA">
        <w:rPr>
          <w:sz w:val="20"/>
          <w:szCs w:val="20"/>
          <w:lang w:eastAsia="en-US"/>
        </w:rPr>
        <w:t>Nmap scan report for 172.16.221.250 [host down, received no-response]</w:t>
      </w:r>
    </w:p>
    <w:p w14:paraId="79824F48" w14:textId="77777777" w:rsidR="00E201EF" w:rsidRPr="002350AA" w:rsidRDefault="00E201EF" w:rsidP="002350AA">
      <w:pPr>
        <w:jc w:val="both"/>
        <w:rPr>
          <w:sz w:val="20"/>
          <w:szCs w:val="20"/>
          <w:lang w:eastAsia="en-US"/>
        </w:rPr>
      </w:pPr>
      <w:r w:rsidRPr="002350AA">
        <w:rPr>
          <w:sz w:val="20"/>
          <w:szCs w:val="20"/>
          <w:lang w:eastAsia="en-US"/>
        </w:rPr>
        <w:t>Nmap scan report for 172.16.221.251 [host down, received no-response]</w:t>
      </w:r>
    </w:p>
    <w:p w14:paraId="17286BC1" w14:textId="77777777" w:rsidR="00E201EF" w:rsidRPr="002350AA" w:rsidRDefault="00E201EF" w:rsidP="002350AA">
      <w:pPr>
        <w:jc w:val="both"/>
        <w:rPr>
          <w:sz w:val="20"/>
          <w:szCs w:val="20"/>
          <w:lang w:eastAsia="en-US"/>
        </w:rPr>
      </w:pPr>
      <w:r w:rsidRPr="002350AA">
        <w:rPr>
          <w:sz w:val="20"/>
          <w:szCs w:val="20"/>
          <w:lang w:eastAsia="en-US"/>
        </w:rPr>
        <w:t>Nmap scan report for 172.16.221.252 [host down, received no-response]</w:t>
      </w:r>
    </w:p>
    <w:p w14:paraId="04BA827D" w14:textId="77777777" w:rsidR="00E201EF" w:rsidRPr="002350AA" w:rsidRDefault="00E201EF" w:rsidP="002350AA">
      <w:pPr>
        <w:jc w:val="both"/>
        <w:rPr>
          <w:sz w:val="20"/>
          <w:szCs w:val="20"/>
          <w:lang w:eastAsia="en-US"/>
        </w:rPr>
      </w:pPr>
      <w:r w:rsidRPr="002350AA">
        <w:rPr>
          <w:sz w:val="20"/>
          <w:szCs w:val="20"/>
          <w:lang w:eastAsia="en-US"/>
        </w:rPr>
        <w:t>Nmap scan report for 172.16.221.253 [host down, received no-response]</w:t>
      </w:r>
    </w:p>
    <w:p w14:paraId="022CB1CE" w14:textId="77777777" w:rsidR="00E201EF" w:rsidRPr="002350AA" w:rsidRDefault="00E201EF" w:rsidP="002350AA">
      <w:pPr>
        <w:jc w:val="both"/>
        <w:rPr>
          <w:sz w:val="20"/>
          <w:szCs w:val="20"/>
          <w:lang w:eastAsia="en-US"/>
        </w:rPr>
      </w:pPr>
      <w:r w:rsidRPr="002350AA">
        <w:rPr>
          <w:sz w:val="20"/>
          <w:szCs w:val="20"/>
          <w:lang w:eastAsia="en-US"/>
        </w:rPr>
        <w:t>Nmap scan report for 172.16.221.254 [host down, received no-response]</w:t>
      </w:r>
    </w:p>
    <w:p w14:paraId="07ADEEC0" w14:textId="77777777" w:rsidR="00E201EF" w:rsidRPr="002350AA" w:rsidRDefault="00E201EF" w:rsidP="002350AA">
      <w:pPr>
        <w:jc w:val="both"/>
        <w:rPr>
          <w:sz w:val="20"/>
          <w:szCs w:val="20"/>
          <w:lang w:eastAsia="en-US"/>
        </w:rPr>
      </w:pPr>
      <w:r w:rsidRPr="002350AA">
        <w:rPr>
          <w:sz w:val="20"/>
          <w:szCs w:val="20"/>
          <w:lang w:eastAsia="en-US"/>
        </w:rPr>
        <w:t>Nmap scan report for 172.16.221.255 [host down, received no-response]</w:t>
      </w:r>
    </w:p>
    <w:p w14:paraId="36ACF719" w14:textId="77777777" w:rsidR="00E201EF" w:rsidRPr="002350AA" w:rsidRDefault="00E201EF" w:rsidP="002350AA">
      <w:pPr>
        <w:jc w:val="both"/>
        <w:rPr>
          <w:sz w:val="20"/>
          <w:szCs w:val="20"/>
          <w:lang w:eastAsia="en-US"/>
        </w:rPr>
      </w:pPr>
      <w:r w:rsidRPr="002350AA">
        <w:rPr>
          <w:sz w:val="20"/>
          <w:szCs w:val="20"/>
          <w:lang w:eastAsia="en-US"/>
        </w:rPr>
        <w:t>Nmap scan report for 172.16.221.16</w:t>
      </w:r>
    </w:p>
    <w:p w14:paraId="24903F29" w14:textId="77777777" w:rsidR="00E201EF" w:rsidRPr="002350AA" w:rsidRDefault="00E201EF" w:rsidP="002350AA">
      <w:pPr>
        <w:jc w:val="both"/>
        <w:rPr>
          <w:sz w:val="20"/>
          <w:szCs w:val="20"/>
          <w:lang w:eastAsia="en-US"/>
        </w:rPr>
      </w:pPr>
      <w:r w:rsidRPr="002350AA">
        <w:rPr>
          <w:sz w:val="20"/>
          <w:szCs w:val="20"/>
          <w:lang w:eastAsia="en-US"/>
        </w:rPr>
        <w:t>Host is up, received echo-reply ttl 64 (0.00059s latency).</w:t>
      </w:r>
    </w:p>
    <w:p w14:paraId="4CD3BE38" w14:textId="77777777" w:rsidR="00E201EF" w:rsidRPr="002350AA" w:rsidRDefault="00E201EF" w:rsidP="002350AA">
      <w:pPr>
        <w:jc w:val="both"/>
        <w:rPr>
          <w:sz w:val="20"/>
          <w:szCs w:val="20"/>
          <w:lang w:eastAsia="en-US"/>
        </w:rPr>
      </w:pPr>
      <w:r w:rsidRPr="002350AA">
        <w:rPr>
          <w:sz w:val="20"/>
          <w:szCs w:val="20"/>
          <w:lang w:eastAsia="en-US"/>
        </w:rPr>
        <w:t>Scanned at 2024-11-26 22:07:49 EST for 121s</w:t>
      </w:r>
    </w:p>
    <w:p w14:paraId="72353844" w14:textId="77777777" w:rsidR="00E201EF" w:rsidRPr="002350AA" w:rsidRDefault="00E201EF" w:rsidP="002350AA">
      <w:pPr>
        <w:jc w:val="both"/>
        <w:rPr>
          <w:sz w:val="20"/>
          <w:szCs w:val="20"/>
          <w:lang w:eastAsia="en-US"/>
        </w:rPr>
      </w:pPr>
      <w:r w:rsidRPr="002350AA">
        <w:rPr>
          <w:sz w:val="20"/>
          <w:szCs w:val="20"/>
          <w:lang w:eastAsia="en-US"/>
        </w:rPr>
        <w:t>Not shown: 996 closed ports</w:t>
      </w:r>
    </w:p>
    <w:p w14:paraId="7EBC854E" w14:textId="77777777" w:rsidR="00E201EF" w:rsidRPr="002350AA" w:rsidRDefault="00E201EF" w:rsidP="002350AA">
      <w:pPr>
        <w:jc w:val="both"/>
        <w:rPr>
          <w:sz w:val="20"/>
          <w:szCs w:val="20"/>
          <w:lang w:eastAsia="en-US"/>
        </w:rPr>
      </w:pPr>
      <w:r w:rsidRPr="002350AA">
        <w:rPr>
          <w:sz w:val="20"/>
          <w:szCs w:val="20"/>
          <w:lang w:eastAsia="en-US"/>
        </w:rPr>
        <w:t>Reason: 996 resets</w:t>
      </w:r>
    </w:p>
    <w:p w14:paraId="2153043D" w14:textId="77777777" w:rsidR="00E201EF" w:rsidRPr="002350AA" w:rsidRDefault="00E201EF" w:rsidP="002350AA">
      <w:pPr>
        <w:jc w:val="both"/>
        <w:rPr>
          <w:sz w:val="20"/>
          <w:szCs w:val="20"/>
          <w:lang w:eastAsia="en-US"/>
        </w:rPr>
      </w:pPr>
      <w:r w:rsidRPr="002350AA">
        <w:rPr>
          <w:sz w:val="20"/>
          <w:szCs w:val="20"/>
          <w:lang w:eastAsia="en-US"/>
        </w:rPr>
        <w:t>PORT    STATE SERVICE    REASON         VERSION</w:t>
      </w:r>
    </w:p>
    <w:p w14:paraId="08D6583A" w14:textId="77777777" w:rsidR="00E201EF" w:rsidRPr="002350AA" w:rsidRDefault="00E201EF" w:rsidP="002350AA">
      <w:pPr>
        <w:jc w:val="both"/>
        <w:rPr>
          <w:sz w:val="20"/>
          <w:szCs w:val="20"/>
          <w:lang w:eastAsia="en-US"/>
        </w:rPr>
      </w:pPr>
      <w:r w:rsidRPr="002350AA">
        <w:rPr>
          <w:sz w:val="20"/>
          <w:szCs w:val="20"/>
          <w:lang w:eastAsia="en-US"/>
        </w:rPr>
        <w:t>22/</w:t>
      </w:r>
      <w:proofErr w:type="gramStart"/>
      <w:r w:rsidRPr="002350AA">
        <w:rPr>
          <w:sz w:val="20"/>
          <w:szCs w:val="20"/>
          <w:lang w:eastAsia="en-US"/>
        </w:rPr>
        <w:t>tcp  open</w:t>
      </w:r>
      <w:proofErr w:type="gramEnd"/>
      <w:r w:rsidRPr="002350AA">
        <w:rPr>
          <w:sz w:val="20"/>
          <w:szCs w:val="20"/>
          <w:lang w:eastAsia="en-US"/>
        </w:rPr>
        <w:t xml:space="preserve">  ssh        syn-ack ttl 64 OpenSSH 5.5p1 Debian 6+squeeze8 (protocol 2.0)</w:t>
      </w:r>
    </w:p>
    <w:p w14:paraId="22036829" w14:textId="77777777" w:rsidR="00E201EF" w:rsidRPr="002350AA" w:rsidRDefault="00E201EF" w:rsidP="002350AA">
      <w:pPr>
        <w:jc w:val="both"/>
        <w:rPr>
          <w:sz w:val="20"/>
          <w:szCs w:val="20"/>
          <w:lang w:eastAsia="en-US"/>
        </w:rPr>
      </w:pPr>
      <w:r w:rsidRPr="002350AA">
        <w:rPr>
          <w:sz w:val="20"/>
          <w:szCs w:val="20"/>
          <w:lang w:eastAsia="en-US"/>
        </w:rPr>
        <w:t xml:space="preserve">| ssh-hostkey: </w:t>
      </w:r>
    </w:p>
    <w:p w14:paraId="77BFC47C" w14:textId="77777777" w:rsidR="00E201EF" w:rsidRPr="002350AA" w:rsidRDefault="00E201EF" w:rsidP="002350AA">
      <w:pPr>
        <w:jc w:val="both"/>
        <w:rPr>
          <w:sz w:val="20"/>
          <w:szCs w:val="20"/>
          <w:lang w:eastAsia="en-US"/>
        </w:rPr>
      </w:pPr>
      <w:r w:rsidRPr="002350AA">
        <w:rPr>
          <w:sz w:val="20"/>
          <w:szCs w:val="20"/>
          <w:lang w:eastAsia="en-US"/>
        </w:rPr>
        <w:t>|   1024 9</w:t>
      </w:r>
      <w:proofErr w:type="gramStart"/>
      <w:r w:rsidRPr="002350AA">
        <w:rPr>
          <w:sz w:val="20"/>
          <w:szCs w:val="20"/>
          <w:lang w:eastAsia="en-US"/>
        </w:rPr>
        <w:t>d:b</w:t>
      </w:r>
      <w:proofErr w:type="gramEnd"/>
      <w:r w:rsidRPr="002350AA">
        <w:rPr>
          <w:sz w:val="20"/>
          <w:szCs w:val="20"/>
          <w:lang w:eastAsia="en-US"/>
        </w:rPr>
        <w:t>6:49:08:cb:69:bc:05:1e:6e:74:07:f6:fd:ee:02 (DSA)</w:t>
      </w:r>
    </w:p>
    <w:p w14:paraId="12E1AFDA" w14:textId="77777777" w:rsidR="00E201EF" w:rsidRPr="002350AA" w:rsidRDefault="00E201EF" w:rsidP="002350AA">
      <w:pPr>
        <w:jc w:val="both"/>
        <w:rPr>
          <w:sz w:val="20"/>
          <w:szCs w:val="20"/>
          <w:lang w:eastAsia="en-US"/>
        </w:rPr>
      </w:pPr>
      <w:r w:rsidRPr="002350AA">
        <w:rPr>
          <w:sz w:val="20"/>
          <w:szCs w:val="20"/>
          <w:lang w:eastAsia="en-US"/>
        </w:rPr>
        <w:lastRenderedPageBreak/>
        <w:t>| ssh-dss 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</w:t>
      </w:r>
    </w:p>
    <w:p w14:paraId="7723F9C3" w14:textId="77777777" w:rsidR="00E201EF" w:rsidRPr="002350AA" w:rsidRDefault="00E201EF" w:rsidP="002350AA">
      <w:pPr>
        <w:jc w:val="both"/>
        <w:rPr>
          <w:sz w:val="20"/>
          <w:szCs w:val="20"/>
          <w:lang w:eastAsia="en-US"/>
        </w:rPr>
      </w:pPr>
      <w:r w:rsidRPr="002350AA">
        <w:rPr>
          <w:sz w:val="20"/>
          <w:szCs w:val="20"/>
          <w:lang w:eastAsia="en-US"/>
        </w:rPr>
        <w:t>|   2048 0e:c</w:t>
      </w:r>
      <w:proofErr w:type="gramStart"/>
      <w:r w:rsidRPr="002350AA">
        <w:rPr>
          <w:sz w:val="20"/>
          <w:szCs w:val="20"/>
          <w:lang w:eastAsia="en-US"/>
        </w:rPr>
        <w:t>6:47:e</w:t>
      </w:r>
      <w:proofErr w:type="gramEnd"/>
      <w:r w:rsidRPr="002350AA">
        <w:rPr>
          <w:sz w:val="20"/>
          <w:szCs w:val="20"/>
          <w:lang w:eastAsia="en-US"/>
        </w:rPr>
        <w:t>7:12:90:f2:6d:f2:21:76:8e:19:5c:46:ca (RSA)</w:t>
      </w:r>
    </w:p>
    <w:p w14:paraId="3A319731" w14:textId="77777777" w:rsidR="00E201EF" w:rsidRPr="002350AA" w:rsidRDefault="00E201EF" w:rsidP="002350AA">
      <w:pPr>
        <w:jc w:val="both"/>
        <w:rPr>
          <w:sz w:val="20"/>
          <w:szCs w:val="20"/>
          <w:lang w:eastAsia="en-US"/>
        </w:rPr>
      </w:pPr>
      <w:r w:rsidRPr="002350AA">
        <w:rPr>
          <w:sz w:val="20"/>
          <w:szCs w:val="20"/>
          <w:lang w:eastAsia="en-US"/>
        </w:rPr>
        <w:t>|_ssh-rsa AAAAB3NzaC1yc2EAAAADAQABAAABAQCwWy++dzQjGNZBV7WNZ7qGETbqejwyYeEb6JMA59JQO80amEB4Xb50dL6kZ05CEtWoa1CFuflxMTnS7u+P3qQTShRdERTuetFP9ymlX6cFfGIaWs3201ng5hnIJurHb60rBYudsxC50cZ5ed1uen2j3LhPM6ZTLjCfy/7/nYKRnlYk1BQjj/VVClLeTZ/vFIM/qWyneaFZLeXUQpsrorx9a39M6h28lEfuKxtg9X71TX/qDjVbNM2K413YZ7a8xT+nHfQTaX/lUj8GXv5cpF0DtzwrOK0fWt6F2SlxgZudBead7YLWCgOd4guk70WfSSFCC/8XBpwoXTZ7oKfX6AJ9</w:t>
      </w:r>
    </w:p>
    <w:p w14:paraId="1B81F544" w14:textId="77777777" w:rsidR="00E201EF" w:rsidRPr="002350AA" w:rsidRDefault="00E201EF"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64 VyOS telnetd</w:t>
      </w:r>
    </w:p>
    <w:p w14:paraId="63AAE999" w14:textId="77777777" w:rsidR="00E201EF" w:rsidRPr="002350AA" w:rsidRDefault="00E201EF"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64 lighttpd 1.4.28</w:t>
      </w:r>
    </w:p>
    <w:p w14:paraId="2ED07FC1" w14:textId="77777777" w:rsidR="00E201EF" w:rsidRPr="002350AA" w:rsidRDefault="00E201EF" w:rsidP="002350AA">
      <w:pPr>
        <w:jc w:val="both"/>
        <w:rPr>
          <w:sz w:val="20"/>
          <w:szCs w:val="20"/>
          <w:lang w:eastAsia="en-US"/>
        </w:rPr>
      </w:pPr>
      <w:r w:rsidRPr="002350AA">
        <w:rPr>
          <w:sz w:val="20"/>
          <w:szCs w:val="20"/>
          <w:lang w:eastAsia="en-US"/>
        </w:rPr>
        <w:t xml:space="preserve">| http-methods: </w:t>
      </w:r>
    </w:p>
    <w:p w14:paraId="0FC1DB8B" w14:textId="77777777" w:rsidR="00E201EF" w:rsidRPr="002350AA" w:rsidRDefault="00E201EF"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1B102177" w14:textId="77777777" w:rsidR="00E201EF" w:rsidRPr="002350AA" w:rsidRDefault="00E201EF" w:rsidP="002350AA">
      <w:pPr>
        <w:jc w:val="both"/>
        <w:rPr>
          <w:sz w:val="20"/>
          <w:szCs w:val="20"/>
          <w:lang w:eastAsia="en-US"/>
        </w:rPr>
      </w:pPr>
      <w:r w:rsidRPr="002350AA">
        <w:rPr>
          <w:sz w:val="20"/>
          <w:szCs w:val="20"/>
          <w:lang w:eastAsia="en-US"/>
        </w:rPr>
        <w:t>|_http-server-header: lighttpd/1.4.28</w:t>
      </w:r>
    </w:p>
    <w:p w14:paraId="54E08E06" w14:textId="77777777" w:rsidR="00E201EF" w:rsidRPr="002350AA" w:rsidRDefault="00E201EF" w:rsidP="002350AA">
      <w:pPr>
        <w:jc w:val="both"/>
        <w:rPr>
          <w:sz w:val="20"/>
          <w:szCs w:val="20"/>
          <w:lang w:eastAsia="en-US"/>
        </w:rPr>
      </w:pPr>
      <w:r w:rsidRPr="002350AA">
        <w:rPr>
          <w:sz w:val="20"/>
          <w:szCs w:val="20"/>
          <w:lang w:eastAsia="en-US"/>
        </w:rPr>
        <w:t>|_http-title: Site doesn't have a title (text/html).</w:t>
      </w:r>
    </w:p>
    <w:p w14:paraId="45B55412" w14:textId="77777777" w:rsidR="00E201EF" w:rsidRPr="002350AA" w:rsidRDefault="00E201EF"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64</w:t>
      </w:r>
    </w:p>
    <w:p w14:paraId="586712D9" w14:textId="77777777" w:rsidR="00E201EF" w:rsidRPr="002350AA" w:rsidRDefault="00E201EF" w:rsidP="002350AA">
      <w:pPr>
        <w:jc w:val="both"/>
        <w:rPr>
          <w:sz w:val="20"/>
          <w:szCs w:val="20"/>
          <w:lang w:eastAsia="en-US"/>
        </w:rPr>
      </w:pPr>
      <w:r w:rsidRPr="002350AA">
        <w:rPr>
          <w:sz w:val="20"/>
          <w:szCs w:val="20"/>
          <w:lang w:eastAsia="en-US"/>
        </w:rPr>
        <w:t>|_ssl-date: 2024-11-27T03:08:50+00:00; 0s from scanner time.</w:t>
      </w:r>
    </w:p>
    <w:p w14:paraId="054B06A5" w14:textId="77777777" w:rsidR="00E201EF" w:rsidRPr="002350AA" w:rsidRDefault="00E201EF" w:rsidP="002350AA">
      <w:pPr>
        <w:jc w:val="both"/>
        <w:rPr>
          <w:sz w:val="20"/>
          <w:szCs w:val="20"/>
          <w:lang w:eastAsia="en-US"/>
        </w:rPr>
      </w:pPr>
      <w:r w:rsidRPr="002350AA">
        <w:rPr>
          <w:sz w:val="20"/>
          <w:szCs w:val="20"/>
          <w:lang w:eastAsia="en-US"/>
        </w:rPr>
        <w:t xml:space="preserve">Service Info: Host: vyos; OS: Linux; Device: router; CPE: </w:t>
      </w:r>
      <w:proofErr w:type="gramStart"/>
      <w:r w:rsidRPr="002350AA">
        <w:rPr>
          <w:sz w:val="20"/>
          <w:szCs w:val="20"/>
          <w:lang w:eastAsia="en-US"/>
        </w:rPr>
        <w:t>cpe:/o:linux</w:t>
      </w:r>
      <w:proofErr w:type="gramEnd"/>
      <w:r w:rsidRPr="002350AA">
        <w:rPr>
          <w:sz w:val="20"/>
          <w:szCs w:val="20"/>
          <w:lang w:eastAsia="en-US"/>
        </w:rPr>
        <w:t>:linux_kernel</w:t>
      </w:r>
    </w:p>
    <w:p w14:paraId="2A4AAC6D" w14:textId="77777777" w:rsidR="00E201EF" w:rsidRPr="002350AA" w:rsidRDefault="00E201EF" w:rsidP="002350AA">
      <w:pPr>
        <w:jc w:val="both"/>
        <w:rPr>
          <w:sz w:val="20"/>
          <w:szCs w:val="20"/>
          <w:lang w:eastAsia="en-US"/>
        </w:rPr>
      </w:pPr>
    </w:p>
    <w:p w14:paraId="0DC5AC30" w14:textId="77777777" w:rsidR="00E201EF" w:rsidRPr="002350AA" w:rsidRDefault="00E201EF" w:rsidP="002350AA">
      <w:pPr>
        <w:jc w:val="both"/>
        <w:rPr>
          <w:sz w:val="20"/>
          <w:szCs w:val="20"/>
          <w:lang w:eastAsia="en-US"/>
        </w:rPr>
      </w:pPr>
      <w:r w:rsidRPr="002350AA">
        <w:rPr>
          <w:sz w:val="20"/>
          <w:szCs w:val="20"/>
          <w:lang w:eastAsia="en-US"/>
        </w:rPr>
        <w:t>Host script results:</w:t>
      </w:r>
    </w:p>
    <w:p w14:paraId="736B7810" w14:textId="77777777" w:rsidR="00E201EF" w:rsidRPr="002350AA" w:rsidRDefault="00E201EF" w:rsidP="002350AA">
      <w:pPr>
        <w:jc w:val="both"/>
        <w:rPr>
          <w:sz w:val="20"/>
          <w:szCs w:val="20"/>
          <w:lang w:eastAsia="en-US"/>
        </w:rPr>
      </w:pPr>
      <w:r w:rsidRPr="002350AA">
        <w:rPr>
          <w:sz w:val="20"/>
          <w:szCs w:val="20"/>
          <w:lang w:eastAsia="en-US"/>
        </w:rPr>
        <w:t>|_clock-skew: 0s</w:t>
      </w:r>
    </w:p>
    <w:p w14:paraId="7CE9FAB7" w14:textId="77777777" w:rsidR="00E201EF" w:rsidRPr="002350AA" w:rsidRDefault="00E201EF" w:rsidP="002350AA">
      <w:pPr>
        <w:jc w:val="both"/>
        <w:rPr>
          <w:sz w:val="20"/>
          <w:szCs w:val="20"/>
          <w:lang w:eastAsia="en-US"/>
        </w:rPr>
      </w:pPr>
    </w:p>
    <w:p w14:paraId="374436E4" w14:textId="77777777" w:rsidR="00E201EF" w:rsidRPr="002350AA" w:rsidRDefault="00E201EF" w:rsidP="002350AA">
      <w:pPr>
        <w:jc w:val="both"/>
        <w:rPr>
          <w:sz w:val="20"/>
          <w:szCs w:val="20"/>
          <w:lang w:eastAsia="en-US"/>
        </w:rPr>
      </w:pPr>
      <w:r w:rsidRPr="002350AA">
        <w:rPr>
          <w:sz w:val="20"/>
          <w:szCs w:val="20"/>
          <w:lang w:eastAsia="en-US"/>
        </w:rPr>
        <w:t>Nmap scan report for 172.16.221.237</w:t>
      </w:r>
    </w:p>
    <w:p w14:paraId="4EFA9EC5" w14:textId="77777777" w:rsidR="00E201EF" w:rsidRPr="002350AA" w:rsidRDefault="00E201EF" w:rsidP="002350AA">
      <w:pPr>
        <w:jc w:val="both"/>
        <w:rPr>
          <w:sz w:val="20"/>
          <w:szCs w:val="20"/>
          <w:lang w:eastAsia="en-US"/>
        </w:rPr>
      </w:pPr>
      <w:r w:rsidRPr="002350AA">
        <w:rPr>
          <w:sz w:val="20"/>
          <w:szCs w:val="20"/>
          <w:lang w:eastAsia="en-US"/>
        </w:rPr>
        <w:t>Host is up, received echo-reply ttl 63 (0.0013s latency).</w:t>
      </w:r>
    </w:p>
    <w:p w14:paraId="7FA9D284" w14:textId="77777777" w:rsidR="00E201EF" w:rsidRPr="002350AA" w:rsidRDefault="00E201EF" w:rsidP="002350AA">
      <w:pPr>
        <w:jc w:val="both"/>
        <w:rPr>
          <w:sz w:val="20"/>
          <w:szCs w:val="20"/>
          <w:lang w:eastAsia="en-US"/>
        </w:rPr>
      </w:pPr>
      <w:r w:rsidRPr="002350AA">
        <w:rPr>
          <w:sz w:val="20"/>
          <w:szCs w:val="20"/>
          <w:lang w:eastAsia="en-US"/>
        </w:rPr>
        <w:t>Scanned at 2024-11-26 22:07:49 EST for 121s</w:t>
      </w:r>
    </w:p>
    <w:p w14:paraId="30FE01D3" w14:textId="77777777" w:rsidR="00E201EF" w:rsidRPr="002350AA" w:rsidRDefault="00E201EF" w:rsidP="002350AA">
      <w:pPr>
        <w:jc w:val="both"/>
        <w:rPr>
          <w:sz w:val="20"/>
          <w:szCs w:val="20"/>
          <w:lang w:eastAsia="en-US"/>
        </w:rPr>
      </w:pPr>
      <w:r w:rsidRPr="002350AA">
        <w:rPr>
          <w:sz w:val="20"/>
          <w:szCs w:val="20"/>
          <w:lang w:eastAsia="en-US"/>
        </w:rPr>
        <w:t>Not shown: 998 closed ports</w:t>
      </w:r>
    </w:p>
    <w:p w14:paraId="1B98B679" w14:textId="77777777" w:rsidR="00E201EF" w:rsidRPr="002350AA" w:rsidRDefault="00E201EF" w:rsidP="002350AA">
      <w:pPr>
        <w:jc w:val="both"/>
        <w:rPr>
          <w:sz w:val="20"/>
          <w:szCs w:val="20"/>
          <w:lang w:eastAsia="en-US"/>
        </w:rPr>
      </w:pPr>
      <w:r w:rsidRPr="002350AA">
        <w:rPr>
          <w:sz w:val="20"/>
          <w:szCs w:val="20"/>
          <w:lang w:eastAsia="en-US"/>
        </w:rPr>
        <w:t>Reason: 998 resets</w:t>
      </w:r>
    </w:p>
    <w:p w14:paraId="4C9D09FC" w14:textId="77777777" w:rsidR="00E201EF" w:rsidRPr="002350AA" w:rsidRDefault="00E201EF" w:rsidP="002350AA">
      <w:pPr>
        <w:jc w:val="both"/>
        <w:rPr>
          <w:sz w:val="20"/>
          <w:szCs w:val="20"/>
          <w:lang w:eastAsia="en-US"/>
        </w:rPr>
      </w:pPr>
      <w:r w:rsidRPr="002350AA">
        <w:rPr>
          <w:sz w:val="20"/>
          <w:szCs w:val="20"/>
          <w:lang w:eastAsia="en-US"/>
        </w:rPr>
        <w:t xml:space="preserve">PORT    STATE </w:t>
      </w:r>
      <w:proofErr w:type="gramStart"/>
      <w:r w:rsidRPr="002350AA">
        <w:rPr>
          <w:sz w:val="20"/>
          <w:szCs w:val="20"/>
          <w:lang w:eastAsia="en-US"/>
        </w:rPr>
        <w:t>SERVICE  REASON</w:t>
      </w:r>
      <w:proofErr w:type="gramEnd"/>
      <w:r w:rsidRPr="002350AA">
        <w:rPr>
          <w:sz w:val="20"/>
          <w:szCs w:val="20"/>
          <w:lang w:eastAsia="en-US"/>
        </w:rPr>
        <w:t xml:space="preserve">         VERSION</w:t>
      </w:r>
    </w:p>
    <w:p w14:paraId="3F94F412" w14:textId="77777777" w:rsidR="00E201EF" w:rsidRPr="002350AA" w:rsidRDefault="00E201EF"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63 Apache httpd 2.2.22 ((Ubuntu))</w:t>
      </w:r>
    </w:p>
    <w:p w14:paraId="5064231D" w14:textId="77777777" w:rsidR="00E201EF" w:rsidRPr="002350AA" w:rsidRDefault="00E201EF" w:rsidP="002350AA">
      <w:pPr>
        <w:jc w:val="both"/>
        <w:rPr>
          <w:sz w:val="20"/>
          <w:szCs w:val="20"/>
          <w:lang w:eastAsia="en-US"/>
        </w:rPr>
      </w:pPr>
      <w:r w:rsidRPr="002350AA">
        <w:rPr>
          <w:sz w:val="20"/>
          <w:szCs w:val="20"/>
          <w:lang w:eastAsia="en-US"/>
        </w:rPr>
        <w:lastRenderedPageBreak/>
        <w:t xml:space="preserve">| http-methods: </w:t>
      </w:r>
    </w:p>
    <w:p w14:paraId="2CA401CD" w14:textId="77777777" w:rsidR="00E201EF" w:rsidRPr="002350AA" w:rsidRDefault="00E201EF"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GET HEAD POST OPTIONS</w:t>
      </w:r>
    </w:p>
    <w:p w14:paraId="2AE5EF63" w14:textId="77777777" w:rsidR="00E201EF" w:rsidRPr="002350AA" w:rsidRDefault="00E201EF" w:rsidP="002350AA">
      <w:pPr>
        <w:jc w:val="both"/>
        <w:rPr>
          <w:sz w:val="20"/>
          <w:szCs w:val="20"/>
          <w:lang w:eastAsia="en-US"/>
        </w:rPr>
      </w:pPr>
      <w:r w:rsidRPr="002350AA">
        <w:rPr>
          <w:sz w:val="20"/>
          <w:szCs w:val="20"/>
          <w:lang w:eastAsia="en-US"/>
        </w:rPr>
        <w:t>|_http-server-header: Apache/2.2.22 (Ubuntu)</w:t>
      </w:r>
    </w:p>
    <w:p w14:paraId="521D819B" w14:textId="77777777" w:rsidR="00E201EF" w:rsidRPr="002350AA" w:rsidRDefault="00E201EF" w:rsidP="002350AA">
      <w:pPr>
        <w:jc w:val="both"/>
        <w:rPr>
          <w:sz w:val="20"/>
          <w:szCs w:val="20"/>
          <w:lang w:eastAsia="en-US"/>
        </w:rPr>
      </w:pPr>
      <w:r w:rsidRPr="002350AA">
        <w:rPr>
          <w:sz w:val="20"/>
          <w:szCs w:val="20"/>
          <w:lang w:eastAsia="en-US"/>
        </w:rPr>
        <w:t>|_http-title: Site doesn't have a title (text/html).</w:t>
      </w:r>
    </w:p>
    <w:p w14:paraId="5101EC94" w14:textId="77777777" w:rsidR="00E201EF" w:rsidRPr="002350AA" w:rsidRDefault="00E201EF"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 syn-ack ttl 63 Apache httpd 2.2.22 ((Ubuntu))</w:t>
      </w:r>
    </w:p>
    <w:p w14:paraId="51DDB85D" w14:textId="77777777" w:rsidR="00E201EF" w:rsidRPr="002350AA" w:rsidRDefault="00E201EF" w:rsidP="002350AA">
      <w:pPr>
        <w:jc w:val="both"/>
        <w:rPr>
          <w:sz w:val="20"/>
          <w:szCs w:val="20"/>
          <w:lang w:eastAsia="en-US"/>
        </w:rPr>
      </w:pPr>
      <w:r w:rsidRPr="002350AA">
        <w:rPr>
          <w:sz w:val="20"/>
          <w:szCs w:val="20"/>
          <w:lang w:eastAsia="en-US"/>
        </w:rPr>
        <w:t xml:space="preserve">| http-methods: </w:t>
      </w:r>
    </w:p>
    <w:p w14:paraId="41F6B661" w14:textId="77777777" w:rsidR="00E201EF" w:rsidRPr="002350AA" w:rsidRDefault="00E201EF"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GET HEAD POST OPTIONS</w:t>
      </w:r>
    </w:p>
    <w:p w14:paraId="30BF84FA" w14:textId="77777777" w:rsidR="00E201EF" w:rsidRPr="002350AA" w:rsidRDefault="00E201EF" w:rsidP="002350AA">
      <w:pPr>
        <w:jc w:val="both"/>
        <w:rPr>
          <w:sz w:val="20"/>
          <w:szCs w:val="20"/>
          <w:lang w:eastAsia="en-US"/>
        </w:rPr>
      </w:pPr>
      <w:r w:rsidRPr="002350AA">
        <w:rPr>
          <w:sz w:val="20"/>
          <w:szCs w:val="20"/>
          <w:lang w:eastAsia="en-US"/>
        </w:rPr>
        <w:t>|_http-server-header: Apache/2.2.22 (Ubuntu)</w:t>
      </w:r>
    </w:p>
    <w:p w14:paraId="3E5D2737" w14:textId="77777777" w:rsidR="00E201EF" w:rsidRPr="002350AA" w:rsidRDefault="00E201EF" w:rsidP="002350AA">
      <w:pPr>
        <w:jc w:val="both"/>
        <w:rPr>
          <w:sz w:val="20"/>
          <w:szCs w:val="20"/>
          <w:lang w:eastAsia="en-US"/>
        </w:rPr>
      </w:pPr>
      <w:r w:rsidRPr="002350AA">
        <w:rPr>
          <w:sz w:val="20"/>
          <w:szCs w:val="20"/>
          <w:lang w:eastAsia="en-US"/>
        </w:rPr>
        <w:t>|_http-title: Site doesn't have a title (text/html).</w:t>
      </w:r>
    </w:p>
    <w:p w14:paraId="16B62BE5" w14:textId="77777777" w:rsidR="00E201EF" w:rsidRPr="002350AA" w:rsidRDefault="00E201EF" w:rsidP="002350AA">
      <w:pPr>
        <w:jc w:val="both"/>
        <w:rPr>
          <w:sz w:val="20"/>
          <w:szCs w:val="20"/>
          <w:lang w:eastAsia="en-US"/>
        </w:rPr>
      </w:pPr>
      <w:r w:rsidRPr="002350AA">
        <w:rPr>
          <w:sz w:val="20"/>
          <w:szCs w:val="20"/>
          <w:lang w:eastAsia="en-US"/>
        </w:rPr>
        <w:t>| ssl-cert: Subject: commonName=ubuntu</w:t>
      </w:r>
    </w:p>
    <w:p w14:paraId="65BEAB88" w14:textId="77777777" w:rsidR="00E201EF" w:rsidRPr="002350AA" w:rsidRDefault="00E201EF" w:rsidP="002350AA">
      <w:pPr>
        <w:jc w:val="both"/>
        <w:rPr>
          <w:sz w:val="20"/>
          <w:szCs w:val="20"/>
          <w:lang w:eastAsia="en-US"/>
        </w:rPr>
      </w:pPr>
      <w:r w:rsidRPr="002350AA">
        <w:rPr>
          <w:sz w:val="20"/>
          <w:szCs w:val="20"/>
          <w:lang w:eastAsia="en-US"/>
        </w:rPr>
        <w:t>| Issuer: commonName=ubuntu</w:t>
      </w:r>
    </w:p>
    <w:p w14:paraId="5EC77B36" w14:textId="77777777" w:rsidR="00E201EF" w:rsidRPr="002350AA" w:rsidRDefault="00E201EF" w:rsidP="002350AA">
      <w:pPr>
        <w:jc w:val="both"/>
        <w:rPr>
          <w:sz w:val="20"/>
          <w:szCs w:val="20"/>
          <w:lang w:eastAsia="en-US"/>
        </w:rPr>
      </w:pPr>
      <w:r w:rsidRPr="002350AA">
        <w:rPr>
          <w:sz w:val="20"/>
          <w:szCs w:val="20"/>
          <w:lang w:eastAsia="en-US"/>
        </w:rPr>
        <w:t>| Public Key type: rsa</w:t>
      </w:r>
    </w:p>
    <w:p w14:paraId="25CEBBA8" w14:textId="77777777" w:rsidR="00E201EF" w:rsidRPr="002350AA" w:rsidRDefault="00E201EF" w:rsidP="002350AA">
      <w:pPr>
        <w:jc w:val="both"/>
        <w:rPr>
          <w:sz w:val="20"/>
          <w:szCs w:val="20"/>
          <w:lang w:eastAsia="en-US"/>
        </w:rPr>
      </w:pPr>
      <w:r w:rsidRPr="002350AA">
        <w:rPr>
          <w:sz w:val="20"/>
          <w:szCs w:val="20"/>
          <w:lang w:eastAsia="en-US"/>
        </w:rPr>
        <w:t>| Public Key bits: 2048</w:t>
      </w:r>
    </w:p>
    <w:p w14:paraId="0701EB3C" w14:textId="77777777" w:rsidR="00E201EF" w:rsidRPr="002350AA" w:rsidRDefault="00E201EF" w:rsidP="002350AA">
      <w:pPr>
        <w:jc w:val="both"/>
        <w:rPr>
          <w:sz w:val="20"/>
          <w:szCs w:val="20"/>
          <w:lang w:eastAsia="en-US"/>
        </w:rPr>
      </w:pPr>
      <w:r w:rsidRPr="002350AA">
        <w:rPr>
          <w:sz w:val="20"/>
          <w:szCs w:val="20"/>
          <w:lang w:eastAsia="en-US"/>
        </w:rPr>
        <w:t>| Signature Algorithm: sha1WithRSAEncryption</w:t>
      </w:r>
    </w:p>
    <w:p w14:paraId="6FAA100C" w14:textId="77777777" w:rsidR="00E201EF" w:rsidRPr="002350AA" w:rsidRDefault="00E201EF" w:rsidP="002350AA">
      <w:pPr>
        <w:jc w:val="both"/>
        <w:rPr>
          <w:sz w:val="20"/>
          <w:szCs w:val="20"/>
          <w:lang w:eastAsia="en-US"/>
        </w:rPr>
      </w:pPr>
      <w:r w:rsidRPr="002350AA">
        <w:rPr>
          <w:sz w:val="20"/>
          <w:szCs w:val="20"/>
          <w:lang w:eastAsia="en-US"/>
        </w:rPr>
        <w:t>| Not valid before: 2014-04-29T04:28:50</w:t>
      </w:r>
    </w:p>
    <w:p w14:paraId="6A367F7D" w14:textId="77777777" w:rsidR="00E201EF" w:rsidRPr="002350AA" w:rsidRDefault="00E201EF" w:rsidP="002350AA">
      <w:pPr>
        <w:jc w:val="both"/>
        <w:rPr>
          <w:sz w:val="20"/>
          <w:szCs w:val="20"/>
          <w:lang w:eastAsia="en-US"/>
        </w:rPr>
      </w:pPr>
      <w:r w:rsidRPr="002350AA">
        <w:rPr>
          <w:sz w:val="20"/>
          <w:szCs w:val="20"/>
          <w:lang w:eastAsia="en-US"/>
        </w:rPr>
        <w:t xml:space="preserve">| Not valid </w:t>
      </w:r>
      <w:proofErr w:type="gramStart"/>
      <w:r w:rsidRPr="002350AA">
        <w:rPr>
          <w:sz w:val="20"/>
          <w:szCs w:val="20"/>
          <w:lang w:eastAsia="en-US"/>
        </w:rPr>
        <w:t>after:</w:t>
      </w:r>
      <w:proofErr w:type="gramEnd"/>
      <w:r w:rsidRPr="002350AA">
        <w:rPr>
          <w:sz w:val="20"/>
          <w:szCs w:val="20"/>
          <w:lang w:eastAsia="en-US"/>
        </w:rPr>
        <w:t xml:space="preserve">  2024-04-26T04:28:50</w:t>
      </w:r>
    </w:p>
    <w:p w14:paraId="47C5C43D" w14:textId="77777777" w:rsidR="00E201EF" w:rsidRPr="002350AA" w:rsidRDefault="00E201EF" w:rsidP="002350AA">
      <w:pPr>
        <w:jc w:val="both"/>
        <w:rPr>
          <w:sz w:val="20"/>
          <w:szCs w:val="20"/>
          <w:lang w:eastAsia="en-US"/>
        </w:rPr>
      </w:pPr>
      <w:r w:rsidRPr="002350AA">
        <w:rPr>
          <w:sz w:val="20"/>
          <w:szCs w:val="20"/>
          <w:lang w:eastAsia="en-US"/>
        </w:rPr>
        <w:t>| MD5:   7f1a b162 4634 2575 b135 4e8e f26a 611d</w:t>
      </w:r>
    </w:p>
    <w:p w14:paraId="09062C3C" w14:textId="77777777" w:rsidR="00E201EF" w:rsidRPr="002350AA" w:rsidRDefault="00E201EF" w:rsidP="002350AA">
      <w:pPr>
        <w:jc w:val="both"/>
        <w:rPr>
          <w:sz w:val="20"/>
          <w:szCs w:val="20"/>
          <w:lang w:eastAsia="en-US"/>
        </w:rPr>
      </w:pPr>
      <w:r w:rsidRPr="002350AA">
        <w:rPr>
          <w:sz w:val="20"/>
          <w:szCs w:val="20"/>
          <w:lang w:eastAsia="en-US"/>
        </w:rPr>
        <w:t>| SHA-1: 6d30 f144 e728 cca5 80d2 e9aa 4a47 c0d8 a154 a78a</w:t>
      </w:r>
    </w:p>
    <w:p w14:paraId="4CDBA5A1" w14:textId="77777777" w:rsidR="00E201EF" w:rsidRPr="002350AA" w:rsidRDefault="00E201EF" w:rsidP="002350AA">
      <w:pPr>
        <w:jc w:val="both"/>
        <w:rPr>
          <w:sz w:val="20"/>
          <w:szCs w:val="20"/>
          <w:lang w:eastAsia="en-US"/>
        </w:rPr>
      </w:pPr>
      <w:r w:rsidRPr="002350AA">
        <w:rPr>
          <w:sz w:val="20"/>
          <w:szCs w:val="20"/>
          <w:lang w:eastAsia="en-US"/>
        </w:rPr>
        <w:t>| -----BEGIN CERTIFICATE-----</w:t>
      </w:r>
    </w:p>
    <w:p w14:paraId="216DF54C" w14:textId="77777777" w:rsidR="00E201EF" w:rsidRPr="002350AA" w:rsidRDefault="00E201EF" w:rsidP="002350AA">
      <w:pPr>
        <w:jc w:val="both"/>
        <w:rPr>
          <w:sz w:val="20"/>
          <w:szCs w:val="20"/>
          <w:lang w:eastAsia="en-US"/>
        </w:rPr>
      </w:pPr>
      <w:r w:rsidRPr="002350AA">
        <w:rPr>
          <w:sz w:val="20"/>
          <w:szCs w:val="20"/>
          <w:lang w:eastAsia="en-US"/>
        </w:rPr>
        <w:t>| MIICnjCCAYYCCQDrJbAHmo5IfTANBgkqhkiG9w0BAQUFADARMQ8wDQYDVQQDEwZ1</w:t>
      </w:r>
    </w:p>
    <w:p w14:paraId="126815FD" w14:textId="77777777" w:rsidR="00E201EF" w:rsidRPr="002350AA" w:rsidRDefault="00E201EF" w:rsidP="002350AA">
      <w:pPr>
        <w:jc w:val="both"/>
        <w:rPr>
          <w:sz w:val="20"/>
          <w:szCs w:val="20"/>
          <w:lang w:eastAsia="en-US"/>
        </w:rPr>
      </w:pPr>
      <w:r w:rsidRPr="002350AA">
        <w:rPr>
          <w:sz w:val="20"/>
          <w:szCs w:val="20"/>
          <w:lang w:eastAsia="en-US"/>
        </w:rPr>
        <w:t>| YnVudHUwHhcNMTQwNDI5MDQyODUwWhcNMjQwNDI2MDQyODUwWjARMQ8wDQYDVQQD</w:t>
      </w:r>
    </w:p>
    <w:p w14:paraId="3E205949" w14:textId="77777777" w:rsidR="00E201EF" w:rsidRPr="002350AA" w:rsidRDefault="00E201EF" w:rsidP="002350AA">
      <w:pPr>
        <w:jc w:val="both"/>
        <w:rPr>
          <w:sz w:val="20"/>
          <w:szCs w:val="20"/>
          <w:lang w:eastAsia="en-US"/>
        </w:rPr>
      </w:pPr>
      <w:r w:rsidRPr="002350AA">
        <w:rPr>
          <w:sz w:val="20"/>
          <w:szCs w:val="20"/>
          <w:lang w:eastAsia="en-US"/>
        </w:rPr>
        <w:t>| EwZ1YnVudHUwggEiMA0GCSqGSIb3DQEBAQUAA4IBDwAwggEKAoIBAQC61ofJqLAc</w:t>
      </w:r>
    </w:p>
    <w:p w14:paraId="7A0E1F35" w14:textId="77777777" w:rsidR="00E201EF" w:rsidRPr="002350AA" w:rsidRDefault="00E201EF" w:rsidP="002350AA">
      <w:pPr>
        <w:jc w:val="both"/>
        <w:rPr>
          <w:sz w:val="20"/>
          <w:szCs w:val="20"/>
          <w:lang w:eastAsia="en-US"/>
        </w:rPr>
      </w:pPr>
      <w:r w:rsidRPr="002350AA">
        <w:rPr>
          <w:sz w:val="20"/>
          <w:szCs w:val="20"/>
          <w:lang w:eastAsia="en-US"/>
        </w:rPr>
        <w:t>| rrp+UUYZG5cH8EuKmCgYIWnY8229SLCzAvFeXO7bIMDr7gig26F2Q2sYsCBJUsvm</w:t>
      </w:r>
    </w:p>
    <w:p w14:paraId="0AD01E5B" w14:textId="77777777" w:rsidR="00E201EF" w:rsidRPr="002350AA" w:rsidRDefault="00E201EF" w:rsidP="002350AA">
      <w:pPr>
        <w:jc w:val="both"/>
        <w:rPr>
          <w:sz w:val="20"/>
          <w:szCs w:val="20"/>
          <w:lang w:eastAsia="en-US"/>
        </w:rPr>
      </w:pPr>
      <w:r w:rsidRPr="002350AA">
        <w:rPr>
          <w:sz w:val="20"/>
          <w:szCs w:val="20"/>
          <w:lang w:eastAsia="en-US"/>
        </w:rPr>
        <w:t>| /ML+qpxKisujmPDkqIRdg+y9Nc7EyAbi86Ic+dEHBUSiJb1NgkSSTZ2JrWMFgNGT</w:t>
      </w:r>
    </w:p>
    <w:p w14:paraId="6D294453" w14:textId="77777777" w:rsidR="00E201EF" w:rsidRPr="002350AA" w:rsidRDefault="00E201EF" w:rsidP="002350AA">
      <w:pPr>
        <w:jc w:val="both"/>
        <w:rPr>
          <w:sz w:val="20"/>
          <w:szCs w:val="20"/>
          <w:lang w:eastAsia="en-US"/>
        </w:rPr>
      </w:pPr>
      <w:r w:rsidRPr="002350AA">
        <w:rPr>
          <w:sz w:val="20"/>
          <w:szCs w:val="20"/>
          <w:lang w:eastAsia="en-US"/>
        </w:rPr>
        <w:t>| G144hEzVXL2Z7ZpYelINyzSCkJYcsAwInqtxIcBAywt8pmIdlPaFOzuUxBCzfyza</w:t>
      </w:r>
    </w:p>
    <w:p w14:paraId="632F17FD" w14:textId="77777777" w:rsidR="00E201EF" w:rsidRPr="002350AA" w:rsidRDefault="00E201EF" w:rsidP="002350AA">
      <w:pPr>
        <w:jc w:val="both"/>
        <w:rPr>
          <w:sz w:val="20"/>
          <w:szCs w:val="20"/>
          <w:lang w:eastAsia="en-US"/>
        </w:rPr>
      </w:pPr>
      <w:r w:rsidRPr="002350AA">
        <w:rPr>
          <w:sz w:val="20"/>
          <w:szCs w:val="20"/>
          <w:lang w:eastAsia="en-US"/>
        </w:rPr>
        <w:t>| OUv+cPDUver1j1lS0ZBZoRnaypLp2tTs5HeDeGoujxpeP78b8t80YalpJTs62ezf</w:t>
      </w:r>
    </w:p>
    <w:p w14:paraId="20B83E39" w14:textId="77777777" w:rsidR="00E201EF" w:rsidRPr="002350AA" w:rsidRDefault="00E201EF" w:rsidP="002350AA">
      <w:pPr>
        <w:jc w:val="both"/>
        <w:rPr>
          <w:sz w:val="20"/>
          <w:szCs w:val="20"/>
          <w:lang w:eastAsia="en-US"/>
        </w:rPr>
      </w:pPr>
      <w:r w:rsidRPr="002350AA">
        <w:rPr>
          <w:sz w:val="20"/>
          <w:szCs w:val="20"/>
          <w:lang w:eastAsia="en-US"/>
        </w:rPr>
        <w:t>| AyK4rTriXGxCDsYJReX6oGKZtjaaoO22aBI24u8YARQjiSTkK8Bt47rJ08UAw2Oa</w:t>
      </w:r>
    </w:p>
    <w:p w14:paraId="5737C71B" w14:textId="77777777" w:rsidR="00E201EF" w:rsidRPr="002350AA" w:rsidRDefault="00E201EF" w:rsidP="002350AA">
      <w:pPr>
        <w:jc w:val="both"/>
        <w:rPr>
          <w:sz w:val="20"/>
          <w:szCs w:val="20"/>
          <w:lang w:eastAsia="en-US"/>
        </w:rPr>
      </w:pPr>
      <w:r w:rsidRPr="002350AA">
        <w:rPr>
          <w:sz w:val="20"/>
          <w:szCs w:val="20"/>
          <w:lang w:eastAsia="en-US"/>
        </w:rPr>
        <w:t>| fj9oBoHSWGS9AgMBAAEwDQYJKoZIhvcNAQEFBQADggEBACx6FvPsT2sUXDiQs5XY</w:t>
      </w:r>
    </w:p>
    <w:p w14:paraId="11DE2BB5" w14:textId="77777777" w:rsidR="00E201EF" w:rsidRPr="002350AA" w:rsidRDefault="00E201EF" w:rsidP="002350AA">
      <w:pPr>
        <w:jc w:val="both"/>
        <w:rPr>
          <w:sz w:val="20"/>
          <w:szCs w:val="20"/>
          <w:lang w:eastAsia="en-US"/>
        </w:rPr>
      </w:pPr>
      <w:r w:rsidRPr="002350AA">
        <w:rPr>
          <w:sz w:val="20"/>
          <w:szCs w:val="20"/>
          <w:lang w:eastAsia="en-US"/>
        </w:rPr>
        <w:t>| cwCIVN9SawUUs6q1f3YbdnlVsUN0ImEjiX46FsWYW/OIFDiJ4Gw9R5a1St8Dg+eQ</w:t>
      </w:r>
    </w:p>
    <w:p w14:paraId="133F6A84" w14:textId="77777777" w:rsidR="00E201EF" w:rsidRPr="002350AA" w:rsidRDefault="00E201EF" w:rsidP="002350AA">
      <w:pPr>
        <w:jc w:val="both"/>
        <w:rPr>
          <w:sz w:val="20"/>
          <w:szCs w:val="20"/>
          <w:lang w:eastAsia="en-US"/>
        </w:rPr>
      </w:pPr>
      <w:r w:rsidRPr="002350AA">
        <w:rPr>
          <w:sz w:val="20"/>
          <w:szCs w:val="20"/>
          <w:lang w:eastAsia="en-US"/>
        </w:rPr>
        <w:t>| j2iy+9eRR/FqtQ4/tORuNyo7tEyinAfa6EgDL9V6lvGdd9ESv7sE8B+zv8jfZ0EF</w:t>
      </w:r>
    </w:p>
    <w:p w14:paraId="02E6006E" w14:textId="77777777" w:rsidR="00E201EF" w:rsidRPr="002350AA" w:rsidRDefault="00E201EF" w:rsidP="002350AA">
      <w:pPr>
        <w:jc w:val="both"/>
        <w:rPr>
          <w:sz w:val="20"/>
          <w:szCs w:val="20"/>
          <w:lang w:eastAsia="en-US"/>
        </w:rPr>
      </w:pPr>
      <w:r w:rsidRPr="002350AA">
        <w:rPr>
          <w:sz w:val="20"/>
          <w:szCs w:val="20"/>
          <w:lang w:eastAsia="en-US"/>
        </w:rPr>
        <w:t>| S/up1QtLu7RQoXj0Cf8YWdzqw+/5yzI75IlmbFZ/NWKwC80NGMm6alDCcZX4jHCz</w:t>
      </w:r>
    </w:p>
    <w:p w14:paraId="4CAB3176" w14:textId="77777777" w:rsidR="00E201EF" w:rsidRPr="002350AA" w:rsidRDefault="00E201EF" w:rsidP="002350AA">
      <w:pPr>
        <w:jc w:val="both"/>
        <w:rPr>
          <w:sz w:val="20"/>
          <w:szCs w:val="20"/>
          <w:lang w:eastAsia="en-US"/>
        </w:rPr>
      </w:pPr>
      <w:r w:rsidRPr="002350AA">
        <w:rPr>
          <w:sz w:val="20"/>
          <w:szCs w:val="20"/>
          <w:lang w:eastAsia="en-US"/>
        </w:rPr>
        <w:lastRenderedPageBreak/>
        <w:t>| lU6Az5S8z56aF1TDnQE1k4xFVl6zKRPxcGRNIvKsTKf4R2gkv3zbg4SMhEi+UOWx</w:t>
      </w:r>
    </w:p>
    <w:p w14:paraId="5E9549DE" w14:textId="77777777" w:rsidR="00E201EF" w:rsidRPr="002350AA" w:rsidRDefault="00E201EF" w:rsidP="002350AA">
      <w:pPr>
        <w:jc w:val="both"/>
        <w:rPr>
          <w:sz w:val="20"/>
          <w:szCs w:val="20"/>
          <w:lang w:eastAsia="en-US"/>
        </w:rPr>
      </w:pPr>
      <w:r w:rsidRPr="002350AA">
        <w:rPr>
          <w:sz w:val="20"/>
          <w:szCs w:val="20"/>
          <w:lang w:eastAsia="en-US"/>
        </w:rPr>
        <w:t>| NAFFF15/L9WAoVxW9qsYPp4CcifEmjWa7ykGSc2NTzSQJ8HrZMYHJ42y0d2QTG4c</w:t>
      </w:r>
    </w:p>
    <w:p w14:paraId="203FBDDD" w14:textId="77777777" w:rsidR="00E201EF" w:rsidRPr="002350AA" w:rsidRDefault="00E201EF" w:rsidP="002350AA">
      <w:pPr>
        <w:jc w:val="both"/>
        <w:rPr>
          <w:sz w:val="20"/>
          <w:szCs w:val="20"/>
          <w:lang w:eastAsia="en-US"/>
        </w:rPr>
      </w:pPr>
      <w:r w:rsidRPr="002350AA">
        <w:rPr>
          <w:sz w:val="20"/>
          <w:szCs w:val="20"/>
          <w:lang w:eastAsia="en-US"/>
        </w:rPr>
        <w:t>| epU=</w:t>
      </w:r>
    </w:p>
    <w:p w14:paraId="4863968F" w14:textId="77777777" w:rsidR="00E201EF" w:rsidRPr="002350AA" w:rsidRDefault="00E201EF" w:rsidP="002350AA">
      <w:pPr>
        <w:jc w:val="both"/>
        <w:rPr>
          <w:sz w:val="20"/>
          <w:szCs w:val="20"/>
          <w:lang w:eastAsia="en-US"/>
        </w:rPr>
      </w:pPr>
      <w:r w:rsidRPr="002350AA">
        <w:rPr>
          <w:sz w:val="20"/>
          <w:szCs w:val="20"/>
          <w:lang w:eastAsia="en-US"/>
        </w:rPr>
        <w:t>|_-----END CERTIFICATE-----</w:t>
      </w:r>
    </w:p>
    <w:p w14:paraId="2F93CC88" w14:textId="77777777" w:rsidR="00E201EF" w:rsidRPr="002350AA" w:rsidRDefault="00E201EF" w:rsidP="002350AA">
      <w:pPr>
        <w:jc w:val="both"/>
        <w:rPr>
          <w:sz w:val="20"/>
          <w:szCs w:val="20"/>
          <w:lang w:eastAsia="en-US"/>
        </w:rPr>
      </w:pPr>
      <w:r w:rsidRPr="002350AA">
        <w:rPr>
          <w:sz w:val="20"/>
          <w:szCs w:val="20"/>
          <w:lang w:eastAsia="en-US"/>
        </w:rPr>
        <w:t>|_ssl-date: 2024-11-27T03:08:50+00:00; 0s from scanner time.</w:t>
      </w:r>
    </w:p>
    <w:p w14:paraId="541A5C6A" w14:textId="77777777" w:rsidR="00E201EF" w:rsidRPr="002350AA" w:rsidRDefault="00E201EF" w:rsidP="002350AA">
      <w:pPr>
        <w:jc w:val="both"/>
        <w:rPr>
          <w:sz w:val="20"/>
          <w:szCs w:val="20"/>
          <w:lang w:eastAsia="en-US"/>
        </w:rPr>
      </w:pPr>
    </w:p>
    <w:p w14:paraId="125834A3" w14:textId="77777777" w:rsidR="00E201EF" w:rsidRPr="002350AA" w:rsidRDefault="00E201EF" w:rsidP="002350AA">
      <w:pPr>
        <w:jc w:val="both"/>
        <w:rPr>
          <w:sz w:val="20"/>
          <w:szCs w:val="20"/>
          <w:lang w:eastAsia="en-US"/>
        </w:rPr>
      </w:pPr>
      <w:r w:rsidRPr="002350AA">
        <w:rPr>
          <w:sz w:val="20"/>
          <w:szCs w:val="20"/>
          <w:lang w:eastAsia="en-US"/>
        </w:rPr>
        <w:t>Host script results:</w:t>
      </w:r>
    </w:p>
    <w:p w14:paraId="5CE81ACB" w14:textId="77777777" w:rsidR="00E201EF" w:rsidRPr="002350AA" w:rsidRDefault="00E201EF" w:rsidP="002350AA">
      <w:pPr>
        <w:jc w:val="both"/>
        <w:rPr>
          <w:sz w:val="20"/>
          <w:szCs w:val="20"/>
          <w:lang w:eastAsia="en-US"/>
        </w:rPr>
      </w:pPr>
      <w:r w:rsidRPr="002350AA">
        <w:rPr>
          <w:sz w:val="20"/>
          <w:szCs w:val="20"/>
          <w:lang w:eastAsia="en-US"/>
        </w:rPr>
        <w:t>|_clock-skew: 0s</w:t>
      </w:r>
    </w:p>
    <w:p w14:paraId="4F58C5D2" w14:textId="77777777" w:rsidR="00E201EF" w:rsidRPr="002350AA" w:rsidRDefault="00E201EF" w:rsidP="002350AA">
      <w:pPr>
        <w:jc w:val="both"/>
        <w:rPr>
          <w:sz w:val="20"/>
          <w:szCs w:val="20"/>
          <w:lang w:eastAsia="en-US"/>
        </w:rPr>
      </w:pPr>
    </w:p>
    <w:p w14:paraId="1BA9EE98" w14:textId="77777777" w:rsidR="00E201EF" w:rsidRPr="002350AA" w:rsidRDefault="00E201EF" w:rsidP="002350AA">
      <w:pPr>
        <w:jc w:val="both"/>
        <w:rPr>
          <w:sz w:val="20"/>
          <w:szCs w:val="20"/>
          <w:lang w:eastAsia="en-US"/>
        </w:rPr>
      </w:pPr>
      <w:r w:rsidRPr="002350AA">
        <w:rPr>
          <w:sz w:val="20"/>
          <w:szCs w:val="20"/>
          <w:lang w:eastAsia="en-US"/>
        </w:rPr>
        <w:t>Post-scan script results:</w:t>
      </w:r>
    </w:p>
    <w:p w14:paraId="613306DF" w14:textId="77777777" w:rsidR="00E201EF" w:rsidRPr="002350AA" w:rsidRDefault="00E201EF" w:rsidP="002350AA">
      <w:pPr>
        <w:jc w:val="both"/>
        <w:rPr>
          <w:sz w:val="20"/>
          <w:szCs w:val="20"/>
          <w:lang w:eastAsia="en-US"/>
        </w:rPr>
      </w:pPr>
      <w:r w:rsidRPr="002350AA">
        <w:rPr>
          <w:sz w:val="20"/>
          <w:szCs w:val="20"/>
          <w:lang w:eastAsia="en-US"/>
        </w:rPr>
        <w:t xml:space="preserve">| clock-skew: </w:t>
      </w:r>
    </w:p>
    <w:p w14:paraId="7D9B880D" w14:textId="77777777" w:rsidR="00E201EF" w:rsidRPr="002350AA" w:rsidRDefault="00E201EF" w:rsidP="002350AA">
      <w:pPr>
        <w:jc w:val="both"/>
        <w:rPr>
          <w:sz w:val="20"/>
          <w:szCs w:val="20"/>
          <w:lang w:eastAsia="en-US"/>
        </w:rPr>
      </w:pPr>
      <w:r w:rsidRPr="002350AA">
        <w:rPr>
          <w:sz w:val="20"/>
          <w:szCs w:val="20"/>
          <w:lang w:eastAsia="en-US"/>
        </w:rPr>
        <w:t xml:space="preserve">|   0s: </w:t>
      </w:r>
    </w:p>
    <w:p w14:paraId="52BF6244" w14:textId="77777777" w:rsidR="00E201EF" w:rsidRPr="002350AA" w:rsidRDefault="00E201EF" w:rsidP="002350AA">
      <w:pPr>
        <w:jc w:val="both"/>
        <w:rPr>
          <w:sz w:val="20"/>
          <w:szCs w:val="20"/>
          <w:lang w:eastAsia="en-US"/>
        </w:rPr>
      </w:pPr>
      <w:r w:rsidRPr="002350AA">
        <w:rPr>
          <w:sz w:val="20"/>
          <w:szCs w:val="20"/>
          <w:lang w:eastAsia="en-US"/>
        </w:rPr>
        <w:t>|     172.16.221.16</w:t>
      </w:r>
    </w:p>
    <w:p w14:paraId="1329BB2C" w14:textId="77777777" w:rsidR="00E201EF" w:rsidRPr="002350AA" w:rsidRDefault="00E201EF" w:rsidP="002350AA">
      <w:pPr>
        <w:jc w:val="both"/>
        <w:rPr>
          <w:sz w:val="20"/>
          <w:szCs w:val="20"/>
          <w:lang w:eastAsia="en-US"/>
        </w:rPr>
      </w:pPr>
      <w:r w:rsidRPr="002350AA">
        <w:rPr>
          <w:sz w:val="20"/>
          <w:szCs w:val="20"/>
          <w:lang w:eastAsia="en-US"/>
        </w:rPr>
        <w:t>|_    172.16.221.237</w:t>
      </w:r>
    </w:p>
    <w:p w14:paraId="42FE531D" w14:textId="77777777" w:rsidR="00E201EF" w:rsidRPr="002350AA" w:rsidRDefault="00E201EF" w:rsidP="002350AA">
      <w:pPr>
        <w:jc w:val="both"/>
        <w:rPr>
          <w:sz w:val="20"/>
          <w:szCs w:val="20"/>
          <w:lang w:eastAsia="en-US"/>
        </w:rPr>
      </w:pPr>
      <w:r w:rsidRPr="002350AA">
        <w:rPr>
          <w:sz w:val="20"/>
          <w:szCs w:val="20"/>
          <w:lang w:eastAsia="en-US"/>
        </w:rPr>
        <w:t>Read data files from: /usr/bin</w:t>
      </w:r>
      <w:proofErr w:type="gramStart"/>
      <w:r w:rsidRPr="002350AA">
        <w:rPr>
          <w:sz w:val="20"/>
          <w:szCs w:val="20"/>
          <w:lang w:eastAsia="en-US"/>
        </w:rPr>
        <w:t>/..</w:t>
      </w:r>
      <w:proofErr w:type="gramEnd"/>
      <w:r w:rsidRPr="002350AA">
        <w:rPr>
          <w:sz w:val="20"/>
          <w:szCs w:val="20"/>
          <w:lang w:eastAsia="en-US"/>
        </w:rPr>
        <w:t>/share/nmap</w:t>
      </w:r>
    </w:p>
    <w:p w14:paraId="31C747FE" w14:textId="77777777" w:rsidR="00E201EF" w:rsidRPr="002350AA" w:rsidRDefault="00E201EF" w:rsidP="002350AA">
      <w:pPr>
        <w:jc w:val="both"/>
        <w:rPr>
          <w:sz w:val="20"/>
          <w:szCs w:val="20"/>
          <w:lang w:eastAsia="en-US"/>
        </w:rPr>
      </w:pPr>
      <w:r w:rsidRPr="002350AA">
        <w:rPr>
          <w:sz w:val="20"/>
          <w:szCs w:val="20"/>
          <w:lang w:eastAsia="en-US"/>
        </w:rPr>
        <w:t xml:space="preserve">Service detection performed. Please report any incorrect results at </w:t>
      </w:r>
      <w:proofErr w:type="gramStart"/>
      <w:r w:rsidRPr="002350AA">
        <w:rPr>
          <w:sz w:val="20"/>
          <w:szCs w:val="20"/>
          <w:lang w:eastAsia="en-US"/>
        </w:rPr>
        <w:t>https://nmap.org/submit/ .</w:t>
      </w:r>
      <w:proofErr w:type="gramEnd"/>
    </w:p>
    <w:p w14:paraId="65D00347" w14:textId="4521A78D" w:rsidR="00E201EF" w:rsidRPr="002350AA" w:rsidRDefault="00E201EF" w:rsidP="002350AA">
      <w:pPr>
        <w:jc w:val="both"/>
        <w:rPr>
          <w:sz w:val="20"/>
          <w:szCs w:val="20"/>
          <w:lang w:eastAsia="en-US"/>
        </w:rPr>
      </w:pPr>
      <w:r w:rsidRPr="002350AA">
        <w:rPr>
          <w:sz w:val="20"/>
          <w:szCs w:val="20"/>
          <w:lang w:eastAsia="en-US"/>
        </w:rPr>
        <w:t xml:space="preserve"># Nmap done </w:t>
      </w:r>
      <w:proofErr w:type="gramStart"/>
      <w:r w:rsidRPr="002350AA">
        <w:rPr>
          <w:sz w:val="20"/>
          <w:szCs w:val="20"/>
          <w:lang w:eastAsia="en-US"/>
        </w:rPr>
        <w:t>at</w:t>
      </w:r>
      <w:proofErr w:type="gramEnd"/>
      <w:r w:rsidRPr="002350AA">
        <w:rPr>
          <w:sz w:val="20"/>
          <w:szCs w:val="20"/>
          <w:lang w:eastAsia="en-US"/>
        </w:rPr>
        <w:t xml:space="preserve"> Tue Nov 26 22:09:50 2024 -- 256 IP addresses (2 hosts up) scanned in 122.98 seconds</w:t>
      </w:r>
    </w:p>
    <w:p w14:paraId="39DC4B6F" w14:textId="106EC852" w:rsidR="00E201EF" w:rsidRPr="002350AA" w:rsidRDefault="00E201EF" w:rsidP="002350AA">
      <w:pPr>
        <w:pStyle w:val="Heading3"/>
        <w:jc w:val="both"/>
        <w:rPr>
          <w:sz w:val="20"/>
          <w:szCs w:val="20"/>
          <w:lang w:eastAsia="en-US"/>
        </w:rPr>
      </w:pPr>
      <w:bookmarkStart w:id="150" w:name="_Toc185981779"/>
      <w:r w:rsidRPr="002350AA">
        <w:rPr>
          <w:sz w:val="20"/>
          <w:szCs w:val="20"/>
          <w:lang w:eastAsia="en-US"/>
        </w:rPr>
        <w:t>scanfs_172.16.221.237</w:t>
      </w:r>
      <w:bookmarkEnd w:id="150"/>
    </w:p>
    <w:p w14:paraId="7711F02D" w14:textId="77777777" w:rsidR="00E201EF" w:rsidRPr="002350AA" w:rsidRDefault="00E201EF" w:rsidP="002350AA">
      <w:pPr>
        <w:jc w:val="both"/>
        <w:rPr>
          <w:sz w:val="20"/>
          <w:szCs w:val="20"/>
          <w:lang w:eastAsia="en-US"/>
        </w:rPr>
      </w:pPr>
    </w:p>
    <w:p w14:paraId="7B162711" w14:textId="77777777" w:rsidR="00E201EF" w:rsidRPr="002350AA" w:rsidRDefault="00E201EF"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Thu Dec 12 19:30:18 2024 as: nmap -vv -sC -sV -oA nmap/scanfs_172.16.221.237 172.16.221.16/24</w:t>
      </w:r>
    </w:p>
    <w:p w14:paraId="1BE5ABB1" w14:textId="77777777" w:rsidR="00E201EF" w:rsidRPr="002350AA" w:rsidRDefault="00E201EF" w:rsidP="002350AA">
      <w:pPr>
        <w:jc w:val="both"/>
        <w:rPr>
          <w:sz w:val="20"/>
          <w:szCs w:val="20"/>
          <w:lang w:eastAsia="en-US"/>
        </w:rPr>
      </w:pPr>
      <w:r w:rsidRPr="002350AA">
        <w:rPr>
          <w:sz w:val="20"/>
          <w:szCs w:val="20"/>
          <w:lang w:eastAsia="en-US"/>
        </w:rPr>
        <w:t>Nmap scan report for 172.16.221.0 [host down, received no-response]</w:t>
      </w:r>
    </w:p>
    <w:p w14:paraId="54F86A29" w14:textId="77777777" w:rsidR="00E201EF" w:rsidRPr="002350AA" w:rsidRDefault="00E201EF" w:rsidP="002350AA">
      <w:pPr>
        <w:jc w:val="both"/>
        <w:rPr>
          <w:sz w:val="20"/>
          <w:szCs w:val="20"/>
          <w:lang w:eastAsia="en-US"/>
        </w:rPr>
      </w:pPr>
      <w:r w:rsidRPr="002350AA">
        <w:rPr>
          <w:sz w:val="20"/>
          <w:szCs w:val="20"/>
          <w:lang w:eastAsia="en-US"/>
        </w:rPr>
        <w:t>Nmap scan report for 172.16.221.1 [host down, received host-unreach]</w:t>
      </w:r>
    </w:p>
    <w:p w14:paraId="590D7DF6" w14:textId="77777777" w:rsidR="00E201EF" w:rsidRPr="002350AA" w:rsidRDefault="00E201EF" w:rsidP="002350AA">
      <w:pPr>
        <w:jc w:val="both"/>
        <w:rPr>
          <w:sz w:val="20"/>
          <w:szCs w:val="20"/>
          <w:lang w:eastAsia="en-US"/>
        </w:rPr>
      </w:pPr>
      <w:r w:rsidRPr="002350AA">
        <w:rPr>
          <w:sz w:val="20"/>
          <w:szCs w:val="20"/>
          <w:lang w:eastAsia="en-US"/>
        </w:rPr>
        <w:t>Nmap scan report for 172.16.221.2 [host down, received no-response]</w:t>
      </w:r>
    </w:p>
    <w:p w14:paraId="75A622C0" w14:textId="77777777" w:rsidR="00E201EF" w:rsidRPr="002350AA" w:rsidRDefault="00E201EF" w:rsidP="002350AA">
      <w:pPr>
        <w:jc w:val="both"/>
        <w:rPr>
          <w:sz w:val="20"/>
          <w:szCs w:val="20"/>
          <w:lang w:eastAsia="en-US"/>
        </w:rPr>
      </w:pPr>
      <w:r w:rsidRPr="002350AA">
        <w:rPr>
          <w:sz w:val="20"/>
          <w:szCs w:val="20"/>
          <w:lang w:eastAsia="en-US"/>
        </w:rPr>
        <w:t>Nmap scan report for 172.16.221.3 [host down, received no-response]</w:t>
      </w:r>
    </w:p>
    <w:p w14:paraId="01901E88" w14:textId="77777777" w:rsidR="00E201EF" w:rsidRPr="002350AA" w:rsidRDefault="00E201EF" w:rsidP="002350AA">
      <w:pPr>
        <w:jc w:val="both"/>
        <w:rPr>
          <w:sz w:val="20"/>
          <w:szCs w:val="20"/>
          <w:lang w:eastAsia="en-US"/>
        </w:rPr>
      </w:pPr>
      <w:r w:rsidRPr="002350AA">
        <w:rPr>
          <w:sz w:val="20"/>
          <w:szCs w:val="20"/>
          <w:lang w:eastAsia="en-US"/>
        </w:rPr>
        <w:t>Nmap scan report for 172.16.221.4 [host down, received no-response]</w:t>
      </w:r>
    </w:p>
    <w:p w14:paraId="10F007C6" w14:textId="77777777" w:rsidR="00E201EF" w:rsidRPr="002350AA" w:rsidRDefault="00E201EF" w:rsidP="002350AA">
      <w:pPr>
        <w:jc w:val="both"/>
        <w:rPr>
          <w:sz w:val="20"/>
          <w:szCs w:val="20"/>
          <w:lang w:eastAsia="en-US"/>
        </w:rPr>
      </w:pPr>
      <w:r w:rsidRPr="002350AA">
        <w:rPr>
          <w:sz w:val="20"/>
          <w:szCs w:val="20"/>
          <w:lang w:eastAsia="en-US"/>
        </w:rPr>
        <w:t>Nmap scan report for 172.16.221.5 [host down, received no-response]</w:t>
      </w:r>
    </w:p>
    <w:p w14:paraId="6366EB87" w14:textId="77777777" w:rsidR="00E201EF" w:rsidRPr="002350AA" w:rsidRDefault="00E201EF" w:rsidP="002350AA">
      <w:pPr>
        <w:jc w:val="both"/>
        <w:rPr>
          <w:sz w:val="20"/>
          <w:szCs w:val="20"/>
          <w:lang w:eastAsia="en-US"/>
        </w:rPr>
      </w:pPr>
      <w:r w:rsidRPr="002350AA">
        <w:rPr>
          <w:sz w:val="20"/>
          <w:szCs w:val="20"/>
          <w:lang w:eastAsia="en-US"/>
        </w:rPr>
        <w:t>Nmap scan report for 172.16.221.6 [host down, received no-response]</w:t>
      </w:r>
    </w:p>
    <w:p w14:paraId="7E669303" w14:textId="77777777" w:rsidR="00E201EF" w:rsidRPr="002350AA" w:rsidRDefault="00E201EF" w:rsidP="002350AA">
      <w:pPr>
        <w:jc w:val="both"/>
        <w:rPr>
          <w:sz w:val="20"/>
          <w:szCs w:val="20"/>
          <w:lang w:eastAsia="en-US"/>
        </w:rPr>
      </w:pPr>
      <w:r w:rsidRPr="002350AA">
        <w:rPr>
          <w:sz w:val="20"/>
          <w:szCs w:val="20"/>
          <w:lang w:eastAsia="en-US"/>
        </w:rPr>
        <w:t>Nmap scan report for 172.16.221.7 [host down, received no-response]</w:t>
      </w:r>
    </w:p>
    <w:p w14:paraId="4022D114" w14:textId="77777777" w:rsidR="00E201EF" w:rsidRPr="002350AA" w:rsidRDefault="00E201EF" w:rsidP="002350AA">
      <w:pPr>
        <w:jc w:val="both"/>
        <w:rPr>
          <w:sz w:val="20"/>
          <w:szCs w:val="20"/>
          <w:lang w:eastAsia="en-US"/>
        </w:rPr>
      </w:pPr>
      <w:r w:rsidRPr="002350AA">
        <w:rPr>
          <w:sz w:val="20"/>
          <w:szCs w:val="20"/>
          <w:lang w:eastAsia="en-US"/>
        </w:rPr>
        <w:t>Nmap scan report for 172.16.221.8 [host down, received host-unreach]</w:t>
      </w:r>
    </w:p>
    <w:p w14:paraId="12BBB0D4" w14:textId="77777777" w:rsidR="00E201EF" w:rsidRPr="002350AA" w:rsidRDefault="00E201EF" w:rsidP="002350AA">
      <w:pPr>
        <w:jc w:val="both"/>
        <w:rPr>
          <w:sz w:val="20"/>
          <w:szCs w:val="20"/>
          <w:lang w:eastAsia="en-US"/>
        </w:rPr>
      </w:pPr>
      <w:r w:rsidRPr="002350AA">
        <w:rPr>
          <w:sz w:val="20"/>
          <w:szCs w:val="20"/>
          <w:lang w:eastAsia="en-US"/>
        </w:rPr>
        <w:t>Nmap scan report for 172.16.221.9 [host down, received no-response]</w:t>
      </w:r>
    </w:p>
    <w:p w14:paraId="457B7035"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172.16.221.10 [host down, received no-response]</w:t>
      </w:r>
    </w:p>
    <w:p w14:paraId="2B8C8E20" w14:textId="77777777" w:rsidR="00E201EF" w:rsidRPr="002350AA" w:rsidRDefault="00E201EF" w:rsidP="002350AA">
      <w:pPr>
        <w:jc w:val="both"/>
        <w:rPr>
          <w:sz w:val="20"/>
          <w:szCs w:val="20"/>
          <w:lang w:eastAsia="en-US"/>
        </w:rPr>
      </w:pPr>
      <w:r w:rsidRPr="002350AA">
        <w:rPr>
          <w:sz w:val="20"/>
          <w:szCs w:val="20"/>
          <w:lang w:eastAsia="en-US"/>
        </w:rPr>
        <w:t>Nmap scan report for 172.16.221.11 [host down, received no-response]</w:t>
      </w:r>
    </w:p>
    <w:p w14:paraId="4A35388B" w14:textId="77777777" w:rsidR="00E201EF" w:rsidRPr="002350AA" w:rsidRDefault="00E201EF" w:rsidP="002350AA">
      <w:pPr>
        <w:jc w:val="both"/>
        <w:rPr>
          <w:sz w:val="20"/>
          <w:szCs w:val="20"/>
          <w:lang w:eastAsia="en-US"/>
        </w:rPr>
      </w:pPr>
      <w:r w:rsidRPr="002350AA">
        <w:rPr>
          <w:sz w:val="20"/>
          <w:szCs w:val="20"/>
          <w:lang w:eastAsia="en-US"/>
        </w:rPr>
        <w:t>Nmap scan report for 172.16.221.12 [host down, received no-response]</w:t>
      </w:r>
    </w:p>
    <w:p w14:paraId="76C6FAF1" w14:textId="77777777" w:rsidR="00E201EF" w:rsidRPr="002350AA" w:rsidRDefault="00E201EF" w:rsidP="002350AA">
      <w:pPr>
        <w:jc w:val="both"/>
        <w:rPr>
          <w:sz w:val="20"/>
          <w:szCs w:val="20"/>
          <w:lang w:eastAsia="en-US"/>
        </w:rPr>
      </w:pPr>
      <w:r w:rsidRPr="002350AA">
        <w:rPr>
          <w:sz w:val="20"/>
          <w:szCs w:val="20"/>
          <w:lang w:eastAsia="en-US"/>
        </w:rPr>
        <w:t>Nmap scan report for 172.16.221.13 [host down, received no-response]</w:t>
      </w:r>
    </w:p>
    <w:p w14:paraId="4A95F692" w14:textId="77777777" w:rsidR="00E201EF" w:rsidRPr="002350AA" w:rsidRDefault="00E201EF" w:rsidP="002350AA">
      <w:pPr>
        <w:jc w:val="both"/>
        <w:rPr>
          <w:sz w:val="20"/>
          <w:szCs w:val="20"/>
          <w:lang w:eastAsia="en-US"/>
        </w:rPr>
      </w:pPr>
      <w:r w:rsidRPr="002350AA">
        <w:rPr>
          <w:sz w:val="20"/>
          <w:szCs w:val="20"/>
          <w:lang w:eastAsia="en-US"/>
        </w:rPr>
        <w:t>Nmap scan report for 172.16.221.14 [host down, received no-response]</w:t>
      </w:r>
    </w:p>
    <w:p w14:paraId="7621252A" w14:textId="77777777" w:rsidR="00E201EF" w:rsidRPr="002350AA" w:rsidRDefault="00E201EF" w:rsidP="002350AA">
      <w:pPr>
        <w:jc w:val="both"/>
        <w:rPr>
          <w:sz w:val="20"/>
          <w:szCs w:val="20"/>
          <w:lang w:eastAsia="en-US"/>
        </w:rPr>
      </w:pPr>
      <w:r w:rsidRPr="002350AA">
        <w:rPr>
          <w:sz w:val="20"/>
          <w:szCs w:val="20"/>
          <w:lang w:eastAsia="en-US"/>
        </w:rPr>
        <w:t>Nmap scan report for 172.16.221.15 [host down, received no-response]</w:t>
      </w:r>
    </w:p>
    <w:p w14:paraId="709BAC33" w14:textId="77777777" w:rsidR="00E201EF" w:rsidRPr="002350AA" w:rsidRDefault="00E201EF" w:rsidP="002350AA">
      <w:pPr>
        <w:jc w:val="both"/>
        <w:rPr>
          <w:sz w:val="20"/>
          <w:szCs w:val="20"/>
          <w:lang w:eastAsia="en-US"/>
        </w:rPr>
      </w:pPr>
      <w:r w:rsidRPr="002350AA">
        <w:rPr>
          <w:sz w:val="20"/>
          <w:szCs w:val="20"/>
          <w:lang w:eastAsia="en-US"/>
        </w:rPr>
        <w:t>Nmap scan report for 172.16.221.17 [host down, received no-response]</w:t>
      </w:r>
    </w:p>
    <w:p w14:paraId="1F2A08C1" w14:textId="77777777" w:rsidR="00E201EF" w:rsidRPr="002350AA" w:rsidRDefault="00E201EF" w:rsidP="002350AA">
      <w:pPr>
        <w:jc w:val="both"/>
        <w:rPr>
          <w:sz w:val="20"/>
          <w:szCs w:val="20"/>
          <w:lang w:eastAsia="en-US"/>
        </w:rPr>
      </w:pPr>
      <w:r w:rsidRPr="002350AA">
        <w:rPr>
          <w:sz w:val="20"/>
          <w:szCs w:val="20"/>
          <w:lang w:eastAsia="en-US"/>
        </w:rPr>
        <w:t>Nmap scan report for 172.16.221.18 [host down, received no-response]</w:t>
      </w:r>
    </w:p>
    <w:p w14:paraId="2A9EA111" w14:textId="77777777" w:rsidR="00E201EF" w:rsidRPr="002350AA" w:rsidRDefault="00E201EF" w:rsidP="002350AA">
      <w:pPr>
        <w:jc w:val="both"/>
        <w:rPr>
          <w:sz w:val="20"/>
          <w:szCs w:val="20"/>
          <w:lang w:eastAsia="en-US"/>
        </w:rPr>
      </w:pPr>
      <w:r w:rsidRPr="002350AA">
        <w:rPr>
          <w:sz w:val="20"/>
          <w:szCs w:val="20"/>
          <w:lang w:eastAsia="en-US"/>
        </w:rPr>
        <w:t>Nmap scan report for 172.16.221.19 [host down, received no-response]</w:t>
      </w:r>
    </w:p>
    <w:p w14:paraId="2295D18F" w14:textId="77777777" w:rsidR="00E201EF" w:rsidRPr="002350AA" w:rsidRDefault="00E201EF" w:rsidP="002350AA">
      <w:pPr>
        <w:jc w:val="both"/>
        <w:rPr>
          <w:sz w:val="20"/>
          <w:szCs w:val="20"/>
          <w:lang w:eastAsia="en-US"/>
        </w:rPr>
      </w:pPr>
      <w:r w:rsidRPr="002350AA">
        <w:rPr>
          <w:sz w:val="20"/>
          <w:szCs w:val="20"/>
          <w:lang w:eastAsia="en-US"/>
        </w:rPr>
        <w:t>Nmap scan report for 172.16.221.20 [host down, received no-response]</w:t>
      </w:r>
    </w:p>
    <w:p w14:paraId="68952041" w14:textId="77777777" w:rsidR="00E201EF" w:rsidRPr="002350AA" w:rsidRDefault="00E201EF" w:rsidP="002350AA">
      <w:pPr>
        <w:jc w:val="both"/>
        <w:rPr>
          <w:sz w:val="20"/>
          <w:szCs w:val="20"/>
          <w:lang w:eastAsia="en-US"/>
        </w:rPr>
      </w:pPr>
      <w:r w:rsidRPr="002350AA">
        <w:rPr>
          <w:sz w:val="20"/>
          <w:szCs w:val="20"/>
          <w:lang w:eastAsia="en-US"/>
        </w:rPr>
        <w:t>Nmap scan report for 172.16.221.21 [host down, received no-response]</w:t>
      </w:r>
    </w:p>
    <w:p w14:paraId="3C035E7E" w14:textId="77777777" w:rsidR="00E201EF" w:rsidRPr="002350AA" w:rsidRDefault="00E201EF" w:rsidP="002350AA">
      <w:pPr>
        <w:jc w:val="both"/>
        <w:rPr>
          <w:sz w:val="20"/>
          <w:szCs w:val="20"/>
          <w:lang w:eastAsia="en-US"/>
        </w:rPr>
      </w:pPr>
      <w:r w:rsidRPr="002350AA">
        <w:rPr>
          <w:sz w:val="20"/>
          <w:szCs w:val="20"/>
          <w:lang w:eastAsia="en-US"/>
        </w:rPr>
        <w:t>Nmap scan report for 172.16.221.22 [host down, received no-response]</w:t>
      </w:r>
    </w:p>
    <w:p w14:paraId="684CCB6E" w14:textId="77777777" w:rsidR="00E201EF" w:rsidRPr="002350AA" w:rsidRDefault="00E201EF" w:rsidP="002350AA">
      <w:pPr>
        <w:jc w:val="both"/>
        <w:rPr>
          <w:sz w:val="20"/>
          <w:szCs w:val="20"/>
          <w:lang w:eastAsia="en-US"/>
        </w:rPr>
      </w:pPr>
      <w:r w:rsidRPr="002350AA">
        <w:rPr>
          <w:sz w:val="20"/>
          <w:szCs w:val="20"/>
          <w:lang w:eastAsia="en-US"/>
        </w:rPr>
        <w:t>Nmap scan report for 172.16.221.23 [host down, received no-response]</w:t>
      </w:r>
    </w:p>
    <w:p w14:paraId="65253BFC" w14:textId="77777777" w:rsidR="00E201EF" w:rsidRPr="002350AA" w:rsidRDefault="00E201EF" w:rsidP="002350AA">
      <w:pPr>
        <w:jc w:val="both"/>
        <w:rPr>
          <w:sz w:val="20"/>
          <w:szCs w:val="20"/>
          <w:lang w:eastAsia="en-US"/>
        </w:rPr>
      </w:pPr>
      <w:r w:rsidRPr="002350AA">
        <w:rPr>
          <w:sz w:val="20"/>
          <w:szCs w:val="20"/>
          <w:lang w:eastAsia="en-US"/>
        </w:rPr>
        <w:t>Nmap scan report for 172.16.221.24 [host down, received no-response]</w:t>
      </w:r>
    </w:p>
    <w:p w14:paraId="607B2A81" w14:textId="77777777" w:rsidR="00E201EF" w:rsidRPr="002350AA" w:rsidRDefault="00E201EF" w:rsidP="002350AA">
      <w:pPr>
        <w:jc w:val="both"/>
        <w:rPr>
          <w:sz w:val="20"/>
          <w:szCs w:val="20"/>
          <w:lang w:eastAsia="en-US"/>
        </w:rPr>
      </w:pPr>
      <w:r w:rsidRPr="002350AA">
        <w:rPr>
          <w:sz w:val="20"/>
          <w:szCs w:val="20"/>
          <w:lang w:eastAsia="en-US"/>
        </w:rPr>
        <w:t>Nmap scan report for 172.16.221.25 [host down, received no-response]</w:t>
      </w:r>
    </w:p>
    <w:p w14:paraId="701A8FA5" w14:textId="77777777" w:rsidR="00E201EF" w:rsidRPr="002350AA" w:rsidRDefault="00E201EF" w:rsidP="002350AA">
      <w:pPr>
        <w:jc w:val="both"/>
        <w:rPr>
          <w:sz w:val="20"/>
          <w:szCs w:val="20"/>
          <w:lang w:eastAsia="en-US"/>
        </w:rPr>
      </w:pPr>
      <w:r w:rsidRPr="002350AA">
        <w:rPr>
          <w:sz w:val="20"/>
          <w:szCs w:val="20"/>
          <w:lang w:eastAsia="en-US"/>
        </w:rPr>
        <w:t>Nmap scan report for 172.16.221.26 [host down, received no-response]</w:t>
      </w:r>
    </w:p>
    <w:p w14:paraId="4605A5A7" w14:textId="77777777" w:rsidR="00E201EF" w:rsidRPr="002350AA" w:rsidRDefault="00E201EF" w:rsidP="002350AA">
      <w:pPr>
        <w:jc w:val="both"/>
        <w:rPr>
          <w:sz w:val="20"/>
          <w:szCs w:val="20"/>
          <w:lang w:eastAsia="en-US"/>
        </w:rPr>
      </w:pPr>
      <w:r w:rsidRPr="002350AA">
        <w:rPr>
          <w:sz w:val="20"/>
          <w:szCs w:val="20"/>
          <w:lang w:eastAsia="en-US"/>
        </w:rPr>
        <w:t>Nmap scan report for 172.16.221.27 [host down, received no-response]</w:t>
      </w:r>
    </w:p>
    <w:p w14:paraId="61B0C31E" w14:textId="77777777" w:rsidR="00E201EF" w:rsidRPr="002350AA" w:rsidRDefault="00E201EF" w:rsidP="002350AA">
      <w:pPr>
        <w:jc w:val="both"/>
        <w:rPr>
          <w:sz w:val="20"/>
          <w:szCs w:val="20"/>
          <w:lang w:eastAsia="en-US"/>
        </w:rPr>
      </w:pPr>
      <w:r w:rsidRPr="002350AA">
        <w:rPr>
          <w:sz w:val="20"/>
          <w:szCs w:val="20"/>
          <w:lang w:eastAsia="en-US"/>
        </w:rPr>
        <w:t>Nmap scan report for 172.16.221.28 [host down, received no-response]</w:t>
      </w:r>
    </w:p>
    <w:p w14:paraId="553A52BA" w14:textId="77777777" w:rsidR="00E201EF" w:rsidRPr="002350AA" w:rsidRDefault="00E201EF" w:rsidP="002350AA">
      <w:pPr>
        <w:jc w:val="both"/>
        <w:rPr>
          <w:sz w:val="20"/>
          <w:szCs w:val="20"/>
          <w:lang w:eastAsia="en-US"/>
        </w:rPr>
      </w:pPr>
      <w:r w:rsidRPr="002350AA">
        <w:rPr>
          <w:sz w:val="20"/>
          <w:szCs w:val="20"/>
          <w:lang w:eastAsia="en-US"/>
        </w:rPr>
        <w:t>Nmap scan report for 172.16.221.29 [host down, received no-response]</w:t>
      </w:r>
    </w:p>
    <w:p w14:paraId="39849AF0" w14:textId="77777777" w:rsidR="00E201EF" w:rsidRPr="002350AA" w:rsidRDefault="00E201EF" w:rsidP="002350AA">
      <w:pPr>
        <w:jc w:val="both"/>
        <w:rPr>
          <w:sz w:val="20"/>
          <w:szCs w:val="20"/>
          <w:lang w:eastAsia="en-US"/>
        </w:rPr>
      </w:pPr>
      <w:r w:rsidRPr="002350AA">
        <w:rPr>
          <w:sz w:val="20"/>
          <w:szCs w:val="20"/>
          <w:lang w:eastAsia="en-US"/>
        </w:rPr>
        <w:t>Nmap scan report for 172.16.221.30 [host down, received no-response]</w:t>
      </w:r>
    </w:p>
    <w:p w14:paraId="2F38BC36" w14:textId="77777777" w:rsidR="00E201EF" w:rsidRPr="002350AA" w:rsidRDefault="00E201EF" w:rsidP="002350AA">
      <w:pPr>
        <w:jc w:val="both"/>
        <w:rPr>
          <w:sz w:val="20"/>
          <w:szCs w:val="20"/>
          <w:lang w:eastAsia="en-US"/>
        </w:rPr>
      </w:pPr>
      <w:r w:rsidRPr="002350AA">
        <w:rPr>
          <w:sz w:val="20"/>
          <w:szCs w:val="20"/>
          <w:lang w:eastAsia="en-US"/>
        </w:rPr>
        <w:t>Nmap scan report for 172.16.221.31 [host down, received no-response]</w:t>
      </w:r>
    </w:p>
    <w:p w14:paraId="2E9920FC" w14:textId="77777777" w:rsidR="00E201EF" w:rsidRPr="002350AA" w:rsidRDefault="00E201EF" w:rsidP="002350AA">
      <w:pPr>
        <w:jc w:val="both"/>
        <w:rPr>
          <w:sz w:val="20"/>
          <w:szCs w:val="20"/>
          <w:lang w:eastAsia="en-US"/>
        </w:rPr>
      </w:pPr>
      <w:r w:rsidRPr="002350AA">
        <w:rPr>
          <w:sz w:val="20"/>
          <w:szCs w:val="20"/>
          <w:lang w:eastAsia="en-US"/>
        </w:rPr>
        <w:t>Nmap scan report for 172.16.221.32 [host down, received no-response]</w:t>
      </w:r>
    </w:p>
    <w:p w14:paraId="43933452" w14:textId="77777777" w:rsidR="00E201EF" w:rsidRPr="002350AA" w:rsidRDefault="00E201EF" w:rsidP="002350AA">
      <w:pPr>
        <w:jc w:val="both"/>
        <w:rPr>
          <w:sz w:val="20"/>
          <w:szCs w:val="20"/>
          <w:lang w:eastAsia="en-US"/>
        </w:rPr>
      </w:pPr>
      <w:r w:rsidRPr="002350AA">
        <w:rPr>
          <w:sz w:val="20"/>
          <w:szCs w:val="20"/>
          <w:lang w:eastAsia="en-US"/>
        </w:rPr>
        <w:t>Nmap scan report for 172.16.221.33 [host down, received no-response]</w:t>
      </w:r>
    </w:p>
    <w:p w14:paraId="014B004A" w14:textId="77777777" w:rsidR="00E201EF" w:rsidRPr="002350AA" w:rsidRDefault="00E201EF" w:rsidP="002350AA">
      <w:pPr>
        <w:jc w:val="both"/>
        <w:rPr>
          <w:sz w:val="20"/>
          <w:szCs w:val="20"/>
          <w:lang w:eastAsia="en-US"/>
        </w:rPr>
      </w:pPr>
      <w:r w:rsidRPr="002350AA">
        <w:rPr>
          <w:sz w:val="20"/>
          <w:szCs w:val="20"/>
          <w:lang w:eastAsia="en-US"/>
        </w:rPr>
        <w:t>Nmap scan report for 172.16.221.34 [host down, received no-response]</w:t>
      </w:r>
    </w:p>
    <w:p w14:paraId="3556C9D6" w14:textId="77777777" w:rsidR="00E201EF" w:rsidRPr="002350AA" w:rsidRDefault="00E201EF" w:rsidP="002350AA">
      <w:pPr>
        <w:jc w:val="both"/>
        <w:rPr>
          <w:sz w:val="20"/>
          <w:szCs w:val="20"/>
          <w:lang w:eastAsia="en-US"/>
        </w:rPr>
      </w:pPr>
      <w:r w:rsidRPr="002350AA">
        <w:rPr>
          <w:sz w:val="20"/>
          <w:szCs w:val="20"/>
          <w:lang w:eastAsia="en-US"/>
        </w:rPr>
        <w:t>Nmap scan report for 172.16.221.35 [host down, received no-response]</w:t>
      </w:r>
    </w:p>
    <w:p w14:paraId="5D89DE00" w14:textId="77777777" w:rsidR="00E201EF" w:rsidRPr="002350AA" w:rsidRDefault="00E201EF" w:rsidP="002350AA">
      <w:pPr>
        <w:jc w:val="both"/>
        <w:rPr>
          <w:sz w:val="20"/>
          <w:szCs w:val="20"/>
          <w:lang w:eastAsia="en-US"/>
        </w:rPr>
      </w:pPr>
      <w:r w:rsidRPr="002350AA">
        <w:rPr>
          <w:sz w:val="20"/>
          <w:szCs w:val="20"/>
          <w:lang w:eastAsia="en-US"/>
        </w:rPr>
        <w:t>Nmap scan report for 172.16.221.36 [host down, received no-response]</w:t>
      </w:r>
    </w:p>
    <w:p w14:paraId="0D168161" w14:textId="77777777" w:rsidR="00E201EF" w:rsidRPr="002350AA" w:rsidRDefault="00E201EF" w:rsidP="002350AA">
      <w:pPr>
        <w:jc w:val="both"/>
        <w:rPr>
          <w:sz w:val="20"/>
          <w:szCs w:val="20"/>
          <w:lang w:eastAsia="en-US"/>
        </w:rPr>
      </w:pPr>
      <w:r w:rsidRPr="002350AA">
        <w:rPr>
          <w:sz w:val="20"/>
          <w:szCs w:val="20"/>
          <w:lang w:eastAsia="en-US"/>
        </w:rPr>
        <w:t>Nmap scan report for 172.16.221.37 [host down, received no-response]</w:t>
      </w:r>
    </w:p>
    <w:p w14:paraId="336E1A17" w14:textId="77777777" w:rsidR="00E201EF" w:rsidRPr="002350AA" w:rsidRDefault="00E201EF" w:rsidP="002350AA">
      <w:pPr>
        <w:jc w:val="both"/>
        <w:rPr>
          <w:sz w:val="20"/>
          <w:szCs w:val="20"/>
          <w:lang w:eastAsia="en-US"/>
        </w:rPr>
      </w:pPr>
      <w:r w:rsidRPr="002350AA">
        <w:rPr>
          <w:sz w:val="20"/>
          <w:szCs w:val="20"/>
          <w:lang w:eastAsia="en-US"/>
        </w:rPr>
        <w:t>Nmap scan report for 172.16.221.38 [host down, received no-response]</w:t>
      </w:r>
    </w:p>
    <w:p w14:paraId="21EBB282" w14:textId="77777777" w:rsidR="00E201EF" w:rsidRPr="002350AA" w:rsidRDefault="00E201EF" w:rsidP="002350AA">
      <w:pPr>
        <w:jc w:val="both"/>
        <w:rPr>
          <w:sz w:val="20"/>
          <w:szCs w:val="20"/>
          <w:lang w:eastAsia="en-US"/>
        </w:rPr>
      </w:pPr>
      <w:r w:rsidRPr="002350AA">
        <w:rPr>
          <w:sz w:val="20"/>
          <w:szCs w:val="20"/>
          <w:lang w:eastAsia="en-US"/>
        </w:rPr>
        <w:t>Nmap scan report for 172.16.221.39 [host down, received no-response]</w:t>
      </w:r>
    </w:p>
    <w:p w14:paraId="6A2BEA02" w14:textId="77777777" w:rsidR="00E201EF" w:rsidRPr="002350AA" w:rsidRDefault="00E201EF" w:rsidP="002350AA">
      <w:pPr>
        <w:jc w:val="both"/>
        <w:rPr>
          <w:sz w:val="20"/>
          <w:szCs w:val="20"/>
          <w:lang w:eastAsia="en-US"/>
        </w:rPr>
      </w:pPr>
      <w:r w:rsidRPr="002350AA">
        <w:rPr>
          <w:sz w:val="20"/>
          <w:szCs w:val="20"/>
          <w:lang w:eastAsia="en-US"/>
        </w:rPr>
        <w:t>Nmap scan report for 172.16.221.40 [host down, received no-response]</w:t>
      </w:r>
    </w:p>
    <w:p w14:paraId="31BD4530" w14:textId="77777777" w:rsidR="00E201EF" w:rsidRPr="002350AA" w:rsidRDefault="00E201EF" w:rsidP="002350AA">
      <w:pPr>
        <w:jc w:val="both"/>
        <w:rPr>
          <w:sz w:val="20"/>
          <w:szCs w:val="20"/>
          <w:lang w:eastAsia="en-US"/>
        </w:rPr>
      </w:pPr>
      <w:r w:rsidRPr="002350AA">
        <w:rPr>
          <w:sz w:val="20"/>
          <w:szCs w:val="20"/>
          <w:lang w:eastAsia="en-US"/>
        </w:rPr>
        <w:t>Nmap scan report for 172.16.221.41 [host down, received no-response]</w:t>
      </w:r>
    </w:p>
    <w:p w14:paraId="451422F2"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172.16.221.42 [host down, received no-response]</w:t>
      </w:r>
    </w:p>
    <w:p w14:paraId="308D75F5" w14:textId="77777777" w:rsidR="00E201EF" w:rsidRPr="002350AA" w:rsidRDefault="00E201EF" w:rsidP="002350AA">
      <w:pPr>
        <w:jc w:val="both"/>
        <w:rPr>
          <w:sz w:val="20"/>
          <w:szCs w:val="20"/>
          <w:lang w:eastAsia="en-US"/>
        </w:rPr>
      </w:pPr>
      <w:r w:rsidRPr="002350AA">
        <w:rPr>
          <w:sz w:val="20"/>
          <w:szCs w:val="20"/>
          <w:lang w:eastAsia="en-US"/>
        </w:rPr>
        <w:t>Nmap scan report for 172.16.221.43 [host down, received no-response]</w:t>
      </w:r>
    </w:p>
    <w:p w14:paraId="3DF2FBE4" w14:textId="77777777" w:rsidR="00E201EF" w:rsidRPr="002350AA" w:rsidRDefault="00E201EF" w:rsidP="002350AA">
      <w:pPr>
        <w:jc w:val="both"/>
        <w:rPr>
          <w:sz w:val="20"/>
          <w:szCs w:val="20"/>
          <w:lang w:eastAsia="en-US"/>
        </w:rPr>
      </w:pPr>
      <w:r w:rsidRPr="002350AA">
        <w:rPr>
          <w:sz w:val="20"/>
          <w:szCs w:val="20"/>
          <w:lang w:eastAsia="en-US"/>
        </w:rPr>
        <w:t>Nmap scan report for 172.16.221.44 [host down, received no-response]</w:t>
      </w:r>
    </w:p>
    <w:p w14:paraId="2DB62309" w14:textId="77777777" w:rsidR="00E201EF" w:rsidRPr="002350AA" w:rsidRDefault="00E201EF" w:rsidP="002350AA">
      <w:pPr>
        <w:jc w:val="both"/>
        <w:rPr>
          <w:sz w:val="20"/>
          <w:szCs w:val="20"/>
          <w:lang w:eastAsia="en-US"/>
        </w:rPr>
      </w:pPr>
      <w:r w:rsidRPr="002350AA">
        <w:rPr>
          <w:sz w:val="20"/>
          <w:szCs w:val="20"/>
          <w:lang w:eastAsia="en-US"/>
        </w:rPr>
        <w:t>Nmap scan report for 172.16.221.45 [host down, received no-response]</w:t>
      </w:r>
    </w:p>
    <w:p w14:paraId="3F6AD581" w14:textId="77777777" w:rsidR="00E201EF" w:rsidRPr="002350AA" w:rsidRDefault="00E201EF" w:rsidP="002350AA">
      <w:pPr>
        <w:jc w:val="both"/>
        <w:rPr>
          <w:sz w:val="20"/>
          <w:szCs w:val="20"/>
          <w:lang w:eastAsia="en-US"/>
        </w:rPr>
      </w:pPr>
      <w:r w:rsidRPr="002350AA">
        <w:rPr>
          <w:sz w:val="20"/>
          <w:szCs w:val="20"/>
          <w:lang w:eastAsia="en-US"/>
        </w:rPr>
        <w:t>Nmap scan report for 172.16.221.46 [host down, received no-response]</w:t>
      </w:r>
    </w:p>
    <w:p w14:paraId="008D896A" w14:textId="77777777" w:rsidR="00E201EF" w:rsidRPr="002350AA" w:rsidRDefault="00E201EF" w:rsidP="002350AA">
      <w:pPr>
        <w:jc w:val="both"/>
        <w:rPr>
          <w:sz w:val="20"/>
          <w:szCs w:val="20"/>
          <w:lang w:eastAsia="en-US"/>
        </w:rPr>
      </w:pPr>
      <w:r w:rsidRPr="002350AA">
        <w:rPr>
          <w:sz w:val="20"/>
          <w:szCs w:val="20"/>
          <w:lang w:eastAsia="en-US"/>
        </w:rPr>
        <w:t>Nmap scan report for 172.16.221.47 [host down, received no-response]</w:t>
      </w:r>
    </w:p>
    <w:p w14:paraId="50DD48ED" w14:textId="77777777" w:rsidR="00E201EF" w:rsidRPr="002350AA" w:rsidRDefault="00E201EF" w:rsidP="002350AA">
      <w:pPr>
        <w:jc w:val="both"/>
        <w:rPr>
          <w:sz w:val="20"/>
          <w:szCs w:val="20"/>
          <w:lang w:eastAsia="en-US"/>
        </w:rPr>
      </w:pPr>
      <w:r w:rsidRPr="002350AA">
        <w:rPr>
          <w:sz w:val="20"/>
          <w:szCs w:val="20"/>
          <w:lang w:eastAsia="en-US"/>
        </w:rPr>
        <w:t>Nmap scan report for 172.16.221.48 [host down, received no-response]</w:t>
      </w:r>
    </w:p>
    <w:p w14:paraId="54438663" w14:textId="77777777" w:rsidR="00E201EF" w:rsidRPr="002350AA" w:rsidRDefault="00E201EF" w:rsidP="002350AA">
      <w:pPr>
        <w:jc w:val="both"/>
        <w:rPr>
          <w:sz w:val="20"/>
          <w:szCs w:val="20"/>
          <w:lang w:eastAsia="en-US"/>
        </w:rPr>
      </w:pPr>
      <w:r w:rsidRPr="002350AA">
        <w:rPr>
          <w:sz w:val="20"/>
          <w:szCs w:val="20"/>
          <w:lang w:eastAsia="en-US"/>
        </w:rPr>
        <w:t>Nmap scan report for 172.16.221.49 [host down, received no-response]</w:t>
      </w:r>
    </w:p>
    <w:p w14:paraId="3D87648C" w14:textId="77777777" w:rsidR="00E201EF" w:rsidRPr="002350AA" w:rsidRDefault="00E201EF" w:rsidP="002350AA">
      <w:pPr>
        <w:jc w:val="both"/>
        <w:rPr>
          <w:sz w:val="20"/>
          <w:szCs w:val="20"/>
          <w:lang w:eastAsia="en-US"/>
        </w:rPr>
      </w:pPr>
      <w:r w:rsidRPr="002350AA">
        <w:rPr>
          <w:sz w:val="20"/>
          <w:szCs w:val="20"/>
          <w:lang w:eastAsia="en-US"/>
        </w:rPr>
        <w:t>Nmap scan report for 172.16.221.50 [host down, received no-response]</w:t>
      </w:r>
    </w:p>
    <w:p w14:paraId="0E292DDF" w14:textId="77777777" w:rsidR="00E201EF" w:rsidRPr="002350AA" w:rsidRDefault="00E201EF" w:rsidP="002350AA">
      <w:pPr>
        <w:jc w:val="both"/>
        <w:rPr>
          <w:sz w:val="20"/>
          <w:szCs w:val="20"/>
          <w:lang w:eastAsia="en-US"/>
        </w:rPr>
      </w:pPr>
      <w:r w:rsidRPr="002350AA">
        <w:rPr>
          <w:sz w:val="20"/>
          <w:szCs w:val="20"/>
          <w:lang w:eastAsia="en-US"/>
        </w:rPr>
        <w:t>Nmap scan report for 172.16.221.51 [host down, received no-response]</w:t>
      </w:r>
    </w:p>
    <w:p w14:paraId="5CD183C6" w14:textId="77777777" w:rsidR="00E201EF" w:rsidRPr="002350AA" w:rsidRDefault="00E201EF" w:rsidP="002350AA">
      <w:pPr>
        <w:jc w:val="both"/>
        <w:rPr>
          <w:sz w:val="20"/>
          <w:szCs w:val="20"/>
          <w:lang w:eastAsia="en-US"/>
        </w:rPr>
      </w:pPr>
      <w:r w:rsidRPr="002350AA">
        <w:rPr>
          <w:sz w:val="20"/>
          <w:szCs w:val="20"/>
          <w:lang w:eastAsia="en-US"/>
        </w:rPr>
        <w:t>Nmap scan report for 172.16.221.52 [host down, received no-response]</w:t>
      </w:r>
    </w:p>
    <w:p w14:paraId="6CB932DF" w14:textId="77777777" w:rsidR="00E201EF" w:rsidRPr="002350AA" w:rsidRDefault="00E201EF" w:rsidP="002350AA">
      <w:pPr>
        <w:jc w:val="both"/>
        <w:rPr>
          <w:sz w:val="20"/>
          <w:szCs w:val="20"/>
          <w:lang w:eastAsia="en-US"/>
        </w:rPr>
      </w:pPr>
      <w:r w:rsidRPr="002350AA">
        <w:rPr>
          <w:sz w:val="20"/>
          <w:szCs w:val="20"/>
          <w:lang w:eastAsia="en-US"/>
        </w:rPr>
        <w:t>Nmap scan report for 172.16.221.53 [host down, received no-response]</w:t>
      </w:r>
    </w:p>
    <w:p w14:paraId="17E17D17" w14:textId="77777777" w:rsidR="00E201EF" w:rsidRPr="002350AA" w:rsidRDefault="00E201EF" w:rsidP="002350AA">
      <w:pPr>
        <w:jc w:val="both"/>
        <w:rPr>
          <w:sz w:val="20"/>
          <w:szCs w:val="20"/>
          <w:lang w:eastAsia="en-US"/>
        </w:rPr>
      </w:pPr>
      <w:r w:rsidRPr="002350AA">
        <w:rPr>
          <w:sz w:val="20"/>
          <w:szCs w:val="20"/>
          <w:lang w:eastAsia="en-US"/>
        </w:rPr>
        <w:t>Nmap scan report for 172.16.221.54 [host down, received no-response]</w:t>
      </w:r>
    </w:p>
    <w:p w14:paraId="40889A5F" w14:textId="77777777" w:rsidR="00E201EF" w:rsidRPr="002350AA" w:rsidRDefault="00E201EF" w:rsidP="002350AA">
      <w:pPr>
        <w:jc w:val="both"/>
        <w:rPr>
          <w:sz w:val="20"/>
          <w:szCs w:val="20"/>
          <w:lang w:eastAsia="en-US"/>
        </w:rPr>
      </w:pPr>
      <w:r w:rsidRPr="002350AA">
        <w:rPr>
          <w:sz w:val="20"/>
          <w:szCs w:val="20"/>
          <w:lang w:eastAsia="en-US"/>
        </w:rPr>
        <w:t>Nmap scan report for 172.16.221.55 [host down, received no-response]</w:t>
      </w:r>
    </w:p>
    <w:p w14:paraId="5396FF22" w14:textId="77777777" w:rsidR="00E201EF" w:rsidRPr="002350AA" w:rsidRDefault="00E201EF" w:rsidP="002350AA">
      <w:pPr>
        <w:jc w:val="both"/>
        <w:rPr>
          <w:sz w:val="20"/>
          <w:szCs w:val="20"/>
          <w:lang w:eastAsia="en-US"/>
        </w:rPr>
      </w:pPr>
      <w:r w:rsidRPr="002350AA">
        <w:rPr>
          <w:sz w:val="20"/>
          <w:szCs w:val="20"/>
          <w:lang w:eastAsia="en-US"/>
        </w:rPr>
        <w:t>Nmap scan report for 172.16.221.56 [host down, received no-response]</w:t>
      </w:r>
    </w:p>
    <w:p w14:paraId="62C6A646" w14:textId="77777777" w:rsidR="00E201EF" w:rsidRPr="002350AA" w:rsidRDefault="00E201EF" w:rsidP="002350AA">
      <w:pPr>
        <w:jc w:val="both"/>
        <w:rPr>
          <w:sz w:val="20"/>
          <w:szCs w:val="20"/>
          <w:lang w:eastAsia="en-US"/>
        </w:rPr>
      </w:pPr>
      <w:r w:rsidRPr="002350AA">
        <w:rPr>
          <w:sz w:val="20"/>
          <w:szCs w:val="20"/>
          <w:lang w:eastAsia="en-US"/>
        </w:rPr>
        <w:t>Nmap scan report for 172.16.221.57 [host down, received no-response]</w:t>
      </w:r>
    </w:p>
    <w:p w14:paraId="79E5ACFC" w14:textId="77777777" w:rsidR="00E201EF" w:rsidRPr="002350AA" w:rsidRDefault="00E201EF" w:rsidP="002350AA">
      <w:pPr>
        <w:jc w:val="both"/>
        <w:rPr>
          <w:sz w:val="20"/>
          <w:szCs w:val="20"/>
          <w:lang w:eastAsia="en-US"/>
        </w:rPr>
      </w:pPr>
      <w:r w:rsidRPr="002350AA">
        <w:rPr>
          <w:sz w:val="20"/>
          <w:szCs w:val="20"/>
          <w:lang w:eastAsia="en-US"/>
        </w:rPr>
        <w:t>Nmap scan report for 172.16.221.58 [host down, received no-response]</w:t>
      </w:r>
    </w:p>
    <w:p w14:paraId="7B2A2C6A" w14:textId="77777777" w:rsidR="00E201EF" w:rsidRPr="002350AA" w:rsidRDefault="00E201EF" w:rsidP="002350AA">
      <w:pPr>
        <w:jc w:val="both"/>
        <w:rPr>
          <w:sz w:val="20"/>
          <w:szCs w:val="20"/>
          <w:lang w:eastAsia="en-US"/>
        </w:rPr>
      </w:pPr>
      <w:r w:rsidRPr="002350AA">
        <w:rPr>
          <w:sz w:val="20"/>
          <w:szCs w:val="20"/>
          <w:lang w:eastAsia="en-US"/>
        </w:rPr>
        <w:t>Nmap scan report for 172.16.221.59 [host down, received no-response]</w:t>
      </w:r>
    </w:p>
    <w:p w14:paraId="1BF6DBDE" w14:textId="77777777" w:rsidR="00E201EF" w:rsidRPr="002350AA" w:rsidRDefault="00E201EF" w:rsidP="002350AA">
      <w:pPr>
        <w:jc w:val="both"/>
        <w:rPr>
          <w:sz w:val="20"/>
          <w:szCs w:val="20"/>
          <w:lang w:eastAsia="en-US"/>
        </w:rPr>
      </w:pPr>
      <w:r w:rsidRPr="002350AA">
        <w:rPr>
          <w:sz w:val="20"/>
          <w:szCs w:val="20"/>
          <w:lang w:eastAsia="en-US"/>
        </w:rPr>
        <w:t>Nmap scan report for 172.16.221.60 [host down, received no-response]</w:t>
      </w:r>
    </w:p>
    <w:p w14:paraId="685D82C7" w14:textId="77777777" w:rsidR="00E201EF" w:rsidRPr="002350AA" w:rsidRDefault="00E201EF" w:rsidP="002350AA">
      <w:pPr>
        <w:jc w:val="both"/>
        <w:rPr>
          <w:sz w:val="20"/>
          <w:szCs w:val="20"/>
          <w:lang w:eastAsia="en-US"/>
        </w:rPr>
      </w:pPr>
      <w:r w:rsidRPr="002350AA">
        <w:rPr>
          <w:sz w:val="20"/>
          <w:szCs w:val="20"/>
          <w:lang w:eastAsia="en-US"/>
        </w:rPr>
        <w:t>Nmap scan report for 172.16.221.61 [host down, received no-response]</w:t>
      </w:r>
    </w:p>
    <w:p w14:paraId="666EEFCC" w14:textId="77777777" w:rsidR="00E201EF" w:rsidRPr="002350AA" w:rsidRDefault="00E201EF" w:rsidP="002350AA">
      <w:pPr>
        <w:jc w:val="both"/>
        <w:rPr>
          <w:sz w:val="20"/>
          <w:szCs w:val="20"/>
          <w:lang w:eastAsia="en-US"/>
        </w:rPr>
      </w:pPr>
      <w:r w:rsidRPr="002350AA">
        <w:rPr>
          <w:sz w:val="20"/>
          <w:szCs w:val="20"/>
          <w:lang w:eastAsia="en-US"/>
        </w:rPr>
        <w:t>Nmap scan report for 172.16.221.62 [host down, received no-response]</w:t>
      </w:r>
    </w:p>
    <w:p w14:paraId="48F24757" w14:textId="77777777" w:rsidR="00E201EF" w:rsidRPr="002350AA" w:rsidRDefault="00E201EF" w:rsidP="002350AA">
      <w:pPr>
        <w:jc w:val="both"/>
        <w:rPr>
          <w:sz w:val="20"/>
          <w:szCs w:val="20"/>
          <w:lang w:eastAsia="en-US"/>
        </w:rPr>
      </w:pPr>
      <w:r w:rsidRPr="002350AA">
        <w:rPr>
          <w:sz w:val="20"/>
          <w:szCs w:val="20"/>
          <w:lang w:eastAsia="en-US"/>
        </w:rPr>
        <w:t>Nmap scan report for 172.16.221.63 [host down, received no-response]</w:t>
      </w:r>
    </w:p>
    <w:p w14:paraId="11A7B378" w14:textId="77777777" w:rsidR="00E201EF" w:rsidRPr="002350AA" w:rsidRDefault="00E201EF" w:rsidP="002350AA">
      <w:pPr>
        <w:jc w:val="both"/>
        <w:rPr>
          <w:sz w:val="20"/>
          <w:szCs w:val="20"/>
          <w:lang w:eastAsia="en-US"/>
        </w:rPr>
      </w:pPr>
      <w:r w:rsidRPr="002350AA">
        <w:rPr>
          <w:sz w:val="20"/>
          <w:szCs w:val="20"/>
          <w:lang w:eastAsia="en-US"/>
        </w:rPr>
        <w:t>Nmap scan report for 172.16.221.64 [host down, received no-response]</w:t>
      </w:r>
    </w:p>
    <w:p w14:paraId="699CB46B" w14:textId="77777777" w:rsidR="00E201EF" w:rsidRPr="002350AA" w:rsidRDefault="00E201EF" w:rsidP="002350AA">
      <w:pPr>
        <w:jc w:val="both"/>
        <w:rPr>
          <w:sz w:val="20"/>
          <w:szCs w:val="20"/>
          <w:lang w:eastAsia="en-US"/>
        </w:rPr>
      </w:pPr>
      <w:r w:rsidRPr="002350AA">
        <w:rPr>
          <w:sz w:val="20"/>
          <w:szCs w:val="20"/>
          <w:lang w:eastAsia="en-US"/>
        </w:rPr>
        <w:t>Nmap scan report for 172.16.221.65 [host down, received no-response]</w:t>
      </w:r>
    </w:p>
    <w:p w14:paraId="3BC2650F" w14:textId="77777777" w:rsidR="00E201EF" w:rsidRPr="002350AA" w:rsidRDefault="00E201EF" w:rsidP="002350AA">
      <w:pPr>
        <w:jc w:val="both"/>
        <w:rPr>
          <w:sz w:val="20"/>
          <w:szCs w:val="20"/>
          <w:lang w:eastAsia="en-US"/>
        </w:rPr>
      </w:pPr>
      <w:r w:rsidRPr="002350AA">
        <w:rPr>
          <w:sz w:val="20"/>
          <w:szCs w:val="20"/>
          <w:lang w:eastAsia="en-US"/>
        </w:rPr>
        <w:t>Nmap scan report for 172.16.221.66 [host down, received no-response]</w:t>
      </w:r>
    </w:p>
    <w:p w14:paraId="2BABB16A" w14:textId="77777777" w:rsidR="00E201EF" w:rsidRPr="002350AA" w:rsidRDefault="00E201EF" w:rsidP="002350AA">
      <w:pPr>
        <w:jc w:val="both"/>
        <w:rPr>
          <w:sz w:val="20"/>
          <w:szCs w:val="20"/>
          <w:lang w:eastAsia="en-US"/>
        </w:rPr>
      </w:pPr>
      <w:r w:rsidRPr="002350AA">
        <w:rPr>
          <w:sz w:val="20"/>
          <w:szCs w:val="20"/>
          <w:lang w:eastAsia="en-US"/>
        </w:rPr>
        <w:t>Nmap scan report for 172.16.221.67 [host down, received no-response]</w:t>
      </w:r>
    </w:p>
    <w:p w14:paraId="74C1F57D" w14:textId="77777777" w:rsidR="00E201EF" w:rsidRPr="002350AA" w:rsidRDefault="00E201EF" w:rsidP="002350AA">
      <w:pPr>
        <w:jc w:val="both"/>
        <w:rPr>
          <w:sz w:val="20"/>
          <w:szCs w:val="20"/>
          <w:lang w:eastAsia="en-US"/>
        </w:rPr>
      </w:pPr>
      <w:r w:rsidRPr="002350AA">
        <w:rPr>
          <w:sz w:val="20"/>
          <w:szCs w:val="20"/>
          <w:lang w:eastAsia="en-US"/>
        </w:rPr>
        <w:t>Nmap scan report for 172.16.221.68 [host down, received no-response]</w:t>
      </w:r>
    </w:p>
    <w:p w14:paraId="4FF3AF46" w14:textId="77777777" w:rsidR="00E201EF" w:rsidRPr="002350AA" w:rsidRDefault="00E201EF" w:rsidP="002350AA">
      <w:pPr>
        <w:jc w:val="both"/>
        <w:rPr>
          <w:sz w:val="20"/>
          <w:szCs w:val="20"/>
          <w:lang w:eastAsia="en-US"/>
        </w:rPr>
      </w:pPr>
      <w:r w:rsidRPr="002350AA">
        <w:rPr>
          <w:sz w:val="20"/>
          <w:szCs w:val="20"/>
          <w:lang w:eastAsia="en-US"/>
        </w:rPr>
        <w:t>Nmap scan report for 172.16.221.69 [host down, received no-response]</w:t>
      </w:r>
    </w:p>
    <w:p w14:paraId="5297FBCD" w14:textId="77777777" w:rsidR="00E201EF" w:rsidRPr="002350AA" w:rsidRDefault="00E201EF" w:rsidP="002350AA">
      <w:pPr>
        <w:jc w:val="both"/>
        <w:rPr>
          <w:sz w:val="20"/>
          <w:szCs w:val="20"/>
          <w:lang w:eastAsia="en-US"/>
        </w:rPr>
      </w:pPr>
      <w:r w:rsidRPr="002350AA">
        <w:rPr>
          <w:sz w:val="20"/>
          <w:szCs w:val="20"/>
          <w:lang w:eastAsia="en-US"/>
        </w:rPr>
        <w:t>Nmap scan report for 172.16.221.70 [host down, received no-response]</w:t>
      </w:r>
    </w:p>
    <w:p w14:paraId="2BA3CC7A" w14:textId="77777777" w:rsidR="00E201EF" w:rsidRPr="002350AA" w:rsidRDefault="00E201EF" w:rsidP="002350AA">
      <w:pPr>
        <w:jc w:val="both"/>
        <w:rPr>
          <w:sz w:val="20"/>
          <w:szCs w:val="20"/>
          <w:lang w:eastAsia="en-US"/>
        </w:rPr>
      </w:pPr>
      <w:r w:rsidRPr="002350AA">
        <w:rPr>
          <w:sz w:val="20"/>
          <w:szCs w:val="20"/>
          <w:lang w:eastAsia="en-US"/>
        </w:rPr>
        <w:t>Nmap scan report for 172.16.221.71 [host down, received no-response]</w:t>
      </w:r>
    </w:p>
    <w:p w14:paraId="45E83877" w14:textId="77777777" w:rsidR="00E201EF" w:rsidRPr="002350AA" w:rsidRDefault="00E201EF" w:rsidP="002350AA">
      <w:pPr>
        <w:jc w:val="both"/>
        <w:rPr>
          <w:sz w:val="20"/>
          <w:szCs w:val="20"/>
          <w:lang w:eastAsia="en-US"/>
        </w:rPr>
      </w:pPr>
      <w:r w:rsidRPr="002350AA">
        <w:rPr>
          <w:sz w:val="20"/>
          <w:szCs w:val="20"/>
          <w:lang w:eastAsia="en-US"/>
        </w:rPr>
        <w:t>Nmap scan report for 172.16.221.72 [host down, received no-response]</w:t>
      </w:r>
    </w:p>
    <w:p w14:paraId="78CB0664"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172.16.221.73 [host down, received no-response]</w:t>
      </w:r>
    </w:p>
    <w:p w14:paraId="1FC13061" w14:textId="77777777" w:rsidR="00E201EF" w:rsidRPr="002350AA" w:rsidRDefault="00E201EF" w:rsidP="002350AA">
      <w:pPr>
        <w:jc w:val="both"/>
        <w:rPr>
          <w:sz w:val="20"/>
          <w:szCs w:val="20"/>
          <w:lang w:eastAsia="en-US"/>
        </w:rPr>
      </w:pPr>
      <w:r w:rsidRPr="002350AA">
        <w:rPr>
          <w:sz w:val="20"/>
          <w:szCs w:val="20"/>
          <w:lang w:eastAsia="en-US"/>
        </w:rPr>
        <w:t>Nmap scan report for 172.16.221.74 [host down, received no-response]</w:t>
      </w:r>
    </w:p>
    <w:p w14:paraId="5169AB11" w14:textId="77777777" w:rsidR="00E201EF" w:rsidRPr="002350AA" w:rsidRDefault="00E201EF" w:rsidP="002350AA">
      <w:pPr>
        <w:jc w:val="both"/>
        <w:rPr>
          <w:sz w:val="20"/>
          <w:szCs w:val="20"/>
          <w:lang w:eastAsia="en-US"/>
        </w:rPr>
      </w:pPr>
      <w:r w:rsidRPr="002350AA">
        <w:rPr>
          <w:sz w:val="20"/>
          <w:szCs w:val="20"/>
          <w:lang w:eastAsia="en-US"/>
        </w:rPr>
        <w:t>Nmap scan report for 172.16.221.75 [host down, received no-response]</w:t>
      </w:r>
    </w:p>
    <w:p w14:paraId="5DD47CFF" w14:textId="77777777" w:rsidR="00E201EF" w:rsidRPr="002350AA" w:rsidRDefault="00E201EF" w:rsidP="002350AA">
      <w:pPr>
        <w:jc w:val="both"/>
        <w:rPr>
          <w:sz w:val="20"/>
          <w:szCs w:val="20"/>
          <w:lang w:eastAsia="en-US"/>
        </w:rPr>
      </w:pPr>
      <w:r w:rsidRPr="002350AA">
        <w:rPr>
          <w:sz w:val="20"/>
          <w:szCs w:val="20"/>
          <w:lang w:eastAsia="en-US"/>
        </w:rPr>
        <w:t>Nmap scan report for 172.16.221.76 [host down, received no-response]</w:t>
      </w:r>
    </w:p>
    <w:p w14:paraId="3BCC29F7" w14:textId="77777777" w:rsidR="00E201EF" w:rsidRPr="002350AA" w:rsidRDefault="00E201EF" w:rsidP="002350AA">
      <w:pPr>
        <w:jc w:val="both"/>
        <w:rPr>
          <w:sz w:val="20"/>
          <w:szCs w:val="20"/>
          <w:lang w:eastAsia="en-US"/>
        </w:rPr>
      </w:pPr>
      <w:r w:rsidRPr="002350AA">
        <w:rPr>
          <w:sz w:val="20"/>
          <w:szCs w:val="20"/>
          <w:lang w:eastAsia="en-US"/>
        </w:rPr>
        <w:t>Nmap scan report for 172.16.221.77 [host down, received no-response]</w:t>
      </w:r>
    </w:p>
    <w:p w14:paraId="2272AEB7" w14:textId="77777777" w:rsidR="00E201EF" w:rsidRPr="002350AA" w:rsidRDefault="00E201EF" w:rsidP="002350AA">
      <w:pPr>
        <w:jc w:val="both"/>
        <w:rPr>
          <w:sz w:val="20"/>
          <w:szCs w:val="20"/>
          <w:lang w:eastAsia="en-US"/>
        </w:rPr>
      </w:pPr>
      <w:r w:rsidRPr="002350AA">
        <w:rPr>
          <w:sz w:val="20"/>
          <w:szCs w:val="20"/>
          <w:lang w:eastAsia="en-US"/>
        </w:rPr>
        <w:t>Nmap scan report for 172.16.221.78 [host down, received no-response]</w:t>
      </w:r>
    </w:p>
    <w:p w14:paraId="24A56EFC" w14:textId="77777777" w:rsidR="00E201EF" w:rsidRPr="002350AA" w:rsidRDefault="00E201EF" w:rsidP="002350AA">
      <w:pPr>
        <w:jc w:val="both"/>
        <w:rPr>
          <w:sz w:val="20"/>
          <w:szCs w:val="20"/>
          <w:lang w:eastAsia="en-US"/>
        </w:rPr>
      </w:pPr>
      <w:r w:rsidRPr="002350AA">
        <w:rPr>
          <w:sz w:val="20"/>
          <w:szCs w:val="20"/>
          <w:lang w:eastAsia="en-US"/>
        </w:rPr>
        <w:t>Nmap scan report for 172.16.221.79 [host down, received no-response]</w:t>
      </w:r>
    </w:p>
    <w:p w14:paraId="799F7E7A" w14:textId="77777777" w:rsidR="00E201EF" w:rsidRPr="002350AA" w:rsidRDefault="00E201EF" w:rsidP="002350AA">
      <w:pPr>
        <w:jc w:val="both"/>
        <w:rPr>
          <w:sz w:val="20"/>
          <w:szCs w:val="20"/>
          <w:lang w:eastAsia="en-US"/>
        </w:rPr>
      </w:pPr>
      <w:r w:rsidRPr="002350AA">
        <w:rPr>
          <w:sz w:val="20"/>
          <w:szCs w:val="20"/>
          <w:lang w:eastAsia="en-US"/>
        </w:rPr>
        <w:t>Nmap scan report for 172.16.221.80 [host down, received no-response]</w:t>
      </w:r>
    </w:p>
    <w:p w14:paraId="76C412B7" w14:textId="77777777" w:rsidR="00E201EF" w:rsidRPr="002350AA" w:rsidRDefault="00E201EF" w:rsidP="002350AA">
      <w:pPr>
        <w:jc w:val="both"/>
        <w:rPr>
          <w:sz w:val="20"/>
          <w:szCs w:val="20"/>
          <w:lang w:eastAsia="en-US"/>
        </w:rPr>
      </w:pPr>
      <w:r w:rsidRPr="002350AA">
        <w:rPr>
          <w:sz w:val="20"/>
          <w:szCs w:val="20"/>
          <w:lang w:eastAsia="en-US"/>
        </w:rPr>
        <w:t>Nmap scan report for 172.16.221.81 [host down, received no-response]</w:t>
      </w:r>
    </w:p>
    <w:p w14:paraId="5B0EF52F" w14:textId="77777777" w:rsidR="00E201EF" w:rsidRPr="002350AA" w:rsidRDefault="00E201EF" w:rsidP="002350AA">
      <w:pPr>
        <w:jc w:val="both"/>
        <w:rPr>
          <w:sz w:val="20"/>
          <w:szCs w:val="20"/>
          <w:lang w:eastAsia="en-US"/>
        </w:rPr>
      </w:pPr>
      <w:r w:rsidRPr="002350AA">
        <w:rPr>
          <w:sz w:val="20"/>
          <w:szCs w:val="20"/>
          <w:lang w:eastAsia="en-US"/>
        </w:rPr>
        <w:t>Nmap scan report for 172.16.221.82 [host down, received no-response]</w:t>
      </w:r>
    </w:p>
    <w:p w14:paraId="67E0EBE8" w14:textId="77777777" w:rsidR="00E201EF" w:rsidRPr="002350AA" w:rsidRDefault="00E201EF" w:rsidP="002350AA">
      <w:pPr>
        <w:jc w:val="both"/>
        <w:rPr>
          <w:sz w:val="20"/>
          <w:szCs w:val="20"/>
          <w:lang w:eastAsia="en-US"/>
        </w:rPr>
      </w:pPr>
      <w:r w:rsidRPr="002350AA">
        <w:rPr>
          <w:sz w:val="20"/>
          <w:szCs w:val="20"/>
          <w:lang w:eastAsia="en-US"/>
        </w:rPr>
        <w:t>Nmap scan report for 172.16.221.83 [host down, received host-unreach]</w:t>
      </w:r>
    </w:p>
    <w:p w14:paraId="3AC70956" w14:textId="77777777" w:rsidR="00E201EF" w:rsidRPr="002350AA" w:rsidRDefault="00E201EF" w:rsidP="002350AA">
      <w:pPr>
        <w:jc w:val="both"/>
        <w:rPr>
          <w:sz w:val="20"/>
          <w:szCs w:val="20"/>
          <w:lang w:eastAsia="en-US"/>
        </w:rPr>
      </w:pPr>
      <w:r w:rsidRPr="002350AA">
        <w:rPr>
          <w:sz w:val="20"/>
          <w:szCs w:val="20"/>
          <w:lang w:eastAsia="en-US"/>
        </w:rPr>
        <w:t>Nmap scan report for 172.16.221.84 [host down, received no-response]</w:t>
      </w:r>
    </w:p>
    <w:p w14:paraId="00BDEADC" w14:textId="77777777" w:rsidR="00E201EF" w:rsidRPr="002350AA" w:rsidRDefault="00E201EF" w:rsidP="002350AA">
      <w:pPr>
        <w:jc w:val="both"/>
        <w:rPr>
          <w:sz w:val="20"/>
          <w:szCs w:val="20"/>
          <w:lang w:eastAsia="en-US"/>
        </w:rPr>
      </w:pPr>
      <w:r w:rsidRPr="002350AA">
        <w:rPr>
          <w:sz w:val="20"/>
          <w:szCs w:val="20"/>
          <w:lang w:eastAsia="en-US"/>
        </w:rPr>
        <w:t>Nmap scan report for 172.16.221.85 [host down, received no-response]</w:t>
      </w:r>
    </w:p>
    <w:p w14:paraId="10E79965" w14:textId="77777777" w:rsidR="00E201EF" w:rsidRPr="002350AA" w:rsidRDefault="00E201EF" w:rsidP="002350AA">
      <w:pPr>
        <w:jc w:val="both"/>
        <w:rPr>
          <w:sz w:val="20"/>
          <w:szCs w:val="20"/>
          <w:lang w:eastAsia="en-US"/>
        </w:rPr>
      </w:pPr>
      <w:r w:rsidRPr="002350AA">
        <w:rPr>
          <w:sz w:val="20"/>
          <w:szCs w:val="20"/>
          <w:lang w:eastAsia="en-US"/>
        </w:rPr>
        <w:t>Nmap scan report for 172.16.221.86 [host down, received no-response]</w:t>
      </w:r>
    </w:p>
    <w:p w14:paraId="1FF47643" w14:textId="77777777" w:rsidR="00E201EF" w:rsidRPr="002350AA" w:rsidRDefault="00E201EF" w:rsidP="002350AA">
      <w:pPr>
        <w:jc w:val="both"/>
        <w:rPr>
          <w:sz w:val="20"/>
          <w:szCs w:val="20"/>
          <w:lang w:eastAsia="en-US"/>
        </w:rPr>
      </w:pPr>
      <w:r w:rsidRPr="002350AA">
        <w:rPr>
          <w:sz w:val="20"/>
          <w:szCs w:val="20"/>
          <w:lang w:eastAsia="en-US"/>
        </w:rPr>
        <w:t>Nmap scan report for 172.16.221.87 [host down, received no-response]</w:t>
      </w:r>
    </w:p>
    <w:p w14:paraId="00699AA9" w14:textId="77777777" w:rsidR="00E201EF" w:rsidRPr="002350AA" w:rsidRDefault="00E201EF" w:rsidP="002350AA">
      <w:pPr>
        <w:jc w:val="both"/>
        <w:rPr>
          <w:sz w:val="20"/>
          <w:szCs w:val="20"/>
          <w:lang w:eastAsia="en-US"/>
        </w:rPr>
      </w:pPr>
      <w:r w:rsidRPr="002350AA">
        <w:rPr>
          <w:sz w:val="20"/>
          <w:szCs w:val="20"/>
          <w:lang w:eastAsia="en-US"/>
        </w:rPr>
        <w:t>Nmap scan report for 172.16.221.88 [host down, received no-response]</w:t>
      </w:r>
    </w:p>
    <w:p w14:paraId="6E5EE49A" w14:textId="77777777" w:rsidR="00E201EF" w:rsidRPr="002350AA" w:rsidRDefault="00E201EF" w:rsidP="002350AA">
      <w:pPr>
        <w:jc w:val="both"/>
        <w:rPr>
          <w:sz w:val="20"/>
          <w:szCs w:val="20"/>
          <w:lang w:eastAsia="en-US"/>
        </w:rPr>
      </w:pPr>
      <w:r w:rsidRPr="002350AA">
        <w:rPr>
          <w:sz w:val="20"/>
          <w:szCs w:val="20"/>
          <w:lang w:eastAsia="en-US"/>
        </w:rPr>
        <w:t>Nmap scan report for 172.16.221.89 [host down, received no-response]</w:t>
      </w:r>
    </w:p>
    <w:p w14:paraId="4974C7AB" w14:textId="77777777" w:rsidR="00E201EF" w:rsidRPr="002350AA" w:rsidRDefault="00E201EF" w:rsidP="002350AA">
      <w:pPr>
        <w:jc w:val="both"/>
        <w:rPr>
          <w:sz w:val="20"/>
          <w:szCs w:val="20"/>
          <w:lang w:eastAsia="en-US"/>
        </w:rPr>
      </w:pPr>
      <w:r w:rsidRPr="002350AA">
        <w:rPr>
          <w:sz w:val="20"/>
          <w:szCs w:val="20"/>
          <w:lang w:eastAsia="en-US"/>
        </w:rPr>
        <w:t>Nmap scan report for 172.16.221.90 [host down, received no-response]</w:t>
      </w:r>
    </w:p>
    <w:p w14:paraId="201CC1F7" w14:textId="77777777" w:rsidR="00E201EF" w:rsidRPr="002350AA" w:rsidRDefault="00E201EF" w:rsidP="002350AA">
      <w:pPr>
        <w:jc w:val="both"/>
        <w:rPr>
          <w:sz w:val="20"/>
          <w:szCs w:val="20"/>
          <w:lang w:eastAsia="en-US"/>
        </w:rPr>
      </w:pPr>
      <w:r w:rsidRPr="002350AA">
        <w:rPr>
          <w:sz w:val="20"/>
          <w:szCs w:val="20"/>
          <w:lang w:eastAsia="en-US"/>
        </w:rPr>
        <w:t>Nmap scan report for 172.16.221.91 [host down, received no-response]</w:t>
      </w:r>
    </w:p>
    <w:p w14:paraId="0A49E837" w14:textId="77777777" w:rsidR="00E201EF" w:rsidRPr="002350AA" w:rsidRDefault="00E201EF" w:rsidP="002350AA">
      <w:pPr>
        <w:jc w:val="both"/>
        <w:rPr>
          <w:sz w:val="20"/>
          <w:szCs w:val="20"/>
          <w:lang w:eastAsia="en-US"/>
        </w:rPr>
      </w:pPr>
      <w:r w:rsidRPr="002350AA">
        <w:rPr>
          <w:sz w:val="20"/>
          <w:szCs w:val="20"/>
          <w:lang w:eastAsia="en-US"/>
        </w:rPr>
        <w:t>Nmap scan report for 172.16.221.92 [host down, received no-response]</w:t>
      </w:r>
    </w:p>
    <w:p w14:paraId="505E4465" w14:textId="77777777" w:rsidR="00E201EF" w:rsidRPr="002350AA" w:rsidRDefault="00E201EF" w:rsidP="002350AA">
      <w:pPr>
        <w:jc w:val="both"/>
        <w:rPr>
          <w:sz w:val="20"/>
          <w:szCs w:val="20"/>
          <w:lang w:eastAsia="en-US"/>
        </w:rPr>
      </w:pPr>
      <w:r w:rsidRPr="002350AA">
        <w:rPr>
          <w:sz w:val="20"/>
          <w:szCs w:val="20"/>
          <w:lang w:eastAsia="en-US"/>
        </w:rPr>
        <w:t>Nmap scan report for 172.16.221.93 [host down, received no-response]</w:t>
      </w:r>
    </w:p>
    <w:p w14:paraId="4B72BC4B" w14:textId="77777777" w:rsidR="00E201EF" w:rsidRPr="002350AA" w:rsidRDefault="00E201EF" w:rsidP="002350AA">
      <w:pPr>
        <w:jc w:val="both"/>
        <w:rPr>
          <w:sz w:val="20"/>
          <w:szCs w:val="20"/>
          <w:lang w:eastAsia="en-US"/>
        </w:rPr>
      </w:pPr>
      <w:r w:rsidRPr="002350AA">
        <w:rPr>
          <w:sz w:val="20"/>
          <w:szCs w:val="20"/>
          <w:lang w:eastAsia="en-US"/>
        </w:rPr>
        <w:t>Nmap scan report for 172.16.221.94 [host down, received no-response]</w:t>
      </w:r>
    </w:p>
    <w:p w14:paraId="0BAE6EC7" w14:textId="77777777" w:rsidR="00E201EF" w:rsidRPr="002350AA" w:rsidRDefault="00E201EF" w:rsidP="002350AA">
      <w:pPr>
        <w:jc w:val="both"/>
        <w:rPr>
          <w:sz w:val="20"/>
          <w:szCs w:val="20"/>
          <w:lang w:eastAsia="en-US"/>
        </w:rPr>
      </w:pPr>
      <w:r w:rsidRPr="002350AA">
        <w:rPr>
          <w:sz w:val="20"/>
          <w:szCs w:val="20"/>
          <w:lang w:eastAsia="en-US"/>
        </w:rPr>
        <w:t>Nmap scan report for 172.16.221.95 [host down, received no-response]</w:t>
      </w:r>
    </w:p>
    <w:p w14:paraId="3DDC807D" w14:textId="77777777" w:rsidR="00E201EF" w:rsidRPr="002350AA" w:rsidRDefault="00E201EF" w:rsidP="002350AA">
      <w:pPr>
        <w:jc w:val="both"/>
        <w:rPr>
          <w:sz w:val="20"/>
          <w:szCs w:val="20"/>
          <w:lang w:eastAsia="en-US"/>
        </w:rPr>
      </w:pPr>
      <w:r w:rsidRPr="002350AA">
        <w:rPr>
          <w:sz w:val="20"/>
          <w:szCs w:val="20"/>
          <w:lang w:eastAsia="en-US"/>
        </w:rPr>
        <w:t>Nmap scan report for 172.16.221.96 [host down, received no-response]</w:t>
      </w:r>
    </w:p>
    <w:p w14:paraId="4F3A1E17" w14:textId="77777777" w:rsidR="00E201EF" w:rsidRPr="002350AA" w:rsidRDefault="00E201EF" w:rsidP="002350AA">
      <w:pPr>
        <w:jc w:val="both"/>
        <w:rPr>
          <w:sz w:val="20"/>
          <w:szCs w:val="20"/>
          <w:lang w:eastAsia="en-US"/>
        </w:rPr>
      </w:pPr>
      <w:r w:rsidRPr="002350AA">
        <w:rPr>
          <w:sz w:val="20"/>
          <w:szCs w:val="20"/>
          <w:lang w:eastAsia="en-US"/>
        </w:rPr>
        <w:t>Nmap scan report for 172.16.221.97 [host down, received no-response]</w:t>
      </w:r>
    </w:p>
    <w:p w14:paraId="03A13AAA" w14:textId="77777777" w:rsidR="00E201EF" w:rsidRPr="002350AA" w:rsidRDefault="00E201EF" w:rsidP="002350AA">
      <w:pPr>
        <w:jc w:val="both"/>
        <w:rPr>
          <w:sz w:val="20"/>
          <w:szCs w:val="20"/>
          <w:lang w:eastAsia="en-US"/>
        </w:rPr>
      </w:pPr>
      <w:r w:rsidRPr="002350AA">
        <w:rPr>
          <w:sz w:val="20"/>
          <w:szCs w:val="20"/>
          <w:lang w:eastAsia="en-US"/>
        </w:rPr>
        <w:t>Nmap scan report for 172.16.221.98 [host down, received no-response]</w:t>
      </w:r>
    </w:p>
    <w:p w14:paraId="5B544B39" w14:textId="77777777" w:rsidR="00E201EF" w:rsidRPr="002350AA" w:rsidRDefault="00E201EF" w:rsidP="002350AA">
      <w:pPr>
        <w:jc w:val="both"/>
        <w:rPr>
          <w:sz w:val="20"/>
          <w:szCs w:val="20"/>
          <w:lang w:eastAsia="en-US"/>
        </w:rPr>
      </w:pPr>
      <w:r w:rsidRPr="002350AA">
        <w:rPr>
          <w:sz w:val="20"/>
          <w:szCs w:val="20"/>
          <w:lang w:eastAsia="en-US"/>
        </w:rPr>
        <w:t>Nmap scan report for 172.16.221.99 [host down, received no-response]</w:t>
      </w:r>
    </w:p>
    <w:p w14:paraId="4BD69DC7" w14:textId="77777777" w:rsidR="00E201EF" w:rsidRPr="002350AA" w:rsidRDefault="00E201EF" w:rsidP="002350AA">
      <w:pPr>
        <w:jc w:val="both"/>
        <w:rPr>
          <w:sz w:val="20"/>
          <w:szCs w:val="20"/>
          <w:lang w:eastAsia="en-US"/>
        </w:rPr>
      </w:pPr>
      <w:r w:rsidRPr="002350AA">
        <w:rPr>
          <w:sz w:val="20"/>
          <w:szCs w:val="20"/>
          <w:lang w:eastAsia="en-US"/>
        </w:rPr>
        <w:t>Nmap scan report for 172.16.221.100 [host down, received no-response]</w:t>
      </w:r>
    </w:p>
    <w:p w14:paraId="036FAD7E" w14:textId="77777777" w:rsidR="00E201EF" w:rsidRPr="002350AA" w:rsidRDefault="00E201EF" w:rsidP="002350AA">
      <w:pPr>
        <w:jc w:val="both"/>
        <w:rPr>
          <w:sz w:val="20"/>
          <w:szCs w:val="20"/>
          <w:lang w:eastAsia="en-US"/>
        </w:rPr>
      </w:pPr>
      <w:r w:rsidRPr="002350AA">
        <w:rPr>
          <w:sz w:val="20"/>
          <w:szCs w:val="20"/>
          <w:lang w:eastAsia="en-US"/>
        </w:rPr>
        <w:t>Nmap scan report for 172.16.221.101 [host down, received no-response]</w:t>
      </w:r>
    </w:p>
    <w:p w14:paraId="6E5F7836" w14:textId="77777777" w:rsidR="00E201EF" w:rsidRPr="002350AA" w:rsidRDefault="00E201EF" w:rsidP="002350AA">
      <w:pPr>
        <w:jc w:val="both"/>
        <w:rPr>
          <w:sz w:val="20"/>
          <w:szCs w:val="20"/>
          <w:lang w:eastAsia="en-US"/>
        </w:rPr>
      </w:pPr>
      <w:r w:rsidRPr="002350AA">
        <w:rPr>
          <w:sz w:val="20"/>
          <w:szCs w:val="20"/>
          <w:lang w:eastAsia="en-US"/>
        </w:rPr>
        <w:t>Nmap scan report for 172.16.221.102 [host down, received no-response]</w:t>
      </w:r>
    </w:p>
    <w:p w14:paraId="5F93ADB8" w14:textId="77777777" w:rsidR="00E201EF" w:rsidRPr="002350AA" w:rsidRDefault="00E201EF" w:rsidP="002350AA">
      <w:pPr>
        <w:jc w:val="both"/>
        <w:rPr>
          <w:sz w:val="20"/>
          <w:szCs w:val="20"/>
          <w:lang w:eastAsia="en-US"/>
        </w:rPr>
      </w:pPr>
      <w:r w:rsidRPr="002350AA">
        <w:rPr>
          <w:sz w:val="20"/>
          <w:szCs w:val="20"/>
          <w:lang w:eastAsia="en-US"/>
        </w:rPr>
        <w:t>Nmap scan report for 172.16.221.103 [host down, received no-response]</w:t>
      </w:r>
    </w:p>
    <w:p w14:paraId="3F7C60A8"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172.16.221.104 [host down, received no-response]</w:t>
      </w:r>
    </w:p>
    <w:p w14:paraId="2194EDB1" w14:textId="77777777" w:rsidR="00E201EF" w:rsidRPr="002350AA" w:rsidRDefault="00E201EF" w:rsidP="002350AA">
      <w:pPr>
        <w:jc w:val="both"/>
        <w:rPr>
          <w:sz w:val="20"/>
          <w:szCs w:val="20"/>
          <w:lang w:eastAsia="en-US"/>
        </w:rPr>
      </w:pPr>
      <w:r w:rsidRPr="002350AA">
        <w:rPr>
          <w:sz w:val="20"/>
          <w:szCs w:val="20"/>
          <w:lang w:eastAsia="en-US"/>
        </w:rPr>
        <w:t>Nmap scan report for 172.16.221.105 [host down, received no-response]</w:t>
      </w:r>
    </w:p>
    <w:p w14:paraId="696F5EEA" w14:textId="77777777" w:rsidR="00E201EF" w:rsidRPr="002350AA" w:rsidRDefault="00E201EF" w:rsidP="002350AA">
      <w:pPr>
        <w:jc w:val="both"/>
        <w:rPr>
          <w:sz w:val="20"/>
          <w:szCs w:val="20"/>
          <w:lang w:eastAsia="en-US"/>
        </w:rPr>
      </w:pPr>
      <w:r w:rsidRPr="002350AA">
        <w:rPr>
          <w:sz w:val="20"/>
          <w:szCs w:val="20"/>
          <w:lang w:eastAsia="en-US"/>
        </w:rPr>
        <w:t>Nmap scan report for 172.16.221.106 [host down, received no-response]</w:t>
      </w:r>
    </w:p>
    <w:p w14:paraId="70991903" w14:textId="77777777" w:rsidR="00E201EF" w:rsidRPr="002350AA" w:rsidRDefault="00E201EF" w:rsidP="002350AA">
      <w:pPr>
        <w:jc w:val="both"/>
        <w:rPr>
          <w:sz w:val="20"/>
          <w:szCs w:val="20"/>
          <w:lang w:eastAsia="en-US"/>
        </w:rPr>
      </w:pPr>
      <w:r w:rsidRPr="002350AA">
        <w:rPr>
          <w:sz w:val="20"/>
          <w:szCs w:val="20"/>
          <w:lang w:eastAsia="en-US"/>
        </w:rPr>
        <w:t>Nmap scan report for 172.16.221.107 [host down, received no-response]</w:t>
      </w:r>
    </w:p>
    <w:p w14:paraId="3C617868" w14:textId="77777777" w:rsidR="00E201EF" w:rsidRPr="002350AA" w:rsidRDefault="00E201EF" w:rsidP="002350AA">
      <w:pPr>
        <w:jc w:val="both"/>
        <w:rPr>
          <w:sz w:val="20"/>
          <w:szCs w:val="20"/>
          <w:lang w:eastAsia="en-US"/>
        </w:rPr>
      </w:pPr>
      <w:r w:rsidRPr="002350AA">
        <w:rPr>
          <w:sz w:val="20"/>
          <w:szCs w:val="20"/>
          <w:lang w:eastAsia="en-US"/>
        </w:rPr>
        <w:t>Nmap scan report for 172.16.221.108 [host down, received no-response]</w:t>
      </w:r>
    </w:p>
    <w:p w14:paraId="0255126A" w14:textId="77777777" w:rsidR="00E201EF" w:rsidRPr="002350AA" w:rsidRDefault="00E201EF" w:rsidP="002350AA">
      <w:pPr>
        <w:jc w:val="both"/>
        <w:rPr>
          <w:sz w:val="20"/>
          <w:szCs w:val="20"/>
          <w:lang w:eastAsia="en-US"/>
        </w:rPr>
      </w:pPr>
      <w:r w:rsidRPr="002350AA">
        <w:rPr>
          <w:sz w:val="20"/>
          <w:szCs w:val="20"/>
          <w:lang w:eastAsia="en-US"/>
        </w:rPr>
        <w:t>Nmap scan report for 172.16.221.109 [host down, received no-response]</w:t>
      </w:r>
    </w:p>
    <w:p w14:paraId="14B01DD0" w14:textId="77777777" w:rsidR="00E201EF" w:rsidRPr="002350AA" w:rsidRDefault="00E201EF" w:rsidP="002350AA">
      <w:pPr>
        <w:jc w:val="both"/>
        <w:rPr>
          <w:sz w:val="20"/>
          <w:szCs w:val="20"/>
          <w:lang w:eastAsia="en-US"/>
        </w:rPr>
      </w:pPr>
      <w:r w:rsidRPr="002350AA">
        <w:rPr>
          <w:sz w:val="20"/>
          <w:szCs w:val="20"/>
          <w:lang w:eastAsia="en-US"/>
        </w:rPr>
        <w:t>Nmap scan report for 172.16.221.110 [host down, received no-response]</w:t>
      </w:r>
    </w:p>
    <w:p w14:paraId="43747BF9" w14:textId="77777777" w:rsidR="00E201EF" w:rsidRPr="002350AA" w:rsidRDefault="00E201EF" w:rsidP="002350AA">
      <w:pPr>
        <w:jc w:val="both"/>
        <w:rPr>
          <w:sz w:val="20"/>
          <w:szCs w:val="20"/>
          <w:lang w:eastAsia="en-US"/>
        </w:rPr>
      </w:pPr>
      <w:r w:rsidRPr="002350AA">
        <w:rPr>
          <w:sz w:val="20"/>
          <w:szCs w:val="20"/>
          <w:lang w:eastAsia="en-US"/>
        </w:rPr>
        <w:t>Nmap scan report for 172.16.221.111 [host down, received no-response]</w:t>
      </w:r>
    </w:p>
    <w:p w14:paraId="66C4CDE8" w14:textId="77777777" w:rsidR="00E201EF" w:rsidRPr="002350AA" w:rsidRDefault="00E201EF" w:rsidP="002350AA">
      <w:pPr>
        <w:jc w:val="both"/>
        <w:rPr>
          <w:sz w:val="20"/>
          <w:szCs w:val="20"/>
          <w:lang w:eastAsia="en-US"/>
        </w:rPr>
      </w:pPr>
      <w:r w:rsidRPr="002350AA">
        <w:rPr>
          <w:sz w:val="20"/>
          <w:szCs w:val="20"/>
          <w:lang w:eastAsia="en-US"/>
        </w:rPr>
        <w:t>Nmap scan report for 172.16.221.112 [host down, received no-response]</w:t>
      </w:r>
    </w:p>
    <w:p w14:paraId="271C1DF1" w14:textId="77777777" w:rsidR="00E201EF" w:rsidRPr="002350AA" w:rsidRDefault="00E201EF" w:rsidP="002350AA">
      <w:pPr>
        <w:jc w:val="both"/>
        <w:rPr>
          <w:sz w:val="20"/>
          <w:szCs w:val="20"/>
          <w:lang w:eastAsia="en-US"/>
        </w:rPr>
      </w:pPr>
      <w:r w:rsidRPr="002350AA">
        <w:rPr>
          <w:sz w:val="20"/>
          <w:szCs w:val="20"/>
          <w:lang w:eastAsia="en-US"/>
        </w:rPr>
        <w:t>Nmap scan report for 172.16.221.113 [host down, received no-response]</w:t>
      </w:r>
    </w:p>
    <w:p w14:paraId="7CB56629" w14:textId="77777777" w:rsidR="00E201EF" w:rsidRPr="002350AA" w:rsidRDefault="00E201EF" w:rsidP="002350AA">
      <w:pPr>
        <w:jc w:val="both"/>
        <w:rPr>
          <w:sz w:val="20"/>
          <w:szCs w:val="20"/>
          <w:lang w:eastAsia="en-US"/>
        </w:rPr>
      </w:pPr>
      <w:r w:rsidRPr="002350AA">
        <w:rPr>
          <w:sz w:val="20"/>
          <w:szCs w:val="20"/>
          <w:lang w:eastAsia="en-US"/>
        </w:rPr>
        <w:t>Nmap scan report for 172.16.221.114 [host down, received no-response]</w:t>
      </w:r>
    </w:p>
    <w:p w14:paraId="561D3B43" w14:textId="77777777" w:rsidR="00E201EF" w:rsidRPr="002350AA" w:rsidRDefault="00E201EF" w:rsidP="002350AA">
      <w:pPr>
        <w:jc w:val="both"/>
        <w:rPr>
          <w:sz w:val="20"/>
          <w:szCs w:val="20"/>
          <w:lang w:eastAsia="en-US"/>
        </w:rPr>
      </w:pPr>
      <w:r w:rsidRPr="002350AA">
        <w:rPr>
          <w:sz w:val="20"/>
          <w:szCs w:val="20"/>
          <w:lang w:eastAsia="en-US"/>
        </w:rPr>
        <w:t>Nmap scan report for 172.16.221.115 [host down, received no-response]</w:t>
      </w:r>
    </w:p>
    <w:p w14:paraId="3A7769A8" w14:textId="77777777" w:rsidR="00E201EF" w:rsidRPr="002350AA" w:rsidRDefault="00E201EF" w:rsidP="002350AA">
      <w:pPr>
        <w:jc w:val="both"/>
        <w:rPr>
          <w:sz w:val="20"/>
          <w:szCs w:val="20"/>
          <w:lang w:eastAsia="en-US"/>
        </w:rPr>
      </w:pPr>
      <w:r w:rsidRPr="002350AA">
        <w:rPr>
          <w:sz w:val="20"/>
          <w:szCs w:val="20"/>
          <w:lang w:eastAsia="en-US"/>
        </w:rPr>
        <w:t>Nmap scan report for 172.16.221.116 [host down, received no-response]</w:t>
      </w:r>
    </w:p>
    <w:p w14:paraId="121D3697" w14:textId="77777777" w:rsidR="00E201EF" w:rsidRPr="002350AA" w:rsidRDefault="00E201EF" w:rsidP="002350AA">
      <w:pPr>
        <w:jc w:val="both"/>
        <w:rPr>
          <w:sz w:val="20"/>
          <w:szCs w:val="20"/>
          <w:lang w:eastAsia="en-US"/>
        </w:rPr>
      </w:pPr>
      <w:r w:rsidRPr="002350AA">
        <w:rPr>
          <w:sz w:val="20"/>
          <w:szCs w:val="20"/>
          <w:lang w:eastAsia="en-US"/>
        </w:rPr>
        <w:t>Nmap scan report for 172.16.221.117 [host down, received no-response]</w:t>
      </w:r>
    </w:p>
    <w:p w14:paraId="05C3E932" w14:textId="77777777" w:rsidR="00E201EF" w:rsidRPr="002350AA" w:rsidRDefault="00E201EF" w:rsidP="002350AA">
      <w:pPr>
        <w:jc w:val="both"/>
        <w:rPr>
          <w:sz w:val="20"/>
          <w:szCs w:val="20"/>
          <w:lang w:eastAsia="en-US"/>
        </w:rPr>
      </w:pPr>
      <w:r w:rsidRPr="002350AA">
        <w:rPr>
          <w:sz w:val="20"/>
          <w:szCs w:val="20"/>
          <w:lang w:eastAsia="en-US"/>
        </w:rPr>
        <w:t>Nmap scan report for 172.16.221.118 [host down, received no-response]</w:t>
      </w:r>
    </w:p>
    <w:p w14:paraId="47D5C854" w14:textId="77777777" w:rsidR="00E201EF" w:rsidRPr="002350AA" w:rsidRDefault="00E201EF" w:rsidP="002350AA">
      <w:pPr>
        <w:jc w:val="both"/>
        <w:rPr>
          <w:sz w:val="20"/>
          <w:szCs w:val="20"/>
          <w:lang w:eastAsia="en-US"/>
        </w:rPr>
      </w:pPr>
      <w:r w:rsidRPr="002350AA">
        <w:rPr>
          <w:sz w:val="20"/>
          <w:szCs w:val="20"/>
          <w:lang w:eastAsia="en-US"/>
        </w:rPr>
        <w:t>Nmap scan report for 172.16.221.119 [host down, received no-response]</w:t>
      </w:r>
    </w:p>
    <w:p w14:paraId="6F731BF3" w14:textId="77777777" w:rsidR="00E201EF" w:rsidRPr="002350AA" w:rsidRDefault="00E201EF" w:rsidP="002350AA">
      <w:pPr>
        <w:jc w:val="both"/>
        <w:rPr>
          <w:sz w:val="20"/>
          <w:szCs w:val="20"/>
          <w:lang w:eastAsia="en-US"/>
        </w:rPr>
      </w:pPr>
      <w:r w:rsidRPr="002350AA">
        <w:rPr>
          <w:sz w:val="20"/>
          <w:szCs w:val="20"/>
          <w:lang w:eastAsia="en-US"/>
        </w:rPr>
        <w:t>Nmap scan report for 172.16.221.120 [host down, received no-response]</w:t>
      </w:r>
    </w:p>
    <w:p w14:paraId="2E042686" w14:textId="77777777" w:rsidR="00E201EF" w:rsidRPr="002350AA" w:rsidRDefault="00E201EF" w:rsidP="002350AA">
      <w:pPr>
        <w:jc w:val="both"/>
        <w:rPr>
          <w:sz w:val="20"/>
          <w:szCs w:val="20"/>
          <w:lang w:eastAsia="en-US"/>
        </w:rPr>
      </w:pPr>
      <w:r w:rsidRPr="002350AA">
        <w:rPr>
          <w:sz w:val="20"/>
          <w:szCs w:val="20"/>
          <w:lang w:eastAsia="en-US"/>
        </w:rPr>
        <w:t>Nmap scan report for 172.16.221.121 [host down, received no-response]</w:t>
      </w:r>
    </w:p>
    <w:p w14:paraId="7046B639" w14:textId="77777777" w:rsidR="00E201EF" w:rsidRPr="002350AA" w:rsidRDefault="00E201EF" w:rsidP="002350AA">
      <w:pPr>
        <w:jc w:val="both"/>
        <w:rPr>
          <w:sz w:val="20"/>
          <w:szCs w:val="20"/>
          <w:lang w:eastAsia="en-US"/>
        </w:rPr>
      </w:pPr>
      <w:r w:rsidRPr="002350AA">
        <w:rPr>
          <w:sz w:val="20"/>
          <w:szCs w:val="20"/>
          <w:lang w:eastAsia="en-US"/>
        </w:rPr>
        <w:t>Nmap scan report for 172.16.221.122 [host down, received no-response]</w:t>
      </w:r>
    </w:p>
    <w:p w14:paraId="63C996DA" w14:textId="77777777" w:rsidR="00E201EF" w:rsidRPr="002350AA" w:rsidRDefault="00E201EF" w:rsidP="002350AA">
      <w:pPr>
        <w:jc w:val="both"/>
        <w:rPr>
          <w:sz w:val="20"/>
          <w:szCs w:val="20"/>
          <w:lang w:eastAsia="en-US"/>
        </w:rPr>
      </w:pPr>
      <w:r w:rsidRPr="002350AA">
        <w:rPr>
          <w:sz w:val="20"/>
          <w:szCs w:val="20"/>
          <w:lang w:eastAsia="en-US"/>
        </w:rPr>
        <w:t>Nmap scan report for 172.16.221.123 [host down, received no-response]</w:t>
      </w:r>
    </w:p>
    <w:p w14:paraId="47AD03A2" w14:textId="77777777" w:rsidR="00E201EF" w:rsidRPr="002350AA" w:rsidRDefault="00E201EF" w:rsidP="002350AA">
      <w:pPr>
        <w:jc w:val="both"/>
        <w:rPr>
          <w:sz w:val="20"/>
          <w:szCs w:val="20"/>
          <w:lang w:eastAsia="en-US"/>
        </w:rPr>
      </w:pPr>
      <w:r w:rsidRPr="002350AA">
        <w:rPr>
          <w:sz w:val="20"/>
          <w:szCs w:val="20"/>
          <w:lang w:eastAsia="en-US"/>
        </w:rPr>
        <w:t>Nmap scan report for 172.16.221.124 [host down, received no-response]</w:t>
      </w:r>
    </w:p>
    <w:p w14:paraId="537140E8" w14:textId="77777777" w:rsidR="00E201EF" w:rsidRPr="002350AA" w:rsidRDefault="00E201EF" w:rsidP="002350AA">
      <w:pPr>
        <w:jc w:val="both"/>
        <w:rPr>
          <w:sz w:val="20"/>
          <w:szCs w:val="20"/>
          <w:lang w:eastAsia="en-US"/>
        </w:rPr>
      </w:pPr>
      <w:r w:rsidRPr="002350AA">
        <w:rPr>
          <w:sz w:val="20"/>
          <w:szCs w:val="20"/>
          <w:lang w:eastAsia="en-US"/>
        </w:rPr>
        <w:t>Nmap scan report for 172.16.221.125 [host down, received no-response]</w:t>
      </w:r>
    </w:p>
    <w:p w14:paraId="3AD3E311" w14:textId="77777777" w:rsidR="00E201EF" w:rsidRPr="002350AA" w:rsidRDefault="00E201EF" w:rsidP="002350AA">
      <w:pPr>
        <w:jc w:val="both"/>
        <w:rPr>
          <w:sz w:val="20"/>
          <w:szCs w:val="20"/>
          <w:lang w:eastAsia="en-US"/>
        </w:rPr>
      </w:pPr>
      <w:r w:rsidRPr="002350AA">
        <w:rPr>
          <w:sz w:val="20"/>
          <w:szCs w:val="20"/>
          <w:lang w:eastAsia="en-US"/>
        </w:rPr>
        <w:t>Nmap scan report for 172.16.221.126 [host down, received no-response]</w:t>
      </w:r>
    </w:p>
    <w:p w14:paraId="6DBAD465" w14:textId="77777777" w:rsidR="00E201EF" w:rsidRPr="002350AA" w:rsidRDefault="00E201EF" w:rsidP="002350AA">
      <w:pPr>
        <w:jc w:val="both"/>
        <w:rPr>
          <w:sz w:val="20"/>
          <w:szCs w:val="20"/>
          <w:lang w:eastAsia="en-US"/>
        </w:rPr>
      </w:pPr>
      <w:r w:rsidRPr="002350AA">
        <w:rPr>
          <w:sz w:val="20"/>
          <w:szCs w:val="20"/>
          <w:lang w:eastAsia="en-US"/>
        </w:rPr>
        <w:t>Nmap scan report for 172.16.221.127 [host down, received no-response]</w:t>
      </w:r>
    </w:p>
    <w:p w14:paraId="33732300" w14:textId="77777777" w:rsidR="00E201EF" w:rsidRPr="002350AA" w:rsidRDefault="00E201EF" w:rsidP="002350AA">
      <w:pPr>
        <w:jc w:val="both"/>
        <w:rPr>
          <w:sz w:val="20"/>
          <w:szCs w:val="20"/>
          <w:lang w:eastAsia="en-US"/>
        </w:rPr>
      </w:pPr>
      <w:r w:rsidRPr="002350AA">
        <w:rPr>
          <w:sz w:val="20"/>
          <w:szCs w:val="20"/>
          <w:lang w:eastAsia="en-US"/>
        </w:rPr>
        <w:t>Nmap scan report for 172.16.221.128 [host down, received no-response]</w:t>
      </w:r>
    </w:p>
    <w:p w14:paraId="631277A9" w14:textId="77777777" w:rsidR="00E201EF" w:rsidRPr="002350AA" w:rsidRDefault="00E201EF" w:rsidP="002350AA">
      <w:pPr>
        <w:jc w:val="both"/>
        <w:rPr>
          <w:sz w:val="20"/>
          <w:szCs w:val="20"/>
          <w:lang w:eastAsia="en-US"/>
        </w:rPr>
      </w:pPr>
      <w:r w:rsidRPr="002350AA">
        <w:rPr>
          <w:sz w:val="20"/>
          <w:szCs w:val="20"/>
          <w:lang w:eastAsia="en-US"/>
        </w:rPr>
        <w:t>Nmap scan report for 172.16.221.129 [host down, received no-response]</w:t>
      </w:r>
    </w:p>
    <w:p w14:paraId="5685853B" w14:textId="77777777" w:rsidR="00E201EF" w:rsidRPr="002350AA" w:rsidRDefault="00E201EF" w:rsidP="002350AA">
      <w:pPr>
        <w:jc w:val="both"/>
        <w:rPr>
          <w:sz w:val="20"/>
          <w:szCs w:val="20"/>
          <w:lang w:eastAsia="en-US"/>
        </w:rPr>
      </w:pPr>
      <w:r w:rsidRPr="002350AA">
        <w:rPr>
          <w:sz w:val="20"/>
          <w:szCs w:val="20"/>
          <w:lang w:eastAsia="en-US"/>
        </w:rPr>
        <w:t>Nmap scan report for 172.16.221.130 [host down, received no-response]</w:t>
      </w:r>
    </w:p>
    <w:p w14:paraId="5B55056B" w14:textId="77777777" w:rsidR="00E201EF" w:rsidRPr="002350AA" w:rsidRDefault="00E201EF" w:rsidP="002350AA">
      <w:pPr>
        <w:jc w:val="both"/>
        <w:rPr>
          <w:sz w:val="20"/>
          <w:szCs w:val="20"/>
          <w:lang w:eastAsia="en-US"/>
        </w:rPr>
      </w:pPr>
      <w:r w:rsidRPr="002350AA">
        <w:rPr>
          <w:sz w:val="20"/>
          <w:szCs w:val="20"/>
          <w:lang w:eastAsia="en-US"/>
        </w:rPr>
        <w:t>Nmap scan report for 172.16.221.131 [host down, received no-response]</w:t>
      </w:r>
    </w:p>
    <w:p w14:paraId="67BDC3AB" w14:textId="77777777" w:rsidR="00E201EF" w:rsidRPr="002350AA" w:rsidRDefault="00E201EF" w:rsidP="002350AA">
      <w:pPr>
        <w:jc w:val="both"/>
        <w:rPr>
          <w:sz w:val="20"/>
          <w:szCs w:val="20"/>
          <w:lang w:eastAsia="en-US"/>
        </w:rPr>
      </w:pPr>
      <w:r w:rsidRPr="002350AA">
        <w:rPr>
          <w:sz w:val="20"/>
          <w:szCs w:val="20"/>
          <w:lang w:eastAsia="en-US"/>
        </w:rPr>
        <w:t>Nmap scan report for 172.16.221.132 [host down, received no-response]</w:t>
      </w:r>
    </w:p>
    <w:p w14:paraId="7608633D" w14:textId="77777777" w:rsidR="00E201EF" w:rsidRPr="002350AA" w:rsidRDefault="00E201EF" w:rsidP="002350AA">
      <w:pPr>
        <w:jc w:val="both"/>
        <w:rPr>
          <w:sz w:val="20"/>
          <w:szCs w:val="20"/>
          <w:lang w:eastAsia="en-US"/>
        </w:rPr>
      </w:pPr>
      <w:r w:rsidRPr="002350AA">
        <w:rPr>
          <w:sz w:val="20"/>
          <w:szCs w:val="20"/>
          <w:lang w:eastAsia="en-US"/>
        </w:rPr>
        <w:t>Nmap scan report for 172.16.221.133 [host down, received no-response]</w:t>
      </w:r>
    </w:p>
    <w:p w14:paraId="3AD41F7C" w14:textId="77777777" w:rsidR="00E201EF" w:rsidRPr="002350AA" w:rsidRDefault="00E201EF" w:rsidP="002350AA">
      <w:pPr>
        <w:jc w:val="both"/>
        <w:rPr>
          <w:sz w:val="20"/>
          <w:szCs w:val="20"/>
          <w:lang w:eastAsia="en-US"/>
        </w:rPr>
      </w:pPr>
      <w:r w:rsidRPr="002350AA">
        <w:rPr>
          <w:sz w:val="20"/>
          <w:szCs w:val="20"/>
          <w:lang w:eastAsia="en-US"/>
        </w:rPr>
        <w:t>Nmap scan report for 172.16.221.134 [host down, received no-response]</w:t>
      </w:r>
    </w:p>
    <w:p w14:paraId="76C8A97E"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172.16.221.135 [host down, received no-response]</w:t>
      </w:r>
    </w:p>
    <w:p w14:paraId="0B1B31A0" w14:textId="77777777" w:rsidR="00E201EF" w:rsidRPr="002350AA" w:rsidRDefault="00E201EF" w:rsidP="002350AA">
      <w:pPr>
        <w:jc w:val="both"/>
        <w:rPr>
          <w:sz w:val="20"/>
          <w:szCs w:val="20"/>
          <w:lang w:eastAsia="en-US"/>
        </w:rPr>
      </w:pPr>
      <w:r w:rsidRPr="002350AA">
        <w:rPr>
          <w:sz w:val="20"/>
          <w:szCs w:val="20"/>
          <w:lang w:eastAsia="en-US"/>
        </w:rPr>
        <w:t>Nmap scan report for 172.16.221.136 [host down, received no-response]</w:t>
      </w:r>
    </w:p>
    <w:p w14:paraId="2D4B7B80" w14:textId="77777777" w:rsidR="00E201EF" w:rsidRPr="002350AA" w:rsidRDefault="00E201EF" w:rsidP="002350AA">
      <w:pPr>
        <w:jc w:val="both"/>
        <w:rPr>
          <w:sz w:val="20"/>
          <w:szCs w:val="20"/>
          <w:lang w:eastAsia="en-US"/>
        </w:rPr>
      </w:pPr>
      <w:r w:rsidRPr="002350AA">
        <w:rPr>
          <w:sz w:val="20"/>
          <w:szCs w:val="20"/>
          <w:lang w:eastAsia="en-US"/>
        </w:rPr>
        <w:t>Nmap scan report for 172.16.221.137 [host down, received no-response]</w:t>
      </w:r>
    </w:p>
    <w:p w14:paraId="43CDB611" w14:textId="77777777" w:rsidR="00E201EF" w:rsidRPr="002350AA" w:rsidRDefault="00E201EF" w:rsidP="002350AA">
      <w:pPr>
        <w:jc w:val="both"/>
        <w:rPr>
          <w:sz w:val="20"/>
          <w:szCs w:val="20"/>
          <w:lang w:eastAsia="en-US"/>
        </w:rPr>
      </w:pPr>
      <w:r w:rsidRPr="002350AA">
        <w:rPr>
          <w:sz w:val="20"/>
          <w:szCs w:val="20"/>
          <w:lang w:eastAsia="en-US"/>
        </w:rPr>
        <w:t>Nmap scan report for 172.16.221.138 [host down, received no-response]</w:t>
      </w:r>
    </w:p>
    <w:p w14:paraId="45CE787A" w14:textId="77777777" w:rsidR="00E201EF" w:rsidRPr="002350AA" w:rsidRDefault="00E201EF" w:rsidP="002350AA">
      <w:pPr>
        <w:jc w:val="both"/>
        <w:rPr>
          <w:sz w:val="20"/>
          <w:szCs w:val="20"/>
          <w:lang w:eastAsia="en-US"/>
        </w:rPr>
      </w:pPr>
      <w:r w:rsidRPr="002350AA">
        <w:rPr>
          <w:sz w:val="20"/>
          <w:szCs w:val="20"/>
          <w:lang w:eastAsia="en-US"/>
        </w:rPr>
        <w:t>Nmap scan report for 172.16.221.139 [host down, received no-response]</w:t>
      </w:r>
    </w:p>
    <w:p w14:paraId="1CF0B30B" w14:textId="77777777" w:rsidR="00E201EF" w:rsidRPr="002350AA" w:rsidRDefault="00E201EF" w:rsidP="002350AA">
      <w:pPr>
        <w:jc w:val="both"/>
        <w:rPr>
          <w:sz w:val="20"/>
          <w:szCs w:val="20"/>
          <w:lang w:eastAsia="en-US"/>
        </w:rPr>
      </w:pPr>
      <w:r w:rsidRPr="002350AA">
        <w:rPr>
          <w:sz w:val="20"/>
          <w:szCs w:val="20"/>
          <w:lang w:eastAsia="en-US"/>
        </w:rPr>
        <w:t>Nmap scan report for 172.16.221.140 [host down, received no-response]</w:t>
      </w:r>
    </w:p>
    <w:p w14:paraId="591174DA" w14:textId="77777777" w:rsidR="00E201EF" w:rsidRPr="002350AA" w:rsidRDefault="00E201EF" w:rsidP="002350AA">
      <w:pPr>
        <w:jc w:val="both"/>
        <w:rPr>
          <w:sz w:val="20"/>
          <w:szCs w:val="20"/>
          <w:lang w:eastAsia="en-US"/>
        </w:rPr>
      </w:pPr>
      <w:r w:rsidRPr="002350AA">
        <w:rPr>
          <w:sz w:val="20"/>
          <w:szCs w:val="20"/>
          <w:lang w:eastAsia="en-US"/>
        </w:rPr>
        <w:t>Nmap scan report for 172.16.221.141 [host down, received no-response]</w:t>
      </w:r>
    </w:p>
    <w:p w14:paraId="0DBCB075" w14:textId="77777777" w:rsidR="00E201EF" w:rsidRPr="002350AA" w:rsidRDefault="00E201EF" w:rsidP="002350AA">
      <w:pPr>
        <w:jc w:val="both"/>
        <w:rPr>
          <w:sz w:val="20"/>
          <w:szCs w:val="20"/>
          <w:lang w:eastAsia="en-US"/>
        </w:rPr>
      </w:pPr>
      <w:r w:rsidRPr="002350AA">
        <w:rPr>
          <w:sz w:val="20"/>
          <w:szCs w:val="20"/>
          <w:lang w:eastAsia="en-US"/>
        </w:rPr>
        <w:t>Nmap scan report for 172.16.221.142 [host down, received no-response]</w:t>
      </w:r>
    </w:p>
    <w:p w14:paraId="1ACA2324" w14:textId="77777777" w:rsidR="00E201EF" w:rsidRPr="002350AA" w:rsidRDefault="00E201EF" w:rsidP="002350AA">
      <w:pPr>
        <w:jc w:val="both"/>
        <w:rPr>
          <w:sz w:val="20"/>
          <w:szCs w:val="20"/>
          <w:lang w:eastAsia="en-US"/>
        </w:rPr>
      </w:pPr>
      <w:r w:rsidRPr="002350AA">
        <w:rPr>
          <w:sz w:val="20"/>
          <w:szCs w:val="20"/>
          <w:lang w:eastAsia="en-US"/>
        </w:rPr>
        <w:t>Nmap scan report for 172.16.221.143 [host down, received no-response]</w:t>
      </w:r>
    </w:p>
    <w:p w14:paraId="57B2DD1D" w14:textId="77777777" w:rsidR="00E201EF" w:rsidRPr="002350AA" w:rsidRDefault="00E201EF" w:rsidP="002350AA">
      <w:pPr>
        <w:jc w:val="both"/>
        <w:rPr>
          <w:sz w:val="20"/>
          <w:szCs w:val="20"/>
          <w:lang w:eastAsia="en-US"/>
        </w:rPr>
      </w:pPr>
      <w:r w:rsidRPr="002350AA">
        <w:rPr>
          <w:sz w:val="20"/>
          <w:szCs w:val="20"/>
          <w:lang w:eastAsia="en-US"/>
        </w:rPr>
        <w:t>Nmap scan report for 172.16.221.144 [host down, received no-response]</w:t>
      </w:r>
    </w:p>
    <w:p w14:paraId="03D994DB" w14:textId="77777777" w:rsidR="00E201EF" w:rsidRPr="002350AA" w:rsidRDefault="00E201EF" w:rsidP="002350AA">
      <w:pPr>
        <w:jc w:val="both"/>
        <w:rPr>
          <w:sz w:val="20"/>
          <w:szCs w:val="20"/>
          <w:lang w:eastAsia="en-US"/>
        </w:rPr>
      </w:pPr>
      <w:r w:rsidRPr="002350AA">
        <w:rPr>
          <w:sz w:val="20"/>
          <w:szCs w:val="20"/>
          <w:lang w:eastAsia="en-US"/>
        </w:rPr>
        <w:t>Nmap scan report for 172.16.221.145 [host down, received no-response]</w:t>
      </w:r>
    </w:p>
    <w:p w14:paraId="4D303793" w14:textId="77777777" w:rsidR="00E201EF" w:rsidRPr="002350AA" w:rsidRDefault="00E201EF" w:rsidP="002350AA">
      <w:pPr>
        <w:jc w:val="both"/>
        <w:rPr>
          <w:sz w:val="20"/>
          <w:szCs w:val="20"/>
          <w:lang w:eastAsia="en-US"/>
        </w:rPr>
      </w:pPr>
      <w:r w:rsidRPr="002350AA">
        <w:rPr>
          <w:sz w:val="20"/>
          <w:szCs w:val="20"/>
          <w:lang w:eastAsia="en-US"/>
        </w:rPr>
        <w:t>Nmap scan report for 172.16.221.146 [host down, received no-response]</w:t>
      </w:r>
    </w:p>
    <w:p w14:paraId="4DD0EE13" w14:textId="77777777" w:rsidR="00E201EF" w:rsidRPr="002350AA" w:rsidRDefault="00E201EF" w:rsidP="002350AA">
      <w:pPr>
        <w:jc w:val="both"/>
        <w:rPr>
          <w:sz w:val="20"/>
          <w:szCs w:val="20"/>
          <w:lang w:eastAsia="en-US"/>
        </w:rPr>
      </w:pPr>
      <w:r w:rsidRPr="002350AA">
        <w:rPr>
          <w:sz w:val="20"/>
          <w:szCs w:val="20"/>
          <w:lang w:eastAsia="en-US"/>
        </w:rPr>
        <w:t>Nmap scan report for 172.16.221.147 [host down, received no-response]</w:t>
      </w:r>
    </w:p>
    <w:p w14:paraId="634A296A" w14:textId="77777777" w:rsidR="00E201EF" w:rsidRPr="002350AA" w:rsidRDefault="00E201EF" w:rsidP="002350AA">
      <w:pPr>
        <w:jc w:val="both"/>
        <w:rPr>
          <w:sz w:val="20"/>
          <w:szCs w:val="20"/>
          <w:lang w:eastAsia="en-US"/>
        </w:rPr>
      </w:pPr>
      <w:r w:rsidRPr="002350AA">
        <w:rPr>
          <w:sz w:val="20"/>
          <w:szCs w:val="20"/>
          <w:lang w:eastAsia="en-US"/>
        </w:rPr>
        <w:t>Nmap scan report for 172.16.221.148 [host down, received no-response]</w:t>
      </w:r>
    </w:p>
    <w:p w14:paraId="2F23B188" w14:textId="77777777" w:rsidR="00E201EF" w:rsidRPr="002350AA" w:rsidRDefault="00E201EF" w:rsidP="002350AA">
      <w:pPr>
        <w:jc w:val="both"/>
        <w:rPr>
          <w:sz w:val="20"/>
          <w:szCs w:val="20"/>
          <w:lang w:eastAsia="en-US"/>
        </w:rPr>
      </w:pPr>
      <w:r w:rsidRPr="002350AA">
        <w:rPr>
          <w:sz w:val="20"/>
          <w:szCs w:val="20"/>
          <w:lang w:eastAsia="en-US"/>
        </w:rPr>
        <w:t>Nmap scan report for 172.16.221.149 [host down, received no-response]</w:t>
      </w:r>
    </w:p>
    <w:p w14:paraId="075E8913" w14:textId="77777777" w:rsidR="00E201EF" w:rsidRPr="002350AA" w:rsidRDefault="00E201EF" w:rsidP="002350AA">
      <w:pPr>
        <w:jc w:val="both"/>
        <w:rPr>
          <w:sz w:val="20"/>
          <w:szCs w:val="20"/>
          <w:lang w:eastAsia="en-US"/>
        </w:rPr>
      </w:pPr>
      <w:r w:rsidRPr="002350AA">
        <w:rPr>
          <w:sz w:val="20"/>
          <w:szCs w:val="20"/>
          <w:lang w:eastAsia="en-US"/>
        </w:rPr>
        <w:t>Nmap scan report for 172.16.221.150 [host down, received no-response]</w:t>
      </w:r>
    </w:p>
    <w:p w14:paraId="50BD4923" w14:textId="77777777" w:rsidR="00E201EF" w:rsidRPr="002350AA" w:rsidRDefault="00E201EF" w:rsidP="002350AA">
      <w:pPr>
        <w:jc w:val="both"/>
        <w:rPr>
          <w:sz w:val="20"/>
          <w:szCs w:val="20"/>
          <w:lang w:eastAsia="en-US"/>
        </w:rPr>
      </w:pPr>
      <w:r w:rsidRPr="002350AA">
        <w:rPr>
          <w:sz w:val="20"/>
          <w:szCs w:val="20"/>
          <w:lang w:eastAsia="en-US"/>
        </w:rPr>
        <w:t>Nmap scan report for 172.16.221.151 [host down, received no-response]</w:t>
      </w:r>
    </w:p>
    <w:p w14:paraId="08AB9624" w14:textId="77777777" w:rsidR="00E201EF" w:rsidRPr="002350AA" w:rsidRDefault="00E201EF" w:rsidP="002350AA">
      <w:pPr>
        <w:jc w:val="both"/>
        <w:rPr>
          <w:sz w:val="20"/>
          <w:szCs w:val="20"/>
          <w:lang w:eastAsia="en-US"/>
        </w:rPr>
      </w:pPr>
      <w:r w:rsidRPr="002350AA">
        <w:rPr>
          <w:sz w:val="20"/>
          <w:szCs w:val="20"/>
          <w:lang w:eastAsia="en-US"/>
        </w:rPr>
        <w:t>Nmap scan report for 172.16.221.152 [host down, received no-response]</w:t>
      </w:r>
    </w:p>
    <w:p w14:paraId="39AB8F10" w14:textId="77777777" w:rsidR="00E201EF" w:rsidRPr="002350AA" w:rsidRDefault="00E201EF" w:rsidP="002350AA">
      <w:pPr>
        <w:jc w:val="both"/>
        <w:rPr>
          <w:sz w:val="20"/>
          <w:szCs w:val="20"/>
          <w:lang w:eastAsia="en-US"/>
        </w:rPr>
      </w:pPr>
      <w:r w:rsidRPr="002350AA">
        <w:rPr>
          <w:sz w:val="20"/>
          <w:szCs w:val="20"/>
          <w:lang w:eastAsia="en-US"/>
        </w:rPr>
        <w:t>Nmap scan report for 172.16.221.153 [host down, received no-response]</w:t>
      </w:r>
    </w:p>
    <w:p w14:paraId="059C2432" w14:textId="77777777" w:rsidR="00E201EF" w:rsidRPr="002350AA" w:rsidRDefault="00E201EF" w:rsidP="002350AA">
      <w:pPr>
        <w:jc w:val="both"/>
        <w:rPr>
          <w:sz w:val="20"/>
          <w:szCs w:val="20"/>
          <w:lang w:eastAsia="en-US"/>
        </w:rPr>
      </w:pPr>
      <w:r w:rsidRPr="002350AA">
        <w:rPr>
          <w:sz w:val="20"/>
          <w:szCs w:val="20"/>
          <w:lang w:eastAsia="en-US"/>
        </w:rPr>
        <w:t>Nmap scan report for 172.16.221.154 [host down, received no-response]</w:t>
      </w:r>
    </w:p>
    <w:p w14:paraId="52253B4D" w14:textId="77777777" w:rsidR="00E201EF" w:rsidRPr="002350AA" w:rsidRDefault="00E201EF" w:rsidP="002350AA">
      <w:pPr>
        <w:jc w:val="both"/>
        <w:rPr>
          <w:sz w:val="20"/>
          <w:szCs w:val="20"/>
          <w:lang w:eastAsia="en-US"/>
        </w:rPr>
      </w:pPr>
      <w:r w:rsidRPr="002350AA">
        <w:rPr>
          <w:sz w:val="20"/>
          <w:szCs w:val="20"/>
          <w:lang w:eastAsia="en-US"/>
        </w:rPr>
        <w:t>Nmap scan report for 172.16.221.155 [host down, received no-response]</w:t>
      </w:r>
    </w:p>
    <w:p w14:paraId="7960C818" w14:textId="77777777" w:rsidR="00E201EF" w:rsidRPr="002350AA" w:rsidRDefault="00E201EF" w:rsidP="002350AA">
      <w:pPr>
        <w:jc w:val="both"/>
        <w:rPr>
          <w:sz w:val="20"/>
          <w:szCs w:val="20"/>
          <w:lang w:eastAsia="en-US"/>
        </w:rPr>
      </w:pPr>
      <w:r w:rsidRPr="002350AA">
        <w:rPr>
          <w:sz w:val="20"/>
          <w:szCs w:val="20"/>
          <w:lang w:eastAsia="en-US"/>
        </w:rPr>
        <w:t>Nmap scan report for 172.16.221.156 [host down, received no-response]</w:t>
      </w:r>
    </w:p>
    <w:p w14:paraId="10E939BB" w14:textId="77777777" w:rsidR="00E201EF" w:rsidRPr="002350AA" w:rsidRDefault="00E201EF" w:rsidP="002350AA">
      <w:pPr>
        <w:jc w:val="both"/>
        <w:rPr>
          <w:sz w:val="20"/>
          <w:szCs w:val="20"/>
          <w:lang w:eastAsia="en-US"/>
        </w:rPr>
      </w:pPr>
      <w:r w:rsidRPr="002350AA">
        <w:rPr>
          <w:sz w:val="20"/>
          <w:szCs w:val="20"/>
          <w:lang w:eastAsia="en-US"/>
        </w:rPr>
        <w:t>Nmap scan report for 172.16.221.157 [host down, received no-response]</w:t>
      </w:r>
    </w:p>
    <w:p w14:paraId="5E587BE5" w14:textId="77777777" w:rsidR="00E201EF" w:rsidRPr="002350AA" w:rsidRDefault="00E201EF" w:rsidP="002350AA">
      <w:pPr>
        <w:jc w:val="both"/>
        <w:rPr>
          <w:sz w:val="20"/>
          <w:szCs w:val="20"/>
          <w:lang w:eastAsia="en-US"/>
        </w:rPr>
      </w:pPr>
      <w:r w:rsidRPr="002350AA">
        <w:rPr>
          <w:sz w:val="20"/>
          <w:szCs w:val="20"/>
          <w:lang w:eastAsia="en-US"/>
        </w:rPr>
        <w:t>Nmap scan report for 172.16.221.158 [host down, received no-response]</w:t>
      </w:r>
    </w:p>
    <w:p w14:paraId="0395EC8B" w14:textId="77777777" w:rsidR="00E201EF" w:rsidRPr="002350AA" w:rsidRDefault="00E201EF" w:rsidP="002350AA">
      <w:pPr>
        <w:jc w:val="both"/>
        <w:rPr>
          <w:sz w:val="20"/>
          <w:szCs w:val="20"/>
          <w:lang w:eastAsia="en-US"/>
        </w:rPr>
      </w:pPr>
      <w:r w:rsidRPr="002350AA">
        <w:rPr>
          <w:sz w:val="20"/>
          <w:szCs w:val="20"/>
          <w:lang w:eastAsia="en-US"/>
        </w:rPr>
        <w:t>Nmap scan report for 172.16.221.159 [host down, received no-response]</w:t>
      </w:r>
    </w:p>
    <w:p w14:paraId="29A036A3" w14:textId="77777777" w:rsidR="00E201EF" w:rsidRPr="002350AA" w:rsidRDefault="00E201EF" w:rsidP="002350AA">
      <w:pPr>
        <w:jc w:val="both"/>
        <w:rPr>
          <w:sz w:val="20"/>
          <w:szCs w:val="20"/>
          <w:lang w:eastAsia="en-US"/>
        </w:rPr>
      </w:pPr>
      <w:r w:rsidRPr="002350AA">
        <w:rPr>
          <w:sz w:val="20"/>
          <w:szCs w:val="20"/>
          <w:lang w:eastAsia="en-US"/>
        </w:rPr>
        <w:t>Nmap scan report for 172.16.221.160 [host down, received no-response]</w:t>
      </w:r>
    </w:p>
    <w:p w14:paraId="025CD027" w14:textId="77777777" w:rsidR="00E201EF" w:rsidRPr="002350AA" w:rsidRDefault="00E201EF" w:rsidP="002350AA">
      <w:pPr>
        <w:jc w:val="both"/>
        <w:rPr>
          <w:sz w:val="20"/>
          <w:szCs w:val="20"/>
          <w:lang w:eastAsia="en-US"/>
        </w:rPr>
      </w:pPr>
      <w:r w:rsidRPr="002350AA">
        <w:rPr>
          <w:sz w:val="20"/>
          <w:szCs w:val="20"/>
          <w:lang w:eastAsia="en-US"/>
        </w:rPr>
        <w:t>Nmap scan report for 172.16.221.161 [host down, received no-response]</w:t>
      </w:r>
    </w:p>
    <w:p w14:paraId="3DAA1FD7" w14:textId="77777777" w:rsidR="00E201EF" w:rsidRPr="002350AA" w:rsidRDefault="00E201EF" w:rsidP="002350AA">
      <w:pPr>
        <w:jc w:val="both"/>
        <w:rPr>
          <w:sz w:val="20"/>
          <w:szCs w:val="20"/>
          <w:lang w:eastAsia="en-US"/>
        </w:rPr>
      </w:pPr>
      <w:r w:rsidRPr="002350AA">
        <w:rPr>
          <w:sz w:val="20"/>
          <w:szCs w:val="20"/>
          <w:lang w:eastAsia="en-US"/>
        </w:rPr>
        <w:t>Nmap scan report for 172.16.221.162 [host down, received no-response]</w:t>
      </w:r>
    </w:p>
    <w:p w14:paraId="42945360" w14:textId="77777777" w:rsidR="00E201EF" w:rsidRPr="002350AA" w:rsidRDefault="00E201EF" w:rsidP="002350AA">
      <w:pPr>
        <w:jc w:val="both"/>
        <w:rPr>
          <w:sz w:val="20"/>
          <w:szCs w:val="20"/>
          <w:lang w:eastAsia="en-US"/>
        </w:rPr>
      </w:pPr>
      <w:r w:rsidRPr="002350AA">
        <w:rPr>
          <w:sz w:val="20"/>
          <w:szCs w:val="20"/>
          <w:lang w:eastAsia="en-US"/>
        </w:rPr>
        <w:t>Nmap scan report for 172.16.221.163 [host down, received no-response]</w:t>
      </w:r>
    </w:p>
    <w:p w14:paraId="4F4F534E" w14:textId="77777777" w:rsidR="00E201EF" w:rsidRPr="002350AA" w:rsidRDefault="00E201EF" w:rsidP="002350AA">
      <w:pPr>
        <w:jc w:val="both"/>
        <w:rPr>
          <w:sz w:val="20"/>
          <w:szCs w:val="20"/>
          <w:lang w:eastAsia="en-US"/>
        </w:rPr>
      </w:pPr>
      <w:r w:rsidRPr="002350AA">
        <w:rPr>
          <w:sz w:val="20"/>
          <w:szCs w:val="20"/>
          <w:lang w:eastAsia="en-US"/>
        </w:rPr>
        <w:t>Nmap scan report for 172.16.221.164 [host down, received no-response]</w:t>
      </w:r>
    </w:p>
    <w:p w14:paraId="313BB17A" w14:textId="77777777" w:rsidR="00E201EF" w:rsidRPr="002350AA" w:rsidRDefault="00E201EF" w:rsidP="002350AA">
      <w:pPr>
        <w:jc w:val="both"/>
        <w:rPr>
          <w:sz w:val="20"/>
          <w:szCs w:val="20"/>
          <w:lang w:eastAsia="en-US"/>
        </w:rPr>
      </w:pPr>
      <w:r w:rsidRPr="002350AA">
        <w:rPr>
          <w:sz w:val="20"/>
          <w:szCs w:val="20"/>
          <w:lang w:eastAsia="en-US"/>
        </w:rPr>
        <w:t>Nmap scan report for 172.16.221.165 [host down, received no-response]</w:t>
      </w:r>
    </w:p>
    <w:p w14:paraId="5A145C80"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172.16.221.166 [host down, received no-response]</w:t>
      </w:r>
    </w:p>
    <w:p w14:paraId="5A2D89C4" w14:textId="77777777" w:rsidR="00E201EF" w:rsidRPr="002350AA" w:rsidRDefault="00E201EF" w:rsidP="002350AA">
      <w:pPr>
        <w:jc w:val="both"/>
        <w:rPr>
          <w:sz w:val="20"/>
          <w:szCs w:val="20"/>
          <w:lang w:eastAsia="en-US"/>
        </w:rPr>
      </w:pPr>
      <w:r w:rsidRPr="002350AA">
        <w:rPr>
          <w:sz w:val="20"/>
          <w:szCs w:val="20"/>
          <w:lang w:eastAsia="en-US"/>
        </w:rPr>
        <w:t>Nmap scan report for 172.16.221.167 [host down, received no-response]</w:t>
      </w:r>
    </w:p>
    <w:p w14:paraId="200B1A4B" w14:textId="77777777" w:rsidR="00E201EF" w:rsidRPr="002350AA" w:rsidRDefault="00E201EF" w:rsidP="002350AA">
      <w:pPr>
        <w:jc w:val="both"/>
        <w:rPr>
          <w:sz w:val="20"/>
          <w:szCs w:val="20"/>
          <w:lang w:eastAsia="en-US"/>
        </w:rPr>
      </w:pPr>
      <w:r w:rsidRPr="002350AA">
        <w:rPr>
          <w:sz w:val="20"/>
          <w:szCs w:val="20"/>
          <w:lang w:eastAsia="en-US"/>
        </w:rPr>
        <w:t>Nmap scan report for 172.16.221.168 [host down, received no-response]</w:t>
      </w:r>
    </w:p>
    <w:p w14:paraId="64FC6CE9" w14:textId="77777777" w:rsidR="00E201EF" w:rsidRPr="002350AA" w:rsidRDefault="00E201EF" w:rsidP="002350AA">
      <w:pPr>
        <w:jc w:val="both"/>
        <w:rPr>
          <w:sz w:val="20"/>
          <w:szCs w:val="20"/>
          <w:lang w:eastAsia="en-US"/>
        </w:rPr>
      </w:pPr>
      <w:r w:rsidRPr="002350AA">
        <w:rPr>
          <w:sz w:val="20"/>
          <w:szCs w:val="20"/>
          <w:lang w:eastAsia="en-US"/>
        </w:rPr>
        <w:t>Nmap scan report for 172.16.221.169 [host down, received no-response]</w:t>
      </w:r>
    </w:p>
    <w:p w14:paraId="42EB134A" w14:textId="77777777" w:rsidR="00E201EF" w:rsidRPr="002350AA" w:rsidRDefault="00E201EF" w:rsidP="002350AA">
      <w:pPr>
        <w:jc w:val="both"/>
        <w:rPr>
          <w:sz w:val="20"/>
          <w:szCs w:val="20"/>
          <w:lang w:eastAsia="en-US"/>
        </w:rPr>
      </w:pPr>
      <w:r w:rsidRPr="002350AA">
        <w:rPr>
          <w:sz w:val="20"/>
          <w:szCs w:val="20"/>
          <w:lang w:eastAsia="en-US"/>
        </w:rPr>
        <w:t>Nmap scan report for 172.16.221.170 [host down, received no-response]</w:t>
      </w:r>
    </w:p>
    <w:p w14:paraId="4F4FE642" w14:textId="77777777" w:rsidR="00E201EF" w:rsidRPr="002350AA" w:rsidRDefault="00E201EF" w:rsidP="002350AA">
      <w:pPr>
        <w:jc w:val="both"/>
        <w:rPr>
          <w:sz w:val="20"/>
          <w:szCs w:val="20"/>
          <w:lang w:eastAsia="en-US"/>
        </w:rPr>
      </w:pPr>
      <w:r w:rsidRPr="002350AA">
        <w:rPr>
          <w:sz w:val="20"/>
          <w:szCs w:val="20"/>
          <w:lang w:eastAsia="en-US"/>
        </w:rPr>
        <w:t>Nmap scan report for 172.16.221.171 [host down, received no-response]</w:t>
      </w:r>
    </w:p>
    <w:p w14:paraId="47414CCA" w14:textId="77777777" w:rsidR="00E201EF" w:rsidRPr="002350AA" w:rsidRDefault="00E201EF" w:rsidP="002350AA">
      <w:pPr>
        <w:jc w:val="both"/>
        <w:rPr>
          <w:sz w:val="20"/>
          <w:szCs w:val="20"/>
          <w:lang w:eastAsia="en-US"/>
        </w:rPr>
      </w:pPr>
      <w:r w:rsidRPr="002350AA">
        <w:rPr>
          <w:sz w:val="20"/>
          <w:szCs w:val="20"/>
          <w:lang w:eastAsia="en-US"/>
        </w:rPr>
        <w:t>Nmap scan report for 172.16.221.172 [host down, received no-response]</w:t>
      </w:r>
    </w:p>
    <w:p w14:paraId="2F2BC0EB" w14:textId="77777777" w:rsidR="00E201EF" w:rsidRPr="002350AA" w:rsidRDefault="00E201EF" w:rsidP="002350AA">
      <w:pPr>
        <w:jc w:val="both"/>
        <w:rPr>
          <w:sz w:val="20"/>
          <w:szCs w:val="20"/>
          <w:lang w:eastAsia="en-US"/>
        </w:rPr>
      </w:pPr>
      <w:r w:rsidRPr="002350AA">
        <w:rPr>
          <w:sz w:val="20"/>
          <w:szCs w:val="20"/>
          <w:lang w:eastAsia="en-US"/>
        </w:rPr>
        <w:t>Nmap scan report for 172.16.221.173 [host down, received no-response]</w:t>
      </w:r>
    </w:p>
    <w:p w14:paraId="3C94C18D" w14:textId="77777777" w:rsidR="00E201EF" w:rsidRPr="002350AA" w:rsidRDefault="00E201EF" w:rsidP="002350AA">
      <w:pPr>
        <w:jc w:val="both"/>
        <w:rPr>
          <w:sz w:val="20"/>
          <w:szCs w:val="20"/>
          <w:lang w:eastAsia="en-US"/>
        </w:rPr>
      </w:pPr>
      <w:r w:rsidRPr="002350AA">
        <w:rPr>
          <w:sz w:val="20"/>
          <w:szCs w:val="20"/>
          <w:lang w:eastAsia="en-US"/>
        </w:rPr>
        <w:t>Nmap scan report for 172.16.221.174 [host down, received no-response]</w:t>
      </w:r>
    </w:p>
    <w:p w14:paraId="31D21152" w14:textId="77777777" w:rsidR="00E201EF" w:rsidRPr="002350AA" w:rsidRDefault="00E201EF" w:rsidP="002350AA">
      <w:pPr>
        <w:jc w:val="both"/>
        <w:rPr>
          <w:sz w:val="20"/>
          <w:szCs w:val="20"/>
          <w:lang w:eastAsia="en-US"/>
        </w:rPr>
      </w:pPr>
      <w:r w:rsidRPr="002350AA">
        <w:rPr>
          <w:sz w:val="20"/>
          <w:szCs w:val="20"/>
          <w:lang w:eastAsia="en-US"/>
        </w:rPr>
        <w:t>Nmap scan report for 172.16.221.175 [host down, received no-response]</w:t>
      </w:r>
    </w:p>
    <w:p w14:paraId="62EF3B1F" w14:textId="77777777" w:rsidR="00E201EF" w:rsidRPr="002350AA" w:rsidRDefault="00E201EF" w:rsidP="002350AA">
      <w:pPr>
        <w:jc w:val="both"/>
        <w:rPr>
          <w:sz w:val="20"/>
          <w:szCs w:val="20"/>
          <w:lang w:eastAsia="en-US"/>
        </w:rPr>
      </w:pPr>
      <w:r w:rsidRPr="002350AA">
        <w:rPr>
          <w:sz w:val="20"/>
          <w:szCs w:val="20"/>
          <w:lang w:eastAsia="en-US"/>
        </w:rPr>
        <w:t>Nmap scan report for 172.16.221.176 [host down, received no-response]</w:t>
      </w:r>
    </w:p>
    <w:p w14:paraId="0EBC0748" w14:textId="77777777" w:rsidR="00E201EF" w:rsidRPr="002350AA" w:rsidRDefault="00E201EF" w:rsidP="002350AA">
      <w:pPr>
        <w:jc w:val="both"/>
        <w:rPr>
          <w:sz w:val="20"/>
          <w:szCs w:val="20"/>
          <w:lang w:eastAsia="en-US"/>
        </w:rPr>
      </w:pPr>
      <w:r w:rsidRPr="002350AA">
        <w:rPr>
          <w:sz w:val="20"/>
          <w:szCs w:val="20"/>
          <w:lang w:eastAsia="en-US"/>
        </w:rPr>
        <w:t>Nmap scan report for 172.16.221.177 [host down, received no-response]</w:t>
      </w:r>
    </w:p>
    <w:p w14:paraId="5E7001AA" w14:textId="77777777" w:rsidR="00E201EF" w:rsidRPr="002350AA" w:rsidRDefault="00E201EF" w:rsidP="002350AA">
      <w:pPr>
        <w:jc w:val="both"/>
        <w:rPr>
          <w:sz w:val="20"/>
          <w:szCs w:val="20"/>
          <w:lang w:eastAsia="en-US"/>
        </w:rPr>
      </w:pPr>
      <w:r w:rsidRPr="002350AA">
        <w:rPr>
          <w:sz w:val="20"/>
          <w:szCs w:val="20"/>
          <w:lang w:eastAsia="en-US"/>
        </w:rPr>
        <w:t>Nmap scan report for 172.16.221.178 [host down, received host-unreach]</w:t>
      </w:r>
    </w:p>
    <w:p w14:paraId="09FCAC8E" w14:textId="77777777" w:rsidR="00E201EF" w:rsidRPr="002350AA" w:rsidRDefault="00E201EF" w:rsidP="002350AA">
      <w:pPr>
        <w:jc w:val="both"/>
        <w:rPr>
          <w:sz w:val="20"/>
          <w:szCs w:val="20"/>
          <w:lang w:eastAsia="en-US"/>
        </w:rPr>
      </w:pPr>
      <w:r w:rsidRPr="002350AA">
        <w:rPr>
          <w:sz w:val="20"/>
          <w:szCs w:val="20"/>
          <w:lang w:eastAsia="en-US"/>
        </w:rPr>
        <w:t>Nmap scan report for 172.16.221.179 [host down, received no-response]</w:t>
      </w:r>
    </w:p>
    <w:p w14:paraId="3D74763D" w14:textId="77777777" w:rsidR="00E201EF" w:rsidRPr="002350AA" w:rsidRDefault="00E201EF" w:rsidP="002350AA">
      <w:pPr>
        <w:jc w:val="both"/>
        <w:rPr>
          <w:sz w:val="20"/>
          <w:szCs w:val="20"/>
          <w:lang w:eastAsia="en-US"/>
        </w:rPr>
      </w:pPr>
      <w:r w:rsidRPr="002350AA">
        <w:rPr>
          <w:sz w:val="20"/>
          <w:szCs w:val="20"/>
          <w:lang w:eastAsia="en-US"/>
        </w:rPr>
        <w:t>Nmap scan report for 172.16.221.180 [host down, received no-response]</w:t>
      </w:r>
    </w:p>
    <w:p w14:paraId="37E8D3E8" w14:textId="77777777" w:rsidR="00E201EF" w:rsidRPr="002350AA" w:rsidRDefault="00E201EF" w:rsidP="002350AA">
      <w:pPr>
        <w:jc w:val="both"/>
        <w:rPr>
          <w:sz w:val="20"/>
          <w:szCs w:val="20"/>
          <w:lang w:eastAsia="en-US"/>
        </w:rPr>
      </w:pPr>
      <w:r w:rsidRPr="002350AA">
        <w:rPr>
          <w:sz w:val="20"/>
          <w:szCs w:val="20"/>
          <w:lang w:eastAsia="en-US"/>
        </w:rPr>
        <w:t>Nmap scan report for 172.16.221.181 [host down, received no-response]</w:t>
      </w:r>
    </w:p>
    <w:p w14:paraId="7A164BA3" w14:textId="77777777" w:rsidR="00E201EF" w:rsidRPr="002350AA" w:rsidRDefault="00E201EF" w:rsidP="002350AA">
      <w:pPr>
        <w:jc w:val="both"/>
        <w:rPr>
          <w:sz w:val="20"/>
          <w:szCs w:val="20"/>
          <w:lang w:eastAsia="en-US"/>
        </w:rPr>
      </w:pPr>
      <w:r w:rsidRPr="002350AA">
        <w:rPr>
          <w:sz w:val="20"/>
          <w:szCs w:val="20"/>
          <w:lang w:eastAsia="en-US"/>
        </w:rPr>
        <w:t>Nmap scan report for 172.16.221.182 [host down, received no-response]</w:t>
      </w:r>
    </w:p>
    <w:p w14:paraId="44609CAF" w14:textId="77777777" w:rsidR="00E201EF" w:rsidRPr="002350AA" w:rsidRDefault="00E201EF" w:rsidP="002350AA">
      <w:pPr>
        <w:jc w:val="both"/>
        <w:rPr>
          <w:sz w:val="20"/>
          <w:szCs w:val="20"/>
          <w:lang w:eastAsia="en-US"/>
        </w:rPr>
      </w:pPr>
      <w:r w:rsidRPr="002350AA">
        <w:rPr>
          <w:sz w:val="20"/>
          <w:szCs w:val="20"/>
          <w:lang w:eastAsia="en-US"/>
        </w:rPr>
        <w:t>Nmap scan report for 172.16.221.183 [host down, received no-response]</w:t>
      </w:r>
    </w:p>
    <w:p w14:paraId="4967B1C7" w14:textId="77777777" w:rsidR="00E201EF" w:rsidRPr="002350AA" w:rsidRDefault="00E201EF" w:rsidP="002350AA">
      <w:pPr>
        <w:jc w:val="both"/>
        <w:rPr>
          <w:sz w:val="20"/>
          <w:szCs w:val="20"/>
          <w:lang w:eastAsia="en-US"/>
        </w:rPr>
      </w:pPr>
      <w:r w:rsidRPr="002350AA">
        <w:rPr>
          <w:sz w:val="20"/>
          <w:szCs w:val="20"/>
          <w:lang w:eastAsia="en-US"/>
        </w:rPr>
        <w:t>Nmap scan report for 172.16.221.184 [host down, received no-response]</w:t>
      </w:r>
    </w:p>
    <w:p w14:paraId="2A1BEEB8" w14:textId="77777777" w:rsidR="00E201EF" w:rsidRPr="002350AA" w:rsidRDefault="00E201EF" w:rsidP="002350AA">
      <w:pPr>
        <w:jc w:val="both"/>
        <w:rPr>
          <w:sz w:val="20"/>
          <w:szCs w:val="20"/>
          <w:lang w:eastAsia="en-US"/>
        </w:rPr>
      </w:pPr>
      <w:r w:rsidRPr="002350AA">
        <w:rPr>
          <w:sz w:val="20"/>
          <w:szCs w:val="20"/>
          <w:lang w:eastAsia="en-US"/>
        </w:rPr>
        <w:t>Nmap scan report for 172.16.221.185 [host down, received no-response]</w:t>
      </w:r>
    </w:p>
    <w:p w14:paraId="0CA1D101" w14:textId="77777777" w:rsidR="00E201EF" w:rsidRPr="002350AA" w:rsidRDefault="00E201EF" w:rsidP="002350AA">
      <w:pPr>
        <w:jc w:val="both"/>
        <w:rPr>
          <w:sz w:val="20"/>
          <w:szCs w:val="20"/>
          <w:lang w:eastAsia="en-US"/>
        </w:rPr>
      </w:pPr>
      <w:r w:rsidRPr="002350AA">
        <w:rPr>
          <w:sz w:val="20"/>
          <w:szCs w:val="20"/>
          <w:lang w:eastAsia="en-US"/>
        </w:rPr>
        <w:t>Nmap scan report for 172.16.221.186 [host down, received no-response]</w:t>
      </w:r>
    </w:p>
    <w:p w14:paraId="36DBC3C5" w14:textId="77777777" w:rsidR="00E201EF" w:rsidRPr="002350AA" w:rsidRDefault="00E201EF" w:rsidP="002350AA">
      <w:pPr>
        <w:jc w:val="both"/>
        <w:rPr>
          <w:sz w:val="20"/>
          <w:szCs w:val="20"/>
          <w:lang w:eastAsia="en-US"/>
        </w:rPr>
      </w:pPr>
      <w:r w:rsidRPr="002350AA">
        <w:rPr>
          <w:sz w:val="20"/>
          <w:szCs w:val="20"/>
          <w:lang w:eastAsia="en-US"/>
        </w:rPr>
        <w:t>Nmap scan report for 172.16.221.187 [host down, received no-response]</w:t>
      </w:r>
    </w:p>
    <w:p w14:paraId="27F21D15" w14:textId="77777777" w:rsidR="00E201EF" w:rsidRPr="002350AA" w:rsidRDefault="00E201EF" w:rsidP="002350AA">
      <w:pPr>
        <w:jc w:val="both"/>
        <w:rPr>
          <w:sz w:val="20"/>
          <w:szCs w:val="20"/>
          <w:lang w:eastAsia="en-US"/>
        </w:rPr>
      </w:pPr>
      <w:r w:rsidRPr="002350AA">
        <w:rPr>
          <w:sz w:val="20"/>
          <w:szCs w:val="20"/>
          <w:lang w:eastAsia="en-US"/>
        </w:rPr>
        <w:t>Nmap scan report for 172.16.221.188 [host down, received no-response]</w:t>
      </w:r>
    </w:p>
    <w:p w14:paraId="0E52712B" w14:textId="77777777" w:rsidR="00E201EF" w:rsidRPr="002350AA" w:rsidRDefault="00E201EF" w:rsidP="002350AA">
      <w:pPr>
        <w:jc w:val="both"/>
        <w:rPr>
          <w:sz w:val="20"/>
          <w:szCs w:val="20"/>
          <w:lang w:eastAsia="en-US"/>
        </w:rPr>
      </w:pPr>
      <w:r w:rsidRPr="002350AA">
        <w:rPr>
          <w:sz w:val="20"/>
          <w:szCs w:val="20"/>
          <w:lang w:eastAsia="en-US"/>
        </w:rPr>
        <w:t>Nmap scan report for 172.16.221.189 [host down, received no-response]</w:t>
      </w:r>
    </w:p>
    <w:p w14:paraId="0BCC3D7D" w14:textId="77777777" w:rsidR="00E201EF" w:rsidRPr="002350AA" w:rsidRDefault="00E201EF" w:rsidP="002350AA">
      <w:pPr>
        <w:jc w:val="both"/>
        <w:rPr>
          <w:sz w:val="20"/>
          <w:szCs w:val="20"/>
          <w:lang w:eastAsia="en-US"/>
        </w:rPr>
      </w:pPr>
      <w:r w:rsidRPr="002350AA">
        <w:rPr>
          <w:sz w:val="20"/>
          <w:szCs w:val="20"/>
          <w:lang w:eastAsia="en-US"/>
        </w:rPr>
        <w:t>Nmap scan report for 172.16.221.190 [host down, received no-response]</w:t>
      </w:r>
    </w:p>
    <w:p w14:paraId="355FA719" w14:textId="77777777" w:rsidR="00E201EF" w:rsidRPr="002350AA" w:rsidRDefault="00E201EF" w:rsidP="002350AA">
      <w:pPr>
        <w:jc w:val="both"/>
        <w:rPr>
          <w:sz w:val="20"/>
          <w:szCs w:val="20"/>
          <w:lang w:eastAsia="en-US"/>
        </w:rPr>
      </w:pPr>
      <w:r w:rsidRPr="002350AA">
        <w:rPr>
          <w:sz w:val="20"/>
          <w:szCs w:val="20"/>
          <w:lang w:eastAsia="en-US"/>
        </w:rPr>
        <w:t>Nmap scan report for 172.16.221.191 [host down, received no-response]</w:t>
      </w:r>
    </w:p>
    <w:p w14:paraId="319A36E2" w14:textId="77777777" w:rsidR="00E201EF" w:rsidRPr="002350AA" w:rsidRDefault="00E201EF" w:rsidP="002350AA">
      <w:pPr>
        <w:jc w:val="both"/>
        <w:rPr>
          <w:sz w:val="20"/>
          <w:szCs w:val="20"/>
          <w:lang w:eastAsia="en-US"/>
        </w:rPr>
      </w:pPr>
      <w:r w:rsidRPr="002350AA">
        <w:rPr>
          <w:sz w:val="20"/>
          <w:szCs w:val="20"/>
          <w:lang w:eastAsia="en-US"/>
        </w:rPr>
        <w:t>Nmap scan report for 172.16.221.192 [host down, received no-response]</w:t>
      </w:r>
    </w:p>
    <w:p w14:paraId="04385CEA" w14:textId="77777777" w:rsidR="00E201EF" w:rsidRPr="002350AA" w:rsidRDefault="00E201EF" w:rsidP="002350AA">
      <w:pPr>
        <w:jc w:val="both"/>
        <w:rPr>
          <w:sz w:val="20"/>
          <w:szCs w:val="20"/>
          <w:lang w:eastAsia="en-US"/>
        </w:rPr>
      </w:pPr>
      <w:r w:rsidRPr="002350AA">
        <w:rPr>
          <w:sz w:val="20"/>
          <w:szCs w:val="20"/>
          <w:lang w:eastAsia="en-US"/>
        </w:rPr>
        <w:t>Nmap scan report for 172.16.221.193 [host down, received no-response]</w:t>
      </w:r>
    </w:p>
    <w:p w14:paraId="01512433" w14:textId="77777777" w:rsidR="00E201EF" w:rsidRPr="002350AA" w:rsidRDefault="00E201EF" w:rsidP="002350AA">
      <w:pPr>
        <w:jc w:val="both"/>
        <w:rPr>
          <w:sz w:val="20"/>
          <w:szCs w:val="20"/>
          <w:lang w:eastAsia="en-US"/>
        </w:rPr>
      </w:pPr>
      <w:r w:rsidRPr="002350AA">
        <w:rPr>
          <w:sz w:val="20"/>
          <w:szCs w:val="20"/>
          <w:lang w:eastAsia="en-US"/>
        </w:rPr>
        <w:t>Nmap scan report for 172.16.221.194 [host down, received no-response]</w:t>
      </w:r>
    </w:p>
    <w:p w14:paraId="20E66BEE" w14:textId="77777777" w:rsidR="00E201EF" w:rsidRPr="002350AA" w:rsidRDefault="00E201EF" w:rsidP="002350AA">
      <w:pPr>
        <w:jc w:val="both"/>
        <w:rPr>
          <w:sz w:val="20"/>
          <w:szCs w:val="20"/>
          <w:lang w:eastAsia="en-US"/>
        </w:rPr>
      </w:pPr>
      <w:r w:rsidRPr="002350AA">
        <w:rPr>
          <w:sz w:val="20"/>
          <w:szCs w:val="20"/>
          <w:lang w:eastAsia="en-US"/>
        </w:rPr>
        <w:t>Nmap scan report for 172.16.221.195 [host down, received no-response]</w:t>
      </w:r>
    </w:p>
    <w:p w14:paraId="42C7542A" w14:textId="77777777" w:rsidR="00E201EF" w:rsidRPr="002350AA" w:rsidRDefault="00E201EF" w:rsidP="002350AA">
      <w:pPr>
        <w:jc w:val="both"/>
        <w:rPr>
          <w:sz w:val="20"/>
          <w:szCs w:val="20"/>
          <w:lang w:eastAsia="en-US"/>
        </w:rPr>
      </w:pPr>
      <w:r w:rsidRPr="002350AA">
        <w:rPr>
          <w:sz w:val="20"/>
          <w:szCs w:val="20"/>
          <w:lang w:eastAsia="en-US"/>
        </w:rPr>
        <w:t>Nmap scan report for 172.16.221.196 [host down, received host-unreach]</w:t>
      </w:r>
    </w:p>
    <w:p w14:paraId="73F4B844"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172.16.221.197 [host down, received no-response]</w:t>
      </w:r>
    </w:p>
    <w:p w14:paraId="0E4E0B88" w14:textId="77777777" w:rsidR="00E201EF" w:rsidRPr="002350AA" w:rsidRDefault="00E201EF" w:rsidP="002350AA">
      <w:pPr>
        <w:jc w:val="both"/>
        <w:rPr>
          <w:sz w:val="20"/>
          <w:szCs w:val="20"/>
          <w:lang w:eastAsia="en-US"/>
        </w:rPr>
      </w:pPr>
      <w:r w:rsidRPr="002350AA">
        <w:rPr>
          <w:sz w:val="20"/>
          <w:szCs w:val="20"/>
          <w:lang w:eastAsia="en-US"/>
        </w:rPr>
        <w:t>Nmap scan report for 172.16.221.198 [host down, received no-response]</w:t>
      </w:r>
    </w:p>
    <w:p w14:paraId="631D1993" w14:textId="77777777" w:rsidR="00E201EF" w:rsidRPr="002350AA" w:rsidRDefault="00E201EF" w:rsidP="002350AA">
      <w:pPr>
        <w:jc w:val="both"/>
        <w:rPr>
          <w:sz w:val="20"/>
          <w:szCs w:val="20"/>
          <w:lang w:eastAsia="en-US"/>
        </w:rPr>
      </w:pPr>
      <w:r w:rsidRPr="002350AA">
        <w:rPr>
          <w:sz w:val="20"/>
          <w:szCs w:val="20"/>
          <w:lang w:eastAsia="en-US"/>
        </w:rPr>
        <w:t>Nmap scan report for 172.16.221.199 [host down, received no-response]</w:t>
      </w:r>
    </w:p>
    <w:p w14:paraId="6E6B0CF1" w14:textId="77777777" w:rsidR="00E201EF" w:rsidRPr="002350AA" w:rsidRDefault="00E201EF" w:rsidP="002350AA">
      <w:pPr>
        <w:jc w:val="both"/>
        <w:rPr>
          <w:sz w:val="20"/>
          <w:szCs w:val="20"/>
          <w:lang w:eastAsia="en-US"/>
        </w:rPr>
      </w:pPr>
      <w:r w:rsidRPr="002350AA">
        <w:rPr>
          <w:sz w:val="20"/>
          <w:szCs w:val="20"/>
          <w:lang w:eastAsia="en-US"/>
        </w:rPr>
        <w:t>Nmap scan report for 172.16.221.200 [host down, received no-response]</w:t>
      </w:r>
    </w:p>
    <w:p w14:paraId="1BDC7303" w14:textId="77777777" w:rsidR="00E201EF" w:rsidRPr="002350AA" w:rsidRDefault="00E201EF" w:rsidP="002350AA">
      <w:pPr>
        <w:jc w:val="both"/>
        <w:rPr>
          <w:sz w:val="20"/>
          <w:szCs w:val="20"/>
          <w:lang w:eastAsia="en-US"/>
        </w:rPr>
      </w:pPr>
      <w:r w:rsidRPr="002350AA">
        <w:rPr>
          <w:sz w:val="20"/>
          <w:szCs w:val="20"/>
          <w:lang w:eastAsia="en-US"/>
        </w:rPr>
        <w:t>Nmap scan report for 172.16.221.201 [host down, received no-response]</w:t>
      </w:r>
    </w:p>
    <w:p w14:paraId="7334FE7F" w14:textId="77777777" w:rsidR="00E201EF" w:rsidRPr="002350AA" w:rsidRDefault="00E201EF" w:rsidP="002350AA">
      <w:pPr>
        <w:jc w:val="both"/>
        <w:rPr>
          <w:sz w:val="20"/>
          <w:szCs w:val="20"/>
          <w:lang w:eastAsia="en-US"/>
        </w:rPr>
      </w:pPr>
      <w:r w:rsidRPr="002350AA">
        <w:rPr>
          <w:sz w:val="20"/>
          <w:szCs w:val="20"/>
          <w:lang w:eastAsia="en-US"/>
        </w:rPr>
        <w:t>Nmap scan report for 172.16.221.202 [host down, received no-response]</w:t>
      </w:r>
    </w:p>
    <w:p w14:paraId="5314481E" w14:textId="77777777" w:rsidR="00E201EF" w:rsidRPr="002350AA" w:rsidRDefault="00E201EF" w:rsidP="002350AA">
      <w:pPr>
        <w:jc w:val="both"/>
        <w:rPr>
          <w:sz w:val="20"/>
          <w:szCs w:val="20"/>
          <w:lang w:eastAsia="en-US"/>
        </w:rPr>
      </w:pPr>
      <w:r w:rsidRPr="002350AA">
        <w:rPr>
          <w:sz w:val="20"/>
          <w:szCs w:val="20"/>
          <w:lang w:eastAsia="en-US"/>
        </w:rPr>
        <w:t>Nmap scan report for 172.16.221.203 [host down, received no-response]</w:t>
      </w:r>
    </w:p>
    <w:p w14:paraId="4C1F9C03" w14:textId="77777777" w:rsidR="00E201EF" w:rsidRPr="002350AA" w:rsidRDefault="00E201EF" w:rsidP="002350AA">
      <w:pPr>
        <w:jc w:val="both"/>
        <w:rPr>
          <w:sz w:val="20"/>
          <w:szCs w:val="20"/>
          <w:lang w:eastAsia="en-US"/>
        </w:rPr>
      </w:pPr>
      <w:r w:rsidRPr="002350AA">
        <w:rPr>
          <w:sz w:val="20"/>
          <w:szCs w:val="20"/>
          <w:lang w:eastAsia="en-US"/>
        </w:rPr>
        <w:t>Nmap scan report for 172.16.221.204 [host down, received no-response]</w:t>
      </w:r>
    </w:p>
    <w:p w14:paraId="73B0F541" w14:textId="77777777" w:rsidR="00E201EF" w:rsidRPr="002350AA" w:rsidRDefault="00E201EF" w:rsidP="002350AA">
      <w:pPr>
        <w:jc w:val="both"/>
        <w:rPr>
          <w:sz w:val="20"/>
          <w:szCs w:val="20"/>
          <w:lang w:eastAsia="en-US"/>
        </w:rPr>
      </w:pPr>
      <w:r w:rsidRPr="002350AA">
        <w:rPr>
          <w:sz w:val="20"/>
          <w:szCs w:val="20"/>
          <w:lang w:eastAsia="en-US"/>
        </w:rPr>
        <w:t>Nmap scan report for 172.16.221.205 [host down, received no-response]</w:t>
      </w:r>
    </w:p>
    <w:p w14:paraId="66BDBA78" w14:textId="77777777" w:rsidR="00E201EF" w:rsidRPr="002350AA" w:rsidRDefault="00E201EF" w:rsidP="002350AA">
      <w:pPr>
        <w:jc w:val="both"/>
        <w:rPr>
          <w:sz w:val="20"/>
          <w:szCs w:val="20"/>
          <w:lang w:eastAsia="en-US"/>
        </w:rPr>
      </w:pPr>
      <w:r w:rsidRPr="002350AA">
        <w:rPr>
          <w:sz w:val="20"/>
          <w:szCs w:val="20"/>
          <w:lang w:eastAsia="en-US"/>
        </w:rPr>
        <w:t>Nmap scan report for 172.16.221.206 [host down, received no-response]</w:t>
      </w:r>
    </w:p>
    <w:p w14:paraId="17A7712D" w14:textId="77777777" w:rsidR="00E201EF" w:rsidRPr="002350AA" w:rsidRDefault="00E201EF" w:rsidP="002350AA">
      <w:pPr>
        <w:jc w:val="both"/>
        <w:rPr>
          <w:sz w:val="20"/>
          <w:szCs w:val="20"/>
          <w:lang w:eastAsia="en-US"/>
        </w:rPr>
      </w:pPr>
      <w:r w:rsidRPr="002350AA">
        <w:rPr>
          <w:sz w:val="20"/>
          <w:szCs w:val="20"/>
          <w:lang w:eastAsia="en-US"/>
        </w:rPr>
        <w:t>Nmap scan report for 172.16.221.207 [host down, received no-response]</w:t>
      </w:r>
    </w:p>
    <w:p w14:paraId="0DAD8E30" w14:textId="77777777" w:rsidR="00E201EF" w:rsidRPr="002350AA" w:rsidRDefault="00E201EF" w:rsidP="002350AA">
      <w:pPr>
        <w:jc w:val="both"/>
        <w:rPr>
          <w:sz w:val="20"/>
          <w:szCs w:val="20"/>
          <w:lang w:eastAsia="en-US"/>
        </w:rPr>
      </w:pPr>
      <w:r w:rsidRPr="002350AA">
        <w:rPr>
          <w:sz w:val="20"/>
          <w:szCs w:val="20"/>
          <w:lang w:eastAsia="en-US"/>
        </w:rPr>
        <w:t>Nmap scan report for 172.16.221.208 [host down, received no-response]</w:t>
      </w:r>
    </w:p>
    <w:p w14:paraId="56347BD0" w14:textId="77777777" w:rsidR="00E201EF" w:rsidRPr="002350AA" w:rsidRDefault="00E201EF" w:rsidP="002350AA">
      <w:pPr>
        <w:jc w:val="both"/>
        <w:rPr>
          <w:sz w:val="20"/>
          <w:szCs w:val="20"/>
          <w:lang w:eastAsia="en-US"/>
        </w:rPr>
      </w:pPr>
      <w:r w:rsidRPr="002350AA">
        <w:rPr>
          <w:sz w:val="20"/>
          <w:szCs w:val="20"/>
          <w:lang w:eastAsia="en-US"/>
        </w:rPr>
        <w:t>Nmap scan report for 172.16.221.209 [host down, received no-response]</w:t>
      </w:r>
    </w:p>
    <w:p w14:paraId="367EB321" w14:textId="77777777" w:rsidR="00E201EF" w:rsidRPr="002350AA" w:rsidRDefault="00E201EF" w:rsidP="002350AA">
      <w:pPr>
        <w:jc w:val="both"/>
        <w:rPr>
          <w:sz w:val="20"/>
          <w:szCs w:val="20"/>
          <w:lang w:eastAsia="en-US"/>
        </w:rPr>
      </w:pPr>
      <w:r w:rsidRPr="002350AA">
        <w:rPr>
          <w:sz w:val="20"/>
          <w:szCs w:val="20"/>
          <w:lang w:eastAsia="en-US"/>
        </w:rPr>
        <w:t>Nmap scan report for 172.16.221.210 [host down, received no-response]</w:t>
      </w:r>
    </w:p>
    <w:p w14:paraId="35AAC74A" w14:textId="77777777" w:rsidR="00E201EF" w:rsidRPr="002350AA" w:rsidRDefault="00E201EF" w:rsidP="002350AA">
      <w:pPr>
        <w:jc w:val="both"/>
        <w:rPr>
          <w:sz w:val="20"/>
          <w:szCs w:val="20"/>
          <w:lang w:eastAsia="en-US"/>
        </w:rPr>
      </w:pPr>
      <w:r w:rsidRPr="002350AA">
        <w:rPr>
          <w:sz w:val="20"/>
          <w:szCs w:val="20"/>
          <w:lang w:eastAsia="en-US"/>
        </w:rPr>
        <w:t>Nmap scan report for 172.16.221.211 [host down, received no-response]</w:t>
      </w:r>
    </w:p>
    <w:p w14:paraId="73AC349A" w14:textId="77777777" w:rsidR="00E201EF" w:rsidRPr="002350AA" w:rsidRDefault="00E201EF" w:rsidP="002350AA">
      <w:pPr>
        <w:jc w:val="both"/>
        <w:rPr>
          <w:sz w:val="20"/>
          <w:szCs w:val="20"/>
          <w:lang w:eastAsia="en-US"/>
        </w:rPr>
      </w:pPr>
      <w:r w:rsidRPr="002350AA">
        <w:rPr>
          <w:sz w:val="20"/>
          <w:szCs w:val="20"/>
          <w:lang w:eastAsia="en-US"/>
        </w:rPr>
        <w:t>Nmap scan report for 172.16.221.212 [host down, received no-response]</w:t>
      </w:r>
    </w:p>
    <w:p w14:paraId="306AE62B" w14:textId="77777777" w:rsidR="00E201EF" w:rsidRPr="002350AA" w:rsidRDefault="00E201EF" w:rsidP="002350AA">
      <w:pPr>
        <w:jc w:val="both"/>
        <w:rPr>
          <w:sz w:val="20"/>
          <w:szCs w:val="20"/>
          <w:lang w:eastAsia="en-US"/>
        </w:rPr>
      </w:pPr>
      <w:r w:rsidRPr="002350AA">
        <w:rPr>
          <w:sz w:val="20"/>
          <w:szCs w:val="20"/>
          <w:lang w:eastAsia="en-US"/>
        </w:rPr>
        <w:t>Nmap scan report for 172.16.221.213 [host down, received no-response]</w:t>
      </w:r>
    </w:p>
    <w:p w14:paraId="100CBA98" w14:textId="77777777" w:rsidR="00E201EF" w:rsidRPr="002350AA" w:rsidRDefault="00E201EF" w:rsidP="002350AA">
      <w:pPr>
        <w:jc w:val="both"/>
        <w:rPr>
          <w:sz w:val="20"/>
          <w:szCs w:val="20"/>
          <w:lang w:eastAsia="en-US"/>
        </w:rPr>
      </w:pPr>
      <w:r w:rsidRPr="002350AA">
        <w:rPr>
          <w:sz w:val="20"/>
          <w:szCs w:val="20"/>
          <w:lang w:eastAsia="en-US"/>
        </w:rPr>
        <w:t>Nmap scan report for 172.16.221.214 [host down, received no-response]</w:t>
      </w:r>
    </w:p>
    <w:p w14:paraId="535F0AD2" w14:textId="77777777" w:rsidR="00E201EF" w:rsidRPr="002350AA" w:rsidRDefault="00E201EF" w:rsidP="002350AA">
      <w:pPr>
        <w:jc w:val="both"/>
        <w:rPr>
          <w:sz w:val="20"/>
          <w:szCs w:val="20"/>
          <w:lang w:eastAsia="en-US"/>
        </w:rPr>
      </w:pPr>
      <w:r w:rsidRPr="002350AA">
        <w:rPr>
          <w:sz w:val="20"/>
          <w:szCs w:val="20"/>
          <w:lang w:eastAsia="en-US"/>
        </w:rPr>
        <w:t>Nmap scan report for 172.16.221.215 [host down, received no-response]</w:t>
      </w:r>
    </w:p>
    <w:p w14:paraId="002EFD93" w14:textId="77777777" w:rsidR="00E201EF" w:rsidRPr="002350AA" w:rsidRDefault="00E201EF" w:rsidP="002350AA">
      <w:pPr>
        <w:jc w:val="both"/>
        <w:rPr>
          <w:sz w:val="20"/>
          <w:szCs w:val="20"/>
          <w:lang w:eastAsia="en-US"/>
        </w:rPr>
      </w:pPr>
      <w:r w:rsidRPr="002350AA">
        <w:rPr>
          <w:sz w:val="20"/>
          <w:szCs w:val="20"/>
          <w:lang w:eastAsia="en-US"/>
        </w:rPr>
        <w:t>Nmap scan report for 172.16.221.216 [host down, received no-response]</w:t>
      </w:r>
    </w:p>
    <w:p w14:paraId="25C2975E" w14:textId="77777777" w:rsidR="00E201EF" w:rsidRPr="002350AA" w:rsidRDefault="00E201EF" w:rsidP="002350AA">
      <w:pPr>
        <w:jc w:val="both"/>
        <w:rPr>
          <w:sz w:val="20"/>
          <w:szCs w:val="20"/>
          <w:lang w:eastAsia="en-US"/>
        </w:rPr>
      </w:pPr>
      <w:r w:rsidRPr="002350AA">
        <w:rPr>
          <w:sz w:val="20"/>
          <w:szCs w:val="20"/>
          <w:lang w:eastAsia="en-US"/>
        </w:rPr>
        <w:t>Nmap scan report for 172.16.221.217 [host down, received no-response]</w:t>
      </w:r>
    </w:p>
    <w:p w14:paraId="3535B603" w14:textId="77777777" w:rsidR="00E201EF" w:rsidRPr="002350AA" w:rsidRDefault="00E201EF" w:rsidP="002350AA">
      <w:pPr>
        <w:jc w:val="both"/>
        <w:rPr>
          <w:sz w:val="20"/>
          <w:szCs w:val="20"/>
          <w:lang w:eastAsia="en-US"/>
        </w:rPr>
      </w:pPr>
      <w:r w:rsidRPr="002350AA">
        <w:rPr>
          <w:sz w:val="20"/>
          <w:szCs w:val="20"/>
          <w:lang w:eastAsia="en-US"/>
        </w:rPr>
        <w:t>Nmap scan report for 172.16.221.218 [host down, received no-response]</w:t>
      </w:r>
    </w:p>
    <w:p w14:paraId="6894502D" w14:textId="77777777" w:rsidR="00E201EF" w:rsidRPr="002350AA" w:rsidRDefault="00E201EF" w:rsidP="002350AA">
      <w:pPr>
        <w:jc w:val="both"/>
        <w:rPr>
          <w:sz w:val="20"/>
          <w:szCs w:val="20"/>
          <w:lang w:eastAsia="en-US"/>
        </w:rPr>
      </w:pPr>
      <w:r w:rsidRPr="002350AA">
        <w:rPr>
          <w:sz w:val="20"/>
          <w:szCs w:val="20"/>
          <w:lang w:eastAsia="en-US"/>
        </w:rPr>
        <w:t>Nmap scan report for 172.16.221.219 [host down, received no-response]</w:t>
      </w:r>
    </w:p>
    <w:p w14:paraId="1CD4CC4E" w14:textId="77777777" w:rsidR="00E201EF" w:rsidRPr="002350AA" w:rsidRDefault="00E201EF" w:rsidP="002350AA">
      <w:pPr>
        <w:jc w:val="both"/>
        <w:rPr>
          <w:sz w:val="20"/>
          <w:szCs w:val="20"/>
          <w:lang w:eastAsia="en-US"/>
        </w:rPr>
      </w:pPr>
      <w:r w:rsidRPr="002350AA">
        <w:rPr>
          <w:sz w:val="20"/>
          <w:szCs w:val="20"/>
          <w:lang w:eastAsia="en-US"/>
        </w:rPr>
        <w:t>Nmap scan report for 172.16.221.220 [host down, received no-response]</w:t>
      </w:r>
    </w:p>
    <w:p w14:paraId="2AAE8CC7" w14:textId="77777777" w:rsidR="00E201EF" w:rsidRPr="002350AA" w:rsidRDefault="00E201EF" w:rsidP="002350AA">
      <w:pPr>
        <w:jc w:val="both"/>
        <w:rPr>
          <w:sz w:val="20"/>
          <w:szCs w:val="20"/>
          <w:lang w:eastAsia="en-US"/>
        </w:rPr>
      </w:pPr>
      <w:r w:rsidRPr="002350AA">
        <w:rPr>
          <w:sz w:val="20"/>
          <w:szCs w:val="20"/>
          <w:lang w:eastAsia="en-US"/>
        </w:rPr>
        <w:t>Nmap scan report for 172.16.221.221 [host down, received no-response]</w:t>
      </w:r>
    </w:p>
    <w:p w14:paraId="055B69DD" w14:textId="77777777" w:rsidR="00E201EF" w:rsidRPr="002350AA" w:rsidRDefault="00E201EF" w:rsidP="002350AA">
      <w:pPr>
        <w:jc w:val="both"/>
        <w:rPr>
          <w:sz w:val="20"/>
          <w:szCs w:val="20"/>
          <w:lang w:eastAsia="en-US"/>
        </w:rPr>
      </w:pPr>
      <w:r w:rsidRPr="002350AA">
        <w:rPr>
          <w:sz w:val="20"/>
          <w:szCs w:val="20"/>
          <w:lang w:eastAsia="en-US"/>
        </w:rPr>
        <w:t>Nmap scan report for 172.16.221.222 [host down, received no-response]</w:t>
      </w:r>
    </w:p>
    <w:p w14:paraId="1EF90646" w14:textId="77777777" w:rsidR="00E201EF" w:rsidRPr="002350AA" w:rsidRDefault="00E201EF" w:rsidP="002350AA">
      <w:pPr>
        <w:jc w:val="both"/>
        <w:rPr>
          <w:sz w:val="20"/>
          <w:szCs w:val="20"/>
          <w:lang w:eastAsia="en-US"/>
        </w:rPr>
      </w:pPr>
      <w:r w:rsidRPr="002350AA">
        <w:rPr>
          <w:sz w:val="20"/>
          <w:szCs w:val="20"/>
          <w:lang w:eastAsia="en-US"/>
        </w:rPr>
        <w:t>Nmap scan report for 172.16.221.223 [host down, received no-response]</w:t>
      </w:r>
    </w:p>
    <w:p w14:paraId="52726DBE" w14:textId="77777777" w:rsidR="00E201EF" w:rsidRPr="002350AA" w:rsidRDefault="00E201EF" w:rsidP="002350AA">
      <w:pPr>
        <w:jc w:val="both"/>
        <w:rPr>
          <w:sz w:val="20"/>
          <w:szCs w:val="20"/>
          <w:lang w:eastAsia="en-US"/>
        </w:rPr>
      </w:pPr>
      <w:r w:rsidRPr="002350AA">
        <w:rPr>
          <w:sz w:val="20"/>
          <w:szCs w:val="20"/>
          <w:lang w:eastAsia="en-US"/>
        </w:rPr>
        <w:t>Nmap scan report for 172.16.221.224 [host down, received no-response]</w:t>
      </w:r>
    </w:p>
    <w:p w14:paraId="0AE8E25A" w14:textId="77777777" w:rsidR="00E201EF" w:rsidRPr="002350AA" w:rsidRDefault="00E201EF" w:rsidP="002350AA">
      <w:pPr>
        <w:jc w:val="both"/>
        <w:rPr>
          <w:sz w:val="20"/>
          <w:szCs w:val="20"/>
          <w:lang w:eastAsia="en-US"/>
        </w:rPr>
      </w:pPr>
      <w:r w:rsidRPr="002350AA">
        <w:rPr>
          <w:sz w:val="20"/>
          <w:szCs w:val="20"/>
          <w:lang w:eastAsia="en-US"/>
        </w:rPr>
        <w:t>Nmap scan report for 172.16.221.225 [host down, received no-response]</w:t>
      </w:r>
    </w:p>
    <w:p w14:paraId="23403F62" w14:textId="77777777" w:rsidR="00E201EF" w:rsidRPr="002350AA" w:rsidRDefault="00E201EF" w:rsidP="002350AA">
      <w:pPr>
        <w:jc w:val="both"/>
        <w:rPr>
          <w:sz w:val="20"/>
          <w:szCs w:val="20"/>
          <w:lang w:eastAsia="en-US"/>
        </w:rPr>
      </w:pPr>
      <w:r w:rsidRPr="002350AA">
        <w:rPr>
          <w:sz w:val="20"/>
          <w:szCs w:val="20"/>
          <w:lang w:eastAsia="en-US"/>
        </w:rPr>
        <w:t>Nmap scan report for 172.16.221.226 [host down, received no-response]</w:t>
      </w:r>
    </w:p>
    <w:p w14:paraId="72CC5E47" w14:textId="77777777" w:rsidR="00E201EF" w:rsidRPr="002350AA" w:rsidRDefault="00E201EF" w:rsidP="002350AA">
      <w:pPr>
        <w:jc w:val="both"/>
        <w:rPr>
          <w:sz w:val="20"/>
          <w:szCs w:val="20"/>
          <w:lang w:eastAsia="en-US"/>
        </w:rPr>
      </w:pPr>
      <w:r w:rsidRPr="002350AA">
        <w:rPr>
          <w:sz w:val="20"/>
          <w:szCs w:val="20"/>
          <w:lang w:eastAsia="en-US"/>
        </w:rPr>
        <w:t>Nmap scan report for 172.16.221.227 [host down, received no-response]</w:t>
      </w:r>
    </w:p>
    <w:p w14:paraId="2549B52B" w14:textId="77777777" w:rsidR="00E201EF" w:rsidRPr="002350AA" w:rsidRDefault="00E201EF" w:rsidP="002350AA">
      <w:pPr>
        <w:jc w:val="both"/>
        <w:rPr>
          <w:sz w:val="20"/>
          <w:szCs w:val="20"/>
          <w:lang w:eastAsia="en-US"/>
        </w:rPr>
      </w:pPr>
      <w:r w:rsidRPr="002350AA">
        <w:rPr>
          <w:sz w:val="20"/>
          <w:szCs w:val="20"/>
          <w:lang w:eastAsia="en-US"/>
        </w:rPr>
        <w:lastRenderedPageBreak/>
        <w:t>Nmap scan report for 172.16.221.228 [host down, received no-response]</w:t>
      </w:r>
    </w:p>
    <w:p w14:paraId="17B7F157" w14:textId="77777777" w:rsidR="00E201EF" w:rsidRPr="002350AA" w:rsidRDefault="00E201EF" w:rsidP="002350AA">
      <w:pPr>
        <w:jc w:val="both"/>
        <w:rPr>
          <w:sz w:val="20"/>
          <w:szCs w:val="20"/>
          <w:lang w:eastAsia="en-US"/>
        </w:rPr>
      </w:pPr>
      <w:r w:rsidRPr="002350AA">
        <w:rPr>
          <w:sz w:val="20"/>
          <w:szCs w:val="20"/>
          <w:lang w:eastAsia="en-US"/>
        </w:rPr>
        <w:t>Nmap scan report for 172.16.221.229 [host down, received no-response]</w:t>
      </w:r>
    </w:p>
    <w:p w14:paraId="06B24B5C" w14:textId="77777777" w:rsidR="00E201EF" w:rsidRPr="002350AA" w:rsidRDefault="00E201EF" w:rsidP="002350AA">
      <w:pPr>
        <w:jc w:val="both"/>
        <w:rPr>
          <w:sz w:val="20"/>
          <w:szCs w:val="20"/>
          <w:lang w:eastAsia="en-US"/>
        </w:rPr>
      </w:pPr>
      <w:r w:rsidRPr="002350AA">
        <w:rPr>
          <w:sz w:val="20"/>
          <w:szCs w:val="20"/>
          <w:lang w:eastAsia="en-US"/>
        </w:rPr>
        <w:t>Nmap scan report for 172.16.221.230 [host down, received no-response]</w:t>
      </w:r>
    </w:p>
    <w:p w14:paraId="0101B71B" w14:textId="77777777" w:rsidR="00E201EF" w:rsidRPr="002350AA" w:rsidRDefault="00E201EF" w:rsidP="002350AA">
      <w:pPr>
        <w:jc w:val="both"/>
        <w:rPr>
          <w:sz w:val="20"/>
          <w:szCs w:val="20"/>
          <w:lang w:eastAsia="en-US"/>
        </w:rPr>
      </w:pPr>
      <w:r w:rsidRPr="002350AA">
        <w:rPr>
          <w:sz w:val="20"/>
          <w:szCs w:val="20"/>
          <w:lang w:eastAsia="en-US"/>
        </w:rPr>
        <w:t>Nmap scan report for 172.16.221.231 [host down, received no-response]</w:t>
      </w:r>
    </w:p>
    <w:p w14:paraId="39DA4081" w14:textId="77777777" w:rsidR="00E201EF" w:rsidRPr="002350AA" w:rsidRDefault="00E201EF" w:rsidP="002350AA">
      <w:pPr>
        <w:jc w:val="both"/>
        <w:rPr>
          <w:sz w:val="20"/>
          <w:szCs w:val="20"/>
          <w:lang w:eastAsia="en-US"/>
        </w:rPr>
      </w:pPr>
      <w:r w:rsidRPr="002350AA">
        <w:rPr>
          <w:sz w:val="20"/>
          <w:szCs w:val="20"/>
          <w:lang w:eastAsia="en-US"/>
        </w:rPr>
        <w:t>Nmap scan report for 172.16.221.232 [host down, received no-response]</w:t>
      </w:r>
    </w:p>
    <w:p w14:paraId="04E96976" w14:textId="77777777" w:rsidR="00E201EF" w:rsidRPr="002350AA" w:rsidRDefault="00E201EF" w:rsidP="002350AA">
      <w:pPr>
        <w:jc w:val="both"/>
        <w:rPr>
          <w:sz w:val="20"/>
          <w:szCs w:val="20"/>
          <w:lang w:eastAsia="en-US"/>
        </w:rPr>
      </w:pPr>
      <w:r w:rsidRPr="002350AA">
        <w:rPr>
          <w:sz w:val="20"/>
          <w:szCs w:val="20"/>
          <w:lang w:eastAsia="en-US"/>
        </w:rPr>
        <w:t>Nmap scan report for 172.16.221.233 [host down, received no-response]</w:t>
      </w:r>
    </w:p>
    <w:p w14:paraId="097F9595" w14:textId="77777777" w:rsidR="00E201EF" w:rsidRPr="002350AA" w:rsidRDefault="00E201EF" w:rsidP="002350AA">
      <w:pPr>
        <w:jc w:val="both"/>
        <w:rPr>
          <w:sz w:val="20"/>
          <w:szCs w:val="20"/>
          <w:lang w:eastAsia="en-US"/>
        </w:rPr>
      </w:pPr>
      <w:r w:rsidRPr="002350AA">
        <w:rPr>
          <w:sz w:val="20"/>
          <w:szCs w:val="20"/>
          <w:lang w:eastAsia="en-US"/>
        </w:rPr>
        <w:t>Nmap scan report for 172.16.221.234 [host down, received no-response]</w:t>
      </w:r>
    </w:p>
    <w:p w14:paraId="7E9A3411" w14:textId="77777777" w:rsidR="00E201EF" w:rsidRPr="002350AA" w:rsidRDefault="00E201EF" w:rsidP="002350AA">
      <w:pPr>
        <w:jc w:val="both"/>
        <w:rPr>
          <w:sz w:val="20"/>
          <w:szCs w:val="20"/>
          <w:lang w:eastAsia="en-US"/>
        </w:rPr>
      </w:pPr>
      <w:r w:rsidRPr="002350AA">
        <w:rPr>
          <w:sz w:val="20"/>
          <w:szCs w:val="20"/>
          <w:lang w:eastAsia="en-US"/>
        </w:rPr>
        <w:t>Nmap scan report for 172.16.221.235 [host down, received no-response]</w:t>
      </w:r>
    </w:p>
    <w:p w14:paraId="7CCC6031" w14:textId="77777777" w:rsidR="00E201EF" w:rsidRPr="002350AA" w:rsidRDefault="00E201EF" w:rsidP="002350AA">
      <w:pPr>
        <w:jc w:val="both"/>
        <w:rPr>
          <w:sz w:val="20"/>
          <w:szCs w:val="20"/>
          <w:lang w:eastAsia="en-US"/>
        </w:rPr>
      </w:pPr>
      <w:r w:rsidRPr="002350AA">
        <w:rPr>
          <w:sz w:val="20"/>
          <w:szCs w:val="20"/>
          <w:lang w:eastAsia="en-US"/>
        </w:rPr>
        <w:t>Nmap scan report for 172.16.221.236 [host down, received no-response]</w:t>
      </w:r>
    </w:p>
    <w:p w14:paraId="479326EB" w14:textId="77777777" w:rsidR="00E201EF" w:rsidRPr="002350AA" w:rsidRDefault="00E201EF" w:rsidP="002350AA">
      <w:pPr>
        <w:jc w:val="both"/>
        <w:rPr>
          <w:sz w:val="20"/>
          <w:szCs w:val="20"/>
          <w:lang w:eastAsia="en-US"/>
        </w:rPr>
      </w:pPr>
      <w:r w:rsidRPr="002350AA">
        <w:rPr>
          <w:sz w:val="20"/>
          <w:szCs w:val="20"/>
          <w:lang w:eastAsia="en-US"/>
        </w:rPr>
        <w:t>Nmap scan report for 172.16.221.238 [host down, received no-response]</w:t>
      </w:r>
    </w:p>
    <w:p w14:paraId="7348ED98" w14:textId="77777777" w:rsidR="00E201EF" w:rsidRPr="002350AA" w:rsidRDefault="00E201EF" w:rsidP="002350AA">
      <w:pPr>
        <w:jc w:val="both"/>
        <w:rPr>
          <w:sz w:val="20"/>
          <w:szCs w:val="20"/>
          <w:lang w:eastAsia="en-US"/>
        </w:rPr>
      </w:pPr>
      <w:r w:rsidRPr="002350AA">
        <w:rPr>
          <w:sz w:val="20"/>
          <w:szCs w:val="20"/>
          <w:lang w:eastAsia="en-US"/>
        </w:rPr>
        <w:t>Nmap scan report for 172.16.221.239 [host down, received no-response]</w:t>
      </w:r>
    </w:p>
    <w:p w14:paraId="4FCFD375" w14:textId="77777777" w:rsidR="00E201EF" w:rsidRPr="002350AA" w:rsidRDefault="00E201EF" w:rsidP="002350AA">
      <w:pPr>
        <w:jc w:val="both"/>
        <w:rPr>
          <w:sz w:val="20"/>
          <w:szCs w:val="20"/>
          <w:lang w:eastAsia="en-US"/>
        </w:rPr>
      </w:pPr>
      <w:r w:rsidRPr="002350AA">
        <w:rPr>
          <w:sz w:val="20"/>
          <w:szCs w:val="20"/>
          <w:lang w:eastAsia="en-US"/>
        </w:rPr>
        <w:t>Nmap scan report for 172.16.221.240 [host down, received no-response]</w:t>
      </w:r>
    </w:p>
    <w:p w14:paraId="72F0176D" w14:textId="77777777" w:rsidR="00E201EF" w:rsidRPr="002350AA" w:rsidRDefault="00E201EF" w:rsidP="002350AA">
      <w:pPr>
        <w:jc w:val="both"/>
        <w:rPr>
          <w:sz w:val="20"/>
          <w:szCs w:val="20"/>
          <w:lang w:eastAsia="en-US"/>
        </w:rPr>
      </w:pPr>
      <w:r w:rsidRPr="002350AA">
        <w:rPr>
          <w:sz w:val="20"/>
          <w:szCs w:val="20"/>
          <w:lang w:eastAsia="en-US"/>
        </w:rPr>
        <w:t>Nmap scan report for 172.16.221.241 [host down, received host-unreach]</w:t>
      </w:r>
    </w:p>
    <w:p w14:paraId="7FBFAE53" w14:textId="77777777" w:rsidR="00E201EF" w:rsidRPr="002350AA" w:rsidRDefault="00E201EF" w:rsidP="002350AA">
      <w:pPr>
        <w:jc w:val="both"/>
        <w:rPr>
          <w:sz w:val="20"/>
          <w:szCs w:val="20"/>
          <w:lang w:eastAsia="en-US"/>
        </w:rPr>
      </w:pPr>
      <w:r w:rsidRPr="002350AA">
        <w:rPr>
          <w:sz w:val="20"/>
          <w:szCs w:val="20"/>
          <w:lang w:eastAsia="en-US"/>
        </w:rPr>
        <w:t>Nmap scan report for 172.16.221.242 [host down, received no-response]</w:t>
      </w:r>
    </w:p>
    <w:p w14:paraId="778F9E8F" w14:textId="77777777" w:rsidR="00E201EF" w:rsidRPr="002350AA" w:rsidRDefault="00E201EF" w:rsidP="002350AA">
      <w:pPr>
        <w:jc w:val="both"/>
        <w:rPr>
          <w:sz w:val="20"/>
          <w:szCs w:val="20"/>
          <w:lang w:eastAsia="en-US"/>
        </w:rPr>
      </w:pPr>
      <w:r w:rsidRPr="002350AA">
        <w:rPr>
          <w:sz w:val="20"/>
          <w:szCs w:val="20"/>
          <w:lang w:eastAsia="en-US"/>
        </w:rPr>
        <w:t>Nmap scan report for 172.16.221.243 [host down, received no-response]</w:t>
      </w:r>
    </w:p>
    <w:p w14:paraId="5BC2D041" w14:textId="77777777" w:rsidR="00E201EF" w:rsidRPr="002350AA" w:rsidRDefault="00E201EF" w:rsidP="002350AA">
      <w:pPr>
        <w:jc w:val="both"/>
        <w:rPr>
          <w:sz w:val="20"/>
          <w:szCs w:val="20"/>
          <w:lang w:eastAsia="en-US"/>
        </w:rPr>
      </w:pPr>
      <w:r w:rsidRPr="002350AA">
        <w:rPr>
          <w:sz w:val="20"/>
          <w:szCs w:val="20"/>
          <w:lang w:eastAsia="en-US"/>
        </w:rPr>
        <w:t>Nmap scan report for 172.16.221.244 [host down, received no-response]</w:t>
      </w:r>
    </w:p>
    <w:p w14:paraId="5BBC34A3" w14:textId="77777777" w:rsidR="00E201EF" w:rsidRPr="002350AA" w:rsidRDefault="00E201EF" w:rsidP="002350AA">
      <w:pPr>
        <w:jc w:val="both"/>
        <w:rPr>
          <w:sz w:val="20"/>
          <w:szCs w:val="20"/>
          <w:lang w:eastAsia="en-US"/>
        </w:rPr>
      </w:pPr>
      <w:r w:rsidRPr="002350AA">
        <w:rPr>
          <w:sz w:val="20"/>
          <w:szCs w:val="20"/>
          <w:lang w:eastAsia="en-US"/>
        </w:rPr>
        <w:t>Nmap scan report for 172.16.221.245 [host down, received no-response]</w:t>
      </w:r>
    </w:p>
    <w:p w14:paraId="5E3C480D" w14:textId="77777777" w:rsidR="00E201EF" w:rsidRPr="002350AA" w:rsidRDefault="00E201EF" w:rsidP="002350AA">
      <w:pPr>
        <w:jc w:val="both"/>
        <w:rPr>
          <w:sz w:val="20"/>
          <w:szCs w:val="20"/>
          <w:lang w:eastAsia="en-US"/>
        </w:rPr>
      </w:pPr>
      <w:r w:rsidRPr="002350AA">
        <w:rPr>
          <w:sz w:val="20"/>
          <w:szCs w:val="20"/>
          <w:lang w:eastAsia="en-US"/>
        </w:rPr>
        <w:t>Nmap scan report for 172.16.221.246 [host down, received no-response]</w:t>
      </w:r>
    </w:p>
    <w:p w14:paraId="49A4F7B5" w14:textId="77777777" w:rsidR="00E201EF" w:rsidRPr="002350AA" w:rsidRDefault="00E201EF" w:rsidP="002350AA">
      <w:pPr>
        <w:jc w:val="both"/>
        <w:rPr>
          <w:sz w:val="20"/>
          <w:szCs w:val="20"/>
          <w:lang w:eastAsia="en-US"/>
        </w:rPr>
      </w:pPr>
      <w:r w:rsidRPr="002350AA">
        <w:rPr>
          <w:sz w:val="20"/>
          <w:szCs w:val="20"/>
          <w:lang w:eastAsia="en-US"/>
        </w:rPr>
        <w:t>Nmap scan report for 172.16.221.247 [host down, received no-response]</w:t>
      </w:r>
    </w:p>
    <w:p w14:paraId="58BFC48D" w14:textId="77777777" w:rsidR="00E201EF" w:rsidRPr="002350AA" w:rsidRDefault="00E201EF" w:rsidP="002350AA">
      <w:pPr>
        <w:jc w:val="both"/>
        <w:rPr>
          <w:sz w:val="20"/>
          <w:szCs w:val="20"/>
          <w:lang w:eastAsia="en-US"/>
        </w:rPr>
      </w:pPr>
      <w:r w:rsidRPr="002350AA">
        <w:rPr>
          <w:sz w:val="20"/>
          <w:szCs w:val="20"/>
          <w:lang w:eastAsia="en-US"/>
        </w:rPr>
        <w:t>Nmap scan report for 172.16.221.248 [host down, received no-response]</w:t>
      </w:r>
    </w:p>
    <w:p w14:paraId="4FE44158" w14:textId="77777777" w:rsidR="00E201EF" w:rsidRPr="002350AA" w:rsidRDefault="00E201EF" w:rsidP="002350AA">
      <w:pPr>
        <w:jc w:val="both"/>
        <w:rPr>
          <w:sz w:val="20"/>
          <w:szCs w:val="20"/>
          <w:lang w:eastAsia="en-US"/>
        </w:rPr>
      </w:pPr>
      <w:r w:rsidRPr="002350AA">
        <w:rPr>
          <w:sz w:val="20"/>
          <w:szCs w:val="20"/>
          <w:lang w:eastAsia="en-US"/>
        </w:rPr>
        <w:t>Nmap scan report for 172.16.221.249 [host down, received no-response]</w:t>
      </w:r>
    </w:p>
    <w:p w14:paraId="02ABAAEF" w14:textId="77777777" w:rsidR="00E201EF" w:rsidRPr="002350AA" w:rsidRDefault="00E201EF" w:rsidP="002350AA">
      <w:pPr>
        <w:jc w:val="both"/>
        <w:rPr>
          <w:sz w:val="20"/>
          <w:szCs w:val="20"/>
          <w:lang w:eastAsia="en-US"/>
        </w:rPr>
      </w:pPr>
      <w:r w:rsidRPr="002350AA">
        <w:rPr>
          <w:sz w:val="20"/>
          <w:szCs w:val="20"/>
          <w:lang w:eastAsia="en-US"/>
        </w:rPr>
        <w:t>Nmap scan report for 172.16.221.250 [host down, received no-response]</w:t>
      </w:r>
    </w:p>
    <w:p w14:paraId="0EC93DC3" w14:textId="77777777" w:rsidR="00E201EF" w:rsidRPr="002350AA" w:rsidRDefault="00E201EF" w:rsidP="002350AA">
      <w:pPr>
        <w:jc w:val="both"/>
        <w:rPr>
          <w:sz w:val="20"/>
          <w:szCs w:val="20"/>
          <w:lang w:eastAsia="en-US"/>
        </w:rPr>
      </w:pPr>
      <w:r w:rsidRPr="002350AA">
        <w:rPr>
          <w:sz w:val="20"/>
          <w:szCs w:val="20"/>
          <w:lang w:eastAsia="en-US"/>
        </w:rPr>
        <w:t>Nmap scan report for 172.16.221.251 [host down, received no-response]</w:t>
      </w:r>
    </w:p>
    <w:p w14:paraId="59531864" w14:textId="77777777" w:rsidR="00E201EF" w:rsidRPr="002350AA" w:rsidRDefault="00E201EF" w:rsidP="002350AA">
      <w:pPr>
        <w:jc w:val="both"/>
        <w:rPr>
          <w:sz w:val="20"/>
          <w:szCs w:val="20"/>
          <w:lang w:eastAsia="en-US"/>
        </w:rPr>
      </w:pPr>
      <w:r w:rsidRPr="002350AA">
        <w:rPr>
          <w:sz w:val="20"/>
          <w:szCs w:val="20"/>
          <w:lang w:eastAsia="en-US"/>
        </w:rPr>
        <w:t>Nmap scan report for 172.16.221.252 [host down, received no-response]</w:t>
      </w:r>
    </w:p>
    <w:p w14:paraId="63DB87CC" w14:textId="77777777" w:rsidR="00E201EF" w:rsidRPr="002350AA" w:rsidRDefault="00E201EF" w:rsidP="002350AA">
      <w:pPr>
        <w:jc w:val="both"/>
        <w:rPr>
          <w:sz w:val="20"/>
          <w:szCs w:val="20"/>
          <w:lang w:eastAsia="en-US"/>
        </w:rPr>
      </w:pPr>
      <w:r w:rsidRPr="002350AA">
        <w:rPr>
          <w:sz w:val="20"/>
          <w:szCs w:val="20"/>
          <w:lang w:eastAsia="en-US"/>
        </w:rPr>
        <w:t>Nmap scan report for 172.16.221.253 [host down, received no-response]</w:t>
      </w:r>
    </w:p>
    <w:p w14:paraId="77F58448" w14:textId="77777777" w:rsidR="00E201EF" w:rsidRPr="002350AA" w:rsidRDefault="00E201EF" w:rsidP="002350AA">
      <w:pPr>
        <w:jc w:val="both"/>
        <w:rPr>
          <w:sz w:val="20"/>
          <w:szCs w:val="20"/>
          <w:lang w:eastAsia="en-US"/>
        </w:rPr>
      </w:pPr>
      <w:r w:rsidRPr="002350AA">
        <w:rPr>
          <w:sz w:val="20"/>
          <w:szCs w:val="20"/>
          <w:lang w:eastAsia="en-US"/>
        </w:rPr>
        <w:t>Nmap scan report for 172.16.221.254 [host down, received no-response]</w:t>
      </w:r>
    </w:p>
    <w:p w14:paraId="20E0C2EE" w14:textId="77777777" w:rsidR="00E201EF" w:rsidRPr="002350AA" w:rsidRDefault="00E201EF" w:rsidP="002350AA">
      <w:pPr>
        <w:jc w:val="both"/>
        <w:rPr>
          <w:sz w:val="20"/>
          <w:szCs w:val="20"/>
          <w:lang w:eastAsia="en-US"/>
        </w:rPr>
      </w:pPr>
      <w:r w:rsidRPr="002350AA">
        <w:rPr>
          <w:sz w:val="20"/>
          <w:szCs w:val="20"/>
          <w:lang w:eastAsia="en-US"/>
        </w:rPr>
        <w:t>Nmap scan report for 172.16.221.255 [host down, received no-response]</w:t>
      </w:r>
    </w:p>
    <w:p w14:paraId="69A2F934" w14:textId="77777777" w:rsidR="00E201EF" w:rsidRPr="002350AA" w:rsidRDefault="00E201EF" w:rsidP="002350AA">
      <w:pPr>
        <w:jc w:val="both"/>
        <w:rPr>
          <w:sz w:val="20"/>
          <w:szCs w:val="20"/>
          <w:lang w:eastAsia="en-US"/>
        </w:rPr>
      </w:pPr>
      <w:r w:rsidRPr="002350AA">
        <w:rPr>
          <w:sz w:val="20"/>
          <w:szCs w:val="20"/>
          <w:lang w:eastAsia="en-US"/>
        </w:rPr>
        <w:t>Nmap scan report for 172.16.221.16</w:t>
      </w:r>
    </w:p>
    <w:p w14:paraId="2C3F2A71" w14:textId="77777777" w:rsidR="00E201EF" w:rsidRPr="002350AA" w:rsidRDefault="00E201EF" w:rsidP="002350AA">
      <w:pPr>
        <w:jc w:val="both"/>
        <w:rPr>
          <w:sz w:val="20"/>
          <w:szCs w:val="20"/>
          <w:lang w:eastAsia="en-US"/>
        </w:rPr>
      </w:pPr>
      <w:r w:rsidRPr="002350AA">
        <w:rPr>
          <w:sz w:val="20"/>
          <w:szCs w:val="20"/>
          <w:lang w:eastAsia="en-US"/>
        </w:rPr>
        <w:t>Host is up, received echo-reply ttl 64 (0.0021s latency).</w:t>
      </w:r>
    </w:p>
    <w:p w14:paraId="0E4BEFC5" w14:textId="77777777" w:rsidR="00E201EF" w:rsidRPr="002350AA" w:rsidRDefault="00E201EF" w:rsidP="002350AA">
      <w:pPr>
        <w:jc w:val="both"/>
        <w:rPr>
          <w:sz w:val="20"/>
          <w:szCs w:val="20"/>
          <w:lang w:eastAsia="en-US"/>
        </w:rPr>
      </w:pPr>
      <w:r w:rsidRPr="002350AA">
        <w:rPr>
          <w:sz w:val="20"/>
          <w:szCs w:val="20"/>
          <w:lang w:eastAsia="en-US"/>
        </w:rPr>
        <w:t>Scanned at 2024-12-12 19:30:20 EST for 152s</w:t>
      </w:r>
    </w:p>
    <w:p w14:paraId="123A0D52" w14:textId="77777777" w:rsidR="00E201EF" w:rsidRPr="002350AA" w:rsidRDefault="00E201EF" w:rsidP="002350AA">
      <w:pPr>
        <w:jc w:val="both"/>
        <w:rPr>
          <w:sz w:val="20"/>
          <w:szCs w:val="20"/>
          <w:lang w:eastAsia="en-US"/>
        </w:rPr>
      </w:pPr>
      <w:r w:rsidRPr="002350AA">
        <w:rPr>
          <w:sz w:val="20"/>
          <w:szCs w:val="20"/>
          <w:lang w:eastAsia="en-US"/>
        </w:rPr>
        <w:t>Not shown: 996 closed ports</w:t>
      </w:r>
    </w:p>
    <w:p w14:paraId="581DB178" w14:textId="77777777" w:rsidR="00E201EF" w:rsidRPr="002350AA" w:rsidRDefault="00E201EF" w:rsidP="002350AA">
      <w:pPr>
        <w:jc w:val="both"/>
        <w:rPr>
          <w:sz w:val="20"/>
          <w:szCs w:val="20"/>
          <w:lang w:eastAsia="en-US"/>
        </w:rPr>
      </w:pPr>
      <w:r w:rsidRPr="002350AA">
        <w:rPr>
          <w:sz w:val="20"/>
          <w:szCs w:val="20"/>
          <w:lang w:eastAsia="en-US"/>
        </w:rPr>
        <w:lastRenderedPageBreak/>
        <w:t>Reason: 996 resets</w:t>
      </w:r>
    </w:p>
    <w:p w14:paraId="062E28A8" w14:textId="77777777" w:rsidR="00E201EF" w:rsidRPr="002350AA" w:rsidRDefault="00E201EF" w:rsidP="002350AA">
      <w:pPr>
        <w:jc w:val="both"/>
        <w:rPr>
          <w:sz w:val="20"/>
          <w:szCs w:val="20"/>
          <w:lang w:eastAsia="en-US"/>
        </w:rPr>
      </w:pPr>
      <w:r w:rsidRPr="002350AA">
        <w:rPr>
          <w:sz w:val="20"/>
          <w:szCs w:val="20"/>
          <w:lang w:eastAsia="en-US"/>
        </w:rPr>
        <w:t>PORT    STATE SERVICE    REASON         VERSION</w:t>
      </w:r>
    </w:p>
    <w:p w14:paraId="33DA6343" w14:textId="77777777" w:rsidR="00E201EF" w:rsidRPr="002350AA" w:rsidRDefault="00E201EF" w:rsidP="002350AA">
      <w:pPr>
        <w:jc w:val="both"/>
        <w:rPr>
          <w:sz w:val="20"/>
          <w:szCs w:val="20"/>
          <w:lang w:eastAsia="en-US"/>
        </w:rPr>
      </w:pPr>
      <w:r w:rsidRPr="002350AA">
        <w:rPr>
          <w:sz w:val="20"/>
          <w:szCs w:val="20"/>
          <w:lang w:eastAsia="en-US"/>
        </w:rPr>
        <w:t>22/</w:t>
      </w:r>
      <w:proofErr w:type="gramStart"/>
      <w:r w:rsidRPr="002350AA">
        <w:rPr>
          <w:sz w:val="20"/>
          <w:szCs w:val="20"/>
          <w:lang w:eastAsia="en-US"/>
        </w:rPr>
        <w:t>tcp  open</w:t>
      </w:r>
      <w:proofErr w:type="gramEnd"/>
      <w:r w:rsidRPr="002350AA">
        <w:rPr>
          <w:sz w:val="20"/>
          <w:szCs w:val="20"/>
          <w:lang w:eastAsia="en-US"/>
        </w:rPr>
        <w:t xml:space="preserve">  ssh        syn-ack ttl 64 OpenSSH 5.5p1 Debian 6+squeeze8 (protocol 2.0)</w:t>
      </w:r>
    </w:p>
    <w:p w14:paraId="5C1EDDF3" w14:textId="77777777" w:rsidR="00E201EF" w:rsidRPr="002350AA" w:rsidRDefault="00E201EF" w:rsidP="002350AA">
      <w:pPr>
        <w:jc w:val="both"/>
        <w:rPr>
          <w:sz w:val="20"/>
          <w:szCs w:val="20"/>
          <w:lang w:eastAsia="en-US"/>
        </w:rPr>
      </w:pPr>
      <w:r w:rsidRPr="002350AA">
        <w:rPr>
          <w:sz w:val="20"/>
          <w:szCs w:val="20"/>
          <w:lang w:eastAsia="en-US"/>
        </w:rPr>
        <w:t xml:space="preserve">| ssh-hostkey: </w:t>
      </w:r>
    </w:p>
    <w:p w14:paraId="2735A099" w14:textId="77777777" w:rsidR="00E201EF" w:rsidRPr="002350AA" w:rsidRDefault="00E201EF" w:rsidP="002350AA">
      <w:pPr>
        <w:jc w:val="both"/>
        <w:rPr>
          <w:sz w:val="20"/>
          <w:szCs w:val="20"/>
          <w:lang w:eastAsia="en-US"/>
        </w:rPr>
      </w:pPr>
      <w:r w:rsidRPr="002350AA">
        <w:rPr>
          <w:sz w:val="20"/>
          <w:szCs w:val="20"/>
          <w:lang w:eastAsia="en-US"/>
        </w:rPr>
        <w:t>|   1024 9</w:t>
      </w:r>
      <w:proofErr w:type="gramStart"/>
      <w:r w:rsidRPr="002350AA">
        <w:rPr>
          <w:sz w:val="20"/>
          <w:szCs w:val="20"/>
          <w:lang w:eastAsia="en-US"/>
        </w:rPr>
        <w:t>d:b</w:t>
      </w:r>
      <w:proofErr w:type="gramEnd"/>
      <w:r w:rsidRPr="002350AA">
        <w:rPr>
          <w:sz w:val="20"/>
          <w:szCs w:val="20"/>
          <w:lang w:eastAsia="en-US"/>
        </w:rPr>
        <w:t>6:49:08:cb:69:bc:05:1e:6e:74:07:f6:fd:ee:02 (DSA)</w:t>
      </w:r>
    </w:p>
    <w:p w14:paraId="4F5EE7F2" w14:textId="77777777" w:rsidR="00E201EF" w:rsidRPr="002350AA" w:rsidRDefault="00E201EF" w:rsidP="002350AA">
      <w:pPr>
        <w:jc w:val="both"/>
        <w:rPr>
          <w:sz w:val="20"/>
          <w:szCs w:val="20"/>
          <w:lang w:eastAsia="en-US"/>
        </w:rPr>
      </w:pPr>
      <w:r w:rsidRPr="002350AA">
        <w:rPr>
          <w:sz w:val="20"/>
          <w:szCs w:val="20"/>
          <w:lang w:eastAsia="en-US"/>
        </w:rPr>
        <w:t>| ssh-dss 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</w:t>
      </w:r>
    </w:p>
    <w:p w14:paraId="06F50B01" w14:textId="77777777" w:rsidR="00E201EF" w:rsidRPr="002350AA" w:rsidRDefault="00E201EF" w:rsidP="002350AA">
      <w:pPr>
        <w:jc w:val="both"/>
        <w:rPr>
          <w:sz w:val="20"/>
          <w:szCs w:val="20"/>
          <w:lang w:eastAsia="en-US"/>
        </w:rPr>
      </w:pPr>
      <w:r w:rsidRPr="002350AA">
        <w:rPr>
          <w:sz w:val="20"/>
          <w:szCs w:val="20"/>
          <w:lang w:eastAsia="en-US"/>
        </w:rPr>
        <w:t>|   2048 0e:c</w:t>
      </w:r>
      <w:proofErr w:type="gramStart"/>
      <w:r w:rsidRPr="002350AA">
        <w:rPr>
          <w:sz w:val="20"/>
          <w:szCs w:val="20"/>
          <w:lang w:eastAsia="en-US"/>
        </w:rPr>
        <w:t>6:47:e</w:t>
      </w:r>
      <w:proofErr w:type="gramEnd"/>
      <w:r w:rsidRPr="002350AA">
        <w:rPr>
          <w:sz w:val="20"/>
          <w:szCs w:val="20"/>
          <w:lang w:eastAsia="en-US"/>
        </w:rPr>
        <w:t>7:12:90:f2:6d:f2:21:76:8e:19:5c:46:ca (RSA)</w:t>
      </w:r>
    </w:p>
    <w:p w14:paraId="01B3E1E9" w14:textId="77777777" w:rsidR="00E201EF" w:rsidRPr="002350AA" w:rsidRDefault="00E201EF" w:rsidP="002350AA">
      <w:pPr>
        <w:jc w:val="both"/>
        <w:rPr>
          <w:sz w:val="20"/>
          <w:szCs w:val="20"/>
          <w:lang w:eastAsia="en-US"/>
        </w:rPr>
      </w:pPr>
      <w:r w:rsidRPr="002350AA">
        <w:rPr>
          <w:sz w:val="20"/>
          <w:szCs w:val="20"/>
          <w:lang w:eastAsia="en-US"/>
        </w:rPr>
        <w:t>|_ssh-rsa AAAAB3NzaC1yc2EAAAADAQABAAABAQCwWy++dzQjGNZBV7WNZ7qGETbqejwyYeEb6JMA59JQO80amEB4Xb50dL6kZ05CEtWoa1CFuflxMTnS7u+P3qQTShRdERTuetFP9ymlX6cFfGIaWs3201ng5hnIJurHb60rBYudsxC50cZ5ed1uen2j3LhPM6ZTLjCfy/7/nYKRnlYk1BQjj/VVClLeTZ/vFIM/qWyneaFZLeXUQpsrorx9a39M6h28lEfuKxtg9X71TX/qDjVbNM2K413YZ7a8xT+nHfQTaX/lUj8GXv5cpF0DtzwrOK0fWt6F2SlxgZudBead7YLWCgOd4guk70WfSSFCC/8XBpwoXTZ7oKfX6AJ9</w:t>
      </w:r>
    </w:p>
    <w:p w14:paraId="6CEE5220" w14:textId="77777777" w:rsidR="00E201EF" w:rsidRPr="002350AA" w:rsidRDefault="00E201EF"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64 VyOS telnetd 1.14.0 or later</w:t>
      </w:r>
    </w:p>
    <w:p w14:paraId="0DD19575" w14:textId="77777777" w:rsidR="00E201EF" w:rsidRPr="002350AA" w:rsidRDefault="00E201EF"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64 lighttpd 1.4.28</w:t>
      </w:r>
    </w:p>
    <w:p w14:paraId="3C5F6F6A" w14:textId="77777777" w:rsidR="00E201EF" w:rsidRPr="002350AA" w:rsidRDefault="00E201EF" w:rsidP="002350AA">
      <w:pPr>
        <w:jc w:val="both"/>
        <w:rPr>
          <w:sz w:val="20"/>
          <w:szCs w:val="20"/>
          <w:lang w:eastAsia="en-US"/>
        </w:rPr>
      </w:pPr>
      <w:r w:rsidRPr="002350AA">
        <w:rPr>
          <w:sz w:val="20"/>
          <w:szCs w:val="20"/>
          <w:lang w:eastAsia="en-US"/>
        </w:rPr>
        <w:t xml:space="preserve">| http-methods: </w:t>
      </w:r>
    </w:p>
    <w:p w14:paraId="3441FB0B" w14:textId="77777777" w:rsidR="00E201EF" w:rsidRPr="002350AA" w:rsidRDefault="00E201EF"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62489E0D" w14:textId="77777777" w:rsidR="00E201EF" w:rsidRPr="002350AA" w:rsidRDefault="00E201EF" w:rsidP="002350AA">
      <w:pPr>
        <w:jc w:val="both"/>
        <w:rPr>
          <w:sz w:val="20"/>
          <w:szCs w:val="20"/>
          <w:lang w:eastAsia="en-US"/>
        </w:rPr>
      </w:pPr>
      <w:r w:rsidRPr="002350AA">
        <w:rPr>
          <w:sz w:val="20"/>
          <w:szCs w:val="20"/>
          <w:lang w:eastAsia="en-US"/>
        </w:rPr>
        <w:t>|_http-server-header: lighttpd/1.4.28</w:t>
      </w:r>
    </w:p>
    <w:p w14:paraId="16E43663" w14:textId="77777777" w:rsidR="00E201EF" w:rsidRPr="002350AA" w:rsidRDefault="00E201EF" w:rsidP="002350AA">
      <w:pPr>
        <w:jc w:val="both"/>
        <w:rPr>
          <w:sz w:val="20"/>
          <w:szCs w:val="20"/>
          <w:lang w:eastAsia="en-US"/>
        </w:rPr>
      </w:pPr>
      <w:r w:rsidRPr="002350AA">
        <w:rPr>
          <w:sz w:val="20"/>
          <w:szCs w:val="20"/>
          <w:lang w:eastAsia="en-US"/>
        </w:rPr>
        <w:t>|_http-title: Site doesn't have a title (text/html).</w:t>
      </w:r>
    </w:p>
    <w:p w14:paraId="4C072963" w14:textId="77777777" w:rsidR="00E201EF" w:rsidRPr="002350AA" w:rsidRDefault="00E201EF"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64</w:t>
      </w:r>
    </w:p>
    <w:p w14:paraId="49CBA85C" w14:textId="77777777" w:rsidR="00E201EF" w:rsidRPr="002350AA" w:rsidRDefault="00E201EF" w:rsidP="002350AA">
      <w:pPr>
        <w:jc w:val="both"/>
        <w:rPr>
          <w:sz w:val="20"/>
          <w:szCs w:val="20"/>
          <w:lang w:eastAsia="en-US"/>
        </w:rPr>
      </w:pPr>
      <w:r w:rsidRPr="002350AA">
        <w:rPr>
          <w:sz w:val="20"/>
          <w:szCs w:val="20"/>
          <w:lang w:eastAsia="en-US"/>
        </w:rPr>
        <w:t>|_ssl-date: 2024-12-13T00:31:52+00:00; 0s from scanner time.</w:t>
      </w:r>
    </w:p>
    <w:p w14:paraId="2506B2C1" w14:textId="77777777" w:rsidR="00E201EF" w:rsidRPr="002350AA" w:rsidRDefault="00E201EF" w:rsidP="002350AA">
      <w:pPr>
        <w:jc w:val="both"/>
        <w:rPr>
          <w:sz w:val="20"/>
          <w:szCs w:val="20"/>
          <w:lang w:eastAsia="en-US"/>
        </w:rPr>
      </w:pPr>
      <w:r w:rsidRPr="002350AA">
        <w:rPr>
          <w:sz w:val="20"/>
          <w:szCs w:val="20"/>
          <w:lang w:eastAsia="en-US"/>
        </w:rPr>
        <w:t xml:space="preserve">Service Info: Host: vyos; OS: Linux; Device: router; CPE: </w:t>
      </w:r>
      <w:proofErr w:type="gramStart"/>
      <w:r w:rsidRPr="002350AA">
        <w:rPr>
          <w:sz w:val="20"/>
          <w:szCs w:val="20"/>
          <w:lang w:eastAsia="en-US"/>
        </w:rPr>
        <w:t>cpe:/o:linux</w:t>
      </w:r>
      <w:proofErr w:type="gramEnd"/>
      <w:r w:rsidRPr="002350AA">
        <w:rPr>
          <w:sz w:val="20"/>
          <w:szCs w:val="20"/>
          <w:lang w:eastAsia="en-US"/>
        </w:rPr>
        <w:t>:linux_kernel</w:t>
      </w:r>
    </w:p>
    <w:p w14:paraId="0D046E15" w14:textId="77777777" w:rsidR="00E201EF" w:rsidRPr="002350AA" w:rsidRDefault="00E201EF" w:rsidP="002350AA">
      <w:pPr>
        <w:jc w:val="both"/>
        <w:rPr>
          <w:sz w:val="20"/>
          <w:szCs w:val="20"/>
          <w:lang w:eastAsia="en-US"/>
        </w:rPr>
      </w:pPr>
    </w:p>
    <w:p w14:paraId="7DFFD88B" w14:textId="77777777" w:rsidR="00E201EF" w:rsidRPr="002350AA" w:rsidRDefault="00E201EF" w:rsidP="002350AA">
      <w:pPr>
        <w:jc w:val="both"/>
        <w:rPr>
          <w:sz w:val="20"/>
          <w:szCs w:val="20"/>
          <w:lang w:eastAsia="en-US"/>
        </w:rPr>
      </w:pPr>
      <w:r w:rsidRPr="002350AA">
        <w:rPr>
          <w:sz w:val="20"/>
          <w:szCs w:val="20"/>
          <w:lang w:eastAsia="en-US"/>
        </w:rPr>
        <w:t>Host script results:</w:t>
      </w:r>
    </w:p>
    <w:p w14:paraId="5B23402F" w14:textId="77777777" w:rsidR="00E201EF" w:rsidRPr="002350AA" w:rsidRDefault="00E201EF" w:rsidP="002350AA">
      <w:pPr>
        <w:jc w:val="both"/>
        <w:rPr>
          <w:sz w:val="20"/>
          <w:szCs w:val="20"/>
          <w:lang w:eastAsia="en-US"/>
        </w:rPr>
      </w:pPr>
      <w:r w:rsidRPr="002350AA">
        <w:rPr>
          <w:sz w:val="20"/>
          <w:szCs w:val="20"/>
          <w:lang w:eastAsia="en-US"/>
        </w:rPr>
        <w:t>|_clock-skew: 0s</w:t>
      </w:r>
    </w:p>
    <w:p w14:paraId="7262364B" w14:textId="77777777" w:rsidR="00E201EF" w:rsidRPr="002350AA" w:rsidRDefault="00E201EF" w:rsidP="002350AA">
      <w:pPr>
        <w:jc w:val="both"/>
        <w:rPr>
          <w:sz w:val="20"/>
          <w:szCs w:val="20"/>
          <w:lang w:eastAsia="en-US"/>
        </w:rPr>
      </w:pPr>
    </w:p>
    <w:p w14:paraId="3CC9D8AD" w14:textId="77777777" w:rsidR="00E201EF" w:rsidRPr="002350AA" w:rsidRDefault="00E201EF" w:rsidP="002350AA">
      <w:pPr>
        <w:jc w:val="both"/>
        <w:rPr>
          <w:sz w:val="20"/>
          <w:szCs w:val="20"/>
          <w:lang w:eastAsia="en-US"/>
        </w:rPr>
      </w:pPr>
      <w:r w:rsidRPr="002350AA">
        <w:rPr>
          <w:sz w:val="20"/>
          <w:szCs w:val="20"/>
          <w:lang w:eastAsia="en-US"/>
        </w:rPr>
        <w:t>Nmap scan report for 172.16.221.237</w:t>
      </w:r>
    </w:p>
    <w:p w14:paraId="268A4163" w14:textId="77777777" w:rsidR="00E201EF" w:rsidRPr="002350AA" w:rsidRDefault="00E201EF" w:rsidP="002350AA">
      <w:pPr>
        <w:jc w:val="both"/>
        <w:rPr>
          <w:sz w:val="20"/>
          <w:szCs w:val="20"/>
          <w:lang w:eastAsia="en-US"/>
        </w:rPr>
      </w:pPr>
      <w:r w:rsidRPr="002350AA">
        <w:rPr>
          <w:sz w:val="20"/>
          <w:szCs w:val="20"/>
          <w:lang w:eastAsia="en-US"/>
        </w:rPr>
        <w:t>Host is up, received echo-reply ttl 63 (0.0030s latency).</w:t>
      </w:r>
    </w:p>
    <w:p w14:paraId="20FB32F5" w14:textId="77777777" w:rsidR="00E201EF" w:rsidRPr="002350AA" w:rsidRDefault="00E201EF" w:rsidP="002350AA">
      <w:pPr>
        <w:jc w:val="both"/>
        <w:rPr>
          <w:sz w:val="20"/>
          <w:szCs w:val="20"/>
          <w:lang w:eastAsia="en-US"/>
        </w:rPr>
      </w:pPr>
      <w:r w:rsidRPr="002350AA">
        <w:rPr>
          <w:sz w:val="20"/>
          <w:szCs w:val="20"/>
          <w:lang w:eastAsia="en-US"/>
        </w:rPr>
        <w:lastRenderedPageBreak/>
        <w:t>Scanned at 2024-12-12 19:30:21 EST for 151s</w:t>
      </w:r>
    </w:p>
    <w:p w14:paraId="5FDE9920" w14:textId="77777777" w:rsidR="00E201EF" w:rsidRPr="002350AA" w:rsidRDefault="00E201EF" w:rsidP="002350AA">
      <w:pPr>
        <w:jc w:val="both"/>
        <w:rPr>
          <w:sz w:val="20"/>
          <w:szCs w:val="20"/>
          <w:lang w:eastAsia="en-US"/>
        </w:rPr>
      </w:pPr>
      <w:r w:rsidRPr="002350AA">
        <w:rPr>
          <w:sz w:val="20"/>
          <w:szCs w:val="20"/>
          <w:lang w:eastAsia="en-US"/>
        </w:rPr>
        <w:t>Not shown: 998 closed ports</w:t>
      </w:r>
    </w:p>
    <w:p w14:paraId="79A53C56" w14:textId="77777777" w:rsidR="00E201EF" w:rsidRPr="002350AA" w:rsidRDefault="00E201EF" w:rsidP="002350AA">
      <w:pPr>
        <w:jc w:val="both"/>
        <w:rPr>
          <w:sz w:val="20"/>
          <w:szCs w:val="20"/>
          <w:lang w:eastAsia="en-US"/>
        </w:rPr>
      </w:pPr>
      <w:r w:rsidRPr="002350AA">
        <w:rPr>
          <w:sz w:val="20"/>
          <w:szCs w:val="20"/>
          <w:lang w:eastAsia="en-US"/>
        </w:rPr>
        <w:t>Reason: 998 resets</w:t>
      </w:r>
    </w:p>
    <w:p w14:paraId="530895AB" w14:textId="77777777" w:rsidR="00E201EF" w:rsidRPr="002350AA" w:rsidRDefault="00E201EF" w:rsidP="002350AA">
      <w:pPr>
        <w:jc w:val="both"/>
        <w:rPr>
          <w:sz w:val="20"/>
          <w:szCs w:val="20"/>
          <w:lang w:eastAsia="en-US"/>
        </w:rPr>
      </w:pPr>
      <w:r w:rsidRPr="002350AA">
        <w:rPr>
          <w:sz w:val="20"/>
          <w:szCs w:val="20"/>
          <w:lang w:eastAsia="en-US"/>
        </w:rPr>
        <w:t xml:space="preserve">PORT    STATE </w:t>
      </w:r>
      <w:proofErr w:type="gramStart"/>
      <w:r w:rsidRPr="002350AA">
        <w:rPr>
          <w:sz w:val="20"/>
          <w:szCs w:val="20"/>
          <w:lang w:eastAsia="en-US"/>
        </w:rPr>
        <w:t>SERVICE  REASON</w:t>
      </w:r>
      <w:proofErr w:type="gramEnd"/>
      <w:r w:rsidRPr="002350AA">
        <w:rPr>
          <w:sz w:val="20"/>
          <w:szCs w:val="20"/>
          <w:lang w:eastAsia="en-US"/>
        </w:rPr>
        <w:t xml:space="preserve">         VERSION</w:t>
      </w:r>
    </w:p>
    <w:p w14:paraId="0B62A6A7" w14:textId="77777777" w:rsidR="00E201EF" w:rsidRPr="002350AA" w:rsidRDefault="00E201EF"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63 Apache httpd 2.2.22 ((Ubuntu))</w:t>
      </w:r>
    </w:p>
    <w:p w14:paraId="62A00CDD" w14:textId="77777777" w:rsidR="00E201EF" w:rsidRPr="002350AA" w:rsidRDefault="00E201EF" w:rsidP="002350AA">
      <w:pPr>
        <w:jc w:val="both"/>
        <w:rPr>
          <w:sz w:val="20"/>
          <w:szCs w:val="20"/>
          <w:lang w:eastAsia="en-US"/>
        </w:rPr>
      </w:pPr>
      <w:r w:rsidRPr="002350AA">
        <w:rPr>
          <w:sz w:val="20"/>
          <w:szCs w:val="20"/>
          <w:lang w:eastAsia="en-US"/>
        </w:rPr>
        <w:t xml:space="preserve">| http-methods: </w:t>
      </w:r>
    </w:p>
    <w:p w14:paraId="311A5CF8" w14:textId="77777777" w:rsidR="00E201EF" w:rsidRPr="002350AA" w:rsidRDefault="00E201EF"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GET HEAD POST OPTIONS</w:t>
      </w:r>
    </w:p>
    <w:p w14:paraId="5B6D5209" w14:textId="77777777" w:rsidR="00E201EF" w:rsidRPr="002350AA" w:rsidRDefault="00E201EF" w:rsidP="002350AA">
      <w:pPr>
        <w:jc w:val="both"/>
        <w:rPr>
          <w:sz w:val="20"/>
          <w:szCs w:val="20"/>
          <w:lang w:eastAsia="en-US"/>
        </w:rPr>
      </w:pPr>
      <w:r w:rsidRPr="002350AA">
        <w:rPr>
          <w:sz w:val="20"/>
          <w:szCs w:val="20"/>
          <w:lang w:eastAsia="en-US"/>
        </w:rPr>
        <w:t>|_http-server-header: Apache/2.2.22 (Ubuntu)</w:t>
      </w:r>
    </w:p>
    <w:p w14:paraId="0BF1091A" w14:textId="77777777" w:rsidR="00E201EF" w:rsidRPr="002350AA" w:rsidRDefault="00E201EF" w:rsidP="002350AA">
      <w:pPr>
        <w:jc w:val="both"/>
        <w:rPr>
          <w:sz w:val="20"/>
          <w:szCs w:val="20"/>
          <w:lang w:eastAsia="en-US"/>
        </w:rPr>
      </w:pPr>
      <w:r w:rsidRPr="002350AA">
        <w:rPr>
          <w:sz w:val="20"/>
          <w:szCs w:val="20"/>
          <w:lang w:eastAsia="en-US"/>
        </w:rPr>
        <w:t>|_http-title: Site doesn't have a title (text/html).</w:t>
      </w:r>
    </w:p>
    <w:p w14:paraId="38F6D827" w14:textId="77777777" w:rsidR="00E201EF" w:rsidRPr="002350AA" w:rsidRDefault="00E201EF"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 syn-ack ttl 63 Apache httpd 2.2.22 ((Ubuntu))</w:t>
      </w:r>
    </w:p>
    <w:p w14:paraId="70CF225D" w14:textId="77777777" w:rsidR="00E201EF" w:rsidRPr="002350AA" w:rsidRDefault="00E201EF" w:rsidP="002350AA">
      <w:pPr>
        <w:jc w:val="both"/>
        <w:rPr>
          <w:sz w:val="20"/>
          <w:szCs w:val="20"/>
          <w:lang w:eastAsia="en-US"/>
        </w:rPr>
      </w:pPr>
      <w:r w:rsidRPr="002350AA">
        <w:rPr>
          <w:sz w:val="20"/>
          <w:szCs w:val="20"/>
          <w:lang w:eastAsia="en-US"/>
        </w:rPr>
        <w:t xml:space="preserve">| http-methods: </w:t>
      </w:r>
    </w:p>
    <w:p w14:paraId="55662D97" w14:textId="77777777" w:rsidR="00E201EF" w:rsidRPr="002350AA" w:rsidRDefault="00E201EF"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GET HEAD POST OPTIONS</w:t>
      </w:r>
    </w:p>
    <w:p w14:paraId="4BEFD199" w14:textId="77777777" w:rsidR="00E201EF" w:rsidRPr="002350AA" w:rsidRDefault="00E201EF" w:rsidP="002350AA">
      <w:pPr>
        <w:jc w:val="both"/>
        <w:rPr>
          <w:sz w:val="20"/>
          <w:szCs w:val="20"/>
          <w:lang w:eastAsia="en-US"/>
        </w:rPr>
      </w:pPr>
      <w:r w:rsidRPr="002350AA">
        <w:rPr>
          <w:sz w:val="20"/>
          <w:szCs w:val="20"/>
          <w:lang w:eastAsia="en-US"/>
        </w:rPr>
        <w:t>|_http-server-header: Apache/2.2.22 (Ubuntu)</w:t>
      </w:r>
    </w:p>
    <w:p w14:paraId="4A48A8F5" w14:textId="77777777" w:rsidR="00E201EF" w:rsidRPr="002350AA" w:rsidRDefault="00E201EF" w:rsidP="002350AA">
      <w:pPr>
        <w:jc w:val="both"/>
        <w:rPr>
          <w:sz w:val="20"/>
          <w:szCs w:val="20"/>
          <w:lang w:eastAsia="en-US"/>
        </w:rPr>
      </w:pPr>
      <w:r w:rsidRPr="002350AA">
        <w:rPr>
          <w:sz w:val="20"/>
          <w:szCs w:val="20"/>
          <w:lang w:eastAsia="en-US"/>
        </w:rPr>
        <w:t>|_http-title: Site doesn't have a title (text/html).</w:t>
      </w:r>
    </w:p>
    <w:p w14:paraId="608698B1" w14:textId="77777777" w:rsidR="00E201EF" w:rsidRPr="002350AA" w:rsidRDefault="00E201EF" w:rsidP="002350AA">
      <w:pPr>
        <w:jc w:val="both"/>
        <w:rPr>
          <w:sz w:val="20"/>
          <w:szCs w:val="20"/>
          <w:lang w:eastAsia="en-US"/>
        </w:rPr>
      </w:pPr>
      <w:r w:rsidRPr="002350AA">
        <w:rPr>
          <w:sz w:val="20"/>
          <w:szCs w:val="20"/>
          <w:lang w:eastAsia="en-US"/>
        </w:rPr>
        <w:t>| ssl-cert: Subject: commonName=ubuntu</w:t>
      </w:r>
    </w:p>
    <w:p w14:paraId="269CA867" w14:textId="77777777" w:rsidR="00E201EF" w:rsidRPr="002350AA" w:rsidRDefault="00E201EF" w:rsidP="002350AA">
      <w:pPr>
        <w:jc w:val="both"/>
        <w:rPr>
          <w:sz w:val="20"/>
          <w:szCs w:val="20"/>
          <w:lang w:eastAsia="en-US"/>
        </w:rPr>
      </w:pPr>
      <w:r w:rsidRPr="002350AA">
        <w:rPr>
          <w:sz w:val="20"/>
          <w:szCs w:val="20"/>
          <w:lang w:eastAsia="en-US"/>
        </w:rPr>
        <w:t>| Issuer: commonName=ubuntu</w:t>
      </w:r>
    </w:p>
    <w:p w14:paraId="62F532AF" w14:textId="77777777" w:rsidR="00E201EF" w:rsidRPr="002350AA" w:rsidRDefault="00E201EF" w:rsidP="002350AA">
      <w:pPr>
        <w:jc w:val="both"/>
        <w:rPr>
          <w:sz w:val="20"/>
          <w:szCs w:val="20"/>
          <w:lang w:eastAsia="en-US"/>
        </w:rPr>
      </w:pPr>
      <w:r w:rsidRPr="002350AA">
        <w:rPr>
          <w:sz w:val="20"/>
          <w:szCs w:val="20"/>
          <w:lang w:eastAsia="en-US"/>
        </w:rPr>
        <w:t>| Public Key type: rsa</w:t>
      </w:r>
    </w:p>
    <w:p w14:paraId="73A65769" w14:textId="77777777" w:rsidR="00E201EF" w:rsidRPr="002350AA" w:rsidRDefault="00E201EF" w:rsidP="002350AA">
      <w:pPr>
        <w:jc w:val="both"/>
        <w:rPr>
          <w:sz w:val="20"/>
          <w:szCs w:val="20"/>
          <w:lang w:eastAsia="en-US"/>
        </w:rPr>
      </w:pPr>
      <w:r w:rsidRPr="002350AA">
        <w:rPr>
          <w:sz w:val="20"/>
          <w:szCs w:val="20"/>
          <w:lang w:eastAsia="en-US"/>
        </w:rPr>
        <w:t>| Public Key bits: 2048</w:t>
      </w:r>
    </w:p>
    <w:p w14:paraId="4F74504E" w14:textId="77777777" w:rsidR="00E201EF" w:rsidRPr="002350AA" w:rsidRDefault="00E201EF" w:rsidP="002350AA">
      <w:pPr>
        <w:jc w:val="both"/>
        <w:rPr>
          <w:sz w:val="20"/>
          <w:szCs w:val="20"/>
          <w:lang w:eastAsia="en-US"/>
        </w:rPr>
      </w:pPr>
      <w:r w:rsidRPr="002350AA">
        <w:rPr>
          <w:sz w:val="20"/>
          <w:szCs w:val="20"/>
          <w:lang w:eastAsia="en-US"/>
        </w:rPr>
        <w:t>| Signature Algorithm: sha1WithRSAEncryption</w:t>
      </w:r>
    </w:p>
    <w:p w14:paraId="3C398F3C" w14:textId="77777777" w:rsidR="00E201EF" w:rsidRPr="002350AA" w:rsidRDefault="00E201EF" w:rsidP="002350AA">
      <w:pPr>
        <w:jc w:val="both"/>
        <w:rPr>
          <w:sz w:val="20"/>
          <w:szCs w:val="20"/>
          <w:lang w:eastAsia="en-US"/>
        </w:rPr>
      </w:pPr>
      <w:r w:rsidRPr="002350AA">
        <w:rPr>
          <w:sz w:val="20"/>
          <w:szCs w:val="20"/>
          <w:lang w:eastAsia="en-US"/>
        </w:rPr>
        <w:t>| Not valid before: 2014-04-29T04:28:50</w:t>
      </w:r>
    </w:p>
    <w:p w14:paraId="0738D4E8" w14:textId="77777777" w:rsidR="00E201EF" w:rsidRPr="002350AA" w:rsidRDefault="00E201EF" w:rsidP="002350AA">
      <w:pPr>
        <w:jc w:val="both"/>
        <w:rPr>
          <w:sz w:val="20"/>
          <w:szCs w:val="20"/>
          <w:lang w:eastAsia="en-US"/>
        </w:rPr>
      </w:pPr>
      <w:r w:rsidRPr="002350AA">
        <w:rPr>
          <w:sz w:val="20"/>
          <w:szCs w:val="20"/>
          <w:lang w:eastAsia="en-US"/>
        </w:rPr>
        <w:t xml:space="preserve">| Not valid </w:t>
      </w:r>
      <w:proofErr w:type="gramStart"/>
      <w:r w:rsidRPr="002350AA">
        <w:rPr>
          <w:sz w:val="20"/>
          <w:szCs w:val="20"/>
          <w:lang w:eastAsia="en-US"/>
        </w:rPr>
        <w:t>after:</w:t>
      </w:r>
      <w:proofErr w:type="gramEnd"/>
      <w:r w:rsidRPr="002350AA">
        <w:rPr>
          <w:sz w:val="20"/>
          <w:szCs w:val="20"/>
          <w:lang w:eastAsia="en-US"/>
        </w:rPr>
        <w:t xml:space="preserve">  2024-04-26T04:28:50</w:t>
      </w:r>
    </w:p>
    <w:p w14:paraId="2A4C6F2C" w14:textId="77777777" w:rsidR="00E201EF" w:rsidRPr="002350AA" w:rsidRDefault="00E201EF" w:rsidP="002350AA">
      <w:pPr>
        <w:jc w:val="both"/>
        <w:rPr>
          <w:sz w:val="20"/>
          <w:szCs w:val="20"/>
          <w:lang w:eastAsia="en-US"/>
        </w:rPr>
      </w:pPr>
      <w:r w:rsidRPr="002350AA">
        <w:rPr>
          <w:sz w:val="20"/>
          <w:szCs w:val="20"/>
          <w:lang w:eastAsia="en-US"/>
        </w:rPr>
        <w:t>| MD5:   7f1a b162 4634 2575 b135 4e8e f26a 611d</w:t>
      </w:r>
    </w:p>
    <w:p w14:paraId="5151A8E0" w14:textId="77777777" w:rsidR="00E201EF" w:rsidRPr="002350AA" w:rsidRDefault="00E201EF" w:rsidP="002350AA">
      <w:pPr>
        <w:jc w:val="both"/>
        <w:rPr>
          <w:sz w:val="20"/>
          <w:szCs w:val="20"/>
          <w:lang w:eastAsia="en-US"/>
        </w:rPr>
      </w:pPr>
      <w:r w:rsidRPr="002350AA">
        <w:rPr>
          <w:sz w:val="20"/>
          <w:szCs w:val="20"/>
          <w:lang w:eastAsia="en-US"/>
        </w:rPr>
        <w:t>| SHA-1: 6d30 f144 e728 cca5 80d2 e9aa 4a47 c0d8 a154 a78a</w:t>
      </w:r>
    </w:p>
    <w:p w14:paraId="44C87490" w14:textId="77777777" w:rsidR="00E201EF" w:rsidRPr="002350AA" w:rsidRDefault="00E201EF" w:rsidP="002350AA">
      <w:pPr>
        <w:jc w:val="both"/>
        <w:rPr>
          <w:sz w:val="20"/>
          <w:szCs w:val="20"/>
          <w:lang w:eastAsia="en-US"/>
        </w:rPr>
      </w:pPr>
      <w:r w:rsidRPr="002350AA">
        <w:rPr>
          <w:sz w:val="20"/>
          <w:szCs w:val="20"/>
          <w:lang w:eastAsia="en-US"/>
        </w:rPr>
        <w:t>| -----BEGIN CERTIFICATE-----</w:t>
      </w:r>
    </w:p>
    <w:p w14:paraId="592C9453" w14:textId="77777777" w:rsidR="00E201EF" w:rsidRPr="002350AA" w:rsidRDefault="00E201EF" w:rsidP="002350AA">
      <w:pPr>
        <w:jc w:val="both"/>
        <w:rPr>
          <w:sz w:val="20"/>
          <w:szCs w:val="20"/>
          <w:lang w:eastAsia="en-US"/>
        </w:rPr>
      </w:pPr>
      <w:r w:rsidRPr="002350AA">
        <w:rPr>
          <w:sz w:val="20"/>
          <w:szCs w:val="20"/>
          <w:lang w:eastAsia="en-US"/>
        </w:rPr>
        <w:t>| MIICnjCCAYYCCQDrJbAHmo5IfTANBgkqhkiG9w0BAQUFADARMQ8wDQYDVQQDEwZ1</w:t>
      </w:r>
    </w:p>
    <w:p w14:paraId="1E431017" w14:textId="77777777" w:rsidR="00E201EF" w:rsidRPr="002350AA" w:rsidRDefault="00E201EF" w:rsidP="002350AA">
      <w:pPr>
        <w:jc w:val="both"/>
        <w:rPr>
          <w:sz w:val="20"/>
          <w:szCs w:val="20"/>
          <w:lang w:eastAsia="en-US"/>
        </w:rPr>
      </w:pPr>
      <w:r w:rsidRPr="002350AA">
        <w:rPr>
          <w:sz w:val="20"/>
          <w:szCs w:val="20"/>
          <w:lang w:eastAsia="en-US"/>
        </w:rPr>
        <w:t>| YnVudHUwHhcNMTQwNDI5MDQyODUwWhcNMjQwNDI2MDQyODUwWjARMQ8wDQYDVQQD</w:t>
      </w:r>
    </w:p>
    <w:p w14:paraId="0DCD1754" w14:textId="77777777" w:rsidR="00E201EF" w:rsidRPr="002350AA" w:rsidRDefault="00E201EF" w:rsidP="002350AA">
      <w:pPr>
        <w:jc w:val="both"/>
        <w:rPr>
          <w:sz w:val="20"/>
          <w:szCs w:val="20"/>
          <w:lang w:eastAsia="en-US"/>
        </w:rPr>
      </w:pPr>
      <w:r w:rsidRPr="002350AA">
        <w:rPr>
          <w:sz w:val="20"/>
          <w:szCs w:val="20"/>
          <w:lang w:eastAsia="en-US"/>
        </w:rPr>
        <w:t>| EwZ1YnVudHUwggEiMA0GCSqGSIb3DQEBAQUAA4IBDwAwggEKAoIBAQC61ofJqLAc</w:t>
      </w:r>
    </w:p>
    <w:p w14:paraId="1004A43F" w14:textId="77777777" w:rsidR="00E201EF" w:rsidRPr="002350AA" w:rsidRDefault="00E201EF" w:rsidP="002350AA">
      <w:pPr>
        <w:jc w:val="both"/>
        <w:rPr>
          <w:sz w:val="20"/>
          <w:szCs w:val="20"/>
          <w:lang w:eastAsia="en-US"/>
        </w:rPr>
      </w:pPr>
      <w:r w:rsidRPr="002350AA">
        <w:rPr>
          <w:sz w:val="20"/>
          <w:szCs w:val="20"/>
          <w:lang w:eastAsia="en-US"/>
        </w:rPr>
        <w:t>| rrp+UUYZG5cH8EuKmCgYIWnY8229SLCzAvFeXO7bIMDr7gig26F2Q2sYsCBJUsvm</w:t>
      </w:r>
    </w:p>
    <w:p w14:paraId="1D1DB73E" w14:textId="77777777" w:rsidR="00E201EF" w:rsidRPr="002350AA" w:rsidRDefault="00E201EF" w:rsidP="002350AA">
      <w:pPr>
        <w:jc w:val="both"/>
        <w:rPr>
          <w:sz w:val="20"/>
          <w:szCs w:val="20"/>
          <w:lang w:eastAsia="en-US"/>
        </w:rPr>
      </w:pPr>
      <w:r w:rsidRPr="002350AA">
        <w:rPr>
          <w:sz w:val="20"/>
          <w:szCs w:val="20"/>
          <w:lang w:eastAsia="en-US"/>
        </w:rPr>
        <w:t>| /ML+qpxKisujmPDkqIRdg+y9Nc7EyAbi86Ic+dEHBUSiJb1NgkSSTZ2JrWMFgNGT</w:t>
      </w:r>
    </w:p>
    <w:p w14:paraId="180B7B66" w14:textId="77777777" w:rsidR="00E201EF" w:rsidRPr="002350AA" w:rsidRDefault="00E201EF" w:rsidP="002350AA">
      <w:pPr>
        <w:jc w:val="both"/>
        <w:rPr>
          <w:sz w:val="20"/>
          <w:szCs w:val="20"/>
          <w:lang w:eastAsia="en-US"/>
        </w:rPr>
      </w:pPr>
      <w:r w:rsidRPr="002350AA">
        <w:rPr>
          <w:sz w:val="20"/>
          <w:szCs w:val="20"/>
          <w:lang w:eastAsia="en-US"/>
        </w:rPr>
        <w:t>| G144hEzVXL2Z7ZpYelINyzSCkJYcsAwInqtxIcBAywt8pmIdlPaFOzuUxBCzfyza</w:t>
      </w:r>
    </w:p>
    <w:p w14:paraId="0B89C289" w14:textId="77777777" w:rsidR="00E201EF" w:rsidRPr="002350AA" w:rsidRDefault="00E201EF" w:rsidP="002350AA">
      <w:pPr>
        <w:jc w:val="both"/>
        <w:rPr>
          <w:sz w:val="20"/>
          <w:szCs w:val="20"/>
          <w:lang w:eastAsia="en-US"/>
        </w:rPr>
      </w:pPr>
      <w:r w:rsidRPr="002350AA">
        <w:rPr>
          <w:sz w:val="20"/>
          <w:szCs w:val="20"/>
          <w:lang w:eastAsia="en-US"/>
        </w:rPr>
        <w:t>| OUv+cPDUver1j1lS0ZBZoRnaypLp2tTs5HeDeGoujxpeP78b8t80YalpJTs62ezf</w:t>
      </w:r>
    </w:p>
    <w:p w14:paraId="3EF8CA60" w14:textId="77777777" w:rsidR="00E201EF" w:rsidRPr="002350AA" w:rsidRDefault="00E201EF" w:rsidP="002350AA">
      <w:pPr>
        <w:jc w:val="both"/>
        <w:rPr>
          <w:sz w:val="20"/>
          <w:szCs w:val="20"/>
          <w:lang w:eastAsia="en-US"/>
        </w:rPr>
      </w:pPr>
      <w:r w:rsidRPr="002350AA">
        <w:rPr>
          <w:sz w:val="20"/>
          <w:szCs w:val="20"/>
          <w:lang w:eastAsia="en-US"/>
        </w:rPr>
        <w:lastRenderedPageBreak/>
        <w:t>| AyK4rTriXGxCDsYJReX6oGKZtjaaoO22aBI24u8YARQjiSTkK8Bt47rJ08UAw2Oa</w:t>
      </w:r>
    </w:p>
    <w:p w14:paraId="69789F16" w14:textId="77777777" w:rsidR="00E201EF" w:rsidRPr="002350AA" w:rsidRDefault="00E201EF" w:rsidP="002350AA">
      <w:pPr>
        <w:jc w:val="both"/>
        <w:rPr>
          <w:sz w:val="20"/>
          <w:szCs w:val="20"/>
          <w:lang w:eastAsia="en-US"/>
        </w:rPr>
      </w:pPr>
      <w:r w:rsidRPr="002350AA">
        <w:rPr>
          <w:sz w:val="20"/>
          <w:szCs w:val="20"/>
          <w:lang w:eastAsia="en-US"/>
        </w:rPr>
        <w:t>| fj9oBoHSWGS9AgMBAAEwDQYJKoZIhvcNAQEFBQADggEBACx6FvPsT2sUXDiQs5XY</w:t>
      </w:r>
    </w:p>
    <w:p w14:paraId="537C0381" w14:textId="77777777" w:rsidR="00E201EF" w:rsidRPr="002350AA" w:rsidRDefault="00E201EF" w:rsidP="002350AA">
      <w:pPr>
        <w:jc w:val="both"/>
        <w:rPr>
          <w:sz w:val="20"/>
          <w:szCs w:val="20"/>
          <w:lang w:eastAsia="en-US"/>
        </w:rPr>
      </w:pPr>
      <w:r w:rsidRPr="002350AA">
        <w:rPr>
          <w:sz w:val="20"/>
          <w:szCs w:val="20"/>
          <w:lang w:eastAsia="en-US"/>
        </w:rPr>
        <w:t>| cwCIVN9SawUUs6q1f3YbdnlVsUN0ImEjiX46FsWYW/OIFDiJ4Gw9R5a1St8Dg+eQ</w:t>
      </w:r>
    </w:p>
    <w:p w14:paraId="579F5702" w14:textId="77777777" w:rsidR="00E201EF" w:rsidRPr="002350AA" w:rsidRDefault="00E201EF" w:rsidP="002350AA">
      <w:pPr>
        <w:jc w:val="both"/>
        <w:rPr>
          <w:sz w:val="20"/>
          <w:szCs w:val="20"/>
          <w:lang w:eastAsia="en-US"/>
        </w:rPr>
      </w:pPr>
      <w:r w:rsidRPr="002350AA">
        <w:rPr>
          <w:sz w:val="20"/>
          <w:szCs w:val="20"/>
          <w:lang w:eastAsia="en-US"/>
        </w:rPr>
        <w:t>| j2iy+9eRR/FqtQ4/tORuNyo7tEyinAfa6EgDL9V6lvGdd9ESv7sE8B+zv8jfZ0EF</w:t>
      </w:r>
    </w:p>
    <w:p w14:paraId="16D9DE31" w14:textId="77777777" w:rsidR="00E201EF" w:rsidRPr="002350AA" w:rsidRDefault="00E201EF" w:rsidP="002350AA">
      <w:pPr>
        <w:jc w:val="both"/>
        <w:rPr>
          <w:sz w:val="20"/>
          <w:szCs w:val="20"/>
          <w:lang w:eastAsia="en-US"/>
        </w:rPr>
      </w:pPr>
      <w:r w:rsidRPr="002350AA">
        <w:rPr>
          <w:sz w:val="20"/>
          <w:szCs w:val="20"/>
          <w:lang w:eastAsia="en-US"/>
        </w:rPr>
        <w:t>| S/up1QtLu7RQoXj0Cf8YWdzqw+/5yzI75IlmbFZ/NWKwC80NGMm6alDCcZX4jHCz</w:t>
      </w:r>
    </w:p>
    <w:p w14:paraId="3F2DB7F2" w14:textId="77777777" w:rsidR="00E201EF" w:rsidRPr="002350AA" w:rsidRDefault="00E201EF" w:rsidP="002350AA">
      <w:pPr>
        <w:jc w:val="both"/>
        <w:rPr>
          <w:sz w:val="20"/>
          <w:szCs w:val="20"/>
          <w:lang w:eastAsia="en-US"/>
        </w:rPr>
      </w:pPr>
      <w:r w:rsidRPr="002350AA">
        <w:rPr>
          <w:sz w:val="20"/>
          <w:szCs w:val="20"/>
          <w:lang w:eastAsia="en-US"/>
        </w:rPr>
        <w:t>| lU6Az5S8z56aF1TDnQE1k4xFVl6zKRPxcGRNIvKsTKf4R2gkv3zbg4SMhEi+UOWx</w:t>
      </w:r>
    </w:p>
    <w:p w14:paraId="57F696F4" w14:textId="77777777" w:rsidR="00E201EF" w:rsidRPr="002350AA" w:rsidRDefault="00E201EF" w:rsidP="002350AA">
      <w:pPr>
        <w:jc w:val="both"/>
        <w:rPr>
          <w:sz w:val="20"/>
          <w:szCs w:val="20"/>
          <w:lang w:eastAsia="en-US"/>
        </w:rPr>
      </w:pPr>
      <w:r w:rsidRPr="002350AA">
        <w:rPr>
          <w:sz w:val="20"/>
          <w:szCs w:val="20"/>
          <w:lang w:eastAsia="en-US"/>
        </w:rPr>
        <w:t>| NAFFF15/L9WAoVxW9qsYPp4CcifEmjWa7ykGSc2NTzSQJ8HrZMYHJ42y0d2QTG4c</w:t>
      </w:r>
    </w:p>
    <w:p w14:paraId="2A09F8E4" w14:textId="77777777" w:rsidR="00E201EF" w:rsidRPr="002350AA" w:rsidRDefault="00E201EF" w:rsidP="002350AA">
      <w:pPr>
        <w:jc w:val="both"/>
        <w:rPr>
          <w:sz w:val="20"/>
          <w:szCs w:val="20"/>
          <w:lang w:eastAsia="en-US"/>
        </w:rPr>
      </w:pPr>
      <w:r w:rsidRPr="002350AA">
        <w:rPr>
          <w:sz w:val="20"/>
          <w:szCs w:val="20"/>
          <w:lang w:eastAsia="en-US"/>
        </w:rPr>
        <w:t>| epU=</w:t>
      </w:r>
    </w:p>
    <w:p w14:paraId="5B9E0C08" w14:textId="77777777" w:rsidR="00E201EF" w:rsidRPr="002350AA" w:rsidRDefault="00E201EF" w:rsidP="002350AA">
      <w:pPr>
        <w:jc w:val="both"/>
        <w:rPr>
          <w:sz w:val="20"/>
          <w:szCs w:val="20"/>
          <w:lang w:eastAsia="en-US"/>
        </w:rPr>
      </w:pPr>
      <w:r w:rsidRPr="002350AA">
        <w:rPr>
          <w:sz w:val="20"/>
          <w:szCs w:val="20"/>
          <w:lang w:eastAsia="en-US"/>
        </w:rPr>
        <w:t>|_-----END CERTIFICATE-----</w:t>
      </w:r>
    </w:p>
    <w:p w14:paraId="59407A81" w14:textId="77777777" w:rsidR="00E201EF" w:rsidRPr="002350AA" w:rsidRDefault="00E201EF" w:rsidP="002350AA">
      <w:pPr>
        <w:jc w:val="both"/>
        <w:rPr>
          <w:sz w:val="20"/>
          <w:szCs w:val="20"/>
          <w:lang w:eastAsia="en-US"/>
        </w:rPr>
      </w:pPr>
      <w:r w:rsidRPr="002350AA">
        <w:rPr>
          <w:sz w:val="20"/>
          <w:szCs w:val="20"/>
          <w:lang w:eastAsia="en-US"/>
        </w:rPr>
        <w:t>|_ssl-date: 2024-12-13T00:31:52+00:00; 0s from scanner time.</w:t>
      </w:r>
    </w:p>
    <w:p w14:paraId="19A87A69" w14:textId="77777777" w:rsidR="00E201EF" w:rsidRPr="002350AA" w:rsidRDefault="00E201EF" w:rsidP="002350AA">
      <w:pPr>
        <w:jc w:val="both"/>
        <w:rPr>
          <w:sz w:val="20"/>
          <w:szCs w:val="20"/>
          <w:lang w:eastAsia="en-US"/>
        </w:rPr>
      </w:pPr>
    </w:p>
    <w:p w14:paraId="6F6CD5EC" w14:textId="77777777" w:rsidR="00E201EF" w:rsidRPr="002350AA" w:rsidRDefault="00E201EF" w:rsidP="002350AA">
      <w:pPr>
        <w:jc w:val="both"/>
        <w:rPr>
          <w:sz w:val="20"/>
          <w:szCs w:val="20"/>
          <w:lang w:eastAsia="en-US"/>
        </w:rPr>
      </w:pPr>
      <w:r w:rsidRPr="002350AA">
        <w:rPr>
          <w:sz w:val="20"/>
          <w:szCs w:val="20"/>
          <w:lang w:eastAsia="en-US"/>
        </w:rPr>
        <w:t>Host script results:</w:t>
      </w:r>
    </w:p>
    <w:p w14:paraId="3D57BF63" w14:textId="77777777" w:rsidR="00E201EF" w:rsidRPr="002350AA" w:rsidRDefault="00E201EF" w:rsidP="002350AA">
      <w:pPr>
        <w:jc w:val="both"/>
        <w:rPr>
          <w:sz w:val="20"/>
          <w:szCs w:val="20"/>
          <w:lang w:eastAsia="en-US"/>
        </w:rPr>
      </w:pPr>
      <w:r w:rsidRPr="002350AA">
        <w:rPr>
          <w:sz w:val="20"/>
          <w:szCs w:val="20"/>
          <w:lang w:eastAsia="en-US"/>
        </w:rPr>
        <w:t>|_clock-skew: 0s</w:t>
      </w:r>
    </w:p>
    <w:p w14:paraId="6A560E28" w14:textId="77777777" w:rsidR="00E201EF" w:rsidRPr="002350AA" w:rsidRDefault="00E201EF" w:rsidP="002350AA">
      <w:pPr>
        <w:jc w:val="both"/>
        <w:rPr>
          <w:sz w:val="20"/>
          <w:szCs w:val="20"/>
          <w:lang w:eastAsia="en-US"/>
        </w:rPr>
      </w:pPr>
    </w:p>
    <w:p w14:paraId="026A0288" w14:textId="77777777" w:rsidR="00E201EF" w:rsidRPr="002350AA" w:rsidRDefault="00E201EF" w:rsidP="002350AA">
      <w:pPr>
        <w:jc w:val="both"/>
        <w:rPr>
          <w:sz w:val="20"/>
          <w:szCs w:val="20"/>
          <w:lang w:eastAsia="en-US"/>
        </w:rPr>
      </w:pPr>
      <w:r w:rsidRPr="002350AA">
        <w:rPr>
          <w:sz w:val="20"/>
          <w:szCs w:val="20"/>
          <w:lang w:eastAsia="en-US"/>
        </w:rPr>
        <w:t>Post-scan script results:</w:t>
      </w:r>
    </w:p>
    <w:p w14:paraId="37EFC165" w14:textId="77777777" w:rsidR="00E201EF" w:rsidRPr="002350AA" w:rsidRDefault="00E201EF" w:rsidP="002350AA">
      <w:pPr>
        <w:jc w:val="both"/>
        <w:rPr>
          <w:sz w:val="20"/>
          <w:szCs w:val="20"/>
          <w:lang w:eastAsia="en-US"/>
        </w:rPr>
      </w:pPr>
      <w:r w:rsidRPr="002350AA">
        <w:rPr>
          <w:sz w:val="20"/>
          <w:szCs w:val="20"/>
          <w:lang w:eastAsia="en-US"/>
        </w:rPr>
        <w:t xml:space="preserve">| clock-skew: </w:t>
      </w:r>
    </w:p>
    <w:p w14:paraId="03DB1D0F" w14:textId="77777777" w:rsidR="00E201EF" w:rsidRPr="002350AA" w:rsidRDefault="00E201EF" w:rsidP="002350AA">
      <w:pPr>
        <w:jc w:val="both"/>
        <w:rPr>
          <w:sz w:val="20"/>
          <w:szCs w:val="20"/>
          <w:lang w:eastAsia="en-US"/>
        </w:rPr>
      </w:pPr>
      <w:r w:rsidRPr="002350AA">
        <w:rPr>
          <w:sz w:val="20"/>
          <w:szCs w:val="20"/>
          <w:lang w:eastAsia="en-US"/>
        </w:rPr>
        <w:t xml:space="preserve">|   0s: </w:t>
      </w:r>
    </w:p>
    <w:p w14:paraId="07F67902" w14:textId="77777777" w:rsidR="00E201EF" w:rsidRPr="002350AA" w:rsidRDefault="00E201EF" w:rsidP="002350AA">
      <w:pPr>
        <w:jc w:val="both"/>
        <w:rPr>
          <w:sz w:val="20"/>
          <w:szCs w:val="20"/>
          <w:lang w:eastAsia="en-US"/>
        </w:rPr>
      </w:pPr>
      <w:r w:rsidRPr="002350AA">
        <w:rPr>
          <w:sz w:val="20"/>
          <w:szCs w:val="20"/>
          <w:lang w:eastAsia="en-US"/>
        </w:rPr>
        <w:t>|     172.16.221.16</w:t>
      </w:r>
    </w:p>
    <w:p w14:paraId="158CE9D1" w14:textId="77777777" w:rsidR="00E201EF" w:rsidRPr="002350AA" w:rsidRDefault="00E201EF" w:rsidP="002350AA">
      <w:pPr>
        <w:jc w:val="both"/>
        <w:rPr>
          <w:sz w:val="20"/>
          <w:szCs w:val="20"/>
          <w:lang w:eastAsia="en-US"/>
        </w:rPr>
      </w:pPr>
      <w:r w:rsidRPr="002350AA">
        <w:rPr>
          <w:sz w:val="20"/>
          <w:szCs w:val="20"/>
          <w:lang w:eastAsia="en-US"/>
        </w:rPr>
        <w:t>|_    172.16.221.237</w:t>
      </w:r>
    </w:p>
    <w:p w14:paraId="59F2B138" w14:textId="77777777" w:rsidR="00E201EF" w:rsidRPr="002350AA" w:rsidRDefault="00E201EF" w:rsidP="002350AA">
      <w:pPr>
        <w:jc w:val="both"/>
        <w:rPr>
          <w:sz w:val="20"/>
          <w:szCs w:val="20"/>
          <w:lang w:eastAsia="en-US"/>
        </w:rPr>
      </w:pPr>
      <w:r w:rsidRPr="002350AA">
        <w:rPr>
          <w:sz w:val="20"/>
          <w:szCs w:val="20"/>
          <w:lang w:eastAsia="en-US"/>
        </w:rPr>
        <w:t>Read data files from: /usr/bin</w:t>
      </w:r>
      <w:proofErr w:type="gramStart"/>
      <w:r w:rsidRPr="002350AA">
        <w:rPr>
          <w:sz w:val="20"/>
          <w:szCs w:val="20"/>
          <w:lang w:eastAsia="en-US"/>
        </w:rPr>
        <w:t>/..</w:t>
      </w:r>
      <w:proofErr w:type="gramEnd"/>
      <w:r w:rsidRPr="002350AA">
        <w:rPr>
          <w:sz w:val="20"/>
          <w:szCs w:val="20"/>
          <w:lang w:eastAsia="en-US"/>
        </w:rPr>
        <w:t>/share/nmap</w:t>
      </w:r>
    </w:p>
    <w:p w14:paraId="4E859752" w14:textId="77777777" w:rsidR="00E201EF" w:rsidRPr="002350AA" w:rsidRDefault="00E201EF" w:rsidP="002350AA">
      <w:pPr>
        <w:jc w:val="both"/>
        <w:rPr>
          <w:sz w:val="20"/>
          <w:szCs w:val="20"/>
          <w:lang w:eastAsia="en-US"/>
        </w:rPr>
      </w:pPr>
      <w:r w:rsidRPr="002350AA">
        <w:rPr>
          <w:sz w:val="20"/>
          <w:szCs w:val="20"/>
          <w:lang w:eastAsia="en-US"/>
        </w:rPr>
        <w:t xml:space="preserve">Service detection performed. Please report any incorrect results at </w:t>
      </w:r>
      <w:proofErr w:type="gramStart"/>
      <w:r w:rsidRPr="002350AA">
        <w:rPr>
          <w:sz w:val="20"/>
          <w:szCs w:val="20"/>
          <w:lang w:eastAsia="en-US"/>
        </w:rPr>
        <w:t>https://nmap.org/submit/ .</w:t>
      </w:r>
      <w:proofErr w:type="gramEnd"/>
    </w:p>
    <w:p w14:paraId="284C25A1" w14:textId="760B06CB" w:rsidR="00E201EF" w:rsidRPr="002350AA" w:rsidRDefault="00E201EF" w:rsidP="002350AA">
      <w:pPr>
        <w:jc w:val="both"/>
        <w:rPr>
          <w:sz w:val="20"/>
          <w:szCs w:val="20"/>
          <w:lang w:eastAsia="en-US"/>
        </w:rPr>
      </w:pPr>
      <w:r w:rsidRPr="002350AA">
        <w:rPr>
          <w:sz w:val="20"/>
          <w:szCs w:val="20"/>
          <w:lang w:eastAsia="en-US"/>
        </w:rPr>
        <w:t># Nmap done at Thu Dec 12 19:32:52 2024 -- 256 IP addresses (2 hosts up) scanned in 153.20 seconds</w:t>
      </w:r>
    </w:p>
    <w:p w14:paraId="70F90A77" w14:textId="5A447CA6" w:rsidR="00E201EF" w:rsidRPr="002350AA" w:rsidRDefault="00E201EF" w:rsidP="002350AA">
      <w:pPr>
        <w:pStyle w:val="Heading3"/>
        <w:jc w:val="both"/>
        <w:rPr>
          <w:sz w:val="20"/>
          <w:szCs w:val="20"/>
          <w:lang w:eastAsia="en-US"/>
        </w:rPr>
      </w:pPr>
      <w:bookmarkStart w:id="151" w:name="_scanfs_192.168.0.33.nmap"/>
      <w:bookmarkStart w:id="152" w:name="_Toc185981780"/>
      <w:bookmarkEnd w:id="151"/>
      <w:r w:rsidRPr="002350AA">
        <w:rPr>
          <w:sz w:val="20"/>
          <w:szCs w:val="20"/>
          <w:lang w:eastAsia="en-US"/>
        </w:rPr>
        <w:t>scanfs_192.168.0.33</w:t>
      </w:r>
      <w:bookmarkEnd w:id="152"/>
    </w:p>
    <w:p w14:paraId="6B75FE60" w14:textId="77777777" w:rsidR="007F25C1" w:rsidRPr="002350AA" w:rsidRDefault="007F25C1"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Tue Nov 26 22:31:57 2024 as: nmap -vv -sC -sV -oA nmap/scanfs_192.168.0.33 192.168.0.33/27</w:t>
      </w:r>
    </w:p>
    <w:p w14:paraId="28AC9021" w14:textId="77777777" w:rsidR="007F25C1" w:rsidRPr="002350AA" w:rsidRDefault="007F25C1" w:rsidP="002350AA">
      <w:pPr>
        <w:jc w:val="both"/>
        <w:rPr>
          <w:sz w:val="20"/>
          <w:szCs w:val="20"/>
          <w:lang w:eastAsia="en-US"/>
        </w:rPr>
      </w:pPr>
      <w:r w:rsidRPr="002350AA">
        <w:rPr>
          <w:sz w:val="20"/>
          <w:szCs w:val="20"/>
          <w:lang w:eastAsia="en-US"/>
        </w:rPr>
        <w:t>Nmap scan report for 192.168.0.32 [host down, received no-response]</w:t>
      </w:r>
    </w:p>
    <w:p w14:paraId="7F220126" w14:textId="77777777" w:rsidR="007F25C1" w:rsidRPr="002350AA" w:rsidRDefault="007F25C1" w:rsidP="002350AA">
      <w:pPr>
        <w:jc w:val="both"/>
        <w:rPr>
          <w:sz w:val="20"/>
          <w:szCs w:val="20"/>
          <w:lang w:eastAsia="en-US"/>
        </w:rPr>
      </w:pPr>
      <w:r w:rsidRPr="002350AA">
        <w:rPr>
          <w:sz w:val="20"/>
          <w:szCs w:val="20"/>
          <w:lang w:eastAsia="en-US"/>
        </w:rPr>
        <w:t>Nmap scan report for 192.168.0.35 [host down, received no-response]</w:t>
      </w:r>
    </w:p>
    <w:p w14:paraId="569313BA" w14:textId="77777777" w:rsidR="007F25C1" w:rsidRPr="002350AA" w:rsidRDefault="007F25C1" w:rsidP="002350AA">
      <w:pPr>
        <w:jc w:val="both"/>
        <w:rPr>
          <w:sz w:val="20"/>
          <w:szCs w:val="20"/>
          <w:lang w:eastAsia="en-US"/>
        </w:rPr>
      </w:pPr>
      <w:r w:rsidRPr="002350AA">
        <w:rPr>
          <w:sz w:val="20"/>
          <w:szCs w:val="20"/>
          <w:lang w:eastAsia="en-US"/>
        </w:rPr>
        <w:t>Nmap scan report for 192.168.0.36 [host down, received no-response]</w:t>
      </w:r>
    </w:p>
    <w:p w14:paraId="6368A966" w14:textId="77777777" w:rsidR="007F25C1" w:rsidRPr="002350AA" w:rsidRDefault="007F25C1" w:rsidP="002350AA">
      <w:pPr>
        <w:jc w:val="both"/>
        <w:rPr>
          <w:sz w:val="20"/>
          <w:szCs w:val="20"/>
          <w:lang w:eastAsia="en-US"/>
        </w:rPr>
      </w:pPr>
      <w:r w:rsidRPr="002350AA">
        <w:rPr>
          <w:sz w:val="20"/>
          <w:szCs w:val="20"/>
          <w:lang w:eastAsia="en-US"/>
        </w:rPr>
        <w:t>Nmap scan report for 192.168.0.37 [host down, received no-response]</w:t>
      </w:r>
    </w:p>
    <w:p w14:paraId="41379E4C" w14:textId="77777777" w:rsidR="007F25C1" w:rsidRPr="002350AA" w:rsidRDefault="007F25C1" w:rsidP="002350AA">
      <w:pPr>
        <w:jc w:val="both"/>
        <w:rPr>
          <w:sz w:val="20"/>
          <w:szCs w:val="20"/>
          <w:lang w:eastAsia="en-US"/>
        </w:rPr>
      </w:pPr>
      <w:r w:rsidRPr="002350AA">
        <w:rPr>
          <w:sz w:val="20"/>
          <w:szCs w:val="20"/>
          <w:lang w:eastAsia="en-US"/>
        </w:rPr>
        <w:t>Nmap scan report for 192.168.0.38 [host down, received no-response]</w:t>
      </w:r>
    </w:p>
    <w:p w14:paraId="0DC0A733" w14:textId="77777777" w:rsidR="007F25C1" w:rsidRPr="002350AA" w:rsidRDefault="007F25C1" w:rsidP="002350AA">
      <w:pPr>
        <w:jc w:val="both"/>
        <w:rPr>
          <w:sz w:val="20"/>
          <w:szCs w:val="20"/>
          <w:lang w:eastAsia="en-US"/>
        </w:rPr>
      </w:pPr>
      <w:r w:rsidRPr="002350AA">
        <w:rPr>
          <w:sz w:val="20"/>
          <w:szCs w:val="20"/>
          <w:lang w:eastAsia="en-US"/>
        </w:rPr>
        <w:t>Nmap scan report for 192.168.0.39 [host down, received no-response]</w:t>
      </w:r>
    </w:p>
    <w:p w14:paraId="32DAFDFC" w14:textId="77777777" w:rsidR="007F25C1" w:rsidRPr="002350AA" w:rsidRDefault="007F25C1" w:rsidP="002350AA">
      <w:pPr>
        <w:jc w:val="both"/>
        <w:rPr>
          <w:sz w:val="20"/>
          <w:szCs w:val="20"/>
          <w:lang w:eastAsia="en-US"/>
        </w:rPr>
      </w:pPr>
      <w:r w:rsidRPr="002350AA">
        <w:rPr>
          <w:sz w:val="20"/>
          <w:szCs w:val="20"/>
          <w:lang w:eastAsia="en-US"/>
        </w:rPr>
        <w:lastRenderedPageBreak/>
        <w:t>Nmap scan report for 192.168.0.40 [host down, received no-response]</w:t>
      </w:r>
    </w:p>
    <w:p w14:paraId="164E77B4" w14:textId="77777777" w:rsidR="007F25C1" w:rsidRPr="002350AA" w:rsidRDefault="007F25C1" w:rsidP="002350AA">
      <w:pPr>
        <w:jc w:val="both"/>
        <w:rPr>
          <w:sz w:val="20"/>
          <w:szCs w:val="20"/>
          <w:lang w:eastAsia="en-US"/>
        </w:rPr>
      </w:pPr>
      <w:r w:rsidRPr="002350AA">
        <w:rPr>
          <w:sz w:val="20"/>
          <w:szCs w:val="20"/>
          <w:lang w:eastAsia="en-US"/>
        </w:rPr>
        <w:t>Nmap scan report for 192.168.0.41 [host down, received no-response]</w:t>
      </w:r>
    </w:p>
    <w:p w14:paraId="5B52EEFC" w14:textId="77777777" w:rsidR="007F25C1" w:rsidRPr="002350AA" w:rsidRDefault="007F25C1" w:rsidP="002350AA">
      <w:pPr>
        <w:jc w:val="both"/>
        <w:rPr>
          <w:sz w:val="20"/>
          <w:szCs w:val="20"/>
          <w:lang w:eastAsia="en-US"/>
        </w:rPr>
      </w:pPr>
      <w:r w:rsidRPr="002350AA">
        <w:rPr>
          <w:sz w:val="20"/>
          <w:szCs w:val="20"/>
          <w:lang w:eastAsia="en-US"/>
        </w:rPr>
        <w:t>Nmap scan report for 192.168.0.42 [host down, received no-response]</w:t>
      </w:r>
    </w:p>
    <w:p w14:paraId="17A71509" w14:textId="77777777" w:rsidR="007F25C1" w:rsidRPr="002350AA" w:rsidRDefault="007F25C1" w:rsidP="002350AA">
      <w:pPr>
        <w:jc w:val="both"/>
        <w:rPr>
          <w:sz w:val="20"/>
          <w:szCs w:val="20"/>
          <w:lang w:eastAsia="en-US"/>
        </w:rPr>
      </w:pPr>
      <w:r w:rsidRPr="002350AA">
        <w:rPr>
          <w:sz w:val="20"/>
          <w:szCs w:val="20"/>
          <w:lang w:eastAsia="en-US"/>
        </w:rPr>
        <w:t>Nmap scan report for 192.168.0.43 [host down, received no-response]</w:t>
      </w:r>
    </w:p>
    <w:p w14:paraId="7FDECBCA" w14:textId="77777777" w:rsidR="007F25C1" w:rsidRPr="002350AA" w:rsidRDefault="007F25C1" w:rsidP="002350AA">
      <w:pPr>
        <w:jc w:val="both"/>
        <w:rPr>
          <w:sz w:val="20"/>
          <w:szCs w:val="20"/>
          <w:lang w:eastAsia="en-US"/>
        </w:rPr>
      </w:pPr>
      <w:r w:rsidRPr="002350AA">
        <w:rPr>
          <w:sz w:val="20"/>
          <w:szCs w:val="20"/>
          <w:lang w:eastAsia="en-US"/>
        </w:rPr>
        <w:t>Nmap scan report for 192.168.0.44 [host down, received no-response]</w:t>
      </w:r>
    </w:p>
    <w:p w14:paraId="213CF633" w14:textId="77777777" w:rsidR="007F25C1" w:rsidRPr="002350AA" w:rsidRDefault="007F25C1" w:rsidP="002350AA">
      <w:pPr>
        <w:jc w:val="both"/>
        <w:rPr>
          <w:sz w:val="20"/>
          <w:szCs w:val="20"/>
          <w:lang w:eastAsia="en-US"/>
        </w:rPr>
      </w:pPr>
      <w:r w:rsidRPr="002350AA">
        <w:rPr>
          <w:sz w:val="20"/>
          <w:szCs w:val="20"/>
          <w:lang w:eastAsia="en-US"/>
        </w:rPr>
        <w:t>Nmap scan report for 192.168.0.45 [host down, received no-response]</w:t>
      </w:r>
    </w:p>
    <w:p w14:paraId="3ABDD912" w14:textId="77777777" w:rsidR="007F25C1" w:rsidRPr="002350AA" w:rsidRDefault="007F25C1" w:rsidP="002350AA">
      <w:pPr>
        <w:jc w:val="both"/>
        <w:rPr>
          <w:sz w:val="20"/>
          <w:szCs w:val="20"/>
          <w:lang w:eastAsia="en-US"/>
        </w:rPr>
      </w:pPr>
      <w:r w:rsidRPr="002350AA">
        <w:rPr>
          <w:sz w:val="20"/>
          <w:szCs w:val="20"/>
          <w:lang w:eastAsia="en-US"/>
        </w:rPr>
        <w:t>Nmap scan report for 192.168.0.46 [host down, received no-response]</w:t>
      </w:r>
    </w:p>
    <w:p w14:paraId="203D5983" w14:textId="77777777" w:rsidR="007F25C1" w:rsidRPr="002350AA" w:rsidRDefault="007F25C1" w:rsidP="002350AA">
      <w:pPr>
        <w:jc w:val="both"/>
        <w:rPr>
          <w:sz w:val="20"/>
          <w:szCs w:val="20"/>
          <w:lang w:eastAsia="en-US"/>
        </w:rPr>
      </w:pPr>
      <w:r w:rsidRPr="002350AA">
        <w:rPr>
          <w:sz w:val="20"/>
          <w:szCs w:val="20"/>
          <w:lang w:eastAsia="en-US"/>
        </w:rPr>
        <w:t>Nmap scan report for 192.168.0.47 [host down, received no-response]</w:t>
      </w:r>
    </w:p>
    <w:p w14:paraId="6C9FC57D" w14:textId="77777777" w:rsidR="007F25C1" w:rsidRPr="002350AA" w:rsidRDefault="007F25C1" w:rsidP="002350AA">
      <w:pPr>
        <w:jc w:val="both"/>
        <w:rPr>
          <w:sz w:val="20"/>
          <w:szCs w:val="20"/>
          <w:lang w:eastAsia="en-US"/>
        </w:rPr>
      </w:pPr>
      <w:r w:rsidRPr="002350AA">
        <w:rPr>
          <w:sz w:val="20"/>
          <w:szCs w:val="20"/>
          <w:lang w:eastAsia="en-US"/>
        </w:rPr>
        <w:t>Nmap scan report for 192.168.0.48 [host down, received no-response]</w:t>
      </w:r>
    </w:p>
    <w:p w14:paraId="48683084" w14:textId="77777777" w:rsidR="007F25C1" w:rsidRPr="002350AA" w:rsidRDefault="007F25C1" w:rsidP="002350AA">
      <w:pPr>
        <w:jc w:val="both"/>
        <w:rPr>
          <w:sz w:val="20"/>
          <w:szCs w:val="20"/>
          <w:lang w:eastAsia="en-US"/>
        </w:rPr>
      </w:pPr>
      <w:r w:rsidRPr="002350AA">
        <w:rPr>
          <w:sz w:val="20"/>
          <w:szCs w:val="20"/>
          <w:lang w:eastAsia="en-US"/>
        </w:rPr>
        <w:t>Nmap scan report for 192.168.0.49 [host down, received no-response]</w:t>
      </w:r>
    </w:p>
    <w:p w14:paraId="601A0534" w14:textId="77777777" w:rsidR="007F25C1" w:rsidRPr="002350AA" w:rsidRDefault="007F25C1" w:rsidP="002350AA">
      <w:pPr>
        <w:jc w:val="both"/>
        <w:rPr>
          <w:sz w:val="20"/>
          <w:szCs w:val="20"/>
          <w:lang w:eastAsia="en-US"/>
        </w:rPr>
      </w:pPr>
      <w:r w:rsidRPr="002350AA">
        <w:rPr>
          <w:sz w:val="20"/>
          <w:szCs w:val="20"/>
          <w:lang w:eastAsia="en-US"/>
        </w:rPr>
        <w:t>Nmap scan report for 192.168.0.50 [host down, received no-response]</w:t>
      </w:r>
    </w:p>
    <w:p w14:paraId="61468025" w14:textId="77777777" w:rsidR="007F25C1" w:rsidRPr="002350AA" w:rsidRDefault="007F25C1" w:rsidP="002350AA">
      <w:pPr>
        <w:jc w:val="both"/>
        <w:rPr>
          <w:sz w:val="20"/>
          <w:szCs w:val="20"/>
          <w:lang w:eastAsia="en-US"/>
        </w:rPr>
      </w:pPr>
      <w:r w:rsidRPr="002350AA">
        <w:rPr>
          <w:sz w:val="20"/>
          <w:szCs w:val="20"/>
          <w:lang w:eastAsia="en-US"/>
        </w:rPr>
        <w:t>Nmap scan report for 192.168.0.51 [host down, received no-response]</w:t>
      </w:r>
    </w:p>
    <w:p w14:paraId="68AEE6A1" w14:textId="77777777" w:rsidR="007F25C1" w:rsidRPr="002350AA" w:rsidRDefault="007F25C1" w:rsidP="002350AA">
      <w:pPr>
        <w:jc w:val="both"/>
        <w:rPr>
          <w:sz w:val="20"/>
          <w:szCs w:val="20"/>
          <w:lang w:eastAsia="en-US"/>
        </w:rPr>
      </w:pPr>
      <w:r w:rsidRPr="002350AA">
        <w:rPr>
          <w:sz w:val="20"/>
          <w:szCs w:val="20"/>
          <w:lang w:eastAsia="en-US"/>
        </w:rPr>
        <w:t>Nmap scan report for 192.168.0.52 [host down, received no-response]</w:t>
      </w:r>
    </w:p>
    <w:p w14:paraId="18D28A81" w14:textId="77777777" w:rsidR="007F25C1" w:rsidRPr="002350AA" w:rsidRDefault="007F25C1" w:rsidP="002350AA">
      <w:pPr>
        <w:jc w:val="both"/>
        <w:rPr>
          <w:sz w:val="20"/>
          <w:szCs w:val="20"/>
          <w:lang w:eastAsia="en-US"/>
        </w:rPr>
      </w:pPr>
      <w:r w:rsidRPr="002350AA">
        <w:rPr>
          <w:sz w:val="20"/>
          <w:szCs w:val="20"/>
          <w:lang w:eastAsia="en-US"/>
        </w:rPr>
        <w:t>Nmap scan report for 192.168.0.53 [host down, received no-response]</w:t>
      </w:r>
    </w:p>
    <w:p w14:paraId="60182C6F" w14:textId="77777777" w:rsidR="007F25C1" w:rsidRPr="002350AA" w:rsidRDefault="007F25C1" w:rsidP="002350AA">
      <w:pPr>
        <w:jc w:val="both"/>
        <w:rPr>
          <w:sz w:val="20"/>
          <w:szCs w:val="20"/>
          <w:lang w:eastAsia="en-US"/>
        </w:rPr>
      </w:pPr>
      <w:r w:rsidRPr="002350AA">
        <w:rPr>
          <w:sz w:val="20"/>
          <w:szCs w:val="20"/>
          <w:lang w:eastAsia="en-US"/>
        </w:rPr>
        <w:t>Nmap scan report for 192.168.0.54 [host down, received no-response]</w:t>
      </w:r>
    </w:p>
    <w:p w14:paraId="1A6D99A9" w14:textId="77777777" w:rsidR="007F25C1" w:rsidRPr="002350AA" w:rsidRDefault="007F25C1" w:rsidP="002350AA">
      <w:pPr>
        <w:jc w:val="both"/>
        <w:rPr>
          <w:sz w:val="20"/>
          <w:szCs w:val="20"/>
          <w:lang w:eastAsia="en-US"/>
        </w:rPr>
      </w:pPr>
      <w:r w:rsidRPr="002350AA">
        <w:rPr>
          <w:sz w:val="20"/>
          <w:szCs w:val="20"/>
          <w:lang w:eastAsia="en-US"/>
        </w:rPr>
        <w:t>Nmap scan report for 192.168.0.55 [host down, received no-response]</w:t>
      </w:r>
    </w:p>
    <w:p w14:paraId="79AC9B1E" w14:textId="77777777" w:rsidR="007F25C1" w:rsidRPr="002350AA" w:rsidRDefault="007F25C1" w:rsidP="002350AA">
      <w:pPr>
        <w:jc w:val="both"/>
        <w:rPr>
          <w:sz w:val="20"/>
          <w:szCs w:val="20"/>
          <w:lang w:eastAsia="en-US"/>
        </w:rPr>
      </w:pPr>
      <w:r w:rsidRPr="002350AA">
        <w:rPr>
          <w:sz w:val="20"/>
          <w:szCs w:val="20"/>
          <w:lang w:eastAsia="en-US"/>
        </w:rPr>
        <w:t>Nmap scan report for 192.168.0.56 [host down, received no-response]</w:t>
      </w:r>
    </w:p>
    <w:p w14:paraId="6DC7CCF9" w14:textId="77777777" w:rsidR="007F25C1" w:rsidRPr="002350AA" w:rsidRDefault="007F25C1" w:rsidP="002350AA">
      <w:pPr>
        <w:jc w:val="both"/>
        <w:rPr>
          <w:sz w:val="20"/>
          <w:szCs w:val="20"/>
          <w:lang w:eastAsia="en-US"/>
        </w:rPr>
      </w:pPr>
      <w:r w:rsidRPr="002350AA">
        <w:rPr>
          <w:sz w:val="20"/>
          <w:szCs w:val="20"/>
          <w:lang w:eastAsia="en-US"/>
        </w:rPr>
        <w:t>Nmap scan report for 192.168.0.57 [host down, received no-response]</w:t>
      </w:r>
    </w:p>
    <w:p w14:paraId="250F6F0F" w14:textId="77777777" w:rsidR="007F25C1" w:rsidRPr="002350AA" w:rsidRDefault="007F25C1" w:rsidP="002350AA">
      <w:pPr>
        <w:jc w:val="both"/>
        <w:rPr>
          <w:sz w:val="20"/>
          <w:szCs w:val="20"/>
          <w:lang w:eastAsia="en-US"/>
        </w:rPr>
      </w:pPr>
      <w:r w:rsidRPr="002350AA">
        <w:rPr>
          <w:sz w:val="20"/>
          <w:szCs w:val="20"/>
          <w:lang w:eastAsia="en-US"/>
        </w:rPr>
        <w:t>Nmap scan report for 192.168.0.58 [host down, received no-response]</w:t>
      </w:r>
    </w:p>
    <w:p w14:paraId="5C245D00" w14:textId="77777777" w:rsidR="007F25C1" w:rsidRPr="002350AA" w:rsidRDefault="007F25C1" w:rsidP="002350AA">
      <w:pPr>
        <w:jc w:val="both"/>
        <w:rPr>
          <w:sz w:val="20"/>
          <w:szCs w:val="20"/>
          <w:lang w:eastAsia="en-US"/>
        </w:rPr>
      </w:pPr>
      <w:r w:rsidRPr="002350AA">
        <w:rPr>
          <w:sz w:val="20"/>
          <w:szCs w:val="20"/>
          <w:lang w:eastAsia="en-US"/>
        </w:rPr>
        <w:t>Nmap scan report for 192.168.0.59 [host down, received no-response]</w:t>
      </w:r>
    </w:p>
    <w:p w14:paraId="7A10BEEF" w14:textId="77777777" w:rsidR="007F25C1" w:rsidRPr="002350AA" w:rsidRDefault="007F25C1" w:rsidP="002350AA">
      <w:pPr>
        <w:jc w:val="both"/>
        <w:rPr>
          <w:sz w:val="20"/>
          <w:szCs w:val="20"/>
          <w:lang w:eastAsia="en-US"/>
        </w:rPr>
      </w:pPr>
      <w:r w:rsidRPr="002350AA">
        <w:rPr>
          <w:sz w:val="20"/>
          <w:szCs w:val="20"/>
          <w:lang w:eastAsia="en-US"/>
        </w:rPr>
        <w:t>Nmap scan report for 192.168.0.60 [host down, received no-response]</w:t>
      </w:r>
    </w:p>
    <w:p w14:paraId="6F79D347" w14:textId="77777777" w:rsidR="007F25C1" w:rsidRPr="002350AA" w:rsidRDefault="007F25C1" w:rsidP="002350AA">
      <w:pPr>
        <w:jc w:val="both"/>
        <w:rPr>
          <w:sz w:val="20"/>
          <w:szCs w:val="20"/>
          <w:lang w:eastAsia="en-US"/>
        </w:rPr>
      </w:pPr>
      <w:r w:rsidRPr="002350AA">
        <w:rPr>
          <w:sz w:val="20"/>
          <w:szCs w:val="20"/>
          <w:lang w:eastAsia="en-US"/>
        </w:rPr>
        <w:t>Nmap scan report for 192.168.0.61 [host down, received no-response]</w:t>
      </w:r>
    </w:p>
    <w:p w14:paraId="2FAB3FC2" w14:textId="77777777" w:rsidR="007F25C1" w:rsidRPr="002350AA" w:rsidRDefault="007F25C1" w:rsidP="002350AA">
      <w:pPr>
        <w:jc w:val="both"/>
        <w:rPr>
          <w:sz w:val="20"/>
          <w:szCs w:val="20"/>
          <w:lang w:eastAsia="en-US"/>
        </w:rPr>
      </w:pPr>
      <w:r w:rsidRPr="002350AA">
        <w:rPr>
          <w:sz w:val="20"/>
          <w:szCs w:val="20"/>
          <w:lang w:eastAsia="en-US"/>
        </w:rPr>
        <w:t>Nmap scan report for 192.168.0.62 [host down, received no-response]</w:t>
      </w:r>
    </w:p>
    <w:p w14:paraId="57B9BDC8" w14:textId="77777777" w:rsidR="007F25C1" w:rsidRPr="002350AA" w:rsidRDefault="007F25C1" w:rsidP="002350AA">
      <w:pPr>
        <w:jc w:val="both"/>
        <w:rPr>
          <w:sz w:val="20"/>
          <w:szCs w:val="20"/>
          <w:lang w:eastAsia="en-US"/>
        </w:rPr>
      </w:pPr>
      <w:r w:rsidRPr="002350AA">
        <w:rPr>
          <w:sz w:val="20"/>
          <w:szCs w:val="20"/>
          <w:lang w:eastAsia="en-US"/>
        </w:rPr>
        <w:t>Nmap scan report for 192.168.0.63 [host down, received no-response]</w:t>
      </w:r>
    </w:p>
    <w:p w14:paraId="0BB2865D" w14:textId="77777777" w:rsidR="007F25C1" w:rsidRPr="002350AA" w:rsidRDefault="007F25C1" w:rsidP="002350AA">
      <w:pPr>
        <w:jc w:val="both"/>
        <w:rPr>
          <w:sz w:val="20"/>
          <w:szCs w:val="20"/>
          <w:lang w:eastAsia="en-US"/>
        </w:rPr>
      </w:pPr>
      <w:r w:rsidRPr="002350AA">
        <w:rPr>
          <w:sz w:val="20"/>
          <w:szCs w:val="20"/>
          <w:lang w:eastAsia="en-US"/>
        </w:rPr>
        <w:t>Nmap scan report for 192.168.0.33</w:t>
      </w:r>
    </w:p>
    <w:p w14:paraId="5AD9560E" w14:textId="77777777" w:rsidR="007F25C1" w:rsidRPr="002350AA" w:rsidRDefault="007F25C1" w:rsidP="002350AA">
      <w:pPr>
        <w:jc w:val="both"/>
        <w:rPr>
          <w:sz w:val="20"/>
          <w:szCs w:val="20"/>
          <w:lang w:eastAsia="en-US"/>
        </w:rPr>
      </w:pPr>
      <w:r w:rsidRPr="002350AA">
        <w:rPr>
          <w:sz w:val="20"/>
          <w:szCs w:val="20"/>
          <w:lang w:eastAsia="en-US"/>
        </w:rPr>
        <w:t>Host is up, received echo-reply ttl 63 (0.0038s latency).</w:t>
      </w:r>
    </w:p>
    <w:p w14:paraId="5EC740BC" w14:textId="77777777" w:rsidR="007F25C1" w:rsidRPr="002350AA" w:rsidRDefault="007F25C1" w:rsidP="002350AA">
      <w:pPr>
        <w:jc w:val="both"/>
        <w:rPr>
          <w:sz w:val="20"/>
          <w:szCs w:val="20"/>
          <w:lang w:eastAsia="en-US"/>
        </w:rPr>
      </w:pPr>
      <w:r w:rsidRPr="002350AA">
        <w:rPr>
          <w:sz w:val="20"/>
          <w:szCs w:val="20"/>
          <w:lang w:eastAsia="en-US"/>
        </w:rPr>
        <w:t>Scanned at 2024-11-26 22:31:57 EST for 120s</w:t>
      </w:r>
    </w:p>
    <w:p w14:paraId="1D0B4A7C" w14:textId="77777777" w:rsidR="007F25C1" w:rsidRPr="002350AA" w:rsidRDefault="007F25C1" w:rsidP="002350AA">
      <w:pPr>
        <w:jc w:val="both"/>
        <w:rPr>
          <w:sz w:val="20"/>
          <w:szCs w:val="20"/>
          <w:lang w:eastAsia="en-US"/>
        </w:rPr>
      </w:pPr>
      <w:r w:rsidRPr="002350AA">
        <w:rPr>
          <w:sz w:val="20"/>
          <w:szCs w:val="20"/>
          <w:lang w:eastAsia="en-US"/>
        </w:rPr>
        <w:t>Not shown: 997 closed ports</w:t>
      </w:r>
    </w:p>
    <w:p w14:paraId="553536E3" w14:textId="77777777" w:rsidR="007F25C1" w:rsidRPr="002350AA" w:rsidRDefault="007F25C1" w:rsidP="002350AA">
      <w:pPr>
        <w:jc w:val="both"/>
        <w:rPr>
          <w:sz w:val="20"/>
          <w:szCs w:val="20"/>
          <w:lang w:eastAsia="en-US"/>
        </w:rPr>
      </w:pPr>
      <w:r w:rsidRPr="002350AA">
        <w:rPr>
          <w:sz w:val="20"/>
          <w:szCs w:val="20"/>
          <w:lang w:eastAsia="en-US"/>
        </w:rPr>
        <w:t>Reason: 997 resets</w:t>
      </w:r>
    </w:p>
    <w:p w14:paraId="75877303" w14:textId="77777777" w:rsidR="007F25C1" w:rsidRPr="002350AA" w:rsidRDefault="007F25C1" w:rsidP="002350AA">
      <w:pPr>
        <w:jc w:val="both"/>
        <w:rPr>
          <w:sz w:val="20"/>
          <w:szCs w:val="20"/>
          <w:lang w:eastAsia="en-US"/>
        </w:rPr>
      </w:pPr>
      <w:r w:rsidRPr="002350AA">
        <w:rPr>
          <w:sz w:val="20"/>
          <w:szCs w:val="20"/>
          <w:lang w:eastAsia="en-US"/>
        </w:rPr>
        <w:t>PORT    STATE SERVICE    REASON         VERSION</w:t>
      </w:r>
    </w:p>
    <w:p w14:paraId="68541E0B" w14:textId="77777777" w:rsidR="007F25C1" w:rsidRPr="002350AA" w:rsidRDefault="007F25C1"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63 VyOS telnetd</w:t>
      </w:r>
    </w:p>
    <w:p w14:paraId="7E1171D2" w14:textId="77777777" w:rsidR="007F25C1" w:rsidRPr="002350AA" w:rsidRDefault="007F25C1" w:rsidP="002350AA">
      <w:pPr>
        <w:jc w:val="both"/>
        <w:rPr>
          <w:sz w:val="20"/>
          <w:szCs w:val="20"/>
          <w:lang w:eastAsia="en-US"/>
        </w:rPr>
      </w:pPr>
      <w:r w:rsidRPr="002350AA">
        <w:rPr>
          <w:sz w:val="20"/>
          <w:szCs w:val="20"/>
          <w:lang w:eastAsia="en-US"/>
        </w:rPr>
        <w:lastRenderedPageBreak/>
        <w:t>80/</w:t>
      </w:r>
      <w:proofErr w:type="gramStart"/>
      <w:r w:rsidRPr="002350AA">
        <w:rPr>
          <w:sz w:val="20"/>
          <w:szCs w:val="20"/>
          <w:lang w:eastAsia="en-US"/>
        </w:rPr>
        <w:t>tcp  open</w:t>
      </w:r>
      <w:proofErr w:type="gramEnd"/>
      <w:r w:rsidRPr="002350AA">
        <w:rPr>
          <w:sz w:val="20"/>
          <w:szCs w:val="20"/>
          <w:lang w:eastAsia="en-US"/>
        </w:rPr>
        <w:t xml:space="preserve">  http       syn-ack ttl 63 lighttpd 1.4.28</w:t>
      </w:r>
    </w:p>
    <w:p w14:paraId="7E487FB8" w14:textId="77777777" w:rsidR="007F25C1" w:rsidRPr="002350AA" w:rsidRDefault="007F25C1" w:rsidP="002350AA">
      <w:pPr>
        <w:jc w:val="both"/>
        <w:rPr>
          <w:sz w:val="20"/>
          <w:szCs w:val="20"/>
          <w:lang w:eastAsia="en-US"/>
        </w:rPr>
      </w:pPr>
      <w:r w:rsidRPr="002350AA">
        <w:rPr>
          <w:sz w:val="20"/>
          <w:szCs w:val="20"/>
          <w:lang w:eastAsia="en-US"/>
        </w:rPr>
        <w:t xml:space="preserve">| http-methods: </w:t>
      </w:r>
    </w:p>
    <w:p w14:paraId="3E58AE8E" w14:textId="77777777" w:rsidR="007F25C1" w:rsidRPr="002350AA" w:rsidRDefault="007F25C1"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6B2D4909" w14:textId="77777777" w:rsidR="007F25C1" w:rsidRPr="002350AA" w:rsidRDefault="007F25C1" w:rsidP="002350AA">
      <w:pPr>
        <w:jc w:val="both"/>
        <w:rPr>
          <w:sz w:val="20"/>
          <w:szCs w:val="20"/>
          <w:lang w:eastAsia="en-US"/>
        </w:rPr>
      </w:pPr>
      <w:r w:rsidRPr="002350AA">
        <w:rPr>
          <w:sz w:val="20"/>
          <w:szCs w:val="20"/>
          <w:lang w:eastAsia="en-US"/>
        </w:rPr>
        <w:t>|_http-server-header: lighttpd/1.4.28</w:t>
      </w:r>
    </w:p>
    <w:p w14:paraId="4357DB1A" w14:textId="77777777" w:rsidR="007F25C1" w:rsidRPr="002350AA" w:rsidRDefault="007F25C1" w:rsidP="002350AA">
      <w:pPr>
        <w:jc w:val="both"/>
        <w:rPr>
          <w:sz w:val="20"/>
          <w:szCs w:val="20"/>
          <w:lang w:eastAsia="en-US"/>
        </w:rPr>
      </w:pPr>
      <w:r w:rsidRPr="002350AA">
        <w:rPr>
          <w:sz w:val="20"/>
          <w:szCs w:val="20"/>
          <w:lang w:eastAsia="en-US"/>
        </w:rPr>
        <w:t>|_http-title: Site doesn't have a title (text/html).</w:t>
      </w:r>
    </w:p>
    <w:p w14:paraId="1C7D3F9A" w14:textId="77777777" w:rsidR="007F25C1" w:rsidRPr="002350AA" w:rsidRDefault="007F25C1"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63</w:t>
      </w:r>
    </w:p>
    <w:p w14:paraId="0BFDB18B" w14:textId="77777777" w:rsidR="007F25C1" w:rsidRPr="002350AA" w:rsidRDefault="007F25C1" w:rsidP="002350AA">
      <w:pPr>
        <w:jc w:val="both"/>
        <w:rPr>
          <w:sz w:val="20"/>
          <w:szCs w:val="20"/>
          <w:lang w:eastAsia="en-US"/>
        </w:rPr>
      </w:pPr>
      <w:r w:rsidRPr="002350AA">
        <w:rPr>
          <w:sz w:val="20"/>
          <w:szCs w:val="20"/>
          <w:lang w:eastAsia="en-US"/>
        </w:rPr>
        <w:t>|_ssl-date: 2024-11-27T03:32:57+00:00; 0s from scanner time.</w:t>
      </w:r>
    </w:p>
    <w:p w14:paraId="1E90D69F" w14:textId="77777777" w:rsidR="007F25C1" w:rsidRPr="002350AA" w:rsidRDefault="007F25C1" w:rsidP="002350AA">
      <w:pPr>
        <w:jc w:val="both"/>
        <w:rPr>
          <w:sz w:val="20"/>
          <w:szCs w:val="20"/>
          <w:lang w:eastAsia="en-US"/>
        </w:rPr>
      </w:pPr>
      <w:r w:rsidRPr="002350AA">
        <w:rPr>
          <w:sz w:val="20"/>
          <w:szCs w:val="20"/>
          <w:lang w:eastAsia="en-US"/>
        </w:rPr>
        <w:t>Service Info: Host: vyos; Device: router</w:t>
      </w:r>
    </w:p>
    <w:p w14:paraId="35866349" w14:textId="77777777" w:rsidR="007F25C1" w:rsidRPr="002350AA" w:rsidRDefault="007F25C1" w:rsidP="002350AA">
      <w:pPr>
        <w:jc w:val="both"/>
        <w:rPr>
          <w:sz w:val="20"/>
          <w:szCs w:val="20"/>
          <w:lang w:eastAsia="en-US"/>
        </w:rPr>
      </w:pPr>
    </w:p>
    <w:p w14:paraId="7F9BB2F8" w14:textId="77777777" w:rsidR="007F25C1" w:rsidRPr="002350AA" w:rsidRDefault="007F25C1" w:rsidP="002350AA">
      <w:pPr>
        <w:jc w:val="both"/>
        <w:rPr>
          <w:sz w:val="20"/>
          <w:szCs w:val="20"/>
          <w:lang w:eastAsia="en-US"/>
        </w:rPr>
      </w:pPr>
      <w:r w:rsidRPr="002350AA">
        <w:rPr>
          <w:sz w:val="20"/>
          <w:szCs w:val="20"/>
          <w:lang w:eastAsia="en-US"/>
        </w:rPr>
        <w:t>Host script results:</w:t>
      </w:r>
    </w:p>
    <w:p w14:paraId="132DD0ED" w14:textId="77777777" w:rsidR="007F25C1" w:rsidRPr="002350AA" w:rsidRDefault="007F25C1" w:rsidP="002350AA">
      <w:pPr>
        <w:jc w:val="both"/>
        <w:rPr>
          <w:sz w:val="20"/>
          <w:szCs w:val="20"/>
          <w:lang w:eastAsia="en-US"/>
        </w:rPr>
      </w:pPr>
      <w:r w:rsidRPr="002350AA">
        <w:rPr>
          <w:sz w:val="20"/>
          <w:szCs w:val="20"/>
          <w:lang w:eastAsia="en-US"/>
        </w:rPr>
        <w:t>|_clock-skew: 0s</w:t>
      </w:r>
    </w:p>
    <w:p w14:paraId="5FB4DF40" w14:textId="77777777" w:rsidR="007F25C1" w:rsidRPr="002350AA" w:rsidRDefault="007F25C1" w:rsidP="002350AA">
      <w:pPr>
        <w:jc w:val="both"/>
        <w:rPr>
          <w:sz w:val="20"/>
          <w:szCs w:val="20"/>
          <w:lang w:eastAsia="en-US"/>
        </w:rPr>
      </w:pPr>
    </w:p>
    <w:p w14:paraId="38E57B35" w14:textId="77777777" w:rsidR="007F25C1" w:rsidRPr="002350AA" w:rsidRDefault="007F25C1" w:rsidP="002350AA">
      <w:pPr>
        <w:jc w:val="both"/>
        <w:rPr>
          <w:sz w:val="20"/>
          <w:szCs w:val="20"/>
          <w:lang w:eastAsia="en-US"/>
        </w:rPr>
      </w:pPr>
      <w:r w:rsidRPr="002350AA">
        <w:rPr>
          <w:sz w:val="20"/>
          <w:szCs w:val="20"/>
          <w:lang w:eastAsia="en-US"/>
        </w:rPr>
        <w:t>Nmap scan report for 192.168.0.34</w:t>
      </w:r>
    </w:p>
    <w:p w14:paraId="56B47BBE" w14:textId="77777777" w:rsidR="007F25C1" w:rsidRPr="002350AA" w:rsidRDefault="007F25C1" w:rsidP="002350AA">
      <w:pPr>
        <w:jc w:val="both"/>
        <w:rPr>
          <w:sz w:val="20"/>
          <w:szCs w:val="20"/>
          <w:lang w:eastAsia="en-US"/>
        </w:rPr>
      </w:pPr>
      <w:r w:rsidRPr="002350AA">
        <w:rPr>
          <w:sz w:val="20"/>
          <w:szCs w:val="20"/>
          <w:lang w:eastAsia="en-US"/>
        </w:rPr>
        <w:t>Host is up, received echo-reply ttl 62 (0.0049s latency).</w:t>
      </w:r>
    </w:p>
    <w:p w14:paraId="64FBF98B" w14:textId="77777777" w:rsidR="007F25C1" w:rsidRPr="002350AA" w:rsidRDefault="007F25C1" w:rsidP="002350AA">
      <w:pPr>
        <w:jc w:val="both"/>
        <w:rPr>
          <w:sz w:val="20"/>
          <w:szCs w:val="20"/>
          <w:lang w:eastAsia="en-US"/>
        </w:rPr>
      </w:pPr>
      <w:r w:rsidRPr="002350AA">
        <w:rPr>
          <w:sz w:val="20"/>
          <w:szCs w:val="20"/>
          <w:lang w:eastAsia="en-US"/>
        </w:rPr>
        <w:t>Scanned at 2024-11-26 22:31:57 EST for 120s</w:t>
      </w:r>
    </w:p>
    <w:p w14:paraId="31A13B50" w14:textId="77777777" w:rsidR="007F25C1" w:rsidRPr="002350AA" w:rsidRDefault="007F25C1" w:rsidP="002350AA">
      <w:pPr>
        <w:jc w:val="both"/>
        <w:rPr>
          <w:sz w:val="20"/>
          <w:szCs w:val="20"/>
          <w:lang w:eastAsia="en-US"/>
        </w:rPr>
      </w:pPr>
      <w:r w:rsidRPr="002350AA">
        <w:rPr>
          <w:sz w:val="20"/>
          <w:szCs w:val="20"/>
          <w:lang w:eastAsia="en-US"/>
        </w:rPr>
        <w:t>Not shown: 997 closed ports</w:t>
      </w:r>
    </w:p>
    <w:p w14:paraId="116D4288" w14:textId="77777777" w:rsidR="007F25C1" w:rsidRPr="002350AA" w:rsidRDefault="007F25C1" w:rsidP="002350AA">
      <w:pPr>
        <w:jc w:val="both"/>
        <w:rPr>
          <w:sz w:val="20"/>
          <w:szCs w:val="20"/>
          <w:lang w:eastAsia="en-US"/>
        </w:rPr>
      </w:pPr>
      <w:r w:rsidRPr="002350AA">
        <w:rPr>
          <w:sz w:val="20"/>
          <w:szCs w:val="20"/>
          <w:lang w:eastAsia="en-US"/>
        </w:rPr>
        <w:t>Reason: 997 resets</w:t>
      </w:r>
    </w:p>
    <w:p w14:paraId="279E2669" w14:textId="77777777" w:rsidR="007F25C1" w:rsidRPr="002350AA" w:rsidRDefault="007F25C1" w:rsidP="002350AA">
      <w:pPr>
        <w:jc w:val="both"/>
        <w:rPr>
          <w:sz w:val="20"/>
          <w:szCs w:val="20"/>
          <w:lang w:eastAsia="en-US"/>
        </w:rPr>
      </w:pPr>
      <w:r w:rsidRPr="002350AA">
        <w:rPr>
          <w:sz w:val="20"/>
          <w:szCs w:val="20"/>
          <w:lang w:eastAsia="en-US"/>
        </w:rPr>
        <w:t>PORT     STATE SERVICE REASON         VERSION</w:t>
      </w:r>
    </w:p>
    <w:p w14:paraId="79345D29" w14:textId="77777777" w:rsidR="007F25C1" w:rsidRPr="002350AA" w:rsidRDefault="007F25C1" w:rsidP="002350AA">
      <w:pPr>
        <w:jc w:val="both"/>
        <w:rPr>
          <w:sz w:val="20"/>
          <w:szCs w:val="20"/>
          <w:lang w:eastAsia="en-US"/>
        </w:rPr>
      </w:pPr>
      <w:r w:rsidRPr="002350AA">
        <w:rPr>
          <w:sz w:val="20"/>
          <w:szCs w:val="20"/>
          <w:lang w:eastAsia="en-US"/>
        </w:rPr>
        <w:t xml:space="preserve">22/tcp   </w:t>
      </w:r>
      <w:proofErr w:type="gramStart"/>
      <w:r w:rsidRPr="002350AA">
        <w:rPr>
          <w:sz w:val="20"/>
          <w:szCs w:val="20"/>
          <w:lang w:eastAsia="en-US"/>
        </w:rPr>
        <w:t>open  ssh</w:t>
      </w:r>
      <w:proofErr w:type="gramEnd"/>
      <w:r w:rsidRPr="002350AA">
        <w:rPr>
          <w:sz w:val="20"/>
          <w:szCs w:val="20"/>
          <w:lang w:eastAsia="en-US"/>
        </w:rPr>
        <w:t xml:space="preserve">     syn-ack ttl 62 OpenSSH 6.6.1p1 Ubuntu 2ubuntu2.8 (Ubuntu Linux; protocol 2.0)</w:t>
      </w:r>
    </w:p>
    <w:p w14:paraId="68E6F7FC" w14:textId="77777777" w:rsidR="007F25C1" w:rsidRPr="002350AA" w:rsidRDefault="007F25C1" w:rsidP="002350AA">
      <w:pPr>
        <w:jc w:val="both"/>
        <w:rPr>
          <w:sz w:val="20"/>
          <w:szCs w:val="20"/>
          <w:lang w:eastAsia="en-US"/>
        </w:rPr>
      </w:pPr>
      <w:r w:rsidRPr="002350AA">
        <w:rPr>
          <w:sz w:val="20"/>
          <w:szCs w:val="20"/>
          <w:lang w:eastAsia="en-US"/>
        </w:rPr>
        <w:t xml:space="preserve">| ssh-hostkey: </w:t>
      </w:r>
    </w:p>
    <w:p w14:paraId="7FC475C1" w14:textId="77777777" w:rsidR="007F25C1" w:rsidRPr="002350AA" w:rsidRDefault="007F25C1" w:rsidP="002350AA">
      <w:pPr>
        <w:jc w:val="both"/>
        <w:rPr>
          <w:sz w:val="20"/>
          <w:szCs w:val="20"/>
          <w:lang w:eastAsia="en-US"/>
        </w:rPr>
      </w:pPr>
      <w:r w:rsidRPr="002350AA">
        <w:rPr>
          <w:sz w:val="20"/>
          <w:szCs w:val="20"/>
          <w:lang w:eastAsia="en-US"/>
        </w:rPr>
        <w:t>|   1024 4</w:t>
      </w:r>
      <w:proofErr w:type="gramStart"/>
      <w:r w:rsidRPr="002350AA">
        <w:rPr>
          <w:sz w:val="20"/>
          <w:szCs w:val="20"/>
          <w:lang w:eastAsia="en-US"/>
        </w:rPr>
        <w:t>e:f</w:t>
      </w:r>
      <w:proofErr w:type="gramEnd"/>
      <w:r w:rsidRPr="002350AA">
        <w:rPr>
          <w:sz w:val="20"/>
          <w:szCs w:val="20"/>
          <w:lang w:eastAsia="en-US"/>
        </w:rPr>
        <w:t>0:0d:7f:58:82:ca:00:6b:91:86:e9:e6:7f:c3:ad (DSA)</w:t>
      </w:r>
    </w:p>
    <w:p w14:paraId="2EE66CF1" w14:textId="77777777" w:rsidR="007F25C1" w:rsidRPr="002350AA" w:rsidRDefault="007F25C1" w:rsidP="002350AA">
      <w:pPr>
        <w:jc w:val="both"/>
        <w:rPr>
          <w:sz w:val="20"/>
          <w:szCs w:val="20"/>
          <w:lang w:eastAsia="en-US"/>
        </w:rPr>
      </w:pPr>
      <w:r w:rsidRPr="002350AA">
        <w:rPr>
          <w:sz w:val="20"/>
          <w:szCs w:val="20"/>
          <w:lang w:eastAsia="en-US"/>
        </w:rPr>
        <w:t>| ssh-dss 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</w:t>
      </w:r>
    </w:p>
    <w:p w14:paraId="58EE2EE5" w14:textId="77777777" w:rsidR="007F25C1" w:rsidRPr="002350AA" w:rsidRDefault="007F25C1" w:rsidP="002350AA">
      <w:pPr>
        <w:jc w:val="both"/>
        <w:rPr>
          <w:sz w:val="20"/>
          <w:szCs w:val="20"/>
          <w:lang w:eastAsia="en-US"/>
        </w:rPr>
      </w:pPr>
      <w:r w:rsidRPr="002350AA">
        <w:rPr>
          <w:sz w:val="20"/>
          <w:szCs w:val="20"/>
          <w:lang w:eastAsia="en-US"/>
        </w:rPr>
        <w:t xml:space="preserve">|   2048 </w:t>
      </w:r>
      <w:proofErr w:type="gramStart"/>
      <w:r w:rsidRPr="002350AA">
        <w:rPr>
          <w:sz w:val="20"/>
          <w:szCs w:val="20"/>
          <w:lang w:eastAsia="en-US"/>
        </w:rPr>
        <w:t>98:07:02:69:93:9</w:t>
      </w:r>
      <w:proofErr w:type="gramEnd"/>
      <w:r w:rsidRPr="002350AA">
        <w:rPr>
          <w:sz w:val="20"/>
          <w:szCs w:val="20"/>
          <w:lang w:eastAsia="en-US"/>
        </w:rPr>
        <w:t>a:6c:ae:e2:c7:09:15:0b:9c:d5:a2 (RSA)</w:t>
      </w:r>
    </w:p>
    <w:p w14:paraId="4489DCC2" w14:textId="77777777" w:rsidR="007F25C1" w:rsidRPr="002350AA" w:rsidRDefault="007F25C1" w:rsidP="002350AA">
      <w:pPr>
        <w:jc w:val="both"/>
        <w:rPr>
          <w:sz w:val="20"/>
          <w:szCs w:val="20"/>
          <w:lang w:eastAsia="en-US"/>
        </w:rPr>
      </w:pPr>
      <w:r w:rsidRPr="002350AA">
        <w:rPr>
          <w:sz w:val="20"/>
          <w:szCs w:val="20"/>
          <w:lang w:eastAsia="en-US"/>
        </w:rPr>
        <w:t>| ssh-rsa AAAAB3NzaC1yc2EAAAADAQABAAABAQC7Pjmh8RE90yY/uC8zUKyMYyPAAGpLhy7CoPzBxiVF0TzIvab3/FMaVdMQ/Q4PVHfRRPKFrmdViyxhBs6GABABfihw1e1puQ21Q1f33HuMe+gYbHUrcBPx+myl6M/xx9lWE9cA5OZa9wQMhIxEH4U9AjLuQp5O0F2GrQtpgoV1Q7fu55kcH7Pyyu7RmBn4tBieCOPVYDlWVcKkxdPevqPPq0O0AJWFCnUnGqCIOuKK0utb</w:t>
      </w:r>
      <w:r w:rsidRPr="002350AA">
        <w:rPr>
          <w:sz w:val="20"/>
          <w:szCs w:val="20"/>
          <w:lang w:eastAsia="en-US"/>
        </w:rPr>
        <w:lastRenderedPageBreak/>
        <w:t>mcH+o7L9RHZfsTXWuIPJhcCfivznYP7O6pl6mgTj/q1Ed4FYKflK1XnVIPyEitwikIjvZ51XlVZ41FoDN7irhSnBHKVYYlzQbc3KEXHh</w:t>
      </w:r>
    </w:p>
    <w:p w14:paraId="77E6E8F2" w14:textId="77777777" w:rsidR="007F25C1" w:rsidRPr="002350AA" w:rsidRDefault="007F25C1" w:rsidP="002350AA">
      <w:pPr>
        <w:jc w:val="both"/>
        <w:rPr>
          <w:sz w:val="20"/>
          <w:szCs w:val="20"/>
          <w:lang w:eastAsia="en-US"/>
        </w:rPr>
      </w:pPr>
      <w:r w:rsidRPr="002350AA">
        <w:rPr>
          <w:sz w:val="20"/>
          <w:szCs w:val="20"/>
          <w:lang w:eastAsia="en-US"/>
        </w:rPr>
        <w:t>|   256 7</w:t>
      </w:r>
      <w:proofErr w:type="gramStart"/>
      <w:r w:rsidRPr="002350AA">
        <w:rPr>
          <w:sz w:val="20"/>
          <w:szCs w:val="20"/>
          <w:lang w:eastAsia="en-US"/>
        </w:rPr>
        <w:t>d:36:06:98</w:t>
      </w:r>
      <w:proofErr w:type="gramEnd"/>
      <w:r w:rsidRPr="002350AA">
        <w:rPr>
          <w:sz w:val="20"/>
          <w:szCs w:val="20"/>
          <w:lang w:eastAsia="en-US"/>
        </w:rPr>
        <w:t>:fa:08:ce:1c:10:cb:a7:12:19:c8:09:17 (ECDSA)</w:t>
      </w:r>
    </w:p>
    <w:p w14:paraId="70839062" w14:textId="77777777" w:rsidR="007F25C1" w:rsidRPr="002350AA" w:rsidRDefault="007F25C1" w:rsidP="002350AA">
      <w:pPr>
        <w:jc w:val="both"/>
        <w:rPr>
          <w:sz w:val="20"/>
          <w:szCs w:val="20"/>
          <w:lang w:eastAsia="en-US"/>
        </w:rPr>
      </w:pPr>
      <w:r w:rsidRPr="002350AA">
        <w:rPr>
          <w:sz w:val="20"/>
          <w:szCs w:val="20"/>
          <w:lang w:eastAsia="en-US"/>
        </w:rPr>
        <w:t>| ecdsa-sha2-nistp256 AAAAE2VjZHNhLXNoYTItbmlzdHAyNTYAAAAIbmlzdHAyNTYAAABBBBT8hbTz83LJheVpN/+r2xhhP+V899gb+oqs7OTg5KYKgUjeLscG7JISVuOSdPjL3l3iUhX+WM60XhHfysIHlUc=</w:t>
      </w:r>
    </w:p>
    <w:p w14:paraId="02470534" w14:textId="77777777" w:rsidR="007F25C1" w:rsidRPr="002350AA" w:rsidRDefault="007F25C1" w:rsidP="002350AA">
      <w:pPr>
        <w:jc w:val="both"/>
        <w:rPr>
          <w:sz w:val="20"/>
          <w:szCs w:val="20"/>
          <w:lang w:eastAsia="en-US"/>
        </w:rPr>
      </w:pPr>
      <w:r w:rsidRPr="002350AA">
        <w:rPr>
          <w:sz w:val="20"/>
          <w:szCs w:val="20"/>
          <w:lang w:eastAsia="en-US"/>
        </w:rPr>
        <w:t>|   256 1</w:t>
      </w:r>
      <w:proofErr w:type="gramStart"/>
      <w:r w:rsidRPr="002350AA">
        <w:rPr>
          <w:sz w:val="20"/>
          <w:szCs w:val="20"/>
          <w:lang w:eastAsia="en-US"/>
        </w:rPr>
        <w:t>d:d</w:t>
      </w:r>
      <w:proofErr w:type="gramEnd"/>
      <w:r w:rsidRPr="002350AA">
        <w:rPr>
          <w:sz w:val="20"/>
          <w:szCs w:val="20"/>
          <w:lang w:eastAsia="en-US"/>
        </w:rPr>
        <w:t>3:6d:46:97:ba:7b:00:50:d6:5d:c5:68:e3:81:59 (ED25519)</w:t>
      </w:r>
    </w:p>
    <w:p w14:paraId="799F4A45" w14:textId="77777777" w:rsidR="007F25C1" w:rsidRPr="002350AA" w:rsidRDefault="007F25C1" w:rsidP="002350AA">
      <w:pPr>
        <w:jc w:val="both"/>
        <w:rPr>
          <w:sz w:val="20"/>
          <w:szCs w:val="20"/>
          <w:lang w:eastAsia="en-US"/>
        </w:rPr>
      </w:pPr>
      <w:r w:rsidRPr="002350AA">
        <w:rPr>
          <w:sz w:val="20"/>
          <w:szCs w:val="20"/>
          <w:lang w:eastAsia="en-US"/>
        </w:rPr>
        <w:t>|_ssh-ed25519 AAAAC3NzaC1lZDI1NTE5AAAAIGHQVUaS3bqFhbOASS9DXcoFMTM6bp6eL95DzFHfxW6W</w:t>
      </w:r>
    </w:p>
    <w:p w14:paraId="6EF1239D" w14:textId="77777777" w:rsidR="007F25C1" w:rsidRPr="002350AA" w:rsidRDefault="007F25C1" w:rsidP="002350AA">
      <w:pPr>
        <w:jc w:val="both"/>
        <w:rPr>
          <w:sz w:val="20"/>
          <w:szCs w:val="20"/>
          <w:lang w:eastAsia="en-US"/>
        </w:rPr>
      </w:pPr>
      <w:r w:rsidRPr="002350AA">
        <w:rPr>
          <w:sz w:val="20"/>
          <w:szCs w:val="20"/>
          <w:lang w:eastAsia="en-US"/>
        </w:rPr>
        <w:t>111/</w:t>
      </w:r>
      <w:proofErr w:type="gramStart"/>
      <w:r w:rsidRPr="002350AA">
        <w:rPr>
          <w:sz w:val="20"/>
          <w:szCs w:val="20"/>
          <w:lang w:eastAsia="en-US"/>
        </w:rPr>
        <w:t>tcp  open</w:t>
      </w:r>
      <w:proofErr w:type="gramEnd"/>
      <w:r w:rsidRPr="002350AA">
        <w:rPr>
          <w:sz w:val="20"/>
          <w:szCs w:val="20"/>
          <w:lang w:eastAsia="en-US"/>
        </w:rPr>
        <w:t xml:space="preserve">  rpcbind syn-ack ttl 62 2-4 (RPC #100000)</w:t>
      </w:r>
    </w:p>
    <w:p w14:paraId="33F03A31" w14:textId="77777777" w:rsidR="007F25C1" w:rsidRPr="002350AA" w:rsidRDefault="007F25C1" w:rsidP="002350AA">
      <w:pPr>
        <w:jc w:val="both"/>
        <w:rPr>
          <w:sz w:val="20"/>
          <w:szCs w:val="20"/>
          <w:lang w:eastAsia="en-US"/>
        </w:rPr>
      </w:pPr>
      <w:r w:rsidRPr="002350AA">
        <w:rPr>
          <w:sz w:val="20"/>
          <w:szCs w:val="20"/>
          <w:lang w:eastAsia="en-US"/>
        </w:rPr>
        <w:t xml:space="preserve">| rpcinfo: </w:t>
      </w:r>
    </w:p>
    <w:p w14:paraId="21F542E5" w14:textId="77777777" w:rsidR="007F25C1" w:rsidRPr="002350AA" w:rsidRDefault="007F25C1" w:rsidP="002350AA">
      <w:pPr>
        <w:jc w:val="both"/>
        <w:rPr>
          <w:sz w:val="20"/>
          <w:szCs w:val="20"/>
          <w:lang w:eastAsia="en-US"/>
        </w:rPr>
      </w:pPr>
      <w:r w:rsidRPr="002350AA">
        <w:rPr>
          <w:sz w:val="20"/>
          <w:szCs w:val="20"/>
          <w:lang w:eastAsia="en-US"/>
        </w:rPr>
        <w:t>|   program version    port/</w:t>
      </w:r>
      <w:proofErr w:type="gramStart"/>
      <w:r w:rsidRPr="002350AA">
        <w:rPr>
          <w:sz w:val="20"/>
          <w:szCs w:val="20"/>
          <w:lang w:eastAsia="en-US"/>
        </w:rPr>
        <w:t>proto  service</w:t>
      </w:r>
      <w:proofErr w:type="gramEnd"/>
    </w:p>
    <w:p w14:paraId="5913FD8B"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111/tcp   rpcbind</w:t>
      </w:r>
    </w:p>
    <w:p w14:paraId="6EF299BB"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111/udp   rpcbind</w:t>
      </w:r>
    </w:p>
    <w:p w14:paraId="6C008BC6"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111/tcp6  rpcbind</w:t>
      </w:r>
    </w:p>
    <w:p w14:paraId="6BFF1A0C"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111/udp6  rpcbind</w:t>
      </w:r>
    </w:p>
    <w:p w14:paraId="34972696"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   nfs</w:t>
      </w:r>
    </w:p>
    <w:p w14:paraId="25B01572"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2049/tcp6  nfs</w:t>
      </w:r>
    </w:p>
    <w:p w14:paraId="6F337ECB"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   nfs</w:t>
      </w:r>
    </w:p>
    <w:p w14:paraId="25941D6C"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2049/udp6  nfs</w:t>
      </w:r>
    </w:p>
    <w:p w14:paraId="3E396C76"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34580/udp   mountd</w:t>
      </w:r>
    </w:p>
    <w:p w14:paraId="3C02B57F"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35456/tcp6  mountd</w:t>
      </w:r>
    </w:p>
    <w:p w14:paraId="4EF99FAE"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37907/udp6  mountd</w:t>
      </w:r>
    </w:p>
    <w:p w14:paraId="596FA82E"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60024/tcp   mountd</w:t>
      </w:r>
    </w:p>
    <w:p w14:paraId="2B93E1FA"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42296/udp   nlockmgr</w:t>
      </w:r>
    </w:p>
    <w:p w14:paraId="6350F18F"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43712/tcp6  nlockmgr</w:t>
      </w:r>
    </w:p>
    <w:p w14:paraId="334FEE91"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50808/tcp   nlockmgr</w:t>
      </w:r>
    </w:p>
    <w:p w14:paraId="1C7FEE92"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52423/udp6  nlockmgr</w:t>
      </w:r>
    </w:p>
    <w:p w14:paraId="72F00BDC"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36035/tcp   status</w:t>
      </w:r>
    </w:p>
    <w:p w14:paraId="7E03F94B"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37167/udp   status</w:t>
      </w:r>
    </w:p>
    <w:p w14:paraId="797FB48B"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41036/tcp6  status</w:t>
      </w:r>
    </w:p>
    <w:p w14:paraId="333E33E7"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50371/udp6  status</w:t>
      </w:r>
    </w:p>
    <w:p w14:paraId="745A050C"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   nfs_acl</w:t>
      </w:r>
    </w:p>
    <w:p w14:paraId="3C809F49" w14:textId="77777777" w:rsidR="007F25C1" w:rsidRPr="002350AA" w:rsidRDefault="007F25C1" w:rsidP="002350AA">
      <w:pPr>
        <w:jc w:val="both"/>
        <w:rPr>
          <w:sz w:val="20"/>
          <w:szCs w:val="20"/>
          <w:lang w:eastAsia="en-US"/>
        </w:rPr>
      </w:pPr>
      <w:r w:rsidRPr="002350AA">
        <w:rPr>
          <w:sz w:val="20"/>
          <w:szCs w:val="20"/>
          <w:lang w:eastAsia="en-US"/>
        </w:rPr>
        <w:lastRenderedPageBreak/>
        <w:t xml:space="preserve">|   </w:t>
      </w:r>
      <w:proofErr w:type="gramStart"/>
      <w:r w:rsidRPr="002350AA">
        <w:rPr>
          <w:sz w:val="20"/>
          <w:szCs w:val="20"/>
          <w:lang w:eastAsia="en-US"/>
        </w:rPr>
        <w:t>100227  2</w:t>
      </w:r>
      <w:proofErr w:type="gramEnd"/>
      <w:r w:rsidRPr="002350AA">
        <w:rPr>
          <w:sz w:val="20"/>
          <w:szCs w:val="20"/>
          <w:lang w:eastAsia="en-US"/>
        </w:rPr>
        <w:t>,3         2049/tcp6  nfs_acl</w:t>
      </w:r>
    </w:p>
    <w:p w14:paraId="2D6B8C29" w14:textId="77777777" w:rsidR="007F25C1" w:rsidRPr="002350AA" w:rsidRDefault="007F25C1"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2049/udp   nfs_acl</w:t>
      </w:r>
    </w:p>
    <w:p w14:paraId="11ECD62B" w14:textId="77777777" w:rsidR="007F25C1" w:rsidRPr="002350AA" w:rsidRDefault="007F25C1" w:rsidP="002350AA">
      <w:pPr>
        <w:jc w:val="both"/>
        <w:rPr>
          <w:sz w:val="20"/>
          <w:szCs w:val="20"/>
          <w:lang w:eastAsia="en-US"/>
        </w:rPr>
      </w:pPr>
      <w:r w:rsidRPr="002350AA">
        <w:rPr>
          <w:sz w:val="20"/>
          <w:szCs w:val="20"/>
          <w:lang w:eastAsia="en-US"/>
        </w:rPr>
        <w:t>|</w:t>
      </w:r>
      <w:proofErr w:type="gramStart"/>
      <w:r w:rsidRPr="002350AA">
        <w:rPr>
          <w:sz w:val="20"/>
          <w:szCs w:val="20"/>
          <w:lang w:eastAsia="en-US"/>
        </w:rPr>
        <w:t>_  100227</w:t>
      </w:r>
      <w:proofErr w:type="gramEnd"/>
      <w:r w:rsidRPr="002350AA">
        <w:rPr>
          <w:sz w:val="20"/>
          <w:szCs w:val="20"/>
          <w:lang w:eastAsia="en-US"/>
        </w:rPr>
        <w:t xml:space="preserve">  2,3         2049/udp6  nfs_acl</w:t>
      </w:r>
    </w:p>
    <w:p w14:paraId="45E0D7DC" w14:textId="77777777" w:rsidR="007F25C1" w:rsidRPr="002350AA" w:rsidRDefault="007F25C1" w:rsidP="002350AA">
      <w:pPr>
        <w:jc w:val="both"/>
        <w:rPr>
          <w:sz w:val="20"/>
          <w:szCs w:val="20"/>
          <w:lang w:eastAsia="en-US"/>
        </w:rPr>
      </w:pPr>
      <w:r w:rsidRPr="002350AA">
        <w:rPr>
          <w:sz w:val="20"/>
          <w:szCs w:val="20"/>
          <w:lang w:eastAsia="en-US"/>
        </w:rPr>
        <w:t xml:space="preserve">2049/tcp </w:t>
      </w:r>
      <w:proofErr w:type="gramStart"/>
      <w:r w:rsidRPr="002350AA">
        <w:rPr>
          <w:sz w:val="20"/>
          <w:szCs w:val="20"/>
          <w:lang w:eastAsia="en-US"/>
        </w:rPr>
        <w:t>open  nfs</w:t>
      </w:r>
      <w:proofErr w:type="gramEnd"/>
      <w:r w:rsidRPr="002350AA">
        <w:rPr>
          <w:sz w:val="20"/>
          <w:szCs w:val="20"/>
          <w:lang w:eastAsia="en-US"/>
        </w:rPr>
        <w:t>_acl syn-ack ttl 62 2-3 (RPC #100227)</w:t>
      </w:r>
    </w:p>
    <w:p w14:paraId="5DC5DB27" w14:textId="77777777" w:rsidR="007F25C1" w:rsidRPr="002350AA" w:rsidRDefault="007F25C1" w:rsidP="002350AA">
      <w:pPr>
        <w:jc w:val="both"/>
        <w:rPr>
          <w:sz w:val="20"/>
          <w:szCs w:val="20"/>
          <w:lang w:eastAsia="en-US"/>
        </w:rPr>
      </w:pPr>
      <w:r w:rsidRPr="002350AA">
        <w:rPr>
          <w:sz w:val="20"/>
          <w:szCs w:val="20"/>
          <w:lang w:eastAsia="en-US"/>
        </w:rPr>
        <w:t xml:space="preserve">Service Info: OS: Linux; CPE: </w:t>
      </w:r>
      <w:proofErr w:type="gramStart"/>
      <w:r w:rsidRPr="002350AA">
        <w:rPr>
          <w:sz w:val="20"/>
          <w:szCs w:val="20"/>
          <w:lang w:eastAsia="en-US"/>
        </w:rPr>
        <w:t>cpe:/o:linux</w:t>
      </w:r>
      <w:proofErr w:type="gramEnd"/>
      <w:r w:rsidRPr="002350AA">
        <w:rPr>
          <w:sz w:val="20"/>
          <w:szCs w:val="20"/>
          <w:lang w:eastAsia="en-US"/>
        </w:rPr>
        <w:t>:linux_kernel</w:t>
      </w:r>
    </w:p>
    <w:p w14:paraId="0A7544E8" w14:textId="77777777" w:rsidR="007F25C1" w:rsidRPr="002350AA" w:rsidRDefault="007F25C1" w:rsidP="002350AA">
      <w:pPr>
        <w:jc w:val="both"/>
        <w:rPr>
          <w:sz w:val="20"/>
          <w:szCs w:val="20"/>
          <w:lang w:eastAsia="en-US"/>
        </w:rPr>
      </w:pPr>
    </w:p>
    <w:p w14:paraId="4FE134AC" w14:textId="77777777" w:rsidR="007F25C1" w:rsidRPr="002350AA" w:rsidRDefault="007F25C1" w:rsidP="002350AA">
      <w:pPr>
        <w:jc w:val="both"/>
        <w:rPr>
          <w:sz w:val="20"/>
          <w:szCs w:val="20"/>
          <w:lang w:eastAsia="en-US"/>
        </w:rPr>
      </w:pPr>
      <w:r w:rsidRPr="002350AA">
        <w:rPr>
          <w:sz w:val="20"/>
          <w:szCs w:val="20"/>
          <w:lang w:eastAsia="en-US"/>
        </w:rPr>
        <w:t>Read data files from: /usr/bin</w:t>
      </w:r>
      <w:proofErr w:type="gramStart"/>
      <w:r w:rsidRPr="002350AA">
        <w:rPr>
          <w:sz w:val="20"/>
          <w:szCs w:val="20"/>
          <w:lang w:eastAsia="en-US"/>
        </w:rPr>
        <w:t>/..</w:t>
      </w:r>
      <w:proofErr w:type="gramEnd"/>
      <w:r w:rsidRPr="002350AA">
        <w:rPr>
          <w:sz w:val="20"/>
          <w:szCs w:val="20"/>
          <w:lang w:eastAsia="en-US"/>
        </w:rPr>
        <w:t>/share/nmap</w:t>
      </w:r>
    </w:p>
    <w:p w14:paraId="0DAE93C3" w14:textId="77777777" w:rsidR="007F25C1" w:rsidRPr="002350AA" w:rsidRDefault="007F25C1" w:rsidP="002350AA">
      <w:pPr>
        <w:jc w:val="both"/>
        <w:rPr>
          <w:sz w:val="20"/>
          <w:szCs w:val="20"/>
          <w:lang w:eastAsia="en-US"/>
        </w:rPr>
      </w:pPr>
      <w:r w:rsidRPr="002350AA">
        <w:rPr>
          <w:sz w:val="20"/>
          <w:szCs w:val="20"/>
          <w:lang w:eastAsia="en-US"/>
        </w:rPr>
        <w:t xml:space="preserve">Service detection performed. Please report any incorrect results at </w:t>
      </w:r>
      <w:proofErr w:type="gramStart"/>
      <w:r w:rsidRPr="002350AA">
        <w:rPr>
          <w:sz w:val="20"/>
          <w:szCs w:val="20"/>
          <w:lang w:eastAsia="en-US"/>
        </w:rPr>
        <w:t>https://nmap.org/submit/ .</w:t>
      </w:r>
      <w:proofErr w:type="gramEnd"/>
    </w:p>
    <w:p w14:paraId="4BC22DCA" w14:textId="7D675B2E" w:rsidR="007F25C1" w:rsidRPr="002350AA" w:rsidRDefault="007F25C1" w:rsidP="002350AA">
      <w:pPr>
        <w:jc w:val="both"/>
        <w:rPr>
          <w:sz w:val="20"/>
          <w:szCs w:val="20"/>
          <w:lang w:eastAsia="en-US"/>
        </w:rPr>
      </w:pPr>
      <w:r w:rsidRPr="002350AA">
        <w:rPr>
          <w:sz w:val="20"/>
          <w:szCs w:val="20"/>
          <w:lang w:eastAsia="en-US"/>
        </w:rPr>
        <w:t xml:space="preserve"># Nmap done </w:t>
      </w:r>
      <w:proofErr w:type="gramStart"/>
      <w:r w:rsidRPr="002350AA">
        <w:rPr>
          <w:sz w:val="20"/>
          <w:szCs w:val="20"/>
          <w:lang w:eastAsia="en-US"/>
        </w:rPr>
        <w:t>at</w:t>
      </w:r>
      <w:proofErr w:type="gramEnd"/>
      <w:r w:rsidRPr="002350AA">
        <w:rPr>
          <w:sz w:val="20"/>
          <w:szCs w:val="20"/>
          <w:lang w:eastAsia="en-US"/>
        </w:rPr>
        <w:t xml:space="preserve"> Tue Nov 26 22:33:57 2024 -- 32 IP addresses (2 hosts up) scanned in 119.64 seconds</w:t>
      </w:r>
    </w:p>
    <w:p w14:paraId="38D5925B" w14:textId="315663EE" w:rsidR="007F25C1" w:rsidRPr="002350AA" w:rsidRDefault="007F25C1" w:rsidP="002350AA">
      <w:pPr>
        <w:pStyle w:val="Heading3"/>
        <w:jc w:val="both"/>
        <w:rPr>
          <w:sz w:val="20"/>
          <w:szCs w:val="20"/>
          <w:lang w:eastAsia="en-US"/>
        </w:rPr>
      </w:pPr>
      <w:bookmarkStart w:id="153" w:name="_Toc185981781"/>
      <w:r w:rsidRPr="002350AA">
        <w:rPr>
          <w:sz w:val="20"/>
          <w:szCs w:val="20"/>
          <w:lang w:eastAsia="en-US"/>
        </w:rPr>
        <w:t>scanfs_192.168.0.66</w:t>
      </w:r>
      <w:bookmarkEnd w:id="153"/>
    </w:p>
    <w:p w14:paraId="2292B594" w14:textId="77777777" w:rsidR="00F56CDA" w:rsidRPr="002350AA" w:rsidRDefault="00F56CDA" w:rsidP="002350AA">
      <w:pPr>
        <w:jc w:val="both"/>
        <w:rPr>
          <w:sz w:val="20"/>
          <w:szCs w:val="20"/>
          <w:lang w:eastAsia="en-US"/>
        </w:rPr>
      </w:pPr>
    </w:p>
    <w:p w14:paraId="0248353A" w14:textId="77777777" w:rsidR="00F56CDA" w:rsidRPr="002350AA" w:rsidRDefault="00F56CDA"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Thu Nov 28 22:47:07 2024 as: nmap -vv -sC -sV -oA nmap/scanfs_192.168.0.66 192.168.0.66/27</w:t>
      </w:r>
    </w:p>
    <w:p w14:paraId="272EABEB" w14:textId="77777777" w:rsidR="00F56CDA" w:rsidRPr="002350AA" w:rsidRDefault="00F56CDA" w:rsidP="002350AA">
      <w:pPr>
        <w:jc w:val="both"/>
        <w:rPr>
          <w:sz w:val="20"/>
          <w:szCs w:val="20"/>
          <w:lang w:eastAsia="en-US"/>
        </w:rPr>
      </w:pPr>
      <w:r w:rsidRPr="002350AA">
        <w:rPr>
          <w:sz w:val="20"/>
          <w:szCs w:val="20"/>
          <w:lang w:eastAsia="en-US"/>
        </w:rPr>
        <w:t>Nmap scan report for 192.168.0.64 [host down, received no-response]</w:t>
      </w:r>
    </w:p>
    <w:p w14:paraId="4486128A" w14:textId="77777777" w:rsidR="00F56CDA" w:rsidRPr="002350AA" w:rsidRDefault="00F56CDA" w:rsidP="002350AA">
      <w:pPr>
        <w:jc w:val="both"/>
        <w:rPr>
          <w:sz w:val="20"/>
          <w:szCs w:val="20"/>
          <w:lang w:eastAsia="en-US"/>
        </w:rPr>
      </w:pPr>
      <w:r w:rsidRPr="002350AA">
        <w:rPr>
          <w:sz w:val="20"/>
          <w:szCs w:val="20"/>
          <w:lang w:eastAsia="en-US"/>
        </w:rPr>
        <w:t>Nmap scan report for 192.168.0.67 [host down, received no-response]</w:t>
      </w:r>
    </w:p>
    <w:p w14:paraId="66822381" w14:textId="77777777" w:rsidR="00F56CDA" w:rsidRPr="002350AA" w:rsidRDefault="00F56CDA" w:rsidP="002350AA">
      <w:pPr>
        <w:jc w:val="both"/>
        <w:rPr>
          <w:sz w:val="20"/>
          <w:szCs w:val="20"/>
          <w:lang w:eastAsia="en-US"/>
        </w:rPr>
      </w:pPr>
      <w:r w:rsidRPr="002350AA">
        <w:rPr>
          <w:sz w:val="20"/>
          <w:szCs w:val="20"/>
          <w:lang w:eastAsia="en-US"/>
        </w:rPr>
        <w:t>Nmap scan report for 192.168.0.68 [host down, received no-response]</w:t>
      </w:r>
    </w:p>
    <w:p w14:paraId="2998F0DE" w14:textId="77777777" w:rsidR="00F56CDA" w:rsidRPr="002350AA" w:rsidRDefault="00F56CDA" w:rsidP="002350AA">
      <w:pPr>
        <w:jc w:val="both"/>
        <w:rPr>
          <w:sz w:val="20"/>
          <w:szCs w:val="20"/>
          <w:lang w:eastAsia="en-US"/>
        </w:rPr>
      </w:pPr>
      <w:r w:rsidRPr="002350AA">
        <w:rPr>
          <w:sz w:val="20"/>
          <w:szCs w:val="20"/>
          <w:lang w:eastAsia="en-US"/>
        </w:rPr>
        <w:t>Nmap scan report for 192.168.0.69 [host down, received no-response]</w:t>
      </w:r>
    </w:p>
    <w:p w14:paraId="6B5D48CA" w14:textId="77777777" w:rsidR="00F56CDA" w:rsidRPr="002350AA" w:rsidRDefault="00F56CDA" w:rsidP="002350AA">
      <w:pPr>
        <w:jc w:val="both"/>
        <w:rPr>
          <w:sz w:val="20"/>
          <w:szCs w:val="20"/>
          <w:lang w:eastAsia="en-US"/>
        </w:rPr>
      </w:pPr>
      <w:r w:rsidRPr="002350AA">
        <w:rPr>
          <w:sz w:val="20"/>
          <w:szCs w:val="20"/>
          <w:lang w:eastAsia="en-US"/>
        </w:rPr>
        <w:t>Nmap scan report for 192.168.0.70 [host down, received no-response]</w:t>
      </w:r>
    </w:p>
    <w:p w14:paraId="74BE6CE8" w14:textId="77777777" w:rsidR="00F56CDA" w:rsidRPr="002350AA" w:rsidRDefault="00F56CDA" w:rsidP="002350AA">
      <w:pPr>
        <w:jc w:val="both"/>
        <w:rPr>
          <w:sz w:val="20"/>
          <w:szCs w:val="20"/>
          <w:lang w:eastAsia="en-US"/>
        </w:rPr>
      </w:pPr>
      <w:r w:rsidRPr="002350AA">
        <w:rPr>
          <w:sz w:val="20"/>
          <w:szCs w:val="20"/>
          <w:lang w:eastAsia="en-US"/>
        </w:rPr>
        <w:t>Nmap scan report for 192.168.0.71 [host down, received no-response]</w:t>
      </w:r>
    </w:p>
    <w:p w14:paraId="4865067A" w14:textId="77777777" w:rsidR="00F56CDA" w:rsidRPr="002350AA" w:rsidRDefault="00F56CDA" w:rsidP="002350AA">
      <w:pPr>
        <w:jc w:val="both"/>
        <w:rPr>
          <w:sz w:val="20"/>
          <w:szCs w:val="20"/>
          <w:lang w:eastAsia="en-US"/>
        </w:rPr>
      </w:pPr>
      <w:r w:rsidRPr="002350AA">
        <w:rPr>
          <w:sz w:val="20"/>
          <w:szCs w:val="20"/>
          <w:lang w:eastAsia="en-US"/>
        </w:rPr>
        <w:t>Nmap scan report for 192.168.0.72 [host down, received no-response]</w:t>
      </w:r>
    </w:p>
    <w:p w14:paraId="66B65C72" w14:textId="77777777" w:rsidR="00F56CDA" w:rsidRPr="002350AA" w:rsidRDefault="00F56CDA" w:rsidP="002350AA">
      <w:pPr>
        <w:jc w:val="both"/>
        <w:rPr>
          <w:sz w:val="20"/>
          <w:szCs w:val="20"/>
          <w:lang w:eastAsia="en-US"/>
        </w:rPr>
      </w:pPr>
      <w:r w:rsidRPr="002350AA">
        <w:rPr>
          <w:sz w:val="20"/>
          <w:szCs w:val="20"/>
          <w:lang w:eastAsia="en-US"/>
        </w:rPr>
        <w:t>Nmap scan report for 192.168.0.73 [host down, received no-response]</w:t>
      </w:r>
    </w:p>
    <w:p w14:paraId="7D05715B" w14:textId="77777777" w:rsidR="00F56CDA" w:rsidRPr="002350AA" w:rsidRDefault="00F56CDA" w:rsidP="002350AA">
      <w:pPr>
        <w:jc w:val="both"/>
        <w:rPr>
          <w:sz w:val="20"/>
          <w:szCs w:val="20"/>
          <w:lang w:eastAsia="en-US"/>
        </w:rPr>
      </w:pPr>
      <w:r w:rsidRPr="002350AA">
        <w:rPr>
          <w:sz w:val="20"/>
          <w:szCs w:val="20"/>
          <w:lang w:eastAsia="en-US"/>
        </w:rPr>
        <w:t>Nmap scan report for 192.168.0.74 [host down, received no-response]</w:t>
      </w:r>
    </w:p>
    <w:p w14:paraId="54DA9822" w14:textId="77777777" w:rsidR="00F56CDA" w:rsidRPr="002350AA" w:rsidRDefault="00F56CDA" w:rsidP="002350AA">
      <w:pPr>
        <w:jc w:val="both"/>
        <w:rPr>
          <w:sz w:val="20"/>
          <w:szCs w:val="20"/>
          <w:lang w:eastAsia="en-US"/>
        </w:rPr>
      </w:pPr>
      <w:r w:rsidRPr="002350AA">
        <w:rPr>
          <w:sz w:val="20"/>
          <w:szCs w:val="20"/>
          <w:lang w:eastAsia="en-US"/>
        </w:rPr>
        <w:t>Nmap scan report for 192.168.0.75 [host down, received no-response]</w:t>
      </w:r>
    </w:p>
    <w:p w14:paraId="610B35BA" w14:textId="77777777" w:rsidR="00F56CDA" w:rsidRPr="002350AA" w:rsidRDefault="00F56CDA" w:rsidP="002350AA">
      <w:pPr>
        <w:jc w:val="both"/>
        <w:rPr>
          <w:sz w:val="20"/>
          <w:szCs w:val="20"/>
          <w:lang w:eastAsia="en-US"/>
        </w:rPr>
      </w:pPr>
      <w:r w:rsidRPr="002350AA">
        <w:rPr>
          <w:sz w:val="20"/>
          <w:szCs w:val="20"/>
          <w:lang w:eastAsia="en-US"/>
        </w:rPr>
        <w:t>Nmap scan report for 192.168.0.76 [host down, received no-response]</w:t>
      </w:r>
    </w:p>
    <w:p w14:paraId="0619178F" w14:textId="77777777" w:rsidR="00F56CDA" w:rsidRPr="002350AA" w:rsidRDefault="00F56CDA" w:rsidP="002350AA">
      <w:pPr>
        <w:jc w:val="both"/>
        <w:rPr>
          <w:sz w:val="20"/>
          <w:szCs w:val="20"/>
          <w:lang w:eastAsia="en-US"/>
        </w:rPr>
      </w:pPr>
      <w:r w:rsidRPr="002350AA">
        <w:rPr>
          <w:sz w:val="20"/>
          <w:szCs w:val="20"/>
          <w:lang w:eastAsia="en-US"/>
        </w:rPr>
        <w:t>Nmap scan report for 192.168.0.77 [host down, received no-response]</w:t>
      </w:r>
    </w:p>
    <w:p w14:paraId="0BA98D83" w14:textId="77777777" w:rsidR="00F56CDA" w:rsidRPr="002350AA" w:rsidRDefault="00F56CDA" w:rsidP="002350AA">
      <w:pPr>
        <w:jc w:val="both"/>
        <w:rPr>
          <w:sz w:val="20"/>
          <w:szCs w:val="20"/>
          <w:lang w:eastAsia="en-US"/>
        </w:rPr>
      </w:pPr>
      <w:r w:rsidRPr="002350AA">
        <w:rPr>
          <w:sz w:val="20"/>
          <w:szCs w:val="20"/>
          <w:lang w:eastAsia="en-US"/>
        </w:rPr>
        <w:t>Nmap scan report for 192.168.0.78 [host down, received no-response]</w:t>
      </w:r>
    </w:p>
    <w:p w14:paraId="02A695CA" w14:textId="77777777" w:rsidR="00F56CDA" w:rsidRPr="002350AA" w:rsidRDefault="00F56CDA" w:rsidP="002350AA">
      <w:pPr>
        <w:jc w:val="both"/>
        <w:rPr>
          <w:sz w:val="20"/>
          <w:szCs w:val="20"/>
          <w:lang w:eastAsia="en-US"/>
        </w:rPr>
      </w:pPr>
      <w:r w:rsidRPr="002350AA">
        <w:rPr>
          <w:sz w:val="20"/>
          <w:szCs w:val="20"/>
          <w:lang w:eastAsia="en-US"/>
        </w:rPr>
        <w:t>Nmap scan report for 192.168.0.79 [host down, received no-response]</w:t>
      </w:r>
    </w:p>
    <w:p w14:paraId="4BCD0687" w14:textId="77777777" w:rsidR="00F56CDA" w:rsidRPr="002350AA" w:rsidRDefault="00F56CDA" w:rsidP="002350AA">
      <w:pPr>
        <w:jc w:val="both"/>
        <w:rPr>
          <w:sz w:val="20"/>
          <w:szCs w:val="20"/>
          <w:lang w:eastAsia="en-US"/>
        </w:rPr>
      </w:pPr>
      <w:r w:rsidRPr="002350AA">
        <w:rPr>
          <w:sz w:val="20"/>
          <w:szCs w:val="20"/>
          <w:lang w:eastAsia="en-US"/>
        </w:rPr>
        <w:t>Nmap scan report for 192.168.0.80 [host down, received no-response]</w:t>
      </w:r>
    </w:p>
    <w:p w14:paraId="13803FF7" w14:textId="77777777" w:rsidR="00F56CDA" w:rsidRPr="002350AA" w:rsidRDefault="00F56CDA" w:rsidP="002350AA">
      <w:pPr>
        <w:jc w:val="both"/>
        <w:rPr>
          <w:sz w:val="20"/>
          <w:szCs w:val="20"/>
          <w:lang w:eastAsia="en-US"/>
        </w:rPr>
      </w:pPr>
      <w:r w:rsidRPr="002350AA">
        <w:rPr>
          <w:sz w:val="20"/>
          <w:szCs w:val="20"/>
          <w:lang w:eastAsia="en-US"/>
        </w:rPr>
        <w:t>Nmap scan report for 192.168.0.81 [host down, received no-response]</w:t>
      </w:r>
    </w:p>
    <w:p w14:paraId="3A22A5D2" w14:textId="77777777" w:rsidR="00F56CDA" w:rsidRPr="002350AA" w:rsidRDefault="00F56CDA" w:rsidP="002350AA">
      <w:pPr>
        <w:jc w:val="both"/>
        <w:rPr>
          <w:sz w:val="20"/>
          <w:szCs w:val="20"/>
          <w:lang w:eastAsia="en-US"/>
        </w:rPr>
      </w:pPr>
      <w:r w:rsidRPr="002350AA">
        <w:rPr>
          <w:sz w:val="20"/>
          <w:szCs w:val="20"/>
          <w:lang w:eastAsia="en-US"/>
        </w:rPr>
        <w:t>Nmap scan report for 192.168.0.82 [host down, received no-response]</w:t>
      </w:r>
    </w:p>
    <w:p w14:paraId="5E4040E1" w14:textId="77777777" w:rsidR="00F56CDA" w:rsidRPr="002350AA" w:rsidRDefault="00F56CDA" w:rsidP="002350AA">
      <w:pPr>
        <w:jc w:val="both"/>
        <w:rPr>
          <w:sz w:val="20"/>
          <w:szCs w:val="20"/>
          <w:lang w:eastAsia="en-US"/>
        </w:rPr>
      </w:pPr>
      <w:r w:rsidRPr="002350AA">
        <w:rPr>
          <w:sz w:val="20"/>
          <w:szCs w:val="20"/>
          <w:lang w:eastAsia="en-US"/>
        </w:rPr>
        <w:t>Nmap scan report for 192.168.0.83 [host down, received no-response]</w:t>
      </w:r>
    </w:p>
    <w:p w14:paraId="6205DE8A" w14:textId="77777777" w:rsidR="00F56CDA" w:rsidRPr="002350AA" w:rsidRDefault="00F56CDA" w:rsidP="002350AA">
      <w:pPr>
        <w:jc w:val="both"/>
        <w:rPr>
          <w:sz w:val="20"/>
          <w:szCs w:val="20"/>
          <w:lang w:eastAsia="en-US"/>
        </w:rPr>
      </w:pPr>
      <w:r w:rsidRPr="002350AA">
        <w:rPr>
          <w:sz w:val="20"/>
          <w:szCs w:val="20"/>
          <w:lang w:eastAsia="en-US"/>
        </w:rPr>
        <w:lastRenderedPageBreak/>
        <w:t>Nmap scan report for 192.168.0.84 [host down, received no-response]</w:t>
      </w:r>
    </w:p>
    <w:p w14:paraId="16373611" w14:textId="77777777" w:rsidR="00F56CDA" w:rsidRPr="002350AA" w:rsidRDefault="00F56CDA" w:rsidP="002350AA">
      <w:pPr>
        <w:jc w:val="both"/>
        <w:rPr>
          <w:sz w:val="20"/>
          <w:szCs w:val="20"/>
          <w:lang w:eastAsia="en-US"/>
        </w:rPr>
      </w:pPr>
      <w:r w:rsidRPr="002350AA">
        <w:rPr>
          <w:sz w:val="20"/>
          <w:szCs w:val="20"/>
          <w:lang w:eastAsia="en-US"/>
        </w:rPr>
        <w:t>Nmap scan report for 192.168.0.85 [host down, received no-response]</w:t>
      </w:r>
    </w:p>
    <w:p w14:paraId="5F21ED29" w14:textId="77777777" w:rsidR="00F56CDA" w:rsidRPr="002350AA" w:rsidRDefault="00F56CDA" w:rsidP="002350AA">
      <w:pPr>
        <w:jc w:val="both"/>
        <w:rPr>
          <w:sz w:val="20"/>
          <w:szCs w:val="20"/>
          <w:lang w:eastAsia="en-US"/>
        </w:rPr>
      </w:pPr>
      <w:r w:rsidRPr="002350AA">
        <w:rPr>
          <w:sz w:val="20"/>
          <w:szCs w:val="20"/>
          <w:lang w:eastAsia="en-US"/>
        </w:rPr>
        <w:t>Nmap scan report for 192.168.0.86 [host down, received no-response]</w:t>
      </w:r>
    </w:p>
    <w:p w14:paraId="33942692" w14:textId="77777777" w:rsidR="00F56CDA" w:rsidRPr="002350AA" w:rsidRDefault="00F56CDA" w:rsidP="002350AA">
      <w:pPr>
        <w:jc w:val="both"/>
        <w:rPr>
          <w:sz w:val="20"/>
          <w:szCs w:val="20"/>
          <w:lang w:eastAsia="en-US"/>
        </w:rPr>
      </w:pPr>
      <w:r w:rsidRPr="002350AA">
        <w:rPr>
          <w:sz w:val="20"/>
          <w:szCs w:val="20"/>
          <w:lang w:eastAsia="en-US"/>
        </w:rPr>
        <w:t>Nmap scan report for 192.168.0.87 [host down, received no-response]</w:t>
      </w:r>
    </w:p>
    <w:p w14:paraId="55987F5C" w14:textId="77777777" w:rsidR="00F56CDA" w:rsidRPr="002350AA" w:rsidRDefault="00F56CDA" w:rsidP="002350AA">
      <w:pPr>
        <w:jc w:val="both"/>
        <w:rPr>
          <w:sz w:val="20"/>
          <w:szCs w:val="20"/>
          <w:lang w:eastAsia="en-US"/>
        </w:rPr>
      </w:pPr>
      <w:r w:rsidRPr="002350AA">
        <w:rPr>
          <w:sz w:val="20"/>
          <w:szCs w:val="20"/>
          <w:lang w:eastAsia="en-US"/>
        </w:rPr>
        <w:t>Nmap scan report for 192.168.0.88 [host down, received no-response]</w:t>
      </w:r>
    </w:p>
    <w:p w14:paraId="565AE1D5" w14:textId="77777777" w:rsidR="00F56CDA" w:rsidRPr="002350AA" w:rsidRDefault="00F56CDA" w:rsidP="002350AA">
      <w:pPr>
        <w:jc w:val="both"/>
        <w:rPr>
          <w:sz w:val="20"/>
          <w:szCs w:val="20"/>
          <w:lang w:eastAsia="en-US"/>
        </w:rPr>
      </w:pPr>
      <w:r w:rsidRPr="002350AA">
        <w:rPr>
          <w:sz w:val="20"/>
          <w:szCs w:val="20"/>
          <w:lang w:eastAsia="en-US"/>
        </w:rPr>
        <w:t>Nmap scan report for 192.168.0.89 [host down, received no-response]</w:t>
      </w:r>
    </w:p>
    <w:p w14:paraId="77969A6B" w14:textId="77777777" w:rsidR="00F56CDA" w:rsidRPr="002350AA" w:rsidRDefault="00F56CDA" w:rsidP="002350AA">
      <w:pPr>
        <w:jc w:val="both"/>
        <w:rPr>
          <w:sz w:val="20"/>
          <w:szCs w:val="20"/>
          <w:lang w:eastAsia="en-US"/>
        </w:rPr>
      </w:pPr>
      <w:r w:rsidRPr="002350AA">
        <w:rPr>
          <w:sz w:val="20"/>
          <w:szCs w:val="20"/>
          <w:lang w:eastAsia="en-US"/>
        </w:rPr>
        <w:t>Nmap scan report for 192.168.0.90 [host down, received no-response]</w:t>
      </w:r>
    </w:p>
    <w:p w14:paraId="67AEE63E" w14:textId="77777777" w:rsidR="00F56CDA" w:rsidRPr="002350AA" w:rsidRDefault="00F56CDA" w:rsidP="002350AA">
      <w:pPr>
        <w:jc w:val="both"/>
        <w:rPr>
          <w:sz w:val="20"/>
          <w:szCs w:val="20"/>
          <w:lang w:eastAsia="en-US"/>
        </w:rPr>
      </w:pPr>
      <w:r w:rsidRPr="002350AA">
        <w:rPr>
          <w:sz w:val="20"/>
          <w:szCs w:val="20"/>
          <w:lang w:eastAsia="en-US"/>
        </w:rPr>
        <w:t>Nmap scan report for 192.168.0.91 [host down, received no-response]</w:t>
      </w:r>
    </w:p>
    <w:p w14:paraId="3BC3BD9A" w14:textId="77777777" w:rsidR="00F56CDA" w:rsidRPr="002350AA" w:rsidRDefault="00F56CDA" w:rsidP="002350AA">
      <w:pPr>
        <w:jc w:val="both"/>
        <w:rPr>
          <w:sz w:val="20"/>
          <w:szCs w:val="20"/>
          <w:lang w:eastAsia="en-US"/>
        </w:rPr>
      </w:pPr>
      <w:r w:rsidRPr="002350AA">
        <w:rPr>
          <w:sz w:val="20"/>
          <w:szCs w:val="20"/>
          <w:lang w:eastAsia="en-US"/>
        </w:rPr>
        <w:t>Nmap scan report for 192.168.0.92 [host down, received no-response]</w:t>
      </w:r>
    </w:p>
    <w:p w14:paraId="5F4D980E" w14:textId="77777777" w:rsidR="00F56CDA" w:rsidRPr="002350AA" w:rsidRDefault="00F56CDA" w:rsidP="002350AA">
      <w:pPr>
        <w:jc w:val="both"/>
        <w:rPr>
          <w:sz w:val="20"/>
          <w:szCs w:val="20"/>
          <w:lang w:eastAsia="en-US"/>
        </w:rPr>
      </w:pPr>
      <w:r w:rsidRPr="002350AA">
        <w:rPr>
          <w:sz w:val="20"/>
          <w:szCs w:val="20"/>
          <w:lang w:eastAsia="en-US"/>
        </w:rPr>
        <w:t>Nmap scan report for 192.168.0.93 [host down, received no-response]</w:t>
      </w:r>
    </w:p>
    <w:p w14:paraId="3ECF4C7E" w14:textId="77777777" w:rsidR="00F56CDA" w:rsidRPr="002350AA" w:rsidRDefault="00F56CDA" w:rsidP="002350AA">
      <w:pPr>
        <w:jc w:val="both"/>
        <w:rPr>
          <w:sz w:val="20"/>
          <w:szCs w:val="20"/>
          <w:lang w:eastAsia="en-US"/>
        </w:rPr>
      </w:pPr>
      <w:r w:rsidRPr="002350AA">
        <w:rPr>
          <w:sz w:val="20"/>
          <w:szCs w:val="20"/>
          <w:lang w:eastAsia="en-US"/>
        </w:rPr>
        <w:t>Nmap scan report for 192.168.0.94 [host down, received no-response]</w:t>
      </w:r>
    </w:p>
    <w:p w14:paraId="31B65DD5" w14:textId="77777777" w:rsidR="00F56CDA" w:rsidRPr="002350AA" w:rsidRDefault="00F56CDA" w:rsidP="002350AA">
      <w:pPr>
        <w:jc w:val="both"/>
        <w:rPr>
          <w:sz w:val="20"/>
          <w:szCs w:val="20"/>
          <w:lang w:eastAsia="en-US"/>
        </w:rPr>
      </w:pPr>
      <w:r w:rsidRPr="002350AA">
        <w:rPr>
          <w:sz w:val="20"/>
          <w:szCs w:val="20"/>
          <w:lang w:eastAsia="en-US"/>
        </w:rPr>
        <w:t>Nmap scan report for 192.168.0.95 [host down, received no-response]</w:t>
      </w:r>
    </w:p>
    <w:p w14:paraId="3C3A88F9" w14:textId="77777777" w:rsidR="00F56CDA" w:rsidRPr="002350AA" w:rsidRDefault="00F56CDA" w:rsidP="002350AA">
      <w:pPr>
        <w:jc w:val="both"/>
        <w:rPr>
          <w:sz w:val="20"/>
          <w:szCs w:val="20"/>
          <w:lang w:eastAsia="en-US"/>
        </w:rPr>
      </w:pPr>
      <w:r w:rsidRPr="002350AA">
        <w:rPr>
          <w:sz w:val="20"/>
          <w:szCs w:val="20"/>
          <w:lang w:eastAsia="en-US"/>
        </w:rPr>
        <w:t>Nmap scan report for 192.168.0.65</w:t>
      </w:r>
    </w:p>
    <w:p w14:paraId="2CA59512" w14:textId="77777777" w:rsidR="00F56CDA" w:rsidRPr="002350AA" w:rsidRDefault="00F56CDA" w:rsidP="002350AA">
      <w:pPr>
        <w:jc w:val="both"/>
        <w:rPr>
          <w:sz w:val="20"/>
          <w:szCs w:val="20"/>
          <w:lang w:eastAsia="en-US"/>
        </w:rPr>
      </w:pPr>
      <w:r w:rsidRPr="002350AA">
        <w:rPr>
          <w:sz w:val="20"/>
          <w:szCs w:val="20"/>
          <w:lang w:eastAsia="en-US"/>
        </w:rPr>
        <w:t>Host is up, received echo-reply ttl 60 (0.0071s latency).</w:t>
      </w:r>
    </w:p>
    <w:p w14:paraId="67549A7E" w14:textId="77777777" w:rsidR="00F56CDA" w:rsidRPr="002350AA" w:rsidRDefault="00F56CDA" w:rsidP="002350AA">
      <w:pPr>
        <w:jc w:val="both"/>
        <w:rPr>
          <w:sz w:val="20"/>
          <w:szCs w:val="20"/>
          <w:lang w:eastAsia="en-US"/>
        </w:rPr>
      </w:pPr>
      <w:r w:rsidRPr="002350AA">
        <w:rPr>
          <w:sz w:val="20"/>
          <w:szCs w:val="20"/>
          <w:lang w:eastAsia="en-US"/>
        </w:rPr>
        <w:t>Scanned at 2024-11-28 22:47:07 EST for 120s</w:t>
      </w:r>
    </w:p>
    <w:p w14:paraId="33B7D480"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2E600E97" w14:textId="77777777" w:rsidR="00F56CDA" w:rsidRPr="002350AA" w:rsidRDefault="00F56CDA" w:rsidP="002350AA">
      <w:pPr>
        <w:jc w:val="both"/>
        <w:rPr>
          <w:sz w:val="20"/>
          <w:szCs w:val="20"/>
          <w:lang w:eastAsia="en-US"/>
        </w:rPr>
      </w:pPr>
      <w:r w:rsidRPr="002350AA">
        <w:rPr>
          <w:sz w:val="20"/>
          <w:szCs w:val="20"/>
          <w:lang w:eastAsia="en-US"/>
        </w:rPr>
        <w:t>Reason: 997 resets</w:t>
      </w:r>
    </w:p>
    <w:p w14:paraId="361C7366"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7C83E0E6"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60 VyOS telnetd</w:t>
      </w:r>
    </w:p>
    <w:p w14:paraId="6A57D761"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60 lighttpd 1.4.28</w:t>
      </w:r>
    </w:p>
    <w:p w14:paraId="46EE9FF2"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4B7ADC7B"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43694528"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388EEDA4"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5E3F8BCF"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60</w:t>
      </w:r>
    </w:p>
    <w:p w14:paraId="46E37F3B" w14:textId="77777777" w:rsidR="00F56CDA" w:rsidRPr="002350AA" w:rsidRDefault="00F56CDA" w:rsidP="002350AA">
      <w:pPr>
        <w:jc w:val="both"/>
        <w:rPr>
          <w:sz w:val="20"/>
          <w:szCs w:val="20"/>
          <w:lang w:eastAsia="en-US"/>
        </w:rPr>
      </w:pPr>
      <w:r w:rsidRPr="002350AA">
        <w:rPr>
          <w:sz w:val="20"/>
          <w:szCs w:val="20"/>
          <w:lang w:eastAsia="en-US"/>
        </w:rPr>
        <w:t>|_ssl-date: 2024-11-29T03:48:07+00:00; 0s from scanner time.</w:t>
      </w:r>
    </w:p>
    <w:p w14:paraId="2094DE04"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0A16024B" w14:textId="77777777" w:rsidR="00F56CDA" w:rsidRPr="002350AA" w:rsidRDefault="00F56CDA" w:rsidP="002350AA">
      <w:pPr>
        <w:jc w:val="both"/>
        <w:rPr>
          <w:sz w:val="20"/>
          <w:szCs w:val="20"/>
          <w:lang w:eastAsia="en-US"/>
        </w:rPr>
      </w:pPr>
    </w:p>
    <w:p w14:paraId="0962ABA0"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295ECB54" w14:textId="77777777" w:rsidR="00F56CDA" w:rsidRPr="002350AA" w:rsidRDefault="00F56CDA" w:rsidP="002350AA">
      <w:pPr>
        <w:jc w:val="both"/>
        <w:rPr>
          <w:sz w:val="20"/>
          <w:szCs w:val="20"/>
          <w:lang w:eastAsia="en-US"/>
        </w:rPr>
      </w:pPr>
      <w:r w:rsidRPr="002350AA">
        <w:rPr>
          <w:sz w:val="20"/>
          <w:szCs w:val="20"/>
          <w:lang w:eastAsia="en-US"/>
        </w:rPr>
        <w:t>|_clock-skew: 0s</w:t>
      </w:r>
    </w:p>
    <w:p w14:paraId="34AB23D1" w14:textId="77777777" w:rsidR="00F56CDA" w:rsidRPr="002350AA" w:rsidRDefault="00F56CDA" w:rsidP="002350AA">
      <w:pPr>
        <w:jc w:val="both"/>
        <w:rPr>
          <w:sz w:val="20"/>
          <w:szCs w:val="20"/>
          <w:lang w:eastAsia="en-US"/>
        </w:rPr>
      </w:pPr>
    </w:p>
    <w:p w14:paraId="2489DBA6" w14:textId="77777777" w:rsidR="00F56CDA" w:rsidRPr="002350AA" w:rsidRDefault="00F56CDA" w:rsidP="002350AA">
      <w:pPr>
        <w:jc w:val="both"/>
        <w:rPr>
          <w:sz w:val="20"/>
          <w:szCs w:val="20"/>
          <w:lang w:eastAsia="en-US"/>
        </w:rPr>
      </w:pPr>
      <w:r w:rsidRPr="002350AA">
        <w:rPr>
          <w:sz w:val="20"/>
          <w:szCs w:val="20"/>
          <w:lang w:eastAsia="en-US"/>
        </w:rPr>
        <w:lastRenderedPageBreak/>
        <w:t>Nmap scan report for 192.168.0.66</w:t>
      </w:r>
    </w:p>
    <w:p w14:paraId="57BC3729" w14:textId="77777777" w:rsidR="00F56CDA" w:rsidRPr="002350AA" w:rsidRDefault="00F56CDA" w:rsidP="002350AA">
      <w:pPr>
        <w:jc w:val="both"/>
        <w:rPr>
          <w:sz w:val="20"/>
          <w:szCs w:val="20"/>
          <w:lang w:eastAsia="en-US"/>
        </w:rPr>
      </w:pPr>
      <w:r w:rsidRPr="002350AA">
        <w:rPr>
          <w:sz w:val="20"/>
          <w:szCs w:val="20"/>
          <w:lang w:eastAsia="en-US"/>
        </w:rPr>
        <w:t>Host is up, received echo-reply ttl 59 (0.0072s latency).</w:t>
      </w:r>
    </w:p>
    <w:p w14:paraId="6A9D0126" w14:textId="77777777" w:rsidR="00F56CDA" w:rsidRPr="002350AA" w:rsidRDefault="00F56CDA" w:rsidP="002350AA">
      <w:pPr>
        <w:jc w:val="both"/>
        <w:rPr>
          <w:sz w:val="20"/>
          <w:szCs w:val="20"/>
          <w:lang w:eastAsia="en-US"/>
        </w:rPr>
      </w:pPr>
      <w:r w:rsidRPr="002350AA">
        <w:rPr>
          <w:sz w:val="20"/>
          <w:szCs w:val="20"/>
          <w:lang w:eastAsia="en-US"/>
        </w:rPr>
        <w:t>Scanned at 2024-11-28 22:47:07 EST for 120s</w:t>
      </w:r>
    </w:p>
    <w:p w14:paraId="2442062B"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13F360A9" w14:textId="77777777" w:rsidR="00F56CDA" w:rsidRPr="002350AA" w:rsidRDefault="00F56CDA" w:rsidP="002350AA">
      <w:pPr>
        <w:jc w:val="both"/>
        <w:rPr>
          <w:sz w:val="20"/>
          <w:szCs w:val="20"/>
          <w:lang w:eastAsia="en-US"/>
        </w:rPr>
      </w:pPr>
      <w:r w:rsidRPr="002350AA">
        <w:rPr>
          <w:sz w:val="20"/>
          <w:szCs w:val="20"/>
          <w:lang w:eastAsia="en-US"/>
        </w:rPr>
        <w:t>Reason: 997 resets</w:t>
      </w:r>
    </w:p>
    <w:p w14:paraId="7AD00058"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18AA1EB7" w14:textId="77777777" w:rsidR="00F56CDA" w:rsidRPr="002350AA" w:rsidRDefault="00F56CDA" w:rsidP="002350AA">
      <w:pPr>
        <w:jc w:val="both"/>
        <w:rPr>
          <w:sz w:val="20"/>
          <w:szCs w:val="20"/>
          <w:lang w:eastAsia="en-US"/>
        </w:rPr>
      </w:pPr>
      <w:r w:rsidRPr="002350AA">
        <w:rPr>
          <w:sz w:val="20"/>
          <w:szCs w:val="20"/>
          <w:lang w:eastAsia="en-US"/>
        </w:rPr>
        <w:t xml:space="preserve">22/tcp   </w:t>
      </w:r>
      <w:proofErr w:type="gramStart"/>
      <w:r w:rsidRPr="002350AA">
        <w:rPr>
          <w:sz w:val="20"/>
          <w:szCs w:val="20"/>
          <w:lang w:eastAsia="en-US"/>
        </w:rPr>
        <w:t>open  ssh</w:t>
      </w:r>
      <w:proofErr w:type="gramEnd"/>
      <w:r w:rsidRPr="002350AA">
        <w:rPr>
          <w:sz w:val="20"/>
          <w:szCs w:val="20"/>
          <w:lang w:eastAsia="en-US"/>
        </w:rPr>
        <w:t xml:space="preserve">     syn-ack ttl 59 OpenSSH 6.6.1p1 Ubuntu 2ubuntu2.8 (Ubuntu Linux; protocol 2.0)</w:t>
      </w:r>
    </w:p>
    <w:p w14:paraId="516917F0"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47C83AA3" w14:textId="77777777" w:rsidR="00F56CDA" w:rsidRPr="002350AA" w:rsidRDefault="00F56CDA" w:rsidP="002350AA">
      <w:pPr>
        <w:jc w:val="both"/>
        <w:rPr>
          <w:sz w:val="20"/>
          <w:szCs w:val="20"/>
          <w:lang w:eastAsia="en-US"/>
        </w:rPr>
      </w:pPr>
      <w:r w:rsidRPr="002350AA">
        <w:rPr>
          <w:sz w:val="20"/>
          <w:szCs w:val="20"/>
          <w:lang w:eastAsia="en-US"/>
        </w:rPr>
        <w:t>|   1024 4</w:t>
      </w:r>
      <w:proofErr w:type="gramStart"/>
      <w:r w:rsidRPr="002350AA">
        <w:rPr>
          <w:sz w:val="20"/>
          <w:szCs w:val="20"/>
          <w:lang w:eastAsia="en-US"/>
        </w:rPr>
        <w:t>e:f</w:t>
      </w:r>
      <w:proofErr w:type="gramEnd"/>
      <w:r w:rsidRPr="002350AA">
        <w:rPr>
          <w:sz w:val="20"/>
          <w:szCs w:val="20"/>
          <w:lang w:eastAsia="en-US"/>
        </w:rPr>
        <w:t>0:0d:7f:58:82:ca:00:6b:91:86:e9:e6:7f:c3:ad (DSA)</w:t>
      </w:r>
    </w:p>
    <w:p w14:paraId="677E60FF" w14:textId="77777777" w:rsidR="00F56CDA" w:rsidRPr="002350AA" w:rsidRDefault="00F56CDA" w:rsidP="002350AA">
      <w:pPr>
        <w:jc w:val="both"/>
        <w:rPr>
          <w:sz w:val="20"/>
          <w:szCs w:val="20"/>
          <w:lang w:eastAsia="en-US"/>
        </w:rPr>
      </w:pPr>
      <w:r w:rsidRPr="002350AA">
        <w:rPr>
          <w:sz w:val="20"/>
          <w:szCs w:val="20"/>
          <w:lang w:eastAsia="en-US"/>
        </w:rPr>
        <w:t>| ssh-dss 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</w:t>
      </w:r>
    </w:p>
    <w:p w14:paraId="765BF20C" w14:textId="77777777" w:rsidR="00F56CDA" w:rsidRPr="002350AA" w:rsidRDefault="00F56CDA" w:rsidP="002350AA">
      <w:pPr>
        <w:jc w:val="both"/>
        <w:rPr>
          <w:sz w:val="20"/>
          <w:szCs w:val="20"/>
          <w:lang w:eastAsia="en-US"/>
        </w:rPr>
      </w:pPr>
      <w:r w:rsidRPr="002350AA">
        <w:rPr>
          <w:sz w:val="20"/>
          <w:szCs w:val="20"/>
          <w:lang w:eastAsia="en-US"/>
        </w:rPr>
        <w:t xml:space="preserve">|   2048 </w:t>
      </w:r>
      <w:proofErr w:type="gramStart"/>
      <w:r w:rsidRPr="002350AA">
        <w:rPr>
          <w:sz w:val="20"/>
          <w:szCs w:val="20"/>
          <w:lang w:eastAsia="en-US"/>
        </w:rPr>
        <w:t>98:07:02:69:93:9</w:t>
      </w:r>
      <w:proofErr w:type="gramEnd"/>
      <w:r w:rsidRPr="002350AA">
        <w:rPr>
          <w:sz w:val="20"/>
          <w:szCs w:val="20"/>
          <w:lang w:eastAsia="en-US"/>
        </w:rPr>
        <w:t>a:6c:ae:e2:c7:09:15:0b:9c:d5:a2 (RSA)</w:t>
      </w:r>
    </w:p>
    <w:p w14:paraId="4061A747" w14:textId="77777777" w:rsidR="00F56CDA" w:rsidRPr="002350AA" w:rsidRDefault="00F56CDA" w:rsidP="002350AA">
      <w:pPr>
        <w:jc w:val="both"/>
        <w:rPr>
          <w:sz w:val="20"/>
          <w:szCs w:val="20"/>
          <w:lang w:eastAsia="en-US"/>
        </w:rPr>
      </w:pPr>
      <w:r w:rsidRPr="002350AA">
        <w:rPr>
          <w:sz w:val="20"/>
          <w:szCs w:val="20"/>
          <w:lang w:eastAsia="en-US"/>
        </w:rPr>
        <w:t>| ssh-rsa AAAAB3NzaC1yc2EAAAADAQABAAABAQC7Pjmh8RE90yY/uC8zUKyMYyPAAGpLhy7CoPzBxiVF0TzIvab3/FMaVdMQ/Q4PVHfRRPKFrmdViyxhBs6GABABfihw1e1puQ21Q1f33HuMe+gYbHUrcBPx+myl6M/xx9lWE9cA5OZa9wQMhIxEH4U9AjLuQp5O0F2GrQtpgoV1Q7fu55kcH7Pyyu7RmBn4tBieCOPVYDlWVcKkxdPevqPPq0O0AJWFCnUnGqCIOuKK0utbmcH+o7L9RHZfsTXWuIPJhcCfivznYP7O6pl6mgTj/q1Ed4FYKflK1XnVIPyEitwikIjvZ51XlVZ41FoDN7irhSnBHKVYYlzQbc3KEXHh</w:t>
      </w:r>
    </w:p>
    <w:p w14:paraId="7D5B1E70" w14:textId="77777777" w:rsidR="00F56CDA" w:rsidRPr="002350AA" w:rsidRDefault="00F56CDA" w:rsidP="002350AA">
      <w:pPr>
        <w:jc w:val="both"/>
        <w:rPr>
          <w:sz w:val="20"/>
          <w:szCs w:val="20"/>
          <w:lang w:eastAsia="en-US"/>
        </w:rPr>
      </w:pPr>
      <w:r w:rsidRPr="002350AA">
        <w:rPr>
          <w:sz w:val="20"/>
          <w:szCs w:val="20"/>
          <w:lang w:eastAsia="en-US"/>
        </w:rPr>
        <w:t>|   256 7</w:t>
      </w:r>
      <w:proofErr w:type="gramStart"/>
      <w:r w:rsidRPr="002350AA">
        <w:rPr>
          <w:sz w:val="20"/>
          <w:szCs w:val="20"/>
          <w:lang w:eastAsia="en-US"/>
        </w:rPr>
        <w:t>d:36:06:98</w:t>
      </w:r>
      <w:proofErr w:type="gramEnd"/>
      <w:r w:rsidRPr="002350AA">
        <w:rPr>
          <w:sz w:val="20"/>
          <w:szCs w:val="20"/>
          <w:lang w:eastAsia="en-US"/>
        </w:rPr>
        <w:t>:fa:08:ce:1c:10:cb:a7:12:19:c8:09:17 (ECDSA)</w:t>
      </w:r>
    </w:p>
    <w:p w14:paraId="2BABB21D" w14:textId="77777777" w:rsidR="00F56CDA" w:rsidRPr="002350AA" w:rsidRDefault="00F56CDA" w:rsidP="002350AA">
      <w:pPr>
        <w:jc w:val="both"/>
        <w:rPr>
          <w:sz w:val="20"/>
          <w:szCs w:val="20"/>
          <w:lang w:eastAsia="en-US"/>
        </w:rPr>
      </w:pPr>
      <w:r w:rsidRPr="002350AA">
        <w:rPr>
          <w:sz w:val="20"/>
          <w:szCs w:val="20"/>
          <w:lang w:eastAsia="en-US"/>
        </w:rPr>
        <w:t>| ecdsa-sha2-nistp256 AAAAE2VjZHNhLXNoYTItbmlzdHAyNTYAAAAIbmlzdHAyNTYAAABBBBT8hbTz83LJheVpN/+r2xhhP+V899gb+oqs7OTg5KYKgUjeLscG7JISVuOSdPjL3l3iUhX+WM60XhHfysIHlUc=</w:t>
      </w:r>
    </w:p>
    <w:p w14:paraId="74DCCD16" w14:textId="77777777" w:rsidR="00F56CDA" w:rsidRPr="002350AA" w:rsidRDefault="00F56CDA" w:rsidP="002350AA">
      <w:pPr>
        <w:jc w:val="both"/>
        <w:rPr>
          <w:sz w:val="20"/>
          <w:szCs w:val="20"/>
          <w:lang w:eastAsia="en-US"/>
        </w:rPr>
      </w:pPr>
      <w:r w:rsidRPr="002350AA">
        <w:rPr>
          <w:sz w:val="20"/>
          <w:szCs w:val="20"/>
          <w:lang w:eastAsia="en-US"/>
        </w:rPr>
        <w:t>|   256 1</w:t>
      </w:r>
      <w:proofErr w:type="gramStart"/>
      <w:r w:rsidRPr="002350AA">
        <w:rPr>
          <w:sz w:val="20"/>
          <w:szCs w:val="20"/>
          <w:lang w:eastAsia="en-US"/>
        </w:rPr>
        <w:t>d:d</w:t>
      </w:r>
      <w:proofErr w:type="gramEnd"/>
      <w:r w:rsidRPr="002350AA">
        <w:rPr>
          <w:sz w:val="20"/>
          <w:szCs w:val="20"/>
          <w:lang w:eastAsia="en-US"/>
        </w:rPr>
        <w:t>3:6d:46:97:ba:7b:00:50:d6:5d:c5:68:e3:81:59 (ED25519)</w:t>
      </w:r>
    </w:p>
    <w:p w14:paraId="55B4BAEE" w14:textId="77777777" w:rsidR="00F56CDA" w:rsidRPr="002350AA" w:rsidRDefault="00F56CDA" w:rsidP="002350AA">
      <w:pPr>
        <w:jc w:val="both"/>
        <w:rPr>
          <w:sz w:val="20"/>
          <w:szCs w:val="20"/>
          <w:lang w:eastAsia="en-US"/>
        </w:rPr>
      </w:pPr>
      <w:r w:rsidRPr="002350AA">
        <w:rPr>
          <w:sz w:val="20"/>
          <w:szCs w:val="20"/>
          <w:lang w:eastAsia="en-US"/>
        </w:rPr>
        <w:t>|_ssh-ed25519 AAAAC3NzaC1lZDI1NTE5AAAAIGHQVUaS3bqFhbOASS9DXcoFMTM6bp6eL95DzFHfxW6W</w:t>
      </w:r>
    </w:p>
    <w:p w14:paraId="117412B5" w14:textId="77777777" w:rsidR="00F56CDA" w:rsidRPr="002350AA" w:rsidRDefault="00F56CDA" w:rsidP="002350AA">
      <w:pPr>
        <w:jc w:val="both"/>
        <w:rPr>
          <w:sz w:val="20"/>
          <w:szCs w:val="20"/>
          <w:lang w:eastAsia="en-US"/>
        </w:rPr>
      </w:pPr>
      <w:r w:rsidRPr="002350AA">
        <w:rPr>
          <w:sz w:val="20"/>
          <w:szCs w:val="20"/>
          <w:lang w:eastAsia="en-US"/>
        </w:rPr>
        <w:t>111/</w:t>
      </w:r>
      <w:proofErr w:type="gramStart"/>
      <w:r w:rsidRPr="002350AA">
        <w:rPr>
          <w:sz w:val="20"/>
          <w:szCs w:val="20"/>
          <w:lang w:eastAsia="en-US"/>
        </w:rPr>
        <w:t>tcp  open</w:t>
      </w:r>
      <w:proofErr w:type="gramEnd"/>
      <w:r w:rsidRPr="002350AA">
        <w:rPr>
          <w:sz w:val="20"/>
          <w:szCs w:val="20"/>
          <w:lang w:eastAsia="en-US"/>
        </w:rPr>
        <w:t xml:space="preserve">  rpcbind syn-ack ttl 59 2-4 (RPC #100000)</w:t>
      </w:r>
    </w:p>
    <w:p w14:paraId="2CFE5FDB" w14:textId="77777777" w:rsidR="00F56CDA" w:rsidRPr="002350AA" w:rsidRDefault="00F56CDA" w:rsidP="002350AA">
      <w:pPr>
        <w:jc w:val="both"/>
        <w:rPr>
          <w:sz w:val="20"/>
          <w:szCs w:val="20"/>
          <w:lang w:eastAsia="en-US"/>
        </w:rPr>
      </w:pPr>
      <w:r w:rsidRPr="002350AA">
        <w:rPr>
          <w:sz w:val="20"/>
          <w:szCs w:val="20"/>
          <w:lang w:eastAsia="en-US"/>
        </w:rPr>
        <w:t xml:space="preserve">| rpcinfo: </w:t>
      </w:r>
    </w:p>
    <w:p w14:paraId="35B00D94" w14:textId="77777777" w:rsidR="00F56CDA" w:rsidRPr="002350AA" w:rsidRDefault="00F56CDA" w:rsidP="002350AA">
      <w:pPr>
        <w:jc w:val="both"/>
        <w:rPr>
          <w:sz w:val="20"/>
          <w:szCs w:val="20"/>
          <w:lang w:eastAsia="en-US"/>
        </w:rPr>
      </w:pPr>
      <w:r w:rsidRPr="002350AA">
        <w:rPr>
          <w:sz w:val="20"/>
          <w:szCs w:val="20"/>
          <w:lang w:eastAsia="en-US"/>
        </w:rPr>
        <w:t>|   program version    port/</w:t>
      </w:r>
      <w:proofErr w:type="gramStart"/>
      <w:r w:rsidRPr="002350AA">
        <w:rPr>
          <w:sz w:val="20"/>
          <w:szCs w:val="20"/>
          <w:lang w:eastAsia="en-US"/>
        </w:rPr>
        <w:t>proto  service</w:t>
      </w:r>
      <w:proofErr w:type="gramEnd"/>
    </w:p>
    <w:p w14:paraId="3E05C95F"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111/tcp   rpcbind</w:t>
      </w:r>
    </w:p>
    <w:p w14:paraId="7F0B1CD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111/udp   rpcbind</w:t>
      </w:r>
    </w:p>
    <w:p w14:paraId="685E9AC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111/tcp6  rpcbind</w:t>
      </w:r>
    </w:p>
    <w:p w14:paraId="1064BE81" w14:textId="77777777" w:rsidR="00F56CDA" w:rsidRPr="002350AA" w:rsidRDefault="00F56CDA" w:rsidP="002350AA">
      <w:pPr>
        <w:jc w:val="both"/>
        <w:rPr>
          <w:sz w:val="20"/>
          <w:szCs w:val="20"/>
          <w:lang w:eastAsia="en-US"/>
        </w:rPr>
      </w:pPr>
      <w:r w:rsidRPr="002350AA">
        <w:rPr>
          <w:sz w:val="20"/>
          <w:szCs w:val="20"/>
          <w:lang w:eastAsia="en-US"/>
        </w:rPr>
        <w:lastRenderedPageBreak/>
        <w:t xml:space="preserve">|   </w:t>
      </w:r>
      <w:proofErr w:type="gramStart"/>
      <w:r w:rsidRPr="002350AA">
        <w:rPr>
          <w:sz w:val="20"/>
          <w:szCs w:val="20"/>
          <w:lang w:eastAsia="en-US"/>
        </w:rPr>
        <w:t>100000  3</w:t>
      </w:r>
      <w:proofErr w:type="gramEnd"/>
      <w:r w:rsidRPr="002350AA">
        <w:rPr>
          <w:sz w:val="20"/>
          <w:szCs w:val="20"/>
          <w:lang w:eastAsia="en-US"/>
        </w:rPr>
        <w:t>,4          111/udp6  rpcbind</w:t>
      </w:r>
    </w:p>
    <w:p w14:paraId="03ED182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   nfs</w:t>
      </w:r>
    </w:p>
    <w:p w14:paraId="39C4805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2049/tcp6  nfs</w:t>
      </w:r>
    </w:p>
    <w:p w14:paraId="427C39DC"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   nfs</w:t>
      </w:r>
    </w:p>
    <w:p w14:paraId="32C485D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2049/udp6  nfs</w:t>
      </w:r>
    </w:p>
    <w:p w14:paraId="38503A10"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40487/udp6  mountd</w:t>
      </w:r>
    </w:p>
    <w:p w14:paraId="78D05C4A"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48736/tcp6  mountd</w:t>
      </w:r>
    </w:p>
    <w:p w14:paraId="6C7172F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55456/tcp   mountd</w:t>
      </w:r>
    </w:p>
    <w:p w14:paraId="5754B078"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58630/udp   mountd</w:t>
      </w:r>
    </w:p>
    <w:p w14:paraId="6702C8BA"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33105/udp   nlockmgr</w:t>
      </w:r>
    </w:p>
    <w:p w14:paraId="70DB7F4E"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34601/tcp   nlockmgr</w:t>
      </w:r>
    </w:p>
    <w:p w14:paraId="2FAFB73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36555/tcp6  nlockmgr</w:t>
      </w:r>
    </w:p>
    <w:p w14:paraId="031497C5"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54234/udp6  nlockmgr</w:t>
      </w:r>
    </w:p>
    <w:p w14:paraId="480F0B6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33479/tcp   status</w:t>
      </w:r>
    </w:p>
    <w:p w14:paraId="04362A8C"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41288/udp   status</w:t>
      </w:r>
    </w:p>
    <w:p w14:paraId="2D0AEE1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43338/tcp6  status</w:t>
      </w:r>
    </w:p>
    <w:p w14:paraId="175CA8CC"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52783/udp6  status</w:t>
      </w:r>
    </w:p>
    <w:p w14:paraId="58C455A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   nfs_acl</w:t>
      </w:r>
    </w:p>
    <w:p w14:paraId="7F17B731"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2049/tcp6  nfs_acl</w:t>
      </w:r>
    </w:p>
    <w:p w14:paraId="4BDBE1D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2049/udp   nfs_acl</w:t>
      </w:r>
    </w:p>
    <w:p w14:paraId="4D73C581"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100227</w:t>
      </w:r>
      <w:proofErr w:type="gramEnd"/>
      <w:r w:rsidRPr="002350AA">
        <w:rPr>
          <w:sz w:val="20"/>
          <w:szCs w:val="20"/>
          <w:lang w:eastAsia="en-US"/>
        </w:rPr>
        <w:t xml:space="preserve">  2,3         2049/udp6  nfs_acl</w:t>
      </w:r>
    </w:p>
    <w:p w14:paraId="6D6CBBE1" w14:textId="77777777" w:rsidR="00F56CDA" w:rsidRPr="002350AA" w:rsidRDefault="00F56CDA" w:rsidP="002350AA">
      <w:pPr>
        <w:jc w:val="both"/>
        <w:rPr>
          <w:sz w:val="20"/>
          <w:szCs w:val="20"/>
          <w:lang w:eastAsia="en-US"/>
        </w:rPr>
      </w:pPr>
      <w:r w:rsidRPr="002350AA">
        <w:rPr>
          <w:sz w:val="20"/>
          <w:szCs w:val="20"/>
          <w:lang w:eastAsia="en-US"/>
        </w:rPr>
        <w:t xml:space="preserve">2049/tcp </w:t>
      </w:r>
      <w:proofErr w:type="gramStart"/>
      <w:r w:rsidRPr="002350AA">
        <w:rPr>
          <w:sz w:val="20"/>
          <w:szCs w:val="20"/>
          <w:lang w:eastAsia="en-US"/>
        </w:rPr>
        <w:t>open  nfs</w:t>
      </w:r>
      <w:proofErr w:type="gramEnd"/>
      <w:r w:rsidRPr="002350AA">
        <w:rPr>
          <w:sz w:val="20"/>
          <w:szCs w:val="20"/>
          <w:lang w:eastAsia="en-US"/>
        </w:rPr>
        <w:t>_acl syn-ack ttl 59 2-3 (RPC #100227)</w:t>
      </w:r>
    </w:p>
    <w:p w14:paraId="7F7094A8" w14:textId="77777777" w:rsidR="00F56CDA" w:rsidRPr="002350AA" w:rsidRDefault="00F56CDA" w:rsidP="002350AA">
      <w:pPr>
        <w:jc w:val="both"/>
        <w:rPr>
          <w:sz w:val="20"/>
          <w:szCs w:val="20"/>
          <w:lang w:eastAsia="en-US"/>
        </w:rPr>
      </w:pPr>
      <w:r w:rsidRPr="002350AA">
        <w:rPr>
          <w:sz w:val="20"/>
          <w:szCs w:val="20"/>
          <w:lang w:eastAsia="en-US"/>
        </w:rPr>
        <w:t xml:space="preserve">Service Info: OS: Linux; CPE: </w:t>
      </w:r>
      <w:proofErr w:type="gramStart"/>
      <w:r w:rsidRPr="002350AA">
        <w:rPr>
          <w:sz w:val="20"/>
          <w:szCs w:val="20"/>
          <w:lang w:eastAsia="en-US"/>
        </w:rPr>
        <w:t>cpe:/o:linux</w:t>
      </w:r>
      <w:proofErr w:type="gramEnd"/>
      <w:r w:rsidRPr="002350AA">
        <w:rPr>
          <w:sz w:val="20"/>
          <w:szCs w:val="20"/>
          <w:lang w:eastAsia="en-US"/>
        </w:rPr>
        <w:t>:linux_kernel</w:t>
      </w:r>
    </w:p>
    <w:p w14:paraId="1D03DCDB" w14:textId="77777777" w:rsidR="00F56CDA" w:rsidRPr="002350AA" w:rsidRDefault="00F56CDA" w:rsidP="002350AA">
      <w:pPr>
        <w:jc w:val="both"/>
        <w:rPr>
          <w:sz w:val="20"/>
          <w:szCs w:val="20"/>
          <w:lang w:eastAsia="en-US"/>
        </w:rPr>
      </w:pPr>
    </w:p>
    <w:p w14:paraId="383C7FB9" w14:textId="77777777" w:rsidR="00F56CDA" w:rsidRPr="002350AA" w:rsidRDefault="00F56CDA" w:rsidP="002350AA">
      <w:pPr>
        <w:jc w:val="both"/>
        <w:rPr>
          <w:sz w:val="20"/>
          <w:szCs w:val="20"/>
          <w:lang w:eastAsia="en-US"/>
        </w:rPr>
      </w:pPr>
      <w:r w:rsidRPr="002350AA">
        <w:rPr>
          <w:sz w:val="20"/>
          <w:szCs w:val="20"/>
          <w:lang w:eastAsia="en-US"/>
        </w:rPr>
        <w:t>Read data files from: /usr/bin</w:t>
      </w:r>
      <w:proofErr w:type="gramStart"/>
      <w:r w:rsidRPr="002350AA">
        <w:rPr>
          <w:sz w:val="20"/>
          <w:szCs w:val="20"/>
          <w:lang w:eastAsia="en-US"/>
        </w:rPr>
        <w:t>/..</w:t>
      </w:r>
      <w:proofErr w:type="gramEnd"/>
      <w:r w:rsidRPr="002350AA">
        <w:rPr>
          <w:sz w:val="20"/>
          <w:szCs w:val="20"/>
          <w:lang w:eastAsia="en-US"/>
        </w:rPr>
        <w:t>/share/nmap</w:t>
      </w:r>
    </w:p>
    <w:p w14:paraId="03FC9E99" w14:textId="77777777" w:rsidR="00F56CDA" w:rsidRPr="002350AA" w:rsidRDefault="00F56CDA" w:rsidP="002350AA">
      <w:pPr>
        <w:jc w:val="both"/>
        <w:rPr>
          <w:sz w:val="20"/>
          <w:szCs w:val="20"/>
          <w:lang w:eastAsia="en-US"/>
        </w:rPr>
      </w:pPr>
      <w:r w:rsidRPr="002350AA">
        <w:rPr>
          <w:sz w:val="20"/>
          <w:szCs w:val="20"/>
          <w:lang w:eastAsia="en-US"/>
        </w:rPr>
        <w:t xml:space="preserve">Service detection performed. Please report any incorrect results at </w:t>
      </w:r>
      <w:proofErr w:type="gramStart"/>
      <w:r w:rsidRPr="002350AA">
        <w:rPr>
          <w:sz w:val="20"/>
          <w:szCs w:val="20"/>
          <w:lang w:eastAsia="en-US"/>
        </w:rPr>
        <w:t>https://nmap.org/submit/ .</w:t>
      </w:r>
      <w:proofErr w:type="gramEnd"/>
    </w:p>
    <w:p w14:paraId="24914F58" w14:textId="0D5D0483" w:rsidR="00F56CDA" w:rsidRPr="002350AA" w:rsidRDefault="00F56CDA" w:rsidP="002350AA">
      <w:pPr>
        <w:jc w:val="both"/>
        <w:rPr>
          <w:sz w:val="20"/>
          <w:szCs w:val="20"/>
          <w:lang w:eastAsia="en-US"/>
        </w:rPr>
      </w:pPr>
      <w:r w:rsidRPr="002350AA">
        <w:rPr>
          <w:sz w:val="20"/>
          <w:szCs w:val="20"/>
          <w:lang w:eastAsia="en-US"/>
        </w:rPr>
        <w:t># Nmap done at Thu Nov 28 22:49:07 2024 -- 32 IP addresses (2 hosts up) scanned in 120.20 seconds</w:t>
      </w:r>
    </w:p>
    <w:p w14:paraId="6BEC1A5E" w14:textId="159C8992" w:rsidR="00F56CDA" w:rsidRPr="002350AA" w:rsidRDefault="00F56CDA" w:rsidP="002350AA">
      <w:pPr>
        <w:pStyle w:val="Heading3"/>
        <w:jc w:val="both"/>
        <w:rPr>
          <w:sz w:val="20"/>
          <w:szCs w:val="20"/>
          <w:lang w:eastAsia="en-US"/>
        </w:rPr>
      </w:pPr>
      <w:bookmarkStart w:id="154" w:name="_Toc185981782"/>
      <w:r w:rsidRPr="002350AA">
        <w:rPr>
          <w:sz w:val="20"/>
          <w:szCs w:val="20"/>
          <w:lang w:eastAsia="en-US"/>
        </w:rPr>
        <w:t>scanfs_192.168.0.98</w:t>
      </w:r>
      <w:bookmarkEnd w:id="154"/>
    </w:p>
    <w:p w14:paraId="3FE9C30C" w14:textId="77777777" w:rsidR="00F56CDA" w:rsidRPr="002350AA" w:rsidRDefault="00F56CDA" w:rsidP="002350AA">
      <w:pPr>
        <w:jc w:val="both"/>
        <w:rPr>
          <w:sz w:val="20"/>
          <w:szCs w:val="20"/>
          <w:lang w:eastAsia="en-US"/>
        </w:rPr>
      </w:pPr>
    </w:p>
    <w:p w14:paraId="60394E78" w14:textId="77777777" w:rsidR="00F56CDA" w:rsidRPr="002350AA" w:rsidRDefault="00F56CDA"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Thu Nov 28 22:33:57 2024 as: nmap -vv -sC -sV -oA nmap/scanfs_192.168.0.98 192.168.0.98/27</w:t>
      </w:r>
    </w:p>
    <w:p w14:paraId="11844A3B" w14:textId="77777777" w:rsidR="00F56CDA" w:rsidRPr="002350AA" w:rsidRDefault="00F56CDA" w:rsidP="002350AA">
      <w:pPr>
        <w:jc w:val="both"/>
        <w:rPr>
          <w:sz w:val="20"/>
          <w:szCs w:val="20"/>
          <w:lang w:eastAsia="en-US"/>
        </w:rPr>
      </w:pPr>
      <w:r w:rsidRPr="002350AA">
        <w:rPr>
          <w:sz w:val="20"/>
          <w:szCs w:val="20"/>
          <w:lang w:eastAsia="en-US"/>
        </w:rPr>
        <w:lastRenderedPageBreak/>
        <w:t>Nmap scan report for 192.168.0.96 [host down, received no-response]</w:t>
      </w:r>
    </w:p>
    <w:p w14:paraId="1B207DD8" w14:textId="77777777" w:rsidR="00F56CDA" w:rsidRPr="002350AA" w:rsidRDefault="00F56CDA" w:rsidP="002350AA">
      <w:pPr>
        <w:jc w:val="both"/>
        <w:rPr>
          <w:sz w:val="20"/>
          <w:szCs w:val="20"/>
          <w:lang w:eastAsia="en-US"/>
        </w:rPr>
      </w:pPr>
      <w:r w:rsidRPr="002350AA">
        <w:rPr>
          <w:sz w:val="20"/>
          <w:szCs w:val="20"/>
          <w:lang w:eastAsia="en-US"/>
        </w:rPr>
        <w:t>Nmap scan report for 192.168.0.99 [host down, received no-response]</w:t>
      </w:r>
    </w:p>
    <w:p w14:paraId="48889B17" w14:textId="77777777" w:rsidR="00F56CDA" w:rsidRPr="002350AA" w:rsidRDefault="00F56CDA" w:rsidP="002350AA">
      <w:pPr>
        <w:jc w:val="both"/>
        <w:rPr>
          <w:sz w:val="20"/>
          <w:szCs w:val="20"/>
          <w:lang w:eastAsia="en-US"/>
        </w:rPr>
      </w:pPr>
      <w:r w:rsidRPr="002350AA">
        <w:rPr>
          <w:sz w:val="20"/>
          <w:szCs w:val="20"/>
          <w:lang w:eastAsia="en-US"/>
        </w:rPr>
        <w:t>Nmap scan report for 192.168.0.100 [host down, received no-response]</w:t>
      </w:r>
    </w:p>
    <w:p w14:paraId="3BB2901B" w14:textId="77777777" w:rsidR="00F56CDA" w:rsidRPr="002350AA" w:rsidRDefault="00F56CDA" w:rsidP="002350AA">
      <w:pPr>
        <w:jc w:val="both"/>
        <w:rPr>
          <w:sz w:val="20"/>
          <w:szCs w:val="20"/>
          <w:lang w:eastAsia="en-US"/>
        </w:rPr>
      </w:pPr>
      <w:r w:rsidRPr="002350AA">
        <w:rPr>
          <w:sz w:val="20"/>
          <w:szCs w:val="20"/>
          <w:lang w:eastAsia="en-US"/>
        </w:rPr>
        <w:t>Nmap scan report for 192.168.0.101 [host down, received no-response]</w:t>
      </w:r>
    </w:p>
    <w:p w14:paraId="4C4F31FA" w14:textId="77777777" w:rsidR="00F56CDA" w:rsidRPr="002350AA" w:rsidRDefault="00F56CDA" w:rsidP="002350AA">
      <w:pPr>
        <w:jc w:val="both"/>
        <w:rPr>
          <w:sz w:val="20"/>
          <w:szCs w:val="20"/>
          <w:lang w:eastAsia="en-US"/>
        </w:rPr>
      </w:pPr>
      <w:r w:rsidRPr="002350AA">
        <w:rPr>
          <w:sz w:val="20"/>
          <w:szCs w:val="20"/>
          <w:lang w:eastAsia="en-US"/>
        </w:rPr>
        <w:t>Nmap scan report for 192.168.0.102 [host down, received no-response]</w:t>
      </w:r>
    </w:p>
    <w:p w14:paraId="153D1951" w14:textId="77777777" w:rsidR="00F56CDA" w:rsidRPr="002350AA" w:rsidRDefault="00F56CDA" w:rsidP="002350AA">
      <w:pPr>
        <w:jc w:val="both"/>
        <w:rPr>
          <w:sz w:val="20"/>
          <w:szCs w:val="20"/>
          <w:lang w:eastAsia="en-US"/>
        </w:rPr>
      </w:pPr>
      <w:r w:rsidRPr="002350AA">
        <w:rPr>
          <w:sz w:val="20"/>
          <w:szCs w:val="20"/>
          <w:lang w:eastAsia="en-US"/>
        </w:rPr>
        <w:t>Nmap scan report for 192.168.0.103 [host down, received no-response]</w:t>
      </w:r>
    </w:p>
    <w:p w14:paraId="6400F591" w14:textId="77777777" w:rsidR="00F56CDA" w:rsidRPr="002350AA" w:rsidRDefault="00F56CDA" w:rsidP="002350AA">
      <w:pPr>
        <w:jc w:val="both"/>
        <w:rPr>
          <w:sz w:val="20"/>
          <w:szCs w:val="20"/>
          <w:lang w:eastAsia="en-US"/>
        </w:rPr>
      </w:pPr>
      <w:r w:rsidRPr="002350AA">
        <w:rPr>
          <w:sz w:val="20"/>
          <w:szCs w:val="20"/>
          <w:lang w:eastAsia="en-US"/>
        </w:rPr>
        <w:t>Nmap scan report for 192.168.0.104 [host down, received no-response]</w:t>
      </w:r>
    </w:p>
    <w:p w14:paraId="13D99DE9" w14:textId="77777777" w:rsidR="00F56CDA" w:rsidRPr="002350AA" w:rsidRDefault="00F56CDA" w:rsidP="002350AA">
      <w:pPr>
        <w:jc w:val="both"/>
        <w:rPr>
          <w:sz w:val="20"/>
          <w:szCs w:val="20"/>
          <w:lang w:eastAsia="en-US"/>
        </w:rPr>
      </w:pPr>
      <w:r w:rsidRPr="002350AA">
        <w:rPr>
          <w:sz w:val="20"/>
          <w:szCs w:val="20"/>
          <w:lang w:eastAsia="en-US"/>
        </w:rPr>
        <w:t>Nmap scan report for 192.168.0.105 [host down, received no-response]</w:t>
      </w:r>
    </w:p>
    <w:p w14:paraId="1E8BAC25" w14:textId="77777777" w:rsidR="00F56CDA" w:rsidRPr="002350AA" w:rsidRDefault="00F56CDA" w:rsidP="002350AA">
      <w:pPr>
        <w:jc w:val="both"/>
        <w:rPr>
          <w:sz w:val="20"/>
          <w:szCs w:val="20"/>
          <w:lang w:eastAsia="en-US"/>
        </w:rPr>
      </w:pPr>
      <w:r w:rsidRPr="002350AA">
        <w:rPr>
          <w:sz w:val="20"/>
          <w:szCs w:val="20"/>
          <w:lang w:eastAsia="en-US"/>
        </w:rPr>
        <w:t>Nmap scan report for 192.168.0.106 [host down, received no-response]</w:t>
      </w:r>
    </w:p>
    <w:p w14:paraId="6F57B944" w14:textId="77777777" w:rsidR="00F56CDA" w:rsidRPr="002350AA" w:rsidRDefault="00F56CDA" w:rsidP="002350AA">
      <w:pPr>
        <w:jc w:val="both"/>
        <w:rPr>
          <w:sz w:val="20"/>
          <w:szCs w:val="20"/>
          <w:lang w:eastAsia="en-US"/>
        </w:rPr>
      </w:pPr>
      <w:r w:rsidRPr="002350AA">
        <w:rPr>
          <w:sz w:val="20"/>
          <w:szCs w:val="20"/>
          <w:lang w:eastAsia="en-US"/>
        </w:rPr>
        <w:t>Nmap scan report for 192.168.0.107 [host down, received no-response]</w:t>
      </w:r>
    </w:p>
    <w:p w14:paraId="136B5DE4" w14:textId="77777777" w:rsidR="00F56CDA" w:rsidRPr="002350AA" w:rsidRDefault="00F56CDA" w:rsidP="002350AA">
      <w:pPr>
        <w:jc w:val="both"/>
        <w:rPr>
          <w:sz w:val="20"/>
          <w:szCs w:val="20"/>
          <w:lang w:eastAsia="en-US"/>
        </w:rPr>
      </w:pPr>
      <w:r w:rsidRPr="002350AA">
        <w:rPr>
          <w:sz w:val="20"/>
          <w:szCs w:val="20"/>
          <w:lang w:eastAsia="en-US"/>
        </w:rPr>
        <w:t>Nmap scan report for 192.168.0.108 [host down, received no-response]</w:t>
      </w:r>
    </w:p>
    <w:p w14:paraId="18FDB4CB" w14:textId="77777777" w:rsidR="00F56CDA" w:rsidRPr="002350AA" w:rsidRDefault="00F56CDA" w:rsidP="002350AA">
      <w:pPr>
        <w:jc w:val="both"/>
        <w:rPr>
          <w:sz w:val="20"/>
          <w:szCs w:val="20"/>
          <w:lang w:eastAsia="en-US"/>
        </w:rPr>
      </w:pPr>
      <w:r w:rsidRPr="002350AA">
        <w:rPr>
          <w:sz w:val="20"/>
          <w:szCs w:val="20"/>
          <w:lang w:eastAsia="en-US"/>
        </w:rPr>
        <w:t>Nmap scan report for 192.168.0.109 [host down, received no-response]</w:t>
      </w:r>
    </w:p>
    <w:p w14:paraId="580D95BA" w14:textId="77777777" w:rsidR="00F56CDA" w:rsidRPr="002350AA" w:rsidRDefault="00F56CDA" w:rsidP="002350AA">
      <w:pPr>
        <w:jc w:val="both"/>
        <w:rPr>
          <w:sz w:val="20"/>
          <w:szCs w:val="20"/>
          <w:lang w:eastAsia="en-US"/>
        </w:rPr>
      </w:pPr>
      <w:r w:rsidRPr="002350AA">
        <w:rPr>
          <w:sz w:val="20"/>
          <w:szCs w:val="20"/>
          <w:lang w:eastAsia="en-US"/>
        </w:rPr>
        <w:t>Nmap scan report for 192.168.0.110 [host down, received no-response]</w:t>
      </w:r>
    </w:p>
    <w:p w14:paraId="1C35F370" w14:textId="77777777" w:rsidR="00F56CDA" w:rsidRPr="002350AA" w:rsidRDefault="00F56CDA" w:rsidP="002350AA">
      <w:pPr>
        <w:jc w:val="both"/>
        <w:rPr>
          <w:sz w:val="20"/>
          <w:szCs w:val="20"/>
          <w:lang w:eastAsia="en-US"/>
        </w:rPr>
      </w:pPr>
      <w:r w:rsidRPr="002350AA">
        <w:rPr>
          <w:sz w:val="20"/>
          <w:szCs w:val="20"/>
          <w:lang w:eastAsia="en-US"/>
        </w:rPr>
        <w:t>Nmap scan report for 192.168.0.111 [host down, received no-response]</w:t>
      </w:r>
    </w:p>
    <w:p w14:paraId="5CC8D49F" w14:textId="77777777" w:rsidR="00F56CDA" w:rsidRPr="002350AA" w:rsidRDefault="00F56CDA" w:rsidP="002350AA">
      <w:pPr>
        <w:jc w:val="both"/>
        <w:rPr>
          <w:sz w:val="20"/>
          <w:szCs w:val="20"/>
          <w:lang w:eastAsia="en-US"/>
        </w:rPr>
      </w:pPr>
      <w:r w:rsidRPr="002350AA">
        <w:rPr>
          <w:sz w:val="20"/>
          <w:szCs w:val="20"/>
          <w:lang w:eastAsia="en-US"/>
        </w:rPr>
        <w:t>Nmap scan report for 192.168.0.112 [host down, received no-response]</w:t>
      </w:r>
    </w:p>
    <w:p w14:paraId="1F91B5CD" w14:textId="77777777" w:rsidR="00F56CDA" w:rsidRPr="002350AA" w:rsidRDefault="00F56CDA" w:rsidP="002350AA">
      <w:pPr>
        <w:jc w:val="both"/>
        <w:rPr>
          <w:sz w:val="20"/>
          <w:szCs w:val="20"/>
          <w:lang w:eastAsia="en-US"/>
        </w:rPr>
      </w:pPr>
      <w:r w:rsidRPr="002350AA">
        <w:rPr>
          <w:sz w:val="20"/>
          <w:szCs w:val="20"/>
          <w:lang w:eastAsia="en-US"/>
        </w:rPr>
        <w:t>Nmap scan report for 192.168.0.113 [host down, received no-response]</w:t>
      </w:r>
    </w:p>
    <w:p w14:paraId="33F82B60" w14:textId="77777777" w:rsidR="00F56CDA" w:rsidRPr="002350AA" w:rsidRDefault="00F56CDA" w:rsidP="002350AA">
      <w:pPr>
        <w:jc w:val="both"/>
        <w:rPr>
          <w:sz w:val="20"/>
          <w:szCs w:val="20"/>
          <w:lang w:eastAsia="en-US"/>
        </w:rPr>
      </w:pPr>
      <w:r w:rsidRPr="002350AA">
        <w:rPr>
          <w:sz w:val="20"/>
          <w:szCs w:val="20"/>
          <w:lang w:eastAsia="en-US"/>
        </w:rPr>
        <w:t>Nmap scan report for 192.168.0.114 [host down, received no-response]</w:t>
      </w:r>
    </w:p>
    <w:p w14:paraId="52A4DAAA" w14:textId="77777777" w:rsidR="00F56CDA" w:rsidRPr="002350AA" w:rsidRDefault="00F56CDA" w:rsidP="002350AA">
      <w:pPr>
        <w:jc w:val="both"/>
        <w:rPr>
          <w:sz w:val="20"/>
          <w:szCs w:val="20"/>
          <w:lang w:eastAsia="en-US"/>
        </w:rPr>
      </w:pPr>
      <w:r w:rsidRPr="002350AA">
        <w:rPr>
          <w:sz w:val="20"/>
          <w:szCs w:val="20"/>
          <w:lang w:eastAsia="en-US"/>
        </w:rPr>
        <w:t>Nmap scan report for 192.168.0.115 [host down, received no-response]</w:t>
      </w:r>
    </w:p>
    <w:p w14:paraId="19658EF7" w14:textId="77777777" w:rsidR="00F56CDA" w:rsidRPr="002350AA" w:rsidRDefault="00F56CDA" w:rsidP="002350AA">
      <w:pPr>
        <w:jc w:val="both"/>
        <w:rPr>
          <w:sz w:val="20"/>
          <w:szCs w:val="20"/>
          <w:lang w:eastAsia="en-US"/>
        </w:rPr>
      </w:pPr>
      <w:r w:rsidRPr="002350AA">
        <w:rPr>
          <w:sz w:val="20"/>
          <w:szCs w:val="20"/>
          <w:lang w:eastAsia="en-US"/>
        </w:rPr>
        <w:t>Nmap scan report for 192.168.0.116 [host down, received no-response]</w:t>
      </w:r>
    </w:p>
    <w:p w14:paraId="682A6016" w14:textId="77777777" w:rsidR="00F56CDA" w:rsidRPr="002350AA" w:rsidRDefault="00F56CDA" w:rsidP="002350AA">
      <w:pPr>
        <w:jc w:val="both"/>
        <w:rPr>
          <w:sz w:val="20"/>
          <w:szCs w:val="20"/>
          <w:lang w:eastAsia="en-US"/>
        </w:rPr>
      </w:pPr>
      <w:r w:rsidRPr="002350AA">
        <w:rPr>
          <w:sz w:val="20"/>
          <w:szCs w:val="20"/>
          <w:lang w:eastAsia="en-US"/>
        </w:rPr>
        <w:t>Nmap scan report for 192.168.0.117 [host down, received no-response]</w:t>
      </w:r>
    </w:p>
    <w:p w14:paraId="3CB51B56" w14:textId="77777777" w:rsidR="00F56CDA" w:rsidRPr="002350AA" w:rsidRDefault="00F56CDA" w:rsidP="002350AA">
      <w:pPr>
        <w:jc w:val="both"/>
        <w:rPr>
          <w:sz w:val="20"/>
          <w:szCs w:val="20"/>
          <w:lang w:eastAsia="en-US"/>
        </w:rPr>
      </w:pPr>
      <w:r w:rsidRPr="002350AA">
        <w:rPr>
          <w:sz w:val="20"/>
          <w:szCs w:val="20"/>
          <w:lang w:eastAsia="en-US"/>
        </w:rPr>
        <w:t>Nmap scan report for 192.168.0.118 [host down, received no-response]</w:t>
      </w:r>
    </w:p>
    <w:p w14:paraId="0AE688F0" w14:textId="77777777" w:rsidR="00F56CDA" w:rsidRPr="002350AA" w:rsidRDefault="00F56CDA" w:rsidP="002350AA">
      <w:pPr>
        <w:jc w:val="both"/>
        <w:rPr>
          <w:sz w:val="20"/>
          <w:szCs w:val="20"/>
          <w:lang w:eastAsia="en-US"/>
        </w:rPr>
      </w:pPr>
      <w:r w:rsidRPr="002350AA">
        <w:rPr>
          <w:sz w:val="20"/>
          <w:szCs w:val="20"/>
          <w:lang w:eastAsia="en-US"/>
        </w:rPr>
        <w:t>Nmap scan report for 192.168.0.119 [host down, received no-response]</w:t>
      </w:r>
    </w:p>
    <w:p w14:paraId="492018BB" w14:textId="77777777" w:rsidR="00F56CDA" w:rsidRPr="002350AA" w:rsidRDefault="00F56CDA" w:rsidP="002350AA">
      <w:pPr>
        <w:jc w:val="both"/>
        <w:rPr>
          <w:sz w:val="20"/>
          <w:szCs w:val="20"/>
          <w:lang w:eastAsia="en-US"/>
        </w:rPr>
      </w:pPr>
      <w:r w:rsidRPr="002350AA">
        <w:rPr>
          <w:sz w:val="20"/>
          <w:szCs w:val="20"/>
          <w:lang w:eastAsia="en-US"/>
        </w:rPr>
        <w:t>Nmap scan report for 192.168.0.120 [host down, received no-response]</w:t>
      </w:r>
    </w:p>
    <w:p w14:paraId="6F61AAF4" w14:textId="77777777" w:rsidR="00F56CDA" w:rsidRPr="002350AA" w:rsidRDefault="00F56CDA" w:rsidP="002350AA">
      <w:pPr>
        <w:jc w:val="both"/>
        <w:rPr>
          <w:sz w:val="20"/>
          <w:szCs w:val="20"/>
          <w:lang w:eastAsia="en-US"/>
        </w:rPr>
      </w:pPr>
      <w:r w:rsidRPr="002350AA">
        <w:rPr>
          <w:sz w:val="20"/>
          <w:szCs w:val="20"/>
          <w:lang w:eastAsia="en-US"/>
        </w:rPr>
        <w:t>Nmap scan report for 192.168.0.121 [host down, received no-response]</w:t>
      </w:r>
    </w:p>
    <w:p w14:paraId="10E8377F" w14:textId="77777777" w:rsidR="00F56CDA" w:rsidRPr="002350AA" w:rsidRDefault="00F56CDA" w:rsidP="002350AA">
      <w:pPr>
        <w:jc w:val="both"/>
        <w:rPr>
          <w:sz w:val="20"/>
          <w:szCs w:val="20"/>
          <w:lang w:eastAsia="en-US"/>
        </w:rPr>
      </w:pPr>
      <w:r w:rsidRPr="002350AA">
        <w:rPr>
          <w:sz w:val="20"/>
          <w:szCs w:val="20"/>
          <w:lang w:eastAsia="en-US"/>
        </w:rPr>
        <w:t>Nmap scan report for 192.168.0.122 [host down, received no-response]</w:t>
      </w:r>
    </w:p>
    <w:p w14:paraId="37A5C97F" w14:textId="77777777" w:rsidR="00F56CDA" w:rsidRPr="002350AA" w:rsidRDefault="00F56CDA" w:rsidP="002350AA">
      <w:pPr>
        <w:jc w:val="both"/>
        <w:rPr>
          <w:sz w:val="20"/>
          <w:szCs w:val="20"/>
          <w:lang w:eastAsia="en-US"/>
        </w:rPr>
      </w:pPr>
      <w:r w:rsidRPr="002350AA">
        <w:rPr>
          <w:sz w:val="20"/>
          <w:szCs w:val="20"/>
          <w:lang w:eastAsia="en-US"/>
        </w:rPr>
        <w:t>Nmap scan report for 192.168.0.123 [host down, received no-response]</w:t>
      </w:r>
    </w:p>
    <w:p w14:paraId="6E2FD61D" w14:textId="77777777" w:rsidR="00F56CDA" w:rsidRPr="002350AA" w:rsidRDefault="00F56CDA" w:rsidP="002350AA">
      <w:pPr>
        <w:jc w:val="both"/>
        <w:rPr>
          <w:sz w:val="20"/>
          <w:szCs w:val="20"/>
          <w:lang w:eastAsia="en-US"/>
        </w:rPr>
      </w:pPr>
      <w:r w:rsidRPr="002350AA">
        <w:rPr>
          <w:sz w:val="20"/>
          <w:szCs w:val="20"/>
          <w:lang w:eastAsia="en-US"/>
        </w:rPr>
        <w:t>Nmap scan report for 192.168.0.124 [host down, received no-response]</w:t>
      </w:r>
    </w:p>
    <w:p w14:paraId="3C361397" w14:textId="77777777" w:rsidR="00F56CDA" w:rsidRPr="002350AA" w:rsidRDefault="00F56CDA" w:rsidP="002350AA">
      <w:pPr>
        <w:jc w:val="both"/>
        <w:rPr>
          <w:sz w:val="20"/>
          <w:szCs w:val="20"/>
          <w:lang w:eastAsia="en-US"/>
        </w:rPr>
      </w:pPr>
      <w:r w:rsidRPr="002350AA">
        <w:rPr>
          <w:sz w:val="20"/>
          <w:szCs w:val="20"/>
          <w:lang w:eastAsia="en-US"/>
        </w:rPr>
        <w:t>Nmap scan report for 192.168.0.125 [host down, received no-response]</w:t>
      </w:r>
    </w:p>
    <w:p w14:paraId="019A67D8" w14:textId="77777777" w:rsidR="00F56CDA" w:rsidRPr="002350AA" w:rsidRDefault="00F56CDA" w:rsidP="002350AA">
      <w:pPr>
        <w:jc w:val="both"/>
        <w:rPr>
          <w:sz w:val="20"/>
          <w:szCs w:val="20"/>
          <w:lang w:eastAsia="en-US"/>
        </w:rPr>
      </w:pPr>
      <w:r w:rsidRPr="002350AA">
        <w:rPr>
          <w:sz w:val="20"/>
          <w:szCs w:val="20"/>
          <w:lang w:eastAsia="en-US"/>
        </w:rPr>
        <w:t>Nmap scan report for 192.168.0.126 [host down, received no-response]</w:t>
      </w:r>
    </w:p>
    <w:p w14:paraId="1B8E70BC" w14:textId="77777777" w:rsidR="00F56CDA" w:rsidRPr="002350AA" w:rsidRDefault="00F56CDA" w:rsidP="002350AA">
      <w:pPr>
        <w:jc w:val="both"/>
        <w:rPr>
          <w:sz w:val="20"/>
          <w:szCs w:val="20"/>
          <w:lang w:eastAsia="en-US"/>
        </w:rPr>
      </w:pPr>
      <w:r w:rsidRPr="002350AA">
        <w:rPr>
          <w:sz w:val="20"/>
          <w:szCs w:val="20"/>
          <w:lang w:eastAsia="en-US"/>
        </w:rPr>
        <w:t>Nmap scan report for 192.168.0.127 [host down, received no-response]</w:t>
      </w:r>
    </w:p>
    <w:p w14:paraId="428796AB" w14:textId="77777777" w:rsidR="00F56CDA" w:rsidRPr="002350AA" w:rsidRDefault="00F56CDA" w:rsidP="002350AA">
      <w:pPr>
        <w:jc w:val="both"/>
        <w:rPr>
          <w:sz w:val="20"/>
          <w:szCs w:val="20"/>
          <w:lang w:eastAsia="en-US"/>
        </w:rPr>
      </w:pPr>
      <w:r w:rsidRPr="002350AA">
        <w:rPr>
          <w:sz w:val="20"/>
          <w:szCs w:val="20"/>
          <w:lang w:eastAsia="en-US"/>
        </w:rPr>
        <w:t>Nmap scan report for 192.168.0.97</w:t>
      </w:r>
    </w:p>
    <w:p w14:paraId="66ABF034" w14:textId="77777777" w:rsidR="00F56CDA" w:rsidRPr="002350AA" w:rsidRDefault="00F56CDA" w:rsidP="002350AA">
      <w:pPr>
        <w:jc w:val="both"/>
        <w:rPr>
          <w:sz w:val="20"/>
          <w:szCs w:val="20"/>
          <w:lang w:eastAsia="en-US"/>
        </w:rPr>
      </w:pPr>
      <w:r w:rsidRPr="002350AA">
        <w:rPr>
          <w:sz w:val="20"/>
          <w:szCs w:val="20"/>
          <w:lang w:eastAsia="en-US"/>
        </w:rPr>
        <w:lastRenderedPageBreak/>
        <w:t>Host is up, received echo-reply ttl 60 (0.0077s latency).</w:t>
      </w:r>
    </w:p>
    <w:p w14:paraId="6D2AE762" w14:textId="77777777" w:rsidR="00F56CDA" w:rsidRPr="002350AA" w:rsidRDefault="00F56CDA" w:rsidP="002350AA">
      <w:pPr>
        <w:jc w:val="both"/>
        <w:rPr>
          <w:sz w:val="20"/>
          <w:szCs w:val="20"/>
          <w:lang w:eastAsia="en-US"/>
        </w:rPr>
      </w:pPr>
      <w:r w:rsidRPr="002350AA">
        <w:rPr>
          <w:sz w:val="20"/>
          <w:szCs w:val="20"/>
          <w:lang w:eastAsia="en-US"/>
        </w:rPr>
        <w:t>Scanned at 2024-11-28 22:33:58 EST for 131s</w:t>
      </w:r>
    </w:p>
    <w:p w14:paraId="21FB9B68"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4C85A18C" w14:textId="77777777" w:rsidR="00F56CDA" w:rsidRPr="002350AA" w:rsidRDefault="00F56CDA" w:rsidP="002350AA">
      <w:pPr>
        <w:jc w:val="both"/>
        <w:rPr>
          <w:sz w:val="20"/>
          <w:szCs w:val="20"/>
          <w:lang w:eastAsia="en-US"/>
        </w:rPr>
      </w:pPr>
      <w:r w:rsidRPr="002350AA">
        <w:rPr>
          <w:sz w:val="20"/>
          <w:szCs w:val="20"/>
          <w:lang w:eastAsia="en-US"/>
        </w:rPr>
        <w:t>Reason: 997 resets</w:t>
      </w:r>
    </w:p>
    <w:p w14:paraId="3D935D9D"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597B1D23"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60 VyOS telnetd 1.14.0 or later</w:t>
      </w:r>
    </w:p>
    <w:p w14:paraId="63199E08"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60 lighttpd 1.4.28</w:t>
      </w:r>
    </w:p>
    <w:p w14:paraId="68D07C55"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213ECA82"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00EB99D9"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6979CB48"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007884DE"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60</w:t>
      </w:r>
    </w:p>
    <w:p w14:paraId="2A8DF352" w14:textId="77777777" w:rsidR="00F56CDA" w:rsidRPr="002350AA" w:rsidRDefault="00F56CDA" w:rsidP="002350AA">
      <w:pPr>
        <w:jc w:val="both"/>
        <w:rPr>
          <w:sz w:val="20"/>
          <w:szCs w:val="20"/>
          <w:lang w:eastAsia="en-US"/>
        </w:rPr>
      </w:pPr>
      <w:r w:rsidRPr="002350AA">
        <w:rPr>
          <w:sz w:val="20"/>
          <w:szCs w:val="20"/>
          <w:lang w:eastAsia="en-US"/>
        </w:rPr>
        <w:t>|_ssl-date: 2024-11-29T03:35:09+00:00; 0s from scanner time.</w:t>
      </w:r>
    </w:p>
    <w:p w14:paraId="22BC4CE3"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2CDE5301" w14:textId="77777777" w:rsidR="00F56CDA" w:rsidRPr="002350AA" w:rsidRDefault="00F56CDA" w:rsidP="002350AA">
      <w:pPr>
        <w:jc w:val="both"/>
        <w:rPr>
          <w:sz w:val="20"/>
          <w:szCs w:val="20"/>
          <w:lang w:eastAsia="en-US"/>
        </w:rPr>
      </w:pPr>
    </w:p>
    <w:p w14:paraId="682327D6"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27BC3677" w14:textId="77777777" w:rsidR="00F56CDA" w:rsidRPr="002350AA" w:rsidRDefault="00F56CDA" w:rsidP="002350AA">
      <w:pPr>
        <w:jc w:val="both"/>
        <w:rPr>
          <w:sz w:val="20"/>
          <w:szCs w:val="20"/>
          <w:lang w:eastAsia="en-US"/>
        </w:rPr>
      </w:pPr>
      <w:r w:rsidRPr="002350AA">
        <w:rPr>
          <w:sz w:val="20"/>
          <w:szCs w:val="20"/>
          <w:lang w:eastAsia="en-US"/>
        </w:rPr>
        <w:t>|_clock-skew: 0s</w:t>
      </w:r>
    </w:p>
    <w:p w14:paraId="7A823CCF" w14:textId="77777777" w:rsidR="00F56CDA" w:rsidRPr="002350AA" w:rsidRDefault="00F56CDA" w:rsidP="002350AA">
      <w:pPr>
        <w:jc w:val="both"/>
        <w:rPr>
          <w:sz w:val="20"/>
          <w:szCs w:val="20"/>
          <w:lang w:eastAsia="en-US"/>
        </w:rPr>
      </w:pPr>
    </w:p>
    <w:p w14:paraId="7163B946" w14:textId="77777777" w:rsidR="00F56CDA" w:rsidRPr="002350AA" w:rsidRDefault="00F56CDA" w:rsidP="002350AA">
      <w:pPr>
        <w:jc w:val="both"/>
        <w:rPr>
          <w:sz w:val="20"/>
          <w:szCs w:val="20"/>
          <w:lang w:eastAsia="en-US"/>
        </w:rPr>
      </w:pPr>
      <w:r w:rsidRPr="002350AA">
        <w:rPr>
          <w:sz w:val="20"/>
          <w:szCs w:val="20"/>
          <w:lang w:eastAsia="en-US"/>
        </w:rPr>
        <w:t>Nmap scan report for 192.168.0.98</w:t>
      </w:r>
    </w:p>
    <w:p w14:paraId="19C797CF" w14:textId="77777777" w:rsidR="00F56CDA" w:rsidRPr="002350AA" w:rsidRDefault="00F56CDA" w:rsidP="002350AA">
      <w:pPr>
        <w:jc w:val="both"/>
        <w:rPr>
          <w:sz w:val="20"/>
          <w:szCs w:val="20"/>
          <w:lang w:eastAsia="en-US"/>
        </w:rPr>
      </w:pPr>
      <w:r w:rsidRPr="002350AA">
        <w:rPr>
          <w:sz w:val="20"/>
          <w:szCs w:val="20"/>
          <w:lang w:eastAsia="en-US"/>
        </w:rPr>
        <w:t>Host is up, received echo-reply ttl 61 (0.0023s latency).</w:t>
      </w:r>
    </w:p>
    <w:p w14:paraId="1917B0E6" w14:textId="77777777" w:rsidR="00F56CDA" w:rsidRPr="002350AA" w:rsidRDefault="00F56CDA" w:rsidP="002350AA">
      <w:pPr>
        <w:jc w:val="both"/>
        <w:rPr>
          <w:sz w:val="20"/>
          <w:szCs w:val="20"/>
          <w:lang w:eastAsia="en-US"/>
        </w:rPr>
      </w:pPr>
      <w:r w:rsidRPr="002350AA">
        <w:rPr>
          <w:sz w:val="20"/>
          <w:szCs w:val="20"/>
          <w:lang w:eastAsia="en-US"/>
        </w:rPr>
        <w:t>Scanned at 2024-11-28 22:33:58 EST for 131s</w:t>
      </w:r>
    </w:p>
    <w:p w14:paraId="3CEA3315" w14:textId="77777777" w:rsidR="00F56CDA" w:rsidRPr="002350AA" w:rsidRDefault="00F56CDA" w:rsidP="002350AA">
      <w:pPr>
        <w:jc w:val="both"/>
        <w:rPr>
          <w:sz w:val="20"/>
          <w:szCs w:val="20"/>
          <w:lang w:eastAsia="en-US"/>
        </w:rPr>
      </w:pPr>
      <w:r w:rsidRPr="002350AA">
        <w:rPr>
          <w:sz w:val="20"/>
          <w:szCs w:val="20"/>
          <w:lang w:eastAsia="en-US"/>
        </w:rPr>
        <w:t>Not shown: 995 filtered ports</w:t>
      </w:r>
    </w:p>
    <w:p w14:paraId="7FB68A10" w14:textId="77777777" w:rsidR="00F56CDA" w:rsidRPr="002350AA" w:rsidRDefault="00F56CDA" w:rsidP="002350AA">
      <w:pPr>
        <w:jc w:val="both"/>
        <w:rPr>
          <w:sz w:val="20"/>
          <w:szCs w:val="20"/>
          <w:lang w:eastAsia="en-US"/>
        </w:rPr>
      </w:pPr>
      <w:r w:rsidRPr="002350AA">
        <w:rPr>
          <w:sz w:val="20"/>
          <w:szCs w:val="20"/>
          <w:lang w:eastAsia="en-US"/>
        </w:rPr>
        <w:t>Reason: 995 no-responses</w:t>
      </w:r>
    </w:p>
    <w:p w14:paraId="18DB7510"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362693FF" w14:textId="77777777" w:rsidR="00F56CDA" w:rsidRPr="002350AA" w:rsidRDefault="00F56CDA" w:rsidP="002350AA">
      <w:pPr>
        <w:jc w:val="both"/>
        <w:rPr>
          <w:sz w:val="20"/>
          <w:szCs w:val="20"/>
          <w:lang w:eastAsia="en-US"/>
        </w:rPr>
      </w:pPr>
      <w:r w:rsidRPr="002350AA">
        <w:rPr>
          <w:sz w:val="20"/>
          <w:szCs w:val="20"/>
          <w:lang w:eastAsia="en-US"/>
        </w:rPr>
        <w:t xml:space="preserve">53/tcp   </w:t>
      </w:r>
      <w:proofErr w:type="gramStart"/>
      <w:r w:rsidRPr="002350AA">
        <w:rPr>
          <w:sz w:val="20"/>
          <w:szCs w:val="20"/>
          <w:lang w:eastAsia="en-US"/>
        </w:rPr>
        <w:t>open  domain</w:t>
      </w:r>
      <w:proofErr w:type="gramEnd"/>
      <w:r w:rsidRPr="002350AA">
        <w:rPr>
          <w:sz w:val="20"/>
          <w:szCs w:val="20"/>
          <w:lang w:eastAsia="en-US"/>
        </w:rPr>
        <w:t xml:space="preserve">  syn-ack ttl 61 (generic dns response: REFUSED)</w:t>
      </w:r>
    </w:p>
    <w:p w14:paraId="0108656C" w14:textId="77777777" w:rsidR="00F56CDA" w:rsidRPr="002350AA" w:rsidRDefault="00F56CDA" w:rsidP="002350AA">
      <w:pPr>
        <w:jc w:val="both"/>
        <w:rPr>
          <w:sz w:val="20"/>
          <w:szCs w:val="20"/>
          <w:lang w:eastAsia="en-US"/>
        </w:rPr>
      </w:pPr>
      <w:r w:rsidRPr="002350AA">
        <w:rPr>
          <w:sz w:val="20"/>
          <w:szCs w:val="20"/>
          <w:lang w:eastAsia="en-US"/>
        </w:rPr>
        <w:t xml:space="preserve">80/tcp   </w:t>
      </w:r>
      <w:proofErr w:type="gramStart"/>
      <w:r w:rsidRPr="002350AA">
        <w:rPr>
          <w:sz w:val="20"/>
          <w:szCs w:val="20"/>
          <w:lang w:eastAsia="en-US"/>
        </w:rPr>
        <w:t>open  http</w:t>
      </w:r>
      <w:proofErr w:type="gramEnd"/>
      <w:r w:rsidRPr="002350AA">
        <w:rPr>
          <w:sz w:val="20"/>
          <w:szCs w:val="20"/>
          <w:lang w:eastAsia="en-US"/>
        </w:rPr>
        <w:t xml:space="preserve">    syn-ack ttl 61 nginx</w:t>
      </w:r>
    </w:p>
    <w:p w14:paraId="3A279429" w14:textId="77777777" w:rsidR="00F56CDA" w:rsidRPr="002350AA" w:rsidRDefault="00F56CDA" w:rsidP="002350AA">
      <w:pPr>
        <w:jc w:val="both"/>
        <w:rPr>
          <w:sz w:val="20"/>
          <w:szCs w:val="20"/>
          <w:lang w:eastAsia="en-US"/>
        </w:rPr>
      </w:pPr>
      <w:r w:rsidRPr="002350AA">
        <w:rPr>
          <w:sz w:val="20"/>
          <w:szCs w:val="20"/>
          <w:lang w:eastAsia="en-US"/>
        </w:rPr>
        <w:t>|_http-favicon: Unknown favicon MD5: 082559A7867CF27ACAB7E9867A8B320F</w:t>
      </w:r>
    </w:p>
    <w:p w14:paraId="1B6BBE04"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0F656B95"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GET HEAD POST</w:t>
      </w:r>
    </w:p>
    <w:p w14:paraId="40DCFB96" w14:textId="77777777" w:rsidR="00F56CDA" w:rsidRPr="002350AA" w:rsidRDefault="00F56CDA" w:rsidP="002350AA">
      <w:pPr>
        <w:jc w:val="both"/>
        <w:rPr>
          <w:sz w:val="20"/>
          <w:szCs w:val="20"/>
          <w:lang w:eastAsia="en-US"/>
        </w:rPr>
      </w:pPr>
      <w:r w:rsidRPr="002350AA">
        <w:rPr>
          <w:sz w:val="20"/>
          <w:szCs w:val="20"/>
          <w:lang w:eastAsia="en-US"/>
        </w:rPr>
        <w:t>|_http-title: Login</w:t>
      </w:r>
    </w:p>
    <w:p w14:paraId="78AC75C4" w14:textId="77777777" w:rsidR="00F56CDA" w:rsidRPr="002350AA" w:rsidRDefault="00F56CDA" w:rsidP="002350AA">
      <w:pPr>
        <w:jc w:val="both"/>
        <w:rPr>
          <w:sz w:val="20"/>
          <w:szCs w:val="20"/>
          <w:lang w:eastAsia="en-US"/>
        </w:rPr>
      </w:pPr>
      <w:r w:rsidRPr="002350AA">
        <w:rPr>
          <w:sz w:val="20"/>
          <w:szCs w:val="20"/>
          <w:lang w:eastAsia="en-US"/>
        </w:rPr>
        <w:t xml:space="preserve">2601/tcp </w:t>
      </w:r>
      <w:proofErr w:type="gramStart"/>
      <w:r w:rsidRPr="002350AA">
        <w:rPr>
          <w:sz w:val="20"/>
          <w:szCs w:val="20"/>
          <w:lang w:eastAsia="en-US"/>
        </w:rPr>
        <w:t>open  quagga</w:t>
      </w:r>
      <w:proofErr w:type="gramEnd"/>
      <w:r w:rsidRPr="002350AA">
        <w:rPr>
          <w:sz w:val="20"/>
          <w:szCs w:val="20"/>
          <w:lang w:eastAsia="en-US"/>
        </w:rPr>
        <w:t xml:space="preserve">  syn-ack ttl 61 Quagga routing software 1.2.1 (Derivative of GNU Zebra)</w:t>
      </w:r>
    </w:p>
    <w:p w14:paraId="0B2EDCF6" w14:textId="77777777" w:rsidR="00F56CDA" w:rsidRPr="002350AA" w:rsidRDefault="00F56CDA" w:rsidP="002350AA">
      <w:pPr>
        <w:jc w:val="both"/>
        <w:rPr>
          <w:sz w:val="20"/>
          <w:szCs w:val="20"/>
          <w:lang w:eastAsia="en-US"/>
        </w:rPr>
      </w:pPr>
      <w:r w:rsidRPr="002350AA">
        <w:rPr>
          <w:sz w:val="20"/>
          <w:szCs w:val="20"/>
          <w:lang w:eastAsia="en-US"/>
        </w:rPr>
        <w:lastRenderedPageBreak/>
        <w:t xml:space="preserve">2604/tcp </w:t>
      </w:r>
      <w:proofErr w:type="gramStart"/>
      <w:r w:rsidRPr="002350AA">
        <w:rPr>
          <w:sz w:val="20"/>
          <w:szCs w:val="20"/>
          <w:lang w:eastAsia="en-US"/>
        </w:rPr>
        <w:t>open  quagga</w:t>
      </w:r>
      <w:proofErr w:type="gramEnd"/>
      <w:r w:rsidRPr="002350AA">
        <w:rPr>
          <w:sz w:val="20"/>
          <w:szCs w:val="20"/>
          <w:lang w:eastAsia="en-US"/>
        </w:rPr>
        <w:t xml:space="preserve">  syn-ack ttl 61 Quagga routing software 1.2.1 (Derivative of GNU Zebra)</w:t>
      </w:r>
    </w:p>
    <w:p w14:paraId="1FDF8D7B" w14:textId="77777777" w:rsidR="00F56CDA" w:rsidRPr="002350AA" w:rsidRDefault="00F56CDA" w:rsidP="002350AA">
      <w:pPr>
        <w:jc w:val="both"/>
        <w:rPr>
          <w:sz w:val="20"/>
          <w:szCs w:val="20"/>
          <w:lang w:eastAsia="en-US"/>
        </w:rPr>
      </w:pPr>
      <w:r w:rsidRPr="002350AA">
        <w:rPr>
          <w:sz w:val="20"/>
          <w:szCs w:val="20"/>
          <w:lang w:eastAsia="en-US"/>
        </w:rPr>
        <w:t xml:space="preserve">2605/tcp </w:t>
      </w:r>
      <w:proofErr w:type="gramStart"/>
      <w:r w:rsidRPr="002350AA">
        <w:rPr>
          <w:sz w:val="20"/>
          <w:szCs w:val="20"/>
          <w:lang w:eastAsia="en-US"/>
        </w:rPr>
        <w:t>open  quagga</w:t>
      </w:r>
      <w:proofErr w:type="gramEnd"/>
      <w:r w:rsidRPr="002350AA">
        <w:rPr>
          <w:sz w:val="20"/>
          <w:szCs w:val="20"/>
          <w:lang w:eastAsia="en-US"/>
        </w:rPr>
        <w:t xml:space="preserve">  syn-ack ttl 61 Quagga routing software 1.2.1 (Derivative of GNU Zebra)</w:t>
      </w:r>
    </w:p>
    <w:p w14:paraId="5E435F6E" w14:textId="77777777" w:rsidR="00F56CDA" w:rsidRPr="002350AA" w:rsidRDefault="00F56CDA" w:rsidP="002350AA">
      <w:pPr>
        <w:jc w:val="both"/>
        <w:rPr>
          <w:sz w:val="20"/>
          <w:szCs w:val="20"/>
          <w:lang w:eastAsia="en-US"/>
        </w:rPr>
      </w:pPr>
      <w:r w:rsidRPr="002350AA">
        <w:rPr>
          <w:sz w:val="20"/>
          <w:szCs w:val="20"/>
          <w:lang w:eastAsia="en-US"/>
        </w:rPr>
        <w:t xml:space="preserve">1 service unrecognized despite returning data. If you know the service/version, please submit the following fingerprint at </w:t>
      </w:r>
      <w:proofErr w:type="gramStart"/>
      <w:r w:rsidRPr="002350AA">
        <w:rPr>
          <w:sz w:val="20"/>
          <w:szCs w:val="20"/>
          <w:lang w:eastAsia="en-US"/>
        </w:rPr>
        <w:t>https://nmap.org/cgi-bin/submit.cgi?new-service :</w:t>
      </w:r>
      <w:proofErr w:type="gramEnd"/>
    </w:p>
    <w:p w14:paraId="59B0DE32" w14:textId="77777777" w:rsidR="00F56CDA" w:rsidRPr="002350AA" w:rsidRDefault="00F56CDA" w:rsidP="002350AA">
      <w:pPr>
        <w:jc w:val="both"/>
        <w:rPr>
          <w:sz w:val="20"/>
          <w:szCs w:val="20"/>
          <w:lang w:eastAsia="en-US"/>
        </w:rPr>
      </w:pPr>
      <w:r w:rsidRPr="002350AA">
        <w:rPr>
          <w:sz w:val="20"/>
          <w:szCs w:val="20"/>
          <w:lang w:eastAsia="en-US"/>
        </w:rPr>
        <w:t>SF-Port53-</w:t>
      </w:r>
      <w:proofErr w:type="gramStart"/>
      <w:r w:rsidRPr="002350AA">
        <w:rPr>
          <w:sz w:val="20"/>
          <w:szCs w:val="20"/>
          <w:lang w:eastAsia="en-US"/>
        </w:rPr>
        <w:t>TCP:V</w:t>
      </w:r>
      <w:proofErr w:type="gramEnd"/>
      <w:r w:rsidRPr="002350AA">
        <w:rPr>
          <w:sz w:val="20"/>
          <w:szCs w:val="20"/>
          <w:lang w:eastAsia="en-US"/>
        </w:rPr>
        <w:t>=7.80%I=7%D=11/28%Time=67493644%P=x86_64-pc-linux-gnu%r(DNS</w:t>
      </w:r>
    </w:p>
    <w:p w14:paraId="7148F8D5" w14:textId="77777777" w:rsidR="00F56CDA" w:rsidRPr="002350AA" w:rsidRDefault="00F56CDA" w:rsidP="002350AA">
      <w:pPr>
        <w:jc w:val="both"/>
        <w:rPr>
          <w:sz w:val="20"/>
          <w:szCs w:val="20"/>
          <w:lang w:eastAsia="en-US"/>
        </w:rPr>
      </w:pPr>
      <w:proofErr w:type="gramStart"/>
      <w:r w:rsidRPr="002350AA">
        <w:rPr>
          <w:sz w:val="20"/>
          <w:szCs w:val="20"/>
          <w:lang w:eastAsia="en-US"/>
        </w:rPr>
        <w:t>SF:VersionBindReqTCP</w:t>
      </w:r>
      <w:proofErr w:type="gramEnd"/>
      <w:r w:rsidRPr="002350AA">
        <w:rPr>
          <w:sz w:val="20"/>
          <w:szCs w:val="20"/>
          <w:lang w:eastAsia="en-US"/>
        </w:rPr>
        <w:t>,E,"\0\x0c\0\x06\x81\x05\0\0\0\0\0\0\0\0")%r(DNSStatus</w:t>
      </w:r>
    </w:p>
    <w:p w14:paraId="177EE6F6" w14:textId="77777777" w:rsidR="00F56CDA" w:rsidRPr="002350AA" w:rsidRDefault="00F56CDA" w:rsidP="002350AA">
      <w:pPr>
        <w:jc w:val="both"/>
        <w:rPr>
          <w:sz w:val="20"/>
          <w:szCs w:val="20"/>
          <w:lang w:eastAsia="en-US"/>
        </w:rPr>
      </w:pPr>
      <w:proofErr w:type="gramStart"/>
      <w:r w:rsidRPr="002350AA">
        <w:rPr>
          <w:sz w:val="20"/>
          <w:szCs w:val="20"/>
          <w:lang w:eastAsia="en-US"/>
        </w:rPr>
        <w:t>SF:RequestTCP</w:t>
      </w:r>
      <w:proofErr w:type="gramEnd"/>
      <w:r w:rsidRPr="002350AA">
        <w:rPr>
          <w:sz w:val="20"/>
          <w:szCs w:val="20"/>
          <w:lang w:eastAsia="en-US"/>
        </w:rPr>
        <w:t>,E,"\0\x0c\0\0\x90\x05\0\0\0\0\0\0\0\0");</w:t>
      </w:r>
    </w:p>
    <w:p w14:paraId="7A6F2E46" w14:textId="77777777" w:rsidR="00F56CDA" w:rsidRPr="002350AA" w:rsidRDefault="00F56CDA" w:rsidP="002350AA">
      <w:pPr>
        <w:jc w:val="both"/>
        <w:rPr>
          <w:sz w:val="20"/>
          <w:szCs w:val="20"/>
          <w:lang w:eastAsia="en-US"/>
        </w:rPr>
      </w:pPr>
    </w:p>
    <w:p w14:paraId="164F3B81" w14:textId="77777777" w:rsidR="00F56CDA" w:rsidRPr="002350AA" w:rsidRDefault="00F56CDA" w:rsidP="002350AA">
      <w:pPr>
        <w:jc w:val="both"/>
        <w:rPr>
          <w:sz w:val="20"/>
          <w:szCs w:val="20"/>
          <w:lang w:eastAsia="en-US"/>
        </w:rPr>
      </w:pPr>
      <w:r w:rsidRPr="002350AA">
        <w:rPr>
          <w:sz w:val="20"/>
          <w:szCs w:val="20"/>
          <w:lang w:eastAsia="en-US"/>
        </w:rPr>
        <w:t>Read data files from: /usr/bin</w:t>
      </w:r>
      <w:proofErr w:type="gramStart"/>
      <w:r w:rsidRPr="002350AA">
        <w:rPr>
          <w:sz w:val="20"/>
          <w:szCs w:val="20"/>
          <w:lang w:eastAsia="en-US"/>
        </w:rPr>
        <w:t>/..</w:t>
      </w:r>
      <w:proofErr w:type="gramEnd"/>
      <w:r w:rsidRPr="002350AA">
        <w:rPr>
          <w:sz w:val="20"/>
          <w:szCs w:val="20"/>
          <w:lang w:eastAsia="en-US"/>
        </w:rPr>
        <w:t>/share/nmap</w:t>
      </w:r>
    </w:p>
    <w:p w14:paraId="78AA71F1" w14:textId="77777777" w:rsidR="00F56CDA" w:rsidRPr="002350AA" w:rsidRDefault="00F56CDA" w:rsidP="002350AA">
      <w:pPr>
        <w:jc w:val="both"/>
        <w:rPr>
          <w:sz w:val="20"/>
          <w:szCs w:val="20"/>
          <w:lang w:eastAsia="en-US"/>
        </w:rPr>
      </w:pPr>
      <w:r w:rsidRPr="002350AA">
        <w:rPr>
          <w:sz w:val="20"/>
          <w:szCs w:val="20"/>
          <w:lang w:eastAsia="en-US"/>
        </w:rPr>
        <w:t xml:space="preserve">Service detection performed. Please report any incorrect results at </w:t>
      </w:r>
      <w:proofErr w:type="gramStart"/>
      <w:r w:rsidRPr="002350AA">
        <w:rPr>
          <w:sz w:val="20"/>
          <w:szCs w:val="20"/>
          <w:lang w:eastAsia="en-US"/>
        </w:rPr>
        <w:t>https://nmap.org/submit/ .</w:t>
      </w:r>
      <w:proofErr w:type="gramEnd"/>
    </w:p>
    <w:p w14:paraId="4D02B849" w14:textId="3DE21F97" w:rsidR="00F56CDA" w:rsidRPr="002350AA" w:rsidRDefault="00F56CDA" w:rsidP="002350AA">
      <w:pPr>
        <w:jc w:val="both"/>
        <w:rPr>
          <w:sz w:val="20"/>
          <w:szCs w:val="20"/>
          <w:lang w:eastAsia="en-US"/>
        </w:rPr>
      </w:pPr>
      <w:r w:rsidRPr="002350AA">
        <w:rPr>
          <w:sz w:val="20"/>
          <w:szCs w:val="20"/>
          <w:lang w:eastAsia="en-US"/>
        </w:rPr>
        <w:t># Nmap done at Thu Nov 28 22:36:09 2024 -- 32 IP addresses (2 hosts up) scanned in 131.93 seconds</w:t>
      </w:r>
    </w:p>
    <w:p w14:paraId="6201B971" w14:textId="77777777" w:rsidR="00F56CDA" w:rsidRPr="002350AA" w:rsidRDefault="00F56CDA" w:rsidP="002350AA">
      <w:pPr>
        <w:jc w:val="both"/>
        <w:rPr>
          <w:sz w:val="20"/>
          <w:szCs w:val="20"/>
          <w:lang w:eastAsia="en-US"/>
        </w:rPr>
      </w:pPr>
    </w:p>
    <w:p w14:paraId="3C52D1D3" w14:textId="27522685" w:rsidR="00F56CDA" w:rsidRPr="002350AA" w:rsidRDefault="00F56CDA" w:rsidP="002350AA">
      <w:pPr>
        <w:pStyle w:val="Heading3"/>
        <w:jc w:val="both"/>
        <w:rPr>
          <w:sz w:val="20"/>
          <w:szCs w:val="20"/>
          <w:lang w:eastAsia="en-US"/>
        </w:rPr>
      </w:pPr>
      <w:bookmarkStart w:id="155" w:name="_Toc185981783"/>
      <w:r w:rsidRPr="002350AA">
        <w:rPr>
          <w:sz w:val="20"/>
          <w:szCs w:val="20"/>
          <w:lang w:eastAsia="en-US"/>
        </w:rPr>
        <w:t>scanfs_192.168.0.128</w:t>
      </w:r>
      <w:bookmarkEnd w:id="155"/>
    </w:p>
    <w:p w14:paraId="20C823B1" w14:textId="77777777" w:rsidR="00F56CDA" w:rsidRPr="002350AA" w:rsidRDefault="00F56CDA" w:rsidP="002350AA">
      <w:pPr>
        <w:jc w:val="both"/>
        <w:rPr>
          <w:sz w:val="20"/>
          <w:szCs w:val="20"/>
          <w:lang w:eastAsia="en-US"/>
        </w:rPr>
      </w:pPr>
    </w:p>
    <w:p w14:paraId="3859AB95" w14:textId="77777777" w:rsidR="00F56CDA" w:rsidRPr="002350AA" w:rsidRDefault="00F56CDA"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Thu Nov 28 19:07:18 2024 as: nmap -vv -sC -sV -oA nmap/scanfs_192.168.0.128 192.168.0.128/27</w:t>
      </w:r>
    </w:p>
    <w:p w14:paraId="63183C42" w14:textId="77777777" w:rsidR="00F56CDA" w:rsidRPr="002350AA" w:rsidRDefault="00F56CDA" w:rsidP="002350AA">
      <w:pPr>
        <w:jc w:val="both"/>
        <w:rPr>
          <w:sz w:val="20"/>
          <w:szCs w:val="20"/>
          <w:lang w:eastAsia="en-US"/>
        </w:rPr>
      </w:pPr>
      <w:r w:rsidRPr="002350AA">
        <w:rPr>
          <w:sz w:val="20"/>
          <w:szCs w:val="20"/>
          <w:lang w:eastAsia="en-US"/>
        </w:rPr>
        <w:t>Nmap scan report for 192.168.0.128 [host down, received no-response]</w:t>
      </w:r>
    </w:p>
    <w:p w14:paraId="33CC949B" w14:textId="77777777" w:rsidR="00F56CDA" w:rsidRPr="002350AA" w:rsidRDefault="00F56CDA" w:rsidP="002350AA">
      <w:pPr>
        <w:jc w:val="both"/>
        <w:rPr>
          <w:sz w:val="20"/>
          <w:szCs w:val="20"/>
          <w:lang w:eastAsia="en-US"/>
        </w:rPr>
      </w:pPr>
      <w:r w:rsidRPr="002350AA">
        <w:rPr>
          <w:sz w:val="20"/>
          <w:szCs w:val="20"/>
          <w:lang w:eastAsia="en-US"/>
        </w:rPr>
        <w:t>Nmap scan report for 192.168.0.131 [host down, received no-response]</w:t>
      </w:r>
    </w:p>
    <w:p w14:paraId="4A6DD5F9" w14:textId="77777777" w:rsidR="00F56CDA" w:rsidRPr="002350AA" w:rsidRDefault="00F56CDA" w:rsidP="002350AA">
      <w:pPr>
        <w:jc w:val="both"/>
        <w:rPr>
          <w:sz w:val="20"/>
          <w:szCs w:val="20"/>
          <w:lang w:eastAsia="en-US"/>
        </w:rPr>
      </w:pPr>
      <w:r w:rsidRPr="002350AA">
        <w:rPr>
          <w:sz w:val="20"/>
          <w:szCs w:val="20"/>
          <w:lang w:eastAsia="en-US"/>
        </w:rPr>
        <w:t>Nmap scan report for 192.168.0.132 [host down, received no-response]</w:t>
      </w:r>
    </w:p>
    <w:p w14:paraId="72B69F39" w14:textId="77777777" w:rsidR="00F56CDA" w:rsidRPr="002350AA" w:rsidRDefault="00F56CDA" w:rsidP="002350AA">
      <w:pPr>
        <w:jc w:val="both"/>
        <w:rPr>
          <w:sz w:val="20"/>
          <w:szCs w:val="20"/>
          <w:lang w:eastAsia="en-US"/>
        </w:rPr>
      </w:pPr>
      <w:r w:rsidRPr="002350AA">
        <w:rPr>
          <w:sz w:val="20"/>
          <w:szCs w:val="20"/>
          <w:lang w:eastAsia="en-US"/>
        </w:rPr>
        <w:t>Nmap scan report for 192.168.0.133 [host down, received no-response]</w:t>
      </w:r>
    </w:p>
    <w:p w14:paraId="630751E1" w14:textId="77777777" w:rsidR="00F56CDA" w:rsidRPr="002350AA" w:rsidRDefault="00F56CDA" w:rsidP="002350AA">
      <w:pPr>
        <w:jc w:val="both"/>
        <w:rPr>
          <w:sz w:val="20"/>
          <w:szCs w:val="20"/>
          <w:lang w:eastAsia="en-US"/>
        </w:rPr>
      </w:pPr>
      <w:r w:rsidRPr="002350AA">
        <w:rPr>
          <w:sz w:val="20"/>
          <w:szCs w:val="20"/>
          <w:lang w:eastAsia="en-US"/>
        </w:rPr>
        <w:t>Nmap scan report for 192.168.0.134 [host down, received no-response]</w:t>
      </w:r>
    </w:p>
    <w:p w14:paraId="2ADD0E77" w14:textId="77777777" w:rsidR="00F56CDA" w:rsidRPr="002350AA" w:rsidRDefault="00F56CDA" w:rsidP="002350AA">
      <w:pPr>
        <w:jc w:val="both"/>
        <w:rPr>
          <w:sz w:val="20"/>
          <w:szCs w:val="20"/>
          <w:lang w:eastAsia="en-US"/>
        </w:rPr>
      </w:pPr>
      <w:r w:rsidRPr="002350AA">
        <w:rPr>
          <w:sz w:val="20"/>
          <w:szCs w:val="20"/>
          <w:lang w:eastAsia="en-US"/>
        </w:rPr>
        <w:t>Nmap scan report for 192.168.0.135 [host down, received no-response]</w:t>
      </w:r>
    </w:p>
    <w:p w14:paraId="7D80AA04" w14:textId="77777777" w:rsidR="00F56CDA" w:rsidRPr="002350AA" w:rsidRDefault="00F56CDA" w:rsidP="002350AA">
      <w:pPr>
        <w:jc w:val="both"/>
        <w:rPr>
          <w:sz w:val="20"/>
          <w:szCs w:val="20"/>
          <w:lang w:eastAsia="en-US"/>
        </w:rPr>
      </w:pPr>
      <w:r w:rsidRPr="002350AA">
        <w:rPr>
          <w:sz w:val="20"/>
          <w:szCs w:val="20"/>
          <w:lang w:eastAsia="en-US"/>
        </w:rPr>
        <w:t>Nmap scan report for 192.168.0.136 [host down, received no-response]</w:t>
      </w:r>
    </w:p>
    <w:p w14:paraId="4C0763E6" w14:textId="77777777" w:rsidR="00F56CDA" w:rsidRPr="002350AA" w:rsidRDefault="00F56CDA" w:rsidP="002350AA">
      <w:pPr>
        <w:jc w:val="both"/>
        <w:rPr>
          <w:sz w:val="20"/>
          <w:szCs w:val="20"/>
          <w:lang w:eastAsia="en-US"/>
        </w:rPr>
      </w:pPr>
      <w:r w:rsidRPr="002350AA">
        <w:rPr>
          <w:sz w:val="20"/>
          <w:szCs w:val="20"/>
          <w:lang w:eastAsia="en-US"/>
        </w:rPr>
        <w:t>Nmap scan report for 192.168.0.137 [host down, received no-response]</w:t>
      </w:r>
    </w:p>
    <w:p w14:paraId="52903F8D" w14:textId="77777777" w:rsidR="00F56CDA" w:rsidRPr="002350AA" w:rsidRDefault="00F56CDA" w:rsidP="002350AA">
      <w:pPr>
        <w:jc w:val="both"/>
        <w:rPr>
          <w:sz w:val="20"/>
          <w:szCs w:val="20"/>
          <w:lang w:eastAsia="en-US"/>
        </w:rPr>
      </w:pPr>
      <w:r w:rsidRPr="002350AA">
        <w:rPr>
          <w:sz w:val="20"/>
          <w:szCs w:val="20"/>
          <w:lang w:eastAsia="en-US"/>
        </w:rPr>
        <w:t>Nmap scan report for 192.168.0.138 [host down, received no-response]</w:t>
      </w:r>
    </w:p>
    <w:p w14:paraId="02E2EBA1" w14:textId="77777777" w:rsidR="00F56CDA" w:rsidRPr="002350AA" w:rsidRDefault="00F56CDA" w:rsidP="002350AA">
      <w:pPr>
        <w:jc w:val="both"/>
        <w:rPr>
          <w:sz w:val="20"/>
          <w:szCs w:val="20"/>
          <w:lang w:eastAsia="en-US"/>
        </w:rPr>
      </w:pPr>
      <w:r w:rsidRPr="002350AA">
        <w:rPr>
          <w:sz w:val="20"/>
          <w:szCs w:val="20"/>
          <w:lang w:eastAsia="en-US"/>
        </w:rPr>
        <w:t>Nmap scan report for 192.168.0.139 [host down, received no-response]</w:t>
      </w:r>
    </w:p>
    <w:p w14:paraId="56762613" w14:textId="77777777" w:rsidR="00F56CDA" w:rsidRPr="002350AA" w:rsidRDefault="00F56CDA" w:rsidP="002350AA">
      <w:pPr>
        <w:jc w:val="both"/>
        <w:rPr>
          <w:sz w:val="20"/>
          <w:szCs w:val="20"/>
          <w:lang w:eastAsia="en-US"/>
        </w:rPr>
      </w:pPr>
      <w:r w:rsidRPr="002350AA">
        <w:rPr>
          <w:sz w:val="20"/>
          <w:szCs w:val="20"/>
          <w:lang w:eastAsia="en-US"/>
        </w:rPr>
        <w:t>Nmap scan report for 192.168.0.140 [host down, received no-response]</w:t>
      </w:r>
    </w:p>
    <w:p w14:paraId="0D9F95A7" w14:textId="77777777" w:rsidR="00F56CDA" w:rsidRPr="002350AA" w:rsidRDefault="00F56CDA" w:rsidP="002350AA">
      <w:pPr>
        <w:jc w:val="both"/>
        <w:rPr>
          <w:sz w:val="20"/>
          <w:szCs w:val="20"/>
          <w:lang w:eastAsia="en-US"/>
        </w:rPr>
      </w:pPr>
      <w:r w:rsidRPr="002350AA">
        <w:rPr>
          <w:sz w:val="20"/>
          <w:szCs w:val="20"/>
          <w:lang w:eastAsia="en-US"/>
        </w:rPr>
        <w:t>Nmap scan report for 192.168.0.141 [host down, received no-response]</w:t>
      </w:r>
    </w:p>
    <w:p w14:paraId="3E3CDD9E" w14:textId="77777777" w:rsidR="00F56CDA" w:rsidRPr="002350AA" w:rsidRDefault="00F56CDA" w:rsidP="002350AA">
      <w:pPr>
        <w:jc w:val="both"/>
        <w:rPr>
          <w:sz w:val="20"/>
          <w:szCs w:val="20"/>
          <w:lang w:eastAsia="en-US"/>
        </w:rPr>
      </w:pPr>
      <w:r w:rsidRPr="002350AA">
        <w:rPr>
          <w:sz w:val="20"/>
          <w:szCs w:val="20"/>
          <w:lang w:eastAsia="en-US"/>
        </w:rPr>
        <w:t>Nmap scan report for 192.168.0.142 [host down, received no-response]</w:t>
      </w:r>
    </w:p>
    <w:p w14:paraId="400EC7D9" w14:textId="77777777" w:rsidR="00F56CDA" w:rsidRPr="002350AA" w:rsidRDefault="00F56CDA" w:rsidP="002350AA">
      <w:pPr>
        <w:jc w:val="both"/>
        <w:rPr>
          <w:sz w:val="20"/>
          <w:szCs w:val="20"/>
          <w:lang w:eastAsia="en-US"/>
        </w:rPr>
      </w:pPr>
      <w:r w:rsidRPr="002350AA">
        <w:rPr>
          <w:sz w:val="20"/>
          <w:szCs w:val="20"/>
          <w:lang w:eastAsia="en-US"/>
        </w:rPr>
        <w:t>Nmap scan report for 192.168.0.143 [host down, received no-response]</w:t>
      </w:r>
    </w:p>
    <w:p w14:paraId="12159452" w14:textId="77777777" w:rsidR="00F56CDA" w:rsidRPr="002350AA" w:rsidRDefault="00F56CDA" w:rsidP="002350AA">
      <w:pPr>
        <w:jc w:val="both"/>
        <w:rPr>
          <w:sz w:val="20"/>
          <w:szCs w:val="20"/>
          <w:lang w:eastAsia="en-US"/>
        </w:rPr>
      </w:pPr>
      <w:r w:rsidRPr="002350AA">
        <w:rPr>
          <w:sz w:val="20"/>
          <w:szCs w:val="20"/>
          <w:lang w:eastAsia="en-US"/>
        </w:rPr>
        <w:t>Nmap scan report for 192.168.0.144 [host down, received no-response]</w:t>
      </w:r>
    </w:p>
    <w:p w14:paraId="60E7C203" w14:textId="77777777" w:rsidR="00F56CDA" w:rsidRPr="002350AA" w:rsidRDefault="00F56CDA" w:rsidP="002350AA">
      <w:pPr>
        <w:jc w:val="both"/>
        <w:rPr>
          <w:sz w:val="20"/>
          <w:szCs w:val="20"/>
          <w:lang w:eastAsia="en-US"/>
        </w:rPr>
      </w:pPr>
      <w:r w:rsidRPr="002350AA">
        <w:rPr>
          <w:sz w:val="20"/>
          <w:szCs w:val="20"/>
          <w:lang w:eastAsia="en-US"/>
        </w:rPr>
        <w:t>Nmap scan report for 192.168.0.145 [host down, received no-response]</w:t>
      </w:r>
    </w:p>
    <w:p w14:paraId="360ADE15" w14:textId="77777777" w:rsidR="00F56CDA" w:rsidRPr="002350AA" w:rsidRDefault="00F56CDA" w:rsidP="002350AA">
      <w:pPr>
        <w:jc w:val="both"/>
        <w:rPr>
          <w:sz w:val="20"/>
          <w:szCs w:val="20"/>
          <w:lang w:eastAsia="en-US"/>
        </w:rPr>
      </w:pPr>
      <w:r w:rsidRPr="002350AA">
        <w:rPr>
          <w:sz w:val="20"/>
          <w:szCs w:val="20"/>
          <w:lang w:eastAsia="en-US"/>
        </w:rPr>
        <w:lastRenderedPageBreak/>
        <w:t>Nmap scan report for 192.168.0.146 [host down, received no-response]</w:t>
      </w:r>
    </w:p>
    <w:p w14:paraId="59F6A22B" w14:textId="77777777" w:rsidR="00F56CDA" w:rsidRPr="002350AA" w:rsidRDefault="00F56CDA" w:rsidP="002350AA">
      <w:pPr>
        <w:jc w:val="both"/>
        <w:rPr>
          <w:sz w:val="20"/>
          <w:szCs w:val="20"/>
          <w:lang w:eastAsia="en-US"/>
        </w:rPr>
      </w:pPr>
      <w:r w:rsidRPr="002350AA">
        <w:rPr>
          <w:sz w:val="20"/>
          <w:szCs w:val="20"/>
          <w:lang w:eastAsia="en-US"/>
        </w:rPr>
        <w:t>Nmap scan report for 192.168.0.147 [host down, received no-response]</w:t>
      </w:r>
    </w:p>
    <w:p w14:paraId="65B843F4" w14:textId="77777777" w:rsidR="00F56CDA" w:rsidRPr="002350AA" w:rsidRDefault="00F56CDA" w:rsidP="002350AA">
      <w:pPr>
        <w:jc w:val="both"/>
        <w:rPr>
          <w:sz w:val="20"/>
          <w:szCs w:val="20"/>
          <w:lang w:eastAsia="en-US"/>
        </w:rPr>
      </w:pPr>
      <w:r w:rsidRPr="002350AA">
        <w:rPr>
          <w:sz w:val="20"/>
          <w:szCs w:val="20"/>
          <w:lang w:eastAsia="en-US"/>
        </w:rPr>
        <w:t>Nmap scan report for 192.168.0.148 [host down, received no-response]</w:t>
      </w:r>
    </w:p>
    <w:p w14:paraId="6913DCE7" w14:textId="77777777" w:rsidR="00F56CDA" w:rsidRPr="002350AA" w:rsidRDefault="00F56CDA" w:rsidP="002350AA">
      <w:pPr>
        <w:jc w:val="both"/>
        <w:rPr>
          <w:sz w:val="20"/>
          <w:szCs w:val="20"/>
          <w:lang w:eastAsia="en-US"/>
        </w:rPr>
      </w:pPr>
      <w:r w:rsidRPr="002350AA">
        <w:rPr>
          <w:sz w:val="20"/>
          <w:szCs w:val="20"/>
          <w:lang w:eastAsia="en-US"/>
        </w:rPr>
        <w:t>Nmap scan report for 192.168.0.149 [host down, received no-response]</w:t>
      </w:r>
    </w:p>
    <w:p w14:paraId="3A0E6E06" w14:textId="77777777" w:rsidR="00F56CDA" w:rsidRPr="002350AA" w:rsidRDefault="00F56CDA" w:rsidP="002350AA">
      <w:pPr>
        <w:jc w:val="both"/>
        <w:rPr>
          <w:sz w:val="20"/>
          <w:szCs w:val="20"/>
          <w:lang w:eastAsia="en-US"/>
        </w:rPr>
      </w:pPr>
      <w:r w:rsidRPr="002350AA">
        <w:rPr>
          <w:sz w:val="20"/>
          <w:szCs w:val="20"/>
          <w:lang w:eastAsia="en-US"/>
        </w:rPr>
        <w:t>Nmap scan report for 192.168.0.150 [host down, received no-response]</w:t>
      </w:r>
    </w:p>
    <w:p w14:paraId="569FA96E" w14:textId="77777777" w:rsidR="00F56CDA" w:rsidRPr="002350AA" w:rsidRDefault="00F56CDA" w:rsidP="002350AA">
      <w:pPr>
        <w:jc w:val="both"/>
        <w:rPr>
          <w:sz w:val="20"/>
          <w:szCs w:val="20"/>
          <w:lang w:eastAsia="en-US"/>
        </w:rPr>
      </w:pPr>
      <w:r w:rsidRPr="002350AA">
        <w:rPr>
          <w:sz w:val="20"/>
          <w:szCs w:val="20"/>
          <w:lang w:eastAsia="en-US"/>
        </w:rPr>
        <w:t>Nmap scan report for 192.168.0.151 [host down, received no-response]</w:t>
      </w:r>
    </w:p>
    <w:p w14:paraId="4633C537" w14:textId="77777777" w:rsidR="00F56CDA" w:rsidRPr="002350AA" w:rsidRDefault="00F56CDA" w:rsidP="002350AA">
      <w:pPr>
        <w:jc w:val="both"/>
        <w:rPr>
          <w:sz w:val="20"/>
          <w:szCs w:val="20"/>
          <w:lang w:eastAsia="en-US"/>
        </w:rPr>
      </w:pPr>
      <w:r w:rsidRPr="002350AA">
        <w:rPr>
          <w:sz w:val="20"/>
          <w:szCs w:val="20"/>
          <w:lang w:eastAsia="en-US"/>
        </w:rPr>
        <w:t>Nmap scan report for 192.168.0.152 [host down, received no-response]</w:t>
      </w:r>
    </w:p>
    <w:p w14:paraId="4B21AA2B" w14:textId="77777777" w:rsidR="00F56CDA" w:rsidRPr="002350AA" w:rsidRDefault="00F56CDA" w:rsidP="002350AA">
      <w:pPr>
        <w:jc w:val="both"/>
        <w:rPr>
          <w:sz w:val="20"/>
          <w:szCs w:val="20"/>
          <w:lang w:eastAsia="en-US"/>
        </w:rPr>
      </w:pPr>
      <w:r w:rsidRPr="002350AA">
        <w:rPr>
          <w:sz w:val="20"/>
          <w:szCs w:val="20"/>
          <w:lang w:eastAsia="en-US"/>
        </w:rPr>
        <w:t>Nmap scan report for 192.168.0.153 [host down, received no-response]</w:t>
      </w:r>
    </w:p>
    <w:p w14:paraId="658A0FA2" w14:textId="77777777" w:rsidR="00F56CDA" w:rsidRPr="002350AA" w:rsidRDefault="00F56CDA" w:rsidP="002350AA">
      <w:pPr>
        <w:jc w:val="both"/>
        <w:rPr>
          <w:sz w:val="20"/>
          <w:szCs w:val="20"/>
          <w:lang w:eastAsia="en-US"/>
        </w:rPr>
      </w:pPr>
      <w:r w:rsidRPr="002350AA">
        <w:rPr>
          <w:sz w:val="20"/>
          <w:szCs w:val="20"/>
          <w:lang w:eastAsia="en-US"/>
        </w:rPr>
        <w:t>Nmap scan report for 192.168.0.154 [host down, received no-response]</w:t>
      </w:r>
    </w:p>
    <w:p w14:paraId="7C8695C9" w14:textId="77777777" w:rsidR="00F56CDA" w:rsidRPr="002350AA" w:rsidRDefault="00F56CDA" w:rsidP="002350AA">
      <w:pPr>
        <w:jc w:val="both"/>
        <w:rPr>
          <w:sz w:val="20"/>
          <w:szCs w:val="20"/>
          <w:lang w:eastAsia="en-US"/>
        </w:rPr>
      </w:pPr>
      <w:r w:rsidRPr="002350AA">
        <w:rPr>
          <w:sz w:val="20"/>
          <w:szCs w:val="20"/>
          <w:lang w:eastAsia="en-US"/>
        </w:rPr>
        <w:t>Nmap scan report for 192.168.0.155 [host down, received no-response]</w:t>
      </w:r>
    </w:p>
    <w:p w14:paraId="522D3B5A" w14:textId="77777777" w:rsidR="00F56CDA" w:rsidRPr="002350AA" w:rsidRDefault="00F56CDA" w:rsidP="002350AA">
      <w:pPr>
        <w:jc w:val="both"/>
        <w:rPr>
          <w:sz w:val="20"/>
          <w:szCs w:val="20"/>
          <w:lang w:eastAsia="en-US"/>
        </w:rPr>
      </w:pPr>
      <w:r w:rsidRPr="002350AA">
        <w:rPr>
          <w:sz w:val="20"/>
          <w:szCs w:val="20"/>
          <w:lang w:eastAsia="en-US"/>
        </w:rPr>
        <w:t>Nmap scan report for 192.168.0.156 [host down, received no-response]</w:t>
      </w:r>
    </w:p>
    <w:p w14:paraId="2C4AC4F0" w14:textId="77777777" w:rsidR="00F56CDA" w:rsidRPr="002350AA" w:rsidRDefault="00F56CDA" w:rsidP="002350AA">
      <w:pPr>
        <w:jc w:val="both"/>
        <w:rPr>
          <w:sz w:val="20"/>
          <w:szCs w:val="20"/>
          <w:lang w:eastAsia="en-US"/>
        </w:rPr>
      </w:pPr>
      <w:r w:rsidRPr="002350AA">
        <w:rPr>
          <w:sz w:val="20"/>
          <w:szCs w:val="20"/>
          <w:lang w:eastAsia="en-US"/>
        </w:rPr>
        <w:t>Nmap scan report for 192.168.0.157 [host down, received no-response]</w:t>
      </w:r>
    </w:p>
    <w:p w14:paraId="4B71EB7A" w14:textId="77777777" w:rsidR="00F56CDA" w:rsidRPr="002350AA" w:rsidRDefault="00F56CDA" w:rsidP="002350AA">
      <w:pPr>
        <w:jc w:val="both"/>
        <w:rPr>
          <w:sz w:val="20"/>
          <w:szCs w:val="20"/>
          <w:lang w:eastAsia="en-US"/>
        </w:rPr>
      </w:pPr>
      <w:r w:rsidRPr="002350AA">
        <w:rPr>
          <w:sz w:val="20"/>
          <w:szCs w:val="20"/>
          <w:lang w:eastAsia="en-US"/>
        </w:rPr>
        <w:t>Nmap scan report for 192.168.0.158 [host down, received no-response]</w:t>
      </w:r>
    </w:p>
    <w:p w14:paraId="6C637B50" w14:textId="77777777" w:rsidR="00F56CDA" w:rsidRPr="002350AA" w:rsidRDefault="00F56CDA" w:rsidP="002350AA">
      <w:pPr>
        <w:jc w:val="both"/>
        <w:rPr>
          <w:sz w:val="20"/>
          <w:szCs w:val="20"/>
          <w:lang w:eastAsia="en-US"/>
        </w:rPr>
      </w:pPr>
      <w:r w:rsidRPr="002350AA">
        <w:rPr>
          <w:sz w:val="20"/>
          <w:szCs w:val="20"/>
          <w:lang w:eastAsia="en-US"/>
        </w:rPr>
        <w:t>Nmap scan report for 192.168.0.159 [host down, received no-response]</w:t>
      </w:r>
    </w:p>
    <w:p w14:paraId="3F7E9DA7" w14:textId="77777777" w:rsidR="00F56CDA" w:rsidRPr="002350AA" w:rsidRDefault="00F56CDA" w:rsidP="002350AA">
      <w:pPr>
        <w:jc w:val="both"/>
        <w:rPr>
          <w:sz w:val="20"/>
          <w:szCs w:val="20"/>
          <w:lang w:eastAsia="en-US"/>
        </w:rPr>
      </w:pPr>
      <w:r w:rsidRPr="002350AA">
        <w:rPr>
          <w:sz w:val="20"/>
          <w:szCs w:val="20"/>
          <w:lang w:eastAsia="en-US"/>
        </w:rPr>
        <w:t>Nmap scan report for 192.168.0.129</w:t>
      </w:r>
    </w:p>
    <w:p w14:paraId="7772F797" w14:textId="77777777" w:rsidR="00F56CDA" w:rsidRPr="002350AA" w:rsidRDefault="00F56CDA" w:rsidP="002350AA">
      <w:pPr>
        <w:jc w:val="both"/>
        <w:rPr>
          <w:sz w:val="20"/>
          <w:szCs w:val="20"/>
          <w:lang w:eastAsia="en-US"/>
        </w:rPr>
      </w:pPr>
      <w:r w:rsidRPr="002350AA">
        <w:rPr>
          <w:sz w:val="20"/>
          <w:szCs w:val="20"/>
          <w:lang w:eastAsia="en-US"/>
        </w:rPr>
        <w:t>Host is up, received echo-reply ttl 62 (0.0045s latency).</w:t>
      </w:r>
    </w:p>
    <w:p w14:paraId="10915997" w14:textId="77777777" w:rsidR="00F56CDA" w:rsidRPr="002350AA" w:rsidRDefault="00F56CDA" w:rsidP="002350AA">
      <w:pPr>
        <w:jc w:val="both"/>
        <w:rPr>
          <w:sz w:val="20"/>
          <w:szCs w:val="20"/>
          <w:lang w:eastAsia="en-US"/>
        </w:rPr>
      </w:pPr>
      <w:r w:rsidRPr="002350AA">
        <w:rPr>
          <w:sz w:val="20"/>
          <w:szCs w:val="20"/>
          <w:lang w:eastAsia="en-US"/>
        </w:rPr>
        <w:t>Scanned at 2024-11-28 19:07:18 EST for 119s</w:t>
      </w:r>
    </w:p>
    <w:p w14:paraId="3326A18A"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6C100100" w14:textId="77777777" w:rsidR="00F56CDA" w:rsidRPr="002350AA" w:rsidRDefault="00F56CDA" w:rsidP="002350AA">
      <w:pPr>
        <w:jc w:val="both"/>
        <w:rPr>
          <w:sz w:val="20"/>
          <w:szCs w:val="20"/>
          <w:lang w:eastAsia="en-US"/>
        </w:rPr>
      </w:pPr>
      <w:r w:rsidRPr="002350AA">
        <w:rPr>
          <w:sz w:val="20"/>
          <w:szCs w:val="20"/>
          <w:lang w:eastAsia="en-US"/>
        </w:rPr>
        <w:t>Reason: 997 resets</w:t>
      </w:r>
    </w:p>
    <w:p w14:paraId="3D033CFC"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40475D3F"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62 VyOS telnetd</w:t>
      </w:r>
    </w:p>
    <w:p w14:paraId="0CD12197"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62 lighttpd 1.4.28</w:t>
      </w:r>
    </w:p>
    <w:p w14:paraId="4E026051"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4C35E1AF"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4A1FE3BF"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4470E2D0"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39BA29E4"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62</w:t>
      </w:r>
    </w:p>
    <w:p w14:paraId="35E5F1FC" w14:textId="77777777" w:rsidR="00F56CDA" w:rsidRPr="002350AA" w:rsidRDefault="00F56CDA" w:rsidP="002350AA">
      <w:pPr>
        <w:jc w:val="both"/>
        <w:rPr>
          <w:sz w:val="20"/>
          <w:szCs w:val="20"/>
          <w:lang w:eastAsia="en-US"/>
        </w:rPr>
      </w:pPr>
      <w:r w:rsidRPr="002350AA">
        <w:rPr>
          <w:sz w:val="20"/>
          <w:szCs w:val="20"/>
          <w:lang w:eastAsia="en-US"/>
        </w:rPr>
        <w:t>|_ssl-date: 2024-11-29T00:08:17+00:00; 0s from scanner time.</w:t>
      </w:r>
    </w:p>
    <w:p w14:paraId="51812870"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62F92CFF" w14:textId="77777777" w:rsidR="00F56CDA" w:rsidRPr="002350AA" w:rsidRDefault="00F56CDA" w:rsidP="002350AA">
      <w:pPr>
        <w:jc w:val="both"/>
        <w:rPr>
          <w:sz w:val="20"/>
          <w:szCs w:val="20"/>
          <w:lang w:eastAsia="en-US"/>
        </w:rPr>
      </w:pPr>
    </w:p>
    <w:p w14:paraId="0C402A73"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14A94244" w14:textId="77777777" w:rsidR="00F56CDA" w:rsidRPr="002350AA" w:rsidRDefault="00F56CDA" w:rsidP="002350AA">
      <w:pPr>
        <w:jc w:val="both"/>
        <w:rPr>
          <w:sz w:val="20"/>
          <w:szCs w:val="20"/>
          <w:lang w:eastAsia="en-US"/>
        </w:rPr>
      </w:pPr>
      <w:r w:rsidRPr="002350AA">
        <w:rPr>
          <w:sz w:val="20"/>
          <w:szCs w:val="20"/>
          <w:lang w:eastAsia="en-US"/>
        </w:rPr>
        <w:lastRenderedPageBreak/>
        <w:t>|_clock-skew: 0s</w:t>
      </w:r>
    </w:p>
    <w:p w14:paraId="3C5FDEEE" w14:textId="77777777" w:rsidR="00F56CDA" w:rsidRPr="002350AA" w:rsidRDefault="00F56CDA" w:rsidP="002350AA">
      <w:pPr>
        <w:jc w:val="both"/>
        <w:rPr>
          <w:sz w:val="20"/>
          <w:szCs w:val="20"/>
          <w:lang w:eastAsia="en-US"/>
        </w:rPr>
      </w:pPr>
    </w:p>
    <w:p w14:paraId="44F81B17" w14:textId="77777777" w:rsidR="00F56CDA" w:rsidRPr="002350AA" w:rsidRDefault="00F56CDA" w:rsidP="002350AA">
      <w:pPr>
        <w:jc w:val="both"/>
        <w:rPr>
          <w:sz w:val="20"/>
          <w:szCs w:val="20"/>
          <w:lang w:eastAsia="en-US"/>
        </w:rPr>
      </w:pPr>
      <w:r w:rsidRPr="002350AA">
        <w:rPr>
          <w:sz w:val="20"/>
          <w:szCs w:val="20"/>
          <w:lang w:eastAsia="en-US"/>
        </w:rPr>
        <w:t>Nmap scan report for 192.168.0.130</w:t>
      </w:r>
    </w:p>
    <w:p w14:paraId="7D3417E5" w14:textId="77777777" w:rsidR="00F56CDA" w:rsidRPr="002350AA" w:rsidRDefault="00F56CDA" w:rsidP="002350AA">
      <w:pPr>
        <w:jc w:val="both"/>
        <w:rPr>
          <w:sz w:val="20"/>
          <w:szCs w:val="20"/>
          <w:lang w:eastAsia="en-US"/>
        </w:rPr>
      </w:pPr>
      <w:r w:rsidRPr="002350AA">
        <w:rPr>
          <w:sz w:val="20"/>
          <w:szCs w:val="20"/>
          <w:lang w:eastAsia="en-US"/>
        </w:rPr>
        <w:t>Host is up, received echo-reply ttl 61 (0.0065s latency).</w:t>
      </w:r>
    </w:p>
    <w:p w14:paraId="5285A487" w14:textId="77777777" w:rsidR="00F56CDA" w:rsidRPr="002350AA" w:rsidRDefault="00F56CDA" w:rsidP="002350AA">
      <w:pPr>
        <w:jc w:val="both"/>
        <w:rPr>
          <w:sz w:val="20"/>
          <w:szCs w:val="20"/>
          <w:lang w:eastAsia="en-US"/>
        </w:rPr>
      </w:pPr>
      <w:r w:rsidRPr="002350AA">
        <w:rPr>
          <w:sz w:val="20"/>
          <w:szCs w:val="20"/>
          <w:lang w:eastAsia="en-US"/>
        </w:rPr>
        <w:t>Scanned at 2024-11-28 19:07:18 EST for 119s</w:t>
      </w:r>
    </w:p>
    <w:p w14:paraId="6C059E17"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2E8ECA66" w14:textId="77777777" w:rsidR="00F56CDA" w:rsidRPr="002350AA" w:rsidRDefault="00F56CDA" w:rsidP="002350AA">
      <w:pPr>
        <w:jc w:val="both"/>
        <w:rPr>
          <w:sz w:val="20"/>
          <w:szCs w:val="20"/>
          <w:lang w:eastAsia="en-US"/>
        </w:rPr>
      </w:pPr>
      <w:r w:rsidRPr="002350AA">
        <w:rPr>
          <w:sz w:val="20"/>
          <w:szCs w:val="20"/>
          <w:lang w:eastAsia="en-US"/>
        </w:rPr>
        <w:t>Reason: 997 resets</w:t>
      </w:r>
    </w:p>
    <w:p w14:paraId="36F77037"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4D98BA8F" w14:textId="77777777" w:rsidR="00F56CDA" w:rsidRPr="002350AA" w:rsidRDefault="00F56CDA" w:rsidP="002350AA">
      <w:pPr>
        <w:jc w:val="both"/>
        <w:rPr>
          <w:sz w:val="20"/>
          <w:szCs w:val="20"/>
          <w:lang w:eastAsia="en-US"/>
        </w:rPr>
      </w:pPr>
      <w:r w:rsidRPr="002350AA">
        <w:rPr>
          <w:sz w:val="20"/>
          <w:szCs w:val="20"/>
          <w:lang w:eastAsia="en-US"/>
        </w:rPr>
        <w:t xml:space="preserve">22/tcp   </w:t>
      </w:r>
      <w:proofErr w:type="gramStart"/>
      <w:r w:rsidRPr="002350AA">
        <w:rPr>
          <w:sz w:val="20"/>
          <w:szCs w:val="20"/>
          <w:lang w:eastAsia="en-US"/>
        </w:rPr>
        <w:t>open  ssh</w:t>
      </w:r>
      <w:proofErr w:type="gramEnd"/>
      <w:r w:rsidRPr="002350AA">
        <w:rPr>
          <w:sz w:val="20"/>
          <w:szCs w:val="20"/>
          <w:lang w:eastAsia="en-US"/>
        </w:rPr>
        <w:t xml:space="preserve">     syn-ack ttl 61 OpenSSH 6.6.1p1 Ubuntu 2ubuntu2.8 (Ubuntu Linux; protocol 2.0)</w:t>
      </w:r>
    </w:p>
    <w:p w14:paraId="7739CBD9"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7F4E441B" w14:textId="77777777" w:rsidR="00F56CDA" w:rsidRPr="002350AA" w:rsidRDefault="00F56CDA" w:rsidP="002350AA">
      <w:pPr>
        <w:jc w:val="both"/>
        <w:rPr>
          <w:sz w:val="20"/>
          <w:szCs w:val="20"/>
          <w:lang w:eastAsia="en-US"/>
        </w:rPr>
      </w:pPr>
      <w:r w:rsidRPr="002350AA">
        <w:rPr>
          <w:sz w:val="20"/>
          <w:szCs w:val="20"/>
          <w:lang w:eastAsia="en-US"/>
        </w:rPr>
        <w:t>|   1024 4</w:t>
      </w:r>
      <w:proofErr w:type="gramStart"/>
      <w:r w:rsidRPr="002350AA">
        <w:rPr>
          <w:sz w:val="20"/>
          <w:szCs w:val="20"/>
          <w:lang w:eastAsia="en-US"/>
        </w:rPr>
        <w:t>e:f</w:t>
      </w:r>
      <w:proofErr w:type="gramEnd"/>
      <w:r w:rsidRPr="002350AA">
        <w:rPr>
          <w:sz w:val="20"/>
          <w:szCs w:val="20"/>
          <w:lang w:eastAsia="en-US"/>
        </w:rPr>
        <w:t>0:0d:7f:58:82:ca:00:6b:91:86:e9:e6:7f:c3:ad (DSA)</w:t>
      </w:r>
    </w:p>
    <w:p w14:paraId="7897BECF" w14:textId="77777777" w:rsidR="00F56CDA" w:rsidRPr="002350AA" w:rsidRDefault="00F56CDA" w:rsidP="002350AA">
      <w:pPr>
        <w:jc w:val="both"/>
        <w:rPr>
          <w:sz w:val="20"/>
          <w:szCs w:val="20"/>
          <w:lang w:eastAsia="en-US"/>
        </w:rPr>
      </w:pPr>
      <w:r w:rsidRPr="002350AA">
        <w:rPr>
          <w:sz w:val="20"/>
          <w:szCs w:val="20"/>
          <w:lang w:eastAsia="en-US"/>
        </w:rPr>
        <w:t>| ssh-dss 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</w:t>
      </w:r>
    </w:p>
    <w:p w14:paraId="708006E7" w14:textId="77777777" w:rsidR="00F56CDA" w:rsidRPr="002350AA" w:rsidRDefault="00F56CDA" w:rsidP="002350AA">
      <w:pPr>
        <w:jc w:val="both"/>
        <w:rPr>
          <w:sz w:val="20"/>
          <w:szCs w:val="20"/>
          <w:lang w:eastAsia="en-US"/>
        </w:rPr>
      </w:pPr>
      <w:r w:rsidRPr="002350AA">
        <w:rPr>
          <w:sz w:val="20"/>
          <w:szCs w:val="20"/>
          <w:lang w:eastAsia="en-US"/>
        </w:rPr>
        <w:t xml:space="preserve">|   2048 </w:t>
      </w:r>
      <w:proofErr w:type="gramStart"/>
      <w:r w:rsidRPr="002350AA">
        <w:rPr>
          <w:sz w:val="20"/>
          <w:szCs w:val="20"/>
          <w:lang w:eastAsia="en-US"/>
        </w:rPr>
        <w:t>98:07:02:69:93:9</w:t>
      </w:r>
      <w:proofErr w:type="gramEnd"/>
      <w:r w:rsidRPr="002350AA">
        <w:rPr>
          <w:sz w:val="20"/>
          <w:szCs w:val="20"/>
          <w:lang w:eastAsia="en-US"/>
        </w:rPr>
        <w:t>a:6c:ae:e2:c7:09:15:0b:9c:d5:a2 (RSA)</w:t>
      </w:r>
    </w:p>
    <w:p w14:paraId="7A95C7EC" w14:textId="77777777" w:rsidR="00F56CDA" w:rsidRPr="002350AA" w:rsidRDefault="00F56CDA" w:rsidP="002350AA">
      <w:pPr>
        <w:jc w:val="both"/>
        <w:rPr>
          <w:sz w:val="20"/>
          <w:szCs w:val="20"/>
          <w:lang w:eastAsia="en-US"/>
        </w:rPr>
      </w:pPr>
      <w:r w:rsidRPr="002350AA">
        <w:rPr>
          <w:sz w:val="20"/>
          <w:szCs w:val="20"/>
          <w:lang w:eastAsia="en-US"/>
        </w:rPr>
        <w:t>| ssh-rsa AAAAB3NzaC1yc2EAAAADAQABAAABAQC7Pjmh8RE90yY/uC8zUKyMYyPAAGpLhy7CoPzBxiVF0TzIvab3/FMaVdMQ/Q4PVHfRRPKFrmdViyxhBs6GABABfihw1e1puQ21Q1f33HuMe+gYbHUrcBPx+myl6M/xx9lWE9cA5OZa9wQMhIxEH4U9AjLuQp5O0F2GrQtpgoV1Q7fu55kcH7Pyyu7RmBn4tBieCOPVYDlWVcKkxdPevqPPq0O0AJWFCnUnGqCIOuKK0utbmcH+o7L9RHZfsTXWuIPJhcCfivznYP7O6pl6mgTj/q1Ed4FYKflK1XnVIPyEitwikIjvZ51XlVZ41FoDN7irhSnBHKVYYlzQbc3KEXHh</w:t>
      </w:r>
    </w:p>
    <w:p w14:paraId="5F239A40" w14:textId="77777777" w:rsidR="00F56CDA" w:rsidRPr="002350AA" w:rsidRDefault="00F56CDA" w:rsidP="002350AA">
      <w:pPr>
        <w:jc w:val="both"/>
        <w:rPr>
          <w:sz w:val="20"/>
          <w:szCs w:val="20"/>
          <w:lang w:eastAsia="en-US"/>
        </w:rPr>
      </w:pPr>
      <w:r w:rsidRPr="002350AA">
        <w:rPr>
          <w:sz w:val="20"/>
          <w:szCs w:val="20"/>
          <w:lang w:eastAsia="en-US"/>
        </w:rPr>
        <w:t>|   256 7</w:t>
      </w:r>
      <w:proofErr w:type="gramStart"/>
      <w:r w:rsidRPr="002350AA">
        <w:rPr>
          <w:sz w:val="20"/>
          <w:szCs w:val="20"/>
          <w:lang w:eastAsia="en-US"/>
        </w:rPr>
        <w:t>d:36:06:98</w:t>
      </w:r>
      <w:proofErr w:type="gramEnd"/>
      <w:r w:rsidRPr="002350AA">
        <w:rPr>
          <w:sz w:val="20"/>
          <w:szCs w:val="20"/>
          <w:lang w:eastAsia="en-US"/>
        </w:rPr>
        <w:t>:fa:08:ce:1c:10:cb:a7:12:19:c8:09:17 (ECDSA)</w:t>
      </w:r>
    </w:p>
    <w:p w14:paraId="73E16A47" w14:textId="77777777" w:rsidR="00F56CDA" w:rsidRPr="002350AA" w:rsidRDefault="00F56CDA" w:rsidP="002350AA">
      <w:pPr>
        <w:jc w:val="both"/>
        <w:rPr>
          <w:sz w:val="20"/>
          <w:szCs w:val="20"/>
          <w:lang w:eastAsia="en-US"/>
        </w:rPr>
      </w:pPr>
      <w:r w:rsidRPr="002350AA">
        <w:rPr>
          <w:sz w:val="20"/>
          <w:szCs w:val="20"/>
          <w:lang w:eastAsia="en-US"/>
        </w:rPr>
        <w:t>| ecdsa-sha2-nistp256 AAAAE2VjZHNhLXNoYTItbmlzdHAyNTYAAAAIbmlzdHAyNTYAAABBBBT8hbTz83LJheVpN/+r2xhhP+V899gb+oqs7OTg5KYKgUjeLscG7JISVuOSdPjL3l3iUhX+WM60XhHfysIHlUc=</w:t>
      </w:r>
    </w:p>
    <w:p w14:paraId="29B72E9D" w14:textId="77777777" w:rsidR="00F56CDA" w:rsidRPr="002350AA" w:rsidRDefault="00F56CDA" w:rsidP="002350AA">
      <w:pPr>
        <w:jc w:val="both"/>
        <w:rPr>
          <w:sz w:val="20"/>
          <w:szCs w:val="20"/>
          <w:lang w:eastAsia="en-US"/>
        </w:rPr>
      </w:pPr>
      <w:r w:rsidRPr="002350AA">
        <w:rPr>
          <w:sz w:val="20"/>
          <w:szCs w:val="20"/>
          <w:lang w:eastAsia="en-US"/>
        </w:rPr>
        <w:t>|   256 1</w:t>
      </w:r>
      <w:proofErr w:type="gramStart"/>
      <w:r w:rsidRPr="002350AA">
        <w:rPr>
          <w:sz w:val="20"/>
          <w:szCs w:val="20"/>
          <w:lang w:eastAsia="en-US"/>
        </w:rPr>
        <w:t>d:d</w:t>
      </w:r>
      <w:proofErr w:type="gramEnd"/>
      <w:r w:rsidRPr="002350AA">
        <w:rPr>
          <w:sz w:val="20"/>
          <w:szCs w:val="20"/>
          <w:lang w:eastAsia="en-US"/>
        </w:rPr>
        <w:t>3:6d:46:97:ba:7b:00:50:d6:5d:c5:68:e3:81:59 (ED25519)</w:t>
      </w:r>
    </w:p>
    <w:p w14:paraId="73840A95" w14:textId="77777777" w:rsidR="00F56CDA" w:rsidRPr="002350AA" w:rsidRDefault="00F56CDA" w:rsidP="002350AA">
      <w:pPr>
        <w:jc w:val="both"/>
        <w:rPr>
          <w:sz w:val="20"/>
          <w:szCs w:val="20"/>
          <w:lang w:eastAsia="en-US"/>
        </w:rPr>
      </w:pPr>
      <w:r w:rsidRPr="002350AA">
        <w:rPr>
          <w:sz w:val="20"/>
          <w:szCs w:val="20"/>
          <w:lang w:eastAsia="en-US"/>
        </w:rPr>
        <w:t>|_ssh-ed25519 AAAAC3NzaC1lZDI1NTE5AAAAIGHQVUaS3bqFhbOASS9DXcoFMTM6bp6eL95DzFHfxW6W</w:t>
      </w:r>
    </w:p>
    <w:p w14:paraId="2B96F642" w14:textId="77777777" w:rsidR="00F56CDA" w:rsidRPr="002350AA" w:rsidRDefault="00F56CDA" w:rsidP="002350AA">
      <w:pPr>
        <w:jc w:val="both"/>
        <w:rPr>
          <w:sz w:val="20"/>
          <w:szCs w:val="20"/>
          <w:lang w:eastAsia="en-US"/>
        </w:rPr>
      </w:pPr>
      <w:r w:rsidRPr="002350AA">
        <w:rPr>
          <w:sz w:val="20"/>
          <w:szCs w:val="20"/>
          <w:lang w:eastAsia="en-US"/>
        </w:rPr>
        <w:t>111/</w:t>
      </w:r>
      <w:proofErr w:type="gramStart"/>
      <w:r w:rsidRPr="002350AA">
        <w:rPr>
          <w:sz w:val="20"/>
          <w:szCs w:val="20"/>
          <w:lang w:eastAsia="en-US"/>
        </w:rPr>
        <w:t>tcp  open</w:t>
      </w:r>
      <w:proofErr w:type="gramEnd"/>
      <w:r w:rsidRPr="002350AA">
        <w:rPr>
          <w:sz w:val="20"/>
          <w:szCs w:val="20"/>
          <w:lang w:eastAsia="en-US"/>
        </w:rPr>
        <w:t xml:space="preserve">  rpcbind syn-ack ttl 61 2-4 (RPC #100000)</w:t>
      </w:r>
    </w:p>
    <w:p w14:paraId="59720CD4" w14:textId="77777777" w:rsidR="00F56CDA" w:rsidRPr="002350AA" w:rsidRDefault="00F56CDA" w:rsidP="002350AA">
      <w:pPr>
        <w:jc w:val="both"/>
        <w:rPr>
          <w:sz w:val="20"/>
          <w:szCs w:val="20"/>
          <w:lang w:eastAsia="en-US"/>
        </w:rPr>
      </w:pPr>
      <w:r w:rsidRPr="002350AA">
        <w:rPr>
          <w:sz w:val="20"/>
          <w:szCs w:val="20"/>
          <w:lang w:eastAsia="en-US"/>
        </w:rPr>
        <w:t xml:space="preserve">| rpcinfo: </w:t>
      </w:r>
    </w:p>
    <w:p w14:paraId="07630C77" w14:textId="77777777" w:rsidR="00F56CDA" w:rsidRPr="002350AA" w:rsidRDefault="00F56CDA" w:rsidP="002350AA">
      <w:pPr>
        <w:jc w:val="both"/>
        <w:rPr>
          <w:sz w:val="20"/>
          <w:szCs w:val="20"/>
          <w:lang w:eastAsia="en-US"/>
        </w:rPr>
      </w:pPr>
      <w:r w:rsidRPr="002350AA">
        <w:rPr>
          <w:sz w:val="20"/>
          <w:szCs w:val="20"/>
          <w:lang w:eastAsia="en-US"/>
        </w:rPr>
        <w:t>|   program version    port/</w:t>
      </w:r>
      <w:proofErr w:type="gramStart"/>
      <w:r w:rsidRPr="002350AA">
        <w:rPr>
          <w:sz w:val="20"/>
          <w:szCs w:val="20"/>
          <w:lang w:eastAsia="en-US"/>
        </w:rPr>
        <w:t>proto  service</w:t>
      </w:r>
      <w:proofErr w:type="gramEnd"/>
    </w:p>
    <w:p w14:paraId="7DE1F6D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111/tcp   rpcbind</w:t>
      </w:r>
    </w:p>
    <w:p w14:paraId="60C76621" w14:textId="77777777" w:rsidR="00F56CDA" w:rsidRPr="002350AA" w:rsidRDefault="00F56CDA" w:rsidP="002350AA">
      <w:pPr>
        <w:jc w:val="both"/>
        <w:rPr>
          <w:sz w:val="20"/>
          <w:szCs w:val="20"/>
          <w:lang w:eastAsia="en-US"/>
        </w:rPr>
      </w:pPr>
      <w:r w:rsidRPr="002350AA">
        <w:rPr>
          <w:sz w:val="20"/>
          <w:szCs w:val="20"/>
          <w:lang w:eastAsia="en-US"/>
        </w:rPr>
        <w:lastRenderedPageBreak/>
        <w:t xml:space="preserve">|   </w:t>
      </w:r>
      <w:proofErr w:type="gramStart"/>
      <w:r w:rsidRPr="002350AA">
        <w:rPr>
          <w:sz w:val="20"/>
          <w:szCs w:val="20"/>
          <w:lang w:eastAsia="en-US"/>
        </w:rPr>
        <w:t>100000  2</w:t>
      </w:r>
      <w:proofErr w:type="gramEnd"/>
      <w:r w:rsidRPr="002350AA">
        <w:rPr>
          <w:sz w:val="20"/>
          <w:szCs w:val="20"/>
          <w:lang w:eastAsia="en-US"/>
        </w:rPr>
        <w:t>,3,4        111/udp   rpcbind</w:t>
      </w:r>
    </w:p>
    <w:p w14:paraId="5CA5D98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111/tcp6  rpcbind</w:t>
      </w:r>
    </w:p>
    <w:p w14:paraId="6196EC34"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111/udp6  rpcbind</w:t>
      </w:r>
    </w:p>
    <w:p w14:paraId="75F070C3"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   nfs</w:t>
      </w:r>
    </w:p>
    <w:p w14:paraId="2422DBEF"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2049/tcp6  nfs</w:t>
      </w:r>
    </w:p>
    <w:p w14:paraId="685C134C"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   nfs</w:t>
      </w:r>
    </w:p>
    <w:p w14:paraId="2F5D42A5"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2049/udp6  nfs</w:t>
      </w:r>
    </w:p>
    <w:p w14:paraId="27D28D55"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33939/tcp   mountd</w:t>
      </w:r>
    </w:p>
    <w:p w14:paraId="5384C41A"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42570/udp6  mountd</w:t>
      </w:r>
    </w:p>
    <w:p w14:paraId="27640B90"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47221/udp   mountd</w:t>
      </w:r>
    </w:p>
    <w:p w14:paraId="441C5F4A"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55596/tcp6  mountd</w:t>
      </w:r>
    </w:p>
    <w:p w14:paraId="0F807AC5"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37639/tcp6  nlockmgr</w:t>
      </w:r>
    </w:p>
    <w:p w14:paraId="4EF285B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43700/udp   nlockmgr</w:t>
      </w:r>
    </w:p>
    <w:p w14:paraId="4900DFDA"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50848/udp6  nlockmgr</w:t>
      </w:r>
    </w:p>
    <w:p w14:paraId="4198794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60841/tcp   nlockmgr</w:t>
      </w:r>
    </w:p>
    <w:p w14:paraId="11714C6C"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46388/udp   status</w:t>
      </w:r>
    </w:p>
    <w:p w14:paraId="428D847B"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49927/tcp6  status</w:t>
      </w:r>
    </w:p>
    <w:p w14:paraId="4A2033D5"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54411/udp6  status</w:t>
      </w:r>
    </w:p>
    <w:p w14:paraId="5071415A"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60523/tcp   status</w:t>
      </w:r>
    </w:p>
    <w:p w14:paraId="23E504C5"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   nfs_acl</w:t>
      </w:r>
    </w:p>
    <w:p w14:paraId="23F4C2B3"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2049/tcp6  nfs_acl</w:t>
      </w:r>
    </w:p>
    <w:p w14:paraId="7FDE0B4A"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2049/udp   nfs_acl</w:t>
      </w:r>
    </w:p>
    <w:p w14:paraId="046413EB"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100227</w:t>
      </w:r>
      <w:proofErr w:type="gramEnd"/>
      <w:r w:rsidRPr="002350AA">
        <w:rPr>
          <w:sz w:val="20"/>
          <w:szCs w:val="20"/>
          <w:lang w:eastAsia="en-US"/>
        </w:rPr>
        <w:t xml:space="preserve">  2,3         2049/udp6  nfs_acl</w:t>
      </w:r>
    </w:p>
    <w:p w14:paraId="0E5CBF91" w14:textId="77777777" w:rsidR="00F56CDA" w:rsidRPr="002350AA" w:rsidRDefault="00F56CDA" w:rsidP="002350AA">
      <w:pPr>
        <w:jc w:val="both"/>
        <w:rPr>
          <w:sz w:val="20"/>
          <w:szCs w:val="20"/>
          <w:lang w:eastAsia="en-US"/>
        </w:rPr>
      </w:pPr>
      <w:r w:rsidRPr="002350AA">
        <w:rPr>
          <w:sz w:val="20"/>
          <w:szCs w:val="20"/>
          <w:lang w:eastAsia="en-US"/>
        </w:rPr>
        <w:t xml:space="preserve">2049/tcp </w:t>
      </w:r>
      <w:proofErr w:type="gramStart"/>
      <w:r w:rsidRPr="002350AA">
        <w:rPr>
          <w:sz w:val="20"/>
          <w:szCs w:val="20"/>
          <w:lang w:eastAsia="en-US"/>
        </w:rPr>
        <w:t>open  nfs</w:t>
      </w:r>
      <w:proofErr w:type="gramEnd"/>
      <w:r w:rsidRPr="002350AA">
        <w:rPr>
          <w:sz w:val="20"/>
          <w:szCs w:val="20"/>
          <w:lang w:eastAsia="en-US"/>
        </w:rPr>
        <w:t>_acl syn-ack ttl 61 2-3 (RPC #100227)</w:t>
      </w:r>
    </w:p>
    <w:p w14:paraId="172DE310" w14:textId="77777777" w:rsidR="00F56CDA" w:rsidRPr="002350AA" w:rsidRDefault="00F56CDA" w:rsidP="002350AA">
      <w:pPr>
        <w:jc w:val="both"/>
        <w:rPr>
          <w:sz w:val="20"/>
          <w:szCs w:val="20"/>
          <w:lang w:eastAsia="en-US"/>
        </w:rPr>
      </w:pPr>
      <w:r w:rsidRPr="002350AA">
        <w:rPr>
          <w:sz w:val="20"/>
          <w:szCs w:val="20"/>
          <w:lang w:eastAsia="en-US"/>
        </w:rPr>
        <w:t xml:space="preserve">Service Info: OS: Linux; CPE: </w:t>
      </w:r>
      <w:proofErr w:type="gramStart"/>
      <w:r w:rsidRPr="002350AA">
        <w:rPr>
          <w:sz w:val="20"/>
          <w:szCs w:val="20"/>
          <w:lang w:eastAsia="en-US"/>
        </w:rPr>
        <w:t>cpe:/o:linux</w:t>
      </w:r>
      <w:proofErr w:type="gramEnd"/>
      <w:r w:rsidRPr="002350AA">
        <w:rPr>
          <w:sz w:val="20"/>
          <w:szCs w:val="20"/>
          <w:lang w:eastAsia="en-US"/>
        </w:rPr>
        <w:t>:linux_kernel</w:t>
      </w:r>
    </w:p>
    <w:p w14:paraId="566C97EE" w14:textId="77777777" w:rsidR="00F56CDA" w:rsidRPr="002350AA" w:rsidRDefault="00F56CDA" w:rsidP="002350AA">
      <w:pPr>
        <w:jc w:val="both"/>
        <w:rPr>
          <w:sz w:val="20"/>
          <w:szCs w:val="20"/>
          <w:lang w:eastAsia="en-US"/>
        </w:rPr>
      </w:pPr>
    </w:p>
    <w:p w14:paraId="1F0D6B5E" w14:textId="77777777" w:rsidR="00F56CDA" w:rsidRPr="002350AA" w:rsidRDefault="00F56CDA" w:rsidP="002350AA">
      <w:pPr>
        <w:jc w:val="both"/>
        <w:rPr>
          <w:sz w:val="20"/>
          <w:szCs w:val="20"/>
          <w:lang w:eastAsia="en-US"/>
        </w:rPr>
      </w:pPr>
      <w:r w:rsidRPr="002350AA">
        <w:rPr>
          <w:sz w:val="20"/>
          <w:szCs w:val="20"/>
          <w:lang w:eastAsia="en-US"/>
        </w:rPr>
        <w:t>Read data files from: /usr/bin</w:t>
      </w:r>
      <w:proofErr w:type="gramStart"/>
      <w:r w:rsidRPr="002350AA">
        <w:rPr>
          <w:sz w:val="20"/>
          <w:szCs w:val="20"/>
          <w:lang w:eastAsia="en-US"/>
        </w:rPr>
        <w:t>/..</w:t>
      </w:r>
      <w:proofErr w:type="gramEnd"/>
      <w:r w:rsidRPr="002350AA">
        <w:rPr>
          <w:sz w:val="20"/>
          <w:szCs w:val="20"/>
          <w:lang w:eastAsia="en-US"/>
        </w:rPr>
        <w:t>/share/nmap</w:t>
      </w:r>
    </w:p>
    <w:p w14:paraId="60DCA9D2" w14:textId="77777777" w:rsidR="00F56CDA" w:rsidRPr="002350AA" w:rsidRDefault="00F56CDA" w:rsidP="002350AA">
      <w:pPr>
        <w:jc w:val="both"/>
        <w:rPr>
          <w:sz w:val="20"/>
          <w:szCs w:val="20"/>
          <w:lang w:eastAsia="en-US"/>
        </w:rPr>
      </w:pPr>
      <w:r w:rsidRPr="002350AA">
        <w:rPr>
          <w:sz w:val="20"/>
          <w:szCs w:val="20"/>
          <w:lang w:eastAsia="en-US"/>
        </w:rPr>
        <w:t xml:space="preserve">Service detection performed. Please report any incorrect results at </w:t>
      </w:r>
      <w:proofErr w:type="gramStart"/>
      <w:r w:rsidRPr="002350AA">
        <w:rPr>
          <w:sz w:val="20"/>
          <w:szCs w:val="20"/>
          <w:lang w:eastAsia="en-US"/>
        </w:rPr>
        <w:t>https://nmap.org/submit/ .</w:t>
      </w:r>
      <w:proofErr w:type="gramEnd"/>
    </w:p>
    <w:p w14:paraId="6721808C" w14:textId="0C6BD1BB" w:rsidR="00F56CDA" w:rsidRPr="002350AA" w:rsidRDefault="00F56CDA" w:rsidP="002350AA">
      <w:pPr>
        <w:jc w:val="both"/>
        <w:rPr>
          <w:sz w:val="20"/>
          <w:szCs w:val="20"/>
          <w:lang w:eastAsia="en-US"/>
        </w:rPr>
      </w:pPr>
      <w:r w:rsidRPr="002350AA">
        <w:rPr>
          <w:sz w:val="20"/>
          <w:szCs w:val="20"/>
          <w:lang w:eastAsia="en-US"/>
        </w:rPr>
        <w:t># Nmap done at Thu Nov 28 19:09:17 2024 -- 32 IP addresses (2 hosts up) scanned in 119.66 seconds</w:t>
      </w:r>
    </w:p>
    <w:p w14:paraId="4EDE89F8" w14:textId="7F742F93" w:rsidR="00F56CDA" w:rsidRPr="002350AA" w:rsidRDefault="00F56CDA" w:rsidP="002350AA">
      <w:pPr>
        <w:pStyle w:val="Heading3"/>
        <w:jc w:val="both"/>
        <w:rPr>
          <w:sz w:val="20"/>
          <w:szCs w:val="20"/>
          <w:lang w:eastAsia="en-US"/>
        </w:rPr>
      </w:pPr>
      <w:bookmarkStart w:id="156" w:name="_Toc185981784"/>
      <w:r w:rsidRPr="002350AA">
        <w:rPr>
          <w:sz w:val="20"/>
          <w:szCs w:val="20"/>
          <w:lang w:eastAsia="en-US"/>
        </w:rPr>
        <w:t>scanfs_192.168.0.192</w:t>
      </w:r>
      <w:bookmarkEnd w:id="156"/>
    </w:p>
    <w:p w14:paraId="60DC72A8" w14:textId="77777777" w:rsidR="00F56CDA" w:rsidRPr="002350AA" w:rsidRDefault="00F56CDA" w:rsidP="002350AA">
      <w:pPr>
        <w:jc w:val="both"/>
        <w:rPr>
          <w:sz w:val="20"/>
          <w:szCs w:val="20"/>
          <w:lang w:eastAsia="en-US"/>
        </w:rPr>
      </w:pPr>
    </w:p>
    <w:p w14:paraId="47F6EC33" w14:textId="77777777" w:rsidR="00F56CDA" w:rsidRPr="002350AA" w:rsidRDefault="00F56CDA" w:rsidP="002350AA">
      <w:pPr>
        <w:jc w:val="both"/>
        <w:rPr>
          <w:sz w:val="20"/>
          <w:szCs w:val="20"/>
          <w:lang w:eastAsia="en-US"/>
        </w:rPr>
      </w:pPr>
      <w:r w:rsidRPr="002350AA">
        <w:rPr>
          <w:sz w:val="20"/>
          <w:szCs w:val="20"/>
          <w:lang w:eastAsia="en-US"/>
        </w:rPr>
        <w:lastRenderedPageBreak/>
        <w:t xml:space="preserve"># Nmap 7.80 </w:t>
      </w:r>
      <w:proofErr w:type="gramStart"/>
      <w:r w:rsidRPr="002350AA">
        <w:rPr>
          <w:sz w:val="20"/>
          <w:szCs w:val="20"/>
          <w:lang w:eastAsia="en-US"/>
        </w:rPr>
        <w:t>scan initiated</w:t>
      </w:r>
      <w:proofErr w:type="gramEnd"/>
      <w:r w:rsidRPr="002350AA">
        <w:rPr>
          <w:sz w:val="20"/>
          <w:szCs w:val="20"/>
          <w:lang w:eastAsia="en-US"/>
        </w:rPr>
        <w:t xml:space="preserve"> Wed Nov 27 15:39:55 2024 as: nmap -vv -sC -sV -oA nmap/scanfs_192.168.0.192 192.168.0.192/27</w:t>
      </w:r>
    </w:p>
    <w:p w14:paraId="66D04468" w14:textId="77777777" w:rsidR="00F56CDA" w:rsidRPr="002350AA" w:rsidRDefault="00F56CDA" w:rsidP="002350AA">
      <w:pPr>
        <w:jc w:val="both"/>
        <w:rPr>
          <w:sz w:val="20"/>
          <w:szCs w:val="20"/>
          <w:lang w:eastAsia="en-US"/>
        </w:rPr>
      </w:pPr>
      <w:r w:rsidRPr="002350AA">
        <w:rPr>
          <w:sz w:val="20"/>
          <w:szCs w:val="20"/>
          <w:lang w:eastAsia="en-US"/>
        </w:rPr>
        <w:t>Nmap scan report for 192.168.0.192 [host down, received no-response]</w:t>
      </w:r>
    </w:p>
    <w:p w14:paraId="5EDD287D" w14:textId="77777777" w:rsidR="00F56CDA" w:rsidRPr="002350AA" w:rsidRDefault="00F56CDA" w:rsidP="002350AA">
      <w:pPr>
        <w:jc w:val="both"/>
        <w:rPr>
          <w:sz w:val="20"/>
          <w:szCs w:val="20"/>
          <w:lang w:eastAsia="en-US"/>
        </w:rPr>
      </w:pPr>
      <w:r w:rsidRPr="002350AA">
        <w:rPr>
          <w:sz w:val="20"/>
          <w:szCs w:val="20"/>
          <w:lang w:eastAsia="en-US"/>
        </w:rPr>
        <w:t>Nmap scan report for 192.168.0.194 [host down, received no-response]</w:t>
      </w:r>
    </w:p>
    <w:p w14:paraId="65673407" w14:textId="77777777" w:rsidR="00F56CDA" w:rsidRPr="002350AA" w:rsidRDefault="00F56CDA" w:rsidP="002350AA">
      <w:pPr>
        <w:jc w:val="both"/>
        <w:rPr>
          <w:sz w:val="20"/>
          <w:szCs w:val="20"/>
          <w:lang w:eastAsia="en-US"/>
        </w:rPr>
      </w:pPr>
      <w:r w:rsidRPr="002350AA">
        <w:rPr>
          <w:sz w:val="20"/>
          <w:szCs w:val="20"/>
          <w:lang w:eastAsia="en-US"/>
        </w:rPr>
        <w:t>Nmap scan report for 192.168.0.195 [host down, received no-response]</w:t>
      </w:r>
    </w:p>
    <w:p w14:paraId="4343CA9B" w14:textId="77777777" w:rsidR="00F56CDA" w:rsidRPr="002350AA" w:rsidRDefault="00F56CDA" w:rsidP="002350AA">
      <w:pPr>
        <w:jc w:val="both"/>
        <w:rPr>
          <w:sz w:val="20"/>
          <w:szCs w:val="20"/>
          <w:lang w:eastAsia="en-US"/>
        </w:rPr>
      </w:pPr>
      <w:r w:rsidRPr="002350AA">
        <w:rPr>
          <w:sz w:val="20"/>
          <w:szCs w:val="20"/>
          <w:lang w:eastAsia="en-US"/>
        </w:rPr>
        <w:t>Nmap scan report for 192.168.0.196 [host down, received no-response]</w:t>
      </w:r>
    </w:p>
    <w:p w14:paraId="1AC082E3" w14:textId="77777777" w:rsidR="00F56CDA" w:rsidRPr="002350AA" w:rsidRDefault="00F56CDA" w:rsidP="002350AA">
      <w:pPr>
        <w:jc w:val="both"/>
        <w:rPr>
          <w:sz w:val="20"/>
          <w:szCs w:val="20"/>
          <w:lang w:eastAsia="en-US"/>
        </w:rPr>
      </w:pPr>
      <w:r w:rsidRPr="002350AA">
        <w:rPr>
          <w:sz w:val="20"/>
          <w:szCs w:val="20"/>
          <w:lang w:eastAsia="en-US"/>
        </w:rPr>
        <w:t>Nmap scan report for 192.168.0.197 [host down, received no-response]</w:t>
      </w:r>
    </w:p>
    <w:p w14:paraId="666A0B7D" w14:textId="77777777" w:rsidR="00F56CDA" w:rsidRPr="002350AA" w:rsidRDefault="00F56CDA" w:rsidP="002350AA">
      <w:pPr>
        <w:jc w:val="both"/>
        <w:rPr>
          <w:sz w:val="20"/>
          <w:szCs w:val="20"/>
          <w:lang w:eastAsia="en-US"/>
        </w:rPr>
      </w:pPr>
      <w:r w:rsidRPr="002350AA">
        <w:rPr>
          <w:sz w:val="20"/>
          <w:szCs w:val="20"/>
          <w:lang w:eastAsia="en-US"/>
        </w:rPr>
        <w:t>Nmap scan report for 192.168.0.198 [host down, received no-response]</w:t>
      </w:r>
    </w:p>
    <w:p w14:paraId="0D47B020" w14:textId="77777777" w:rsidR="00F56CDA" w:rsidRPr="002350AA" w:rsidRDefault="00F56CDA" w:rsidP="002350AA">
      <w:pPr>
        <w:jc w:val="both"/>
        <w:rPr>
          <w:sz w:val="20"/>
          <w:szCs w:val="20"/>
          <w:lang w:eastAsia="en-US"/>
        </w:rPr>
      </w:pPr>
      <w:r w:rsidRPr="002350AA">
        <w:rPr>
          <w:sz w:val="20"/>
          <w:szCs w:val="20"/>
          <w:lang w:eastAsia="en-US"/>
        </w:rPr>
        <w:t>Nmap scan report for 192.168.0.201 [host down, received no-response]</w:t>
      </w:r>
    </w:p>
    <w:p w14:paraId="123C7CD1" w14:textId="77777777" w:rsidR="00F56CDA" w:rsidRPr="002350AA" w:rsidRDefault="00F56CDA" w:rsidP="002350AA">
      <w:pPr>
        <w:jc w:val="both"/>
        <w:rPr>
          <w:sz w:val="20"/>
          <w:szCs w:val="20"/>
          <w:lang w:eastAsia="en-US"/>
        </w:rPr>
      </w:pPr>
      <w:r w:rsidRPr="002350AA">
        <w:rPr>
          <w:sz w:val="20"/>
          <w:szCs w:val="20"/>
          <w:lang w:eastAsia="en-US"/>
        </w:rPr>
        <w:t>Nmap scan report for 192.168.0.202 [host down, received no-response]</w:t>
      </w:r>
    </w:p>
    <w:p w14:paraId="358D1274" w14:textId="77777777" w:rsidR="00F56CDA" w:rsidRPr="002350AA" w:rsidRDefault="00F56CDA" w:rsidP="002350AA">
      <w:pPr>
        <w:jc w:val="both"/>
        <w:rPr>
          <w:sz w:val="20"/>
          <w:szCs w:val="20"/>
          <w:lang w:eastAsia="en-US"/>
        </w:rPr>
      </w:pPr>
      <w:r w:rsidRPr="002350AA">
        <w:rPr>
          <w:sz w:val="20"/>
          <w:szCs w:val="20"/>
          <w:lang w:eastAsia="en-US"/>
        </w:rPr>
        <w:t>Nmap scan report for 192.168.0.203 [host down, received no-response]</w:t>
      </w:r>
    </w:p>
    <w:p w14:paraId="0009AC49" w14:textId="77777777" w:rsidR="00F56CDA" w:rsidRPr="002350AA" w:rsidRDefault="00F56CDA" w:rsidP="002350AA">
      <w:pPr>
        <w:jc w:val="both"/>
        <w:rPr>
          <w:sz w:val="20"/>
          <w:szCs w:val="20"/>
          <w:lang w:eastAsia="en-US"/>
        </w:rPr>
      </w:pPr>
      <w:r w:rsidRPr="002350AA">
        <w:rPr>
          <w:sz w:val="20"/>
          <w:szCs w:val="20"/>
          <w:lang w:eastAsia="en-US"/>
        </w:rPr>
        <w:t>Nmap scan report for 192.168.0.204 [host down, received no-response]</w:t>
      </w:r>
    </w:p>
    <w:p w14:paraId="0E230C38" w14:textId="77777777" w:rsidR="00F56CDA" w:rsidRPr="002350AA" w:rsidRDefault="00F56CDA" w:rsidP="002350AA">
      <w:pPr>
        <w:jc w:val="both"/>
        <w:rPr>
          <w:sz w:val="20"/>
          <w:szCs w:val="20"/>
          <w:lang w:eastAsia="en-US"/>
        </w:rPr>
      </w:pPr>
      <w:r w:rsidRPr="002350AA">
        <w:rPr>
          <w:sz w:val="20"/>
          <w:szCs w:val="20"/>
          <w:lang w:eastAsia="en-US"/>
        </w:rPr>
        <w:t>Nmap scan report for 192.168.0.205 [host down, received no-response]</w:t>
      </w:r>
    </w:p>
    <w:p w14:paraId="71986D73" w14:textId="77777777" w:rsidR="00F56CDA" w:rsidRPr="002350AA" w:rsidRDefault="00F56CDA" w:rsidP="002350AA">
      <w:pPr>
        <w:jc w:val="both"/>
        <w:rPr>
          <w:sz w:val="20"/>
          <w:szCs w:val="20"/>
          <w:lang w:eastAsia="en-US"/>
        </w:rPr>
      </w:pPr>
      <w:r w:rsidRPr="002350AA">
        <w:rPr>
          <w:sz w:val="20"/>
          <w:szCs w:val="20"/>
          <w:lang w:eastAsia="en-US"/>
        </w:rPr>
        <w:t>Nmap scan report for 192.168.0.206 [host down, received no-response]</w:t>
      </w:r>
    </w:p>
    <w:p w14:paraId="7FABC99B" w14:textId="77777777" w:rsidR="00F56CDA" w:rsidRPr="002350AA" w:rsidRDefault="00F56CDA" w:rsidP="002350AA">
      <w:pPr>
        <w:jc w:val="both"/>
        <w:rPr>
          <w:sz w:val="20"/>
          <w:szCs w:val="20"/>
          <w:lang w:eastAsia="en-US"/>
        </w:rPr>
      </w:pPr>
      <w:r w:rsidRPr="002350AA">
        <w:rPr>
          <w:sz w:val="20"/>
          <w:szCs w:val="20"/>
          <w:lang w:eastAsia="en-US"/>
        </w:rPr>
        <w:t>Nmap scan report for 192.168.0.207 [host down, received no-response]</w:t>
      </w:r>
    </w:p>
    <w:p w14:paraId="7C623E9C" w14:textId="77777777" w:rsidR="00F56CDA" w:rsidRPr="002350AA" w:rsidRDefault="00F56CDA" w:rsidP="002350AA">
      <w:pPr>
        <w:jc w:val="both"/>
        <w:rPr>
          <w:sz w:val="20"/>
          <w:szCs w:val="20"/>
          <w:lang w:eastAsia="en-US"/>
        </w:rPr>
      </w:pPr>
      <w:r w:rsidRPr="002350AA">
        <w:rPr>
          <w:sz w:val="20"/>
          <w:szCs w:val="20"/>
          <w:lang w:eastAsia="en-US"/>
        </w:rPr>
        <w:t>Nmap scan report for 192.168.0.208 [host down, received no-response]</w:t>
      </w:r>
    </w:p>
    <w:p w14:paraId="6008D7E3" w14:textId="77777777" w:rsidR="00F56CDA" w:rsidRPr="002350AA" w:rsidRDefault="00F56CDA" w:rsidP="002350AA">
      <w:pPr>
        <w:jc w:val="both"/>
        <w:rPr>
          <w:sz w:val="20"/>
          <w:szCs w:val="20"/>
          <w:lang w:eastAsia="en-US"/>
        </w:rPr>
      </w:pPr>
      <w:r w:rsidRPr="002350AA">
        <w:rPr>
          <w:sz w:val="20"/>
          <w:szCs w:val="20"/>
          <w:lang w:eastAsia="en-US"/>
        </w:rPr>
        <w:t>Nmap scan report for 192.168.0.209 [host down, received no-response]</w:t>
      </w:r>
    </w:p>
    <w:p w14:paraId="4E4F0AFD" w14:textId="77777777" w:rsidR="00F56CDA" w:rsidRPr="002350AA" w:rsidRDefault="00F56CDA" w:rsidP="002350AA">
      <w:pPr>
        <w:jc w:val="both"/>
        <w:rPr>
          <w:sz w:val="20"/>
          <w:szCs w:val="20"/>
          <w:lang w:eastAsia="en-US"/>
        </w:rPr>
      </w:pPr>
      <w:r w:rsidRPr="002350AA">
        <w:rPr>
          <w:sz w:val="20"/>
          <w:szCs w:val="20"/>
          <w:lang w:eastAsia="en-US"/>
        </w:rPr>
        <w:t>Nmap scan report for 192.168.0.211 [host down, received no-response]</w:t>
      </w:r>
    </w:p>
    <w:p w14:paraId="4965587D" w14:textId="77777777" w:rsidR="00F56CDA" w:rsidRPr="002350AA" w:rsidRDefault="00F56CDA" w:rsidP="002350AA">
      <w:pPr>
        <w:jc w:val="both"/>
        <w:rPr>
          <w:sz w:val="20"/>
          <w:szCs w:val="20"/>
          <w:lang w:eastAsia="en-US"/>
        </w:rPr>
      </w:pPr>
      <w:r w:rsidRPr="002350AA">
        <w:rPr>
          <w:sz w:val="20"/>
          <w:szCs w:val="20"/>
          <w:lang w:eastAsia="en-US"/>
        </w:rPr>
        <w:t>Nmap scan report for 192.168.0.212 [host down, received no-response]</w:t>
      </w:r>
    </w:p>
    <w:p w14:paraId="50007F50" w14:textId="77777777" w:rsidR="00F56CDA" w:rsidRPr="002350AA" w:rsidRDefault="00F56CDA" w:rsidP="002350AA">
      <w:pPr>
        <w:jc w:val="both"/>
        <w:rPr>
          <w:sz w:val="20"/>
          <w:szCs w:val="20"/>
          <w:lang w:eastAsia="en-US"/>
        </w:rPr>
      </w:pPr>
      <w:r w:rsidRPr="002350AA">
        <w:rPr>
          <w:sz w:val="20"/>
          <w:szCs w:val="20"/>
          <w:lang w:eastAsia="en-US"/>
        </w:rPr>
        <w:t>Nmap scan report for 192.168.0.213 [host down, received no-response]</w:t>
      </w:r>
    </w:p>
    <w:p w14:paraId="3E20F9FA" w14:textId="77777777" w:rsidR="00F56CDA" w:rsidRPr="002350AA" w:rsidRDefault="00F56CDA" w:rsidP="002350AA">
      <w:pPr>
        <w:jc w:val="both"/>
        <w:rPr>
          <w:sz w:val="20"/>
          <w:szCs w:val="20"/>
          <w:lang w:eastAsia="en-US"/>
        </w:rPr>
      </w:pPr>
      <w:r w:rsidRPr="002350AA">
        <w:rPr>
          <w:sz w:val="20"/>
          <w:szCs w:val="20"/>
          <w:lang w:eastAsia="en-US"/>
        </w:rPr>
        <w:t>Nmap scan report for 192.168.0.214 [host down, received no-response]</w:t>
      </w:r>
    </w:p>
    <w:p w14:paraId="1222C477" w14:textId="77777777" w:rsidR="00F56CDA" w:rsidRPr="002350AA" w:rsidRDefault="00F56CDA" w:rsidP="002350AA">
      <w:pPr>
        <w:jc w:val="both"/>
        <w:rPr>
          <w:sz w:val="20"/>
          <w:szCs w:val="20"/>
          <w:lang w:eastAsia="en-US"/>
        </w:rPr>
      </w:pPr>
      <w:r w:rsidRPr="002350AA">
        <w:rPr>
          <w:sz w:val="20"/>
          <w:szCs w:val="20"/>
          <w:lang w:eastAsia="en-US"/>
        </w:rPr>
        <w:t>Nmap scan report for 192.168.0.215 [host down, received no-response]</w:t>
      </w:r>
    </w:p>
    <w:p w14:paraId="5AD7B822" w14:textId="77777777" w:rsidR="00F56CDA" w:rsidRPr="002350AA" w:rsidRDefault="00F56CDA" w:rsidP="002350AA">
      <w:pPr>
        <w:jc w:val="both"/>
        <w:rPr>
          <w:sz w:val="20"/>
          <w:szCs w:val="20"/>
          <w:lang w:eastAsia="en-US"/>
        </w:rPr>
      </w:pPr>
      <w:r w:rsidRPr="002350AA">
        <w:rPr>
          <w:sz w:val="20"/>
          <w:szCs w:val="20"/>
          <w:lang w:eastAsia="en-US"/>
        </w:rPr>
        <w:t>Nmap scan report for 192.168.0.216 [host down, received no-response]</w:t>
      </w:r>
    </w:p>
    <w:p w14:paraId="20BFE551" w14:textId="77777777" w:rsidR="00F56CDA" w:rsidRPr="002350AA" w:rsidRDefault="00F56CDA" w:rsidP="002350AA">
      <w:pPr>
        <w:jc w:val="both"/>
        <w:rPr>
          <w:sz w:val="20"/>
          <w:szCs w:val="20"/>
          <w:lang w:eastAsia="en-US"/>
        </w:rPr>
      </w:pPr>
      <w:r w:rsidRPr="002350AA">
        <w:rPr>
          <w:sz w:val="20"/>
          <w:szCs w:val="20"/>
          <w:lang w:eastAsia="en-US"/>
        </w:rPr>
        <w:t>Nmap scan report for 192.168.0.217 [host down, received no-response]</w:t>
      </w:r>
    </w:p>
    <w:p w14:paraId="7CCD1CA7" w14:textId="77777777" w:rsidR="00F56CDA" w:rsidRPr="002350AA" w:rsidRDefault="00F56CDA" w:rsidP="002350AA">
      <w:pPr>
        <w:jc w:val="both"/>
        <w:rPr>
          <w:sz w:val="20"/>
          <w:szCs w:val="20"/>
          <w:lang w:eastAsia="en-US"/>
        </w:rPr>
      </w:pPr>
      <w:r w:rsidRPr="002350AA">
        <w:rPr>
          <w:sz w:val="20"/>
          <w:szCs w:val="20"/>
          <w:lang w:eastAsia="en-US"/>
        </w:rPr>
        <w:t>Nmap scan report for 192.168.0.218 [host down, received no-response]</w:t>
      </w:r>
    </w:p>
    <w:p w14:paraId="63D136C4" w14:textId="77777777" w:rsidR="00F56CDA" w:rsidRPr="002350AA" w:rsidRDefault="00F56CDA" w:rsidP="002350AA">
      <w:pPr>
        <w:jc w:val="both"/>
        <w:rPr>
          <w:sz w:val="20"/>
          <w:szCs w:val="20"/>
          <w:lang w:eastAsia="en-US"/>
        </w:rPr>
      </w:pPr>
      <w:r w:rsidRPr="002350AA">
        <w:rPr>
          <w:sz w:val="20"/>
          <w:szCs w:val="20"/>
          <w:lang w:eastAsia="en-US"/>
        </w:rPr>
        <w:t>Nmap scan report for 192.168.0.219 [host down, received no-response]</w:t>
      </w:r>
    </w:p>
    <w:p w14:paraId="6C2EE008" w14:textId="77777777" w:rsidR="00F56CDA" w:rsidRPr="002350AA" w:rsidRDefault="00F56CDA" w:rsidP="002350AA">
      <w:pPr>
        <w:jc w:val="both"/>
        <w:rPr>
          <w:sz w:val="20"/>
          <w:szCs w:val="20"/>
          <w:lang w:eastAsia="en-US"/>
        </w:rPr>
      </w:pPr>
      <w:r w:rsidRPr="002350AA">
        <w:rPr>
          <w:sz w:val="20"/>
          <w:szCs w:val="20"/>
          <w:lang w:eastAsia="en-US"/>
        </w:rPr>
        <w:t>Nmap scan report for 192.168.0.220 [host down, received no-response]</w:t>
      </w:r>
    </w:p>
    <w:p w14:paraId="5D558326" w14:textId="77777777" w:rsidR="00F56CDA" w:rsidRPr="002350AA" w:rsidRDefault="00F56CDA" w:rsidP="002350AA">
      <w:pPr>
        <w:jc w:val="both"/>
        <w:rPr>
          <w:sz w:val="20"/>
          <w:szCs w:val="20"/>
          <w:lang w:eastAsia="en-US"/>
        </w:rPr>
      </w:pPr>
      <w:r w:rsidRPr="002350AA">
        <w:rPr>
          <w:sz w:val="20"/>
          <w:szCs w:val="20"/>
          <w:lang w:eastAsia="en-US"/>
        </w:rPr>
        <w:t>Nmap scan report for 192.168.0.221 [host down, received no-response]</w:t>
      </w:r>
    </w:p>
    <w:p w14:paraId="3495268A" w14:textId="77777777" w:rsidR="00F56CDA" w:rsidRPr="002350AA" w:rsidRDefault="00F56CDA" w:rsidP="002350AA">
      <w:pPr>
        <w:jc w:val="both"/>
        <w:rPr>
          <w:sz w:val="20"/>
          <w:szCs w:val="20"/>
          <w:lang w:eastAsia="en-US"/>
        </w:rPr>
      </w:pPr>
      <w:r w:rsidRPr="002350AA">
        <w:rPr>
          <w:sz w:val="20"/>
          <w:szCs w:val="20"/>
          <w:lang w:eastAsia="en-US"/>
        </w:rPr>
        <w:t>Nmap scan report for 192.168.0.222 [host down, received no-response]</w:t>
      </w:r>
    </w:p>
    <w:p w14:paraId="58F45EE3" w14:textId="77777777" w:rsidR="00F56CDA" w:rsidRPr="002350AA" w:rsidRDefault="00F56CDA" w:rsidP="002350AA">
      <w:pPr>
        <w:jc w:val="both"/>
        <w:rPr>
          <w:sz w:val="20"/>
          <w:szCs w:val="20"/>
          <w:lang w:eastAsia="en-US"/>
        </w:rPr>
      </w:pPr>
      <w:r w:rsidRPr="002350AA">
        <w:rPr>
          <w:sz w:val="20"/>
          <w:szCs w:val="20"/>
          <w:lang w:eastAsia="en-US"/>
        </w:rPr>
        <w:t>Nmap scan report for 192.168.0.223 [host down, received no-response]</w:t>
      </w:r>
    </w:p>
    <w:p w14:paraId="31E913BE" w14:textId="77777777" w:rsidR="00F56CDA" w:rsidRPr="002350AA" w:rsidRDefault="00F56CDA" w:rsidP="002350AA">
      <w:pPr>
        <w:jc w:val="both"/>
        <w:rPr>
          <w:sz w:val="20"/>
          <w:szCs w:val="20"/>
          <w:lang w:eastAsia="en-US"/>
        </w:rPr>
      </w:pPr>
      <w:r w:rsidRPr="002350AA">
        <w:rPr>
          <w:sz w:val="20"/>
          <w:szCs w:val="20"/>
          <w:lang w:eastAsia="en-US"/>
        </w:rPr>
        <w:t>Nmap scan report for 192.168.0.193</w:t>
      </w:r>
    </w:p>
    <w:p w14:paraId="55A71B5E" w14:textId="77777777" w:rsidR="00F56CDA" w:rsidRPr="002350AA" w:rsidRDefault="00F56CDA" w:rsidP="002350AA">
      <w:pPr>
        <w:jc w:val="both"/>
        <w:rPr>
          <w:sz w:val="20"/>
          <w:szCs w:val="20"/>
          <w:lang w:eastAsia="en-US"/>
        </w:rPr>
      </w:pPr>
      <w:r w:rsidRPr="002350AA">
        <w:rPr>
          <w:sz w:val="20"/>
          <w:szCs w:val="20"/>
          <w:lang w:eastAsia="en-US"/>
        </w:rPr>
        <w:lastRenderedPageBreak/>
        <w:t>Host is up, received arp-response (0.00096s latency).</w:t>
      </w:r>
    </w:p>
    <w:p w14:paraId="06D1B999" w14:textId="77777777" w:rsidR="00F56CDA" w:rsidRPr="002350AA" w:rsidRDefault="00F56CDA" w:rsidP="002350AA">
      <w:pPr>
        <w:jc w:val="both"/>
        <w:rPr>
          <w:sz w:val="20"/>
          <w:szCs w:val="20"/>
          <w:lang w:eastAsia="en-US"/>
        </w:rPr>
      </w:pPr>
      <w:r w:rsidRPr="002350AA">
        <w:rPr>
          <w:sz w:val="20"/>
          <w:szCs w:val="20"/>
          <w:lang w:eastAsia="en-US"/>
        </w:rPr>
        <w:t>Scanned at 2024-11-27 15:39:56 EST for 142s</w:t>
      </w:r>
    </w:p>
    <w:p w14:paraId="36C9CAE5" w14:textId="77777777" w:rsidR="00F56CDA" w:rsidRPr="002350AA" w:rsidRDefault="00F56CDA" w:rsidP="002350AA">
      <w:pPr>
        <w:jc w:val="both"/>
        <w:rPr>
          <w:sz w:val="20"/>
          <w:szCs w:val="20"/>
          <w:lang w:eastAsia="en-US"/>
        </w:rPr>
      </w:pPr>
      <w:r w:rsidRPr="002350AA">
        <w:rPr>
          <w:sz w:val="20"/>
          <w:szCs w:val="20"/>
          <w:lang w:eastAsia="en-US"/>
        </w:rPr>
        <w:t>Not shown: 996 closed ports</w:t>
      </w:r>
    </w:p>
    <w:p w14:paraId="76798263" w14:textId="77777777" w:rsidR="00F56CDA" w:rsidRPr="002350AA" w:rsidRDefault="00F56CDA" w:rsidP="002350AA">
      <w:pPr>
        <w:jc w:val="both"/>
        <w:rPr>
          <w:sz w:val="20"/>
          <w:szCs w:val="20"/>
          <w:lang w:eastAsia="en-US"/>
        </w:rPr>
      </w:pPr>
      <w:r w:rsidRPr="002350AA">
        <w:rPr>
          <w:sz w:val="20"/>
          <w:szCs w:val="20"/>
          <w:lang w:eastAsia="en-US"/>
        </w:rPr>
        <w:t>Reason: 996 resets</w:t>
      </w:r>
    </w:p>
    <w:p w14:paraId="2E8C0FF2"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4E4C73AE" w14:textId="77777777" w:rsidR="00F56CDA" w:rsidRPr="002350AA" w:rsidRDefault="00F56CDA" w:rsidP="002350AA">
      <w:pPr>
        <w:jc w:val="both"/>
        <w:rPr>
          <w:sz w:val="20"/>
          <w:szCs w:val="20"/>
          <w:lang w:eastAsia="en-US"/>
        </w:rPr>
      </w:pPr>
      <w:r w:rsidRPr="002350AA">
        <w:rPr>
          <w:sz w:val="20"/>
          <w:szCs w:val="20"/>
          <w:lang w:eastAsia="en-US"/>
        </w:rPr>
        <w:t>22/</w:t>
      </w:r>
      <w:proofErr w:type="gramStart"/>
      <w:r w:rsidRPr="002350AA">
        <w:rPr>
          <w:sz w:val="20"/>
          <w:szCs w:val="20"/>
          <w:lang w:eastAsia="en-US"/>
        </w:rPr>
        <w:t>tcp  open</w:t>
      </w:r>
      <w:proofErr w:type="gramEnd"/>
      <w:r w:rsidRPr="002350AA">
        <w:rPr>
          <w:sz w:val="20"/>
          <w:szCs w:val="20"/>
          <w:lang w:eastAsia="en-US"/>
        </w:rPr>
        <w:t xml:space="preserve">  ssh        syn-ack ttl 64 OpenSSH 5.5p1 Debian 6+squeeze8 (protocol 2.0)</w:t>
      </w:r>
    </w:p>
    <w:p w14:paraId="65FEBFF6"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791733D4" w14:textId="77777777" w:rsidR="00F56CDA" w:rsidRPr="002350AA" w:rsidRDefault="00F56CDA" w:rsidP="002350AA">
      <w:pPr>
        <w:jc w:val="both"/>
        <w:rPr>
          <w:sz w:val="20"/>
          <w:szCs w:val="20"/>
          <w:lang w:eastAsia="en-US"/>
        </w:rPr>
      </w:pPr>
      <w:r w:rsidRPr="002350AA">
        <w:rPr>
          <w:sz w:val="20"/>
          <w:szCs w:val="20"/>
          <w:lang w:eastAsia="en-US"/>
        </w:rPr>
        <w:t>|   1024 9</w:t>
      </w:r>
      <w:proofErr w:type="gramStart"/>
      <w:r w:rsidRPr="002350AA">
        <w:rPr>
          <w:sz w:val="20"/>
          <w:szCs w:val="20"/>
          <w:lang w:eastAsia="en-US"/>
        </w:rPr>
        <w:t>d:b</w:t>
      </w:r>
      <w:proofErr w:type="gramEnd"/>
      <w:r w:rsidRPr="002350AA">
        <w:rPr>
          <w:sz w:val="20"/>
          <w:szCs w:val="20"/>
          <w:lang w:eastAsia="en-US"/>
        </w:rPr>
        <w:t>6:49:08:cb:69:bc:05:1e:6e:74:07:f6:fd:ee:02 (DSA)</w:t>
      </w:r>
    </w:p>
    <w:p w14:paraId="0A2C48B3" w14:textId="77777777" w:rsidR="00F56CDA" w:rsidRPr="002350AA" w:rsidRDefault="00F56CDA" w:rsidP="002350AA">
      <w:pPr>
        <w:jc w:val="both"/>
        <w:rPr>
          <w:sz w:val="20"/>
          <w:szCs w:val="20"/>
          <w:lang w:eastAsia="en-US"/>
        </w:rPr>
      </w:pPr>
      <w:r w:rsidRPr="002350AA">
        <w:rPr>
          <w:sz w:val="20"/>
          <w:szCs w:val="20"/>
          <w:lang w:eastAsia="en-US"/>
        </w:rPr>
        <w:t>| ssh-dss 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</w:t>
      </w:r>
    </w:p>
    <w:p w14:paraId="5FEDB818" w14:textId="77777777" w:rsidR="00F56CDA" w:rsidRPr="002350AA" w:rsidRDefault="00F56CDA" w:rsidP="002350AA">
      <w:pPr>
        <w:jc w:val="both"/>
        <w:rPr>
          <w:sz w:val="20"/>
          <w:szCs w:val="20"/>
          <w:lang w:eastAsia="en-US"/>
        </w:rPr>
      </w:pPr>
      <w:r w:rsidRPr="002350AA">
        <w:rPr>
          <w:sz w:val="20"/>
          <w:szCs w:val="20"/>
          <w:lang w:eastAsia="en-US"/>
        </w:rPr>
        <w:t>|   2048 0e:c</w:t>
      </w:r>
      <w:proofErr w:type="gramStart"/>
      <w:r w:rsidRPr="002350AA">
        <w:rPr>
          <w:sz w:val="20"/>
          <w:szCs w:val="20"/>
          <w:lang w:eastAsia="en-US"/>
        </w:rPr>
        <w:t>6:47:e</w:t>
      </w:r>
      <w:proofErr w:type="gramEnd"/>
      <w:r w:rsidRPr="002350AA">
        <w:rPr>
          <w:sz w:val="20"/>
          <w:szCs w:val="20"/>
          <w:lang w:eastAsia="en-US"/>
        </w:rPr>
        <w:t>7:12:90:f2:6d:f2:21:76:8e:19:5c:46:ca (RSA)</w:t>
      </w:r>
    </w:p>
    <w:p w14:paraId="3DBC4BFB" w14:textId="77777777" w:rsidR="00F56CDA" w:rsidRPr="002350AA" w:rsidRDefault="00F56CDA" w:rsidP="002350AA">
      <w:pPr>
        <w:jc w:val="both"/>
        <w:rPr>
          <w:sz w:val="20"/>
          <w:szCs w:val="20"/>
          <w:lang w:eastAsia="en-US"/>
        </w:rPr>
      </w:pPr>
      <w:r w:rsidRPr="002350AA">
        <w:rPr>
          <w:sz w:val="20"/>
          <w:szCs w:val="20"/>
          <w:lang w:eastAsia="en-US"/>
        </w:rPr>
        <w:t>|_ssh-rsa AAAAB3NzaC1yc2EAAAADAQABAAABAQCwWy++dzQjGNZBV7WNZ7qGETbqejwyYeEb6JMA59JQO80amEB4Xb50dL6kZ05CEtWoa1CFuflxMTnS7u+P3qQTShRdERTuetFP9ymlX6cFfGIaWs3201ng5hnIJurHb60rBYudsxC50cZ5ed1uen2j3LhPM6ZTLjCfy/7/nYKRnlYk1BQjj/VVClLeTZ/vFIM/qWyneaFZLeXUQpsrorx9a39M6h28lEfuKxtg9X71TX/qDjVbNM2K413YZ7a8xT+nHfQTaX/lUj8GXv5cpF0DtzwrOK0fWt6F2SlxgZudBead7YLWCgOd4guk70WfSSFCC/8XBpwoXTZ7oKfX6AJ9</w:t>
      </w:r>
    </w:p>
    <w:p w14:paraId="7BBBBF29"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64 VyOS telnetd</w:t>
      </w:r>
    </w:p>
    <w:p w14:paraId="6CA18612"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64 lighttpd 1.4.28</w:t>
      </w:r>
    </w:p>
    <w:p w14:paraId="0BA15C40"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485CB288"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2739D67C"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70E62D08"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495A91E1"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64</w:t>
      </w:r>
    </w:p>
    <w:p w14:paraId="329B35E3" w14:textId="77777777" w:rsidR="00F56CDA" w:rsidRPr="002350AA" w:rsidRDefault="00F56CDA" w:rsidP="002350AA">
      <w:pPr>
        <w:jc w:val="both"/>
        <w:rPr>
          <w:sz w:val="20"/>
          <w:szCs w:val="20"/>
          <w:lang w:eastAsia="en-US"/>
        </w:rPr>
      </w:pPr>
      <w:r w:rsidRPr="002350AA">
        <w:rPr>
          <w:sz w:val="20"/>
          <w:szCs w:val="20"/>
          <w:lang w:eastAsia="en-US"/>
        </w:rPr>
        <w:t>|_ssl-date: 2024-11-27T20:41:19+00:00; 0s from scanner time.</w:t>
      </w:r>
    </w:p>
    <w:p w14:paraId="076F1471" w14:textId="77777777" w:rsidR="00F56CDA" w:rsidRPr="002350AA" w:rsidRDefault="00F56CDA" w:rsidP="002350AA">
      <w:pPr>
        <w:jc w:val="both"/>
        <w:rPr>
          <w:sz w:val="20"/>
          <w:szCs w:val="20"/>
          <w:lang w:eastAsia="en-US"/>
        </w:rPr>
      </w:pPr>
      <w:r w:rsidRPr="002350AA">
        <w:rPr>
          <w:sz w:val="20"/>
          <w:szCs w:val="20"/>
          <w:lang w:eastAsia="en-US"/>
        </w:rPr>
        <w:t>MAC Address: 00:15:5</w:t>
      </w:r>
      <w:proofErr w:type="gramStart"/>
      <w:r w:rsidRPr="002350AA">
        <w:rPr>
          <w:sz w:val="20"/>
          <w:szCs w:val="20"/>
          <w:lang w:eastAsia="en-US"/>
        </w:rPr>
        <w:t>D:00:04:05</w:t>
      </w:r>
      <w:proofErr w:type="gramEnd"/>
      <w:r w:rsidRPr="002350AA">
        <w:rPr>
          <w:sz w:val="20"/>
          <w:szCs w:val="20"/>
          <w:lang w:eastAsia="en-US"/>
        </w:rPr>
        <w:t xml:space="preserve"> (Microsoft)</w:t>
      </w:r>
    </w:p>
    <w:p w14:paraId="4B6FF7C2" w14:textId="77777777" w:rsidR="00F56CDA" w:rsidRPr="002350AA" w:rsidRDefault="00F56CDA" w:rsidP="002350AA">
      <w:pPr>
        <w:jc w:val="both"/>
        <w:rPr>
          <w:sz w:val="20"/>
          <w:szCs w:val="20"/>
          <w:lang w:eastAsia="en-US"/>
        </w:rPr>
      </w:pPr>
      <w:r w:rsidRPr="002350AA">
        <w:rPr>
          <w:sz w:val="20"/>
          <w:szCs w:val="20"/>
          <w:lang w:eastAsia="en-US"/>
        </w:rPr>
        <w:t xml:space="preserve">Service Info: Host: vyos; OS: Linux; Device: router; CPE: </w:t>
      </w:r>
      <w:proofErr w:type="gramStart"/>
      <w:r w:rsidRPr="002350AA">
        <w:rPr>
          <w:sz w:val="20"/>
          <w:szCs w:val="20"/>
          <w:lang w:eastAsia="en-US"/>
        </w:rPr>
        <w:t>cpe:/o:linux</w:t>
      </w:r>
      <w:proofErr w:type="gramEnd"/>
      <w:r w:rsidRPr="002350AA">
        <w:rPr>
          <w:sz w:val="20"/>
          <w:szCs w:val="20"/>
          <w:lang w:eastAsia="en-US"/>
        </w:rPr>
        <w:t>:linux_kernel</w:t>
      </w:r>
    </w:p>
    <w:p w14:paraId="2180BCF9" w14:textId="77777777" w:rsidR="00F56CDA" w:rsidRPr="002350AA" w:rsidRDefault="00F56CDA" w:rsidP="002350AA">
      <w:pPr>
        <w:jc w:val="both"/>
        <w:rPr>
          <w:sz w:val="20"/>
          <w:szCs w:val="20"/>
          <w:lang w:eastAsia="en-US"/>
        </w:rPr>
      </w:pPr>
    </w:p>
    <w:p w14:paraId="62DE5AB8"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074B42E0" w14:textId="77777777" w:rsidR="00F56CDA" w:rsidRPr="002350AA" w:rsidRDefault="00F56CDA" w:rsidP="002350AA">
      <w:pPr>
        <w:jc w:val="both"/>
        <w:rPr>
          <w:sz w:val="20"/>
          <w:szCs w:val="20"/>
          <w:lang w:eastAsia="en-US"/>
        </w:rPr>
      </w:pPr>
      <w:r w:rsidRPr="002350AA">
        <w:rPr>
          <w:sz w:val="20"/>
          <w:szCs w:val="20"/>
          <w:lang w:eastAsia="en-US"/>
        </w:rPr>
        <w:lastRenderedPageBreak/>
        <w:t>|_clock-skew: 0s</w:t>
      </w:r>
    </w:p>
    <w:p w14:paraId="6D5152C7" w14:textId="77777777" w:rsidR="00F56CDA" w:rsidRPr="002350AA" w:rsidRDefault="00F56CDA" w:rsidP="002350AA">
      <w:pPr>
        <w:jc w:val="both"/>
        <w:rPr>
          <w:sz w:val="20"/>
          <w:szCs w:val="20"/>
          <w:lang w:eastAsia="en-US"/>
        </w:rPr>
      </w:pPr>
    </w:p>
    <w:p w14:paraId="63E1A077" w14:textId="77777777" w:rsidR="00F56CDA" w:rsidRPr="002350AA" w:rsidRDefault="00F56CDA" w:rsidP="002350AA">
      <w:pPr>
        <w:jc w:val="both"/>
        <w:rPr>
          <w:sz w:val="20"/>
          <w:szCs w:val="20"/>
          <w:lang w:eastAsia="en-US"/>
        </w:rPr>
      </w:pPr>
      <w:r w:rsidRPr="002350AA">
        <w:rPr>
          <w:sz w:val="20"/>
          <w:szCs w:val="20"/>
          <w:lang w:eastAsia="en-US"/>
        </w:rPr>
        <w:t>Nmap scan report for 192.168.0.199</w:t>
      </w:r>
    </w:p>
    <w:p w14:paraId="61D5DEF4" w14:textId="77777777" w:rsidR="00F56CDA" w:rsidRPr="002350AA" w:rsidRDefault="00F56CDA" w:rsidP="002350AA">
      <w:pPr>
        <w:jc w:val="both"/>
        <w:rPr>
          <w:sz w:val="20"/>
          <w:szCs w:val="20"/>
          <w:lang w:eastAsia="en-US"/>
        </w:rPr>
      </w:pPr>
      <w:r w:rsidRPr="002350AA">
        <w:rPr>
          <w:sz w:val="20"/>
          <w:szCs w:val="20"/>
          <w:lang w:eastAsia="en-US"/>
        </w:rPr>
        <w:t>Host is up, received arp-response (0.00064s latency).</w:t>
      </w:r>
    </w:p>
    <w:p w14:paraId="64D71BCB" w14:textId="77777777" w:rsidR="00F56CDA" w:rsidRPr="002350AA" w:rsidRDefault="00F56CDA" w:rsidP="002350AA">
      <w:pPr>
        <w:jc w:val="both"/>
        <w:rPr>
          <w:sz w:val="20"/>
          <w:szCs w:val="20"/>
          <w:lang w:eastAsia="en-US"/>
        </w:rPr>
      </w:pPr>
      <w:r w:rsidRPr="002350AA">
        <w:rPr>
          <w:sz w:val="20"/>
          <w:szCs w:val="20"/>
          <w:lang w:eastAsia="en-US"/>
        </w:rPr>
        <w:t>Scanned at 2024-11-27 15:39:56 EST for 142s</w:t>
      </w:r>
    </w:p>
    <w:p w14:paraId="2B521CD4" w14:textId="77777777" w:rsidR="00F56CDA" w:rsidRPr="002350AA" w:rsidRDefault="00F56CDA" w:rsidP="002350AA">
      <w:pPr>
        <w:jc w:val="both"/>
        <w:rPr>
          <w:sz w:val="20"/>
          <w:szCs w:val="20"/>
          <w:lang w:eastAsia="en-US"/>
        </w:rPr>
      </w:pPr>
      <w:r w:rsidRPr="002350AA">
        <w:rPr>
          <w:sz w:val="20"/>
          <w:szCs w:val="20"/>
          <w:lang w:eastAsia="en-US"/>
        </w:rPr>
        <w:t>Not shown: 997 filtered ports</w:t>
      </w:r>
    </w:p>
    <w:p w14:paraId="0828C1F1" w14:textId="77777777" w:rsidR="00F56CDA" w:rsidRPr="002350AA" w:rsidRDefault="00F56CDA" w:rsidP="002350AA">
      <w:pPr>
        <w:jc w:val="both"/>
        <w:rPr>
          <w:sz w:val="20"/>
          <w:szCs w:val="20"/>
          <w:lang w:eastAsia="en-US"/>
        </w:rPr>
      </w:pPr>
      <w:r w:rsidRPr="002350AA">
        <w:rPr>
          <w:sz w:val="20"/>
          <w:szCs w:val="20"/>
          <w:lang w:eastAsia="en-US"/>
        </w:rPr>
        <w:t>Reason: 997 no-responses</w:t>
      </w:r>
    </w:p>
    <w:p w14:paraId="1EA4F49F"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394948D6" w14:textId="77777777" w:rsidR="00F56CDA" w:rsidRPr="002350AA" w:rsidRDefault="00F56CDA" w:rsidP="002350AA">
      <w:pPr>
        <w:jc w:val="both"/>
        <w:rPr>
          <w:sz w:val="20"/>
          <w:szCs w:val="20"/>
          <w:lang w:eastAsia="en-US"/>
        </w:rPr>
      </w:pPr>
      <w:r w:rsidRPr="002350AA">
        <w:rPr>
          <w:sz w:val="20"/>
          <w:szCs w:val="20"/>
          <w:lang w:eastAsia="en-US"/>
        </w:rPr>
        <w:t>135/</w:t>
      </w:r>
      <w:proofErr w:type="gramStart"/>
      <w:r w:rsidRPr="002350AA">
        <w:rPr>
          <w:sz w:val="20"/>
          <w:szCs w:val="20"/>
          <w:lang w:eastAsia="en-US"/>
        </w:rPr>
        <w:t>tcp  open</w:t>
      </w:r>
      <w:proofErr w:type="gramEnd"/>
      <w:r w:rsidRPr="002350AA">
        <w:rPr>
          <w:sz w:val="20"/>
          <w:szCs w:val="20"/>
          <w:lang w:eastAsia="en-US"/>
        </w:rPr>
        <w:t xml:space="preserve">  msrpc         syn-ack ttl 128 Microsoft Windows RPC</w:t>
      </w:r>
    </w:p>
    <w:p w14:paraId="4B7C01BF" w14:textId="77777777" w:rsidR="00F56CDA" w:rsidRPr="002350AA" w:rsidRDefault="00F56CDA" w:rsidP="002350AA">
      <w:pPr>
        <w:jc w:val="both"/>
        <w:rPr>
          <w:sz w:val="20"/>
          <w:szCs w:val="20"/>
          <w:lang w:eastAsia="en-US"/>
        </w:rPr>
      </w:pPr>
      <w:r w:rsidRPr="002350AA">
        <w:rPr>
          <w:sz w:val="20"/>
          <w:szCs w:val="20"/>
          <w:lang w:eastAsia="en-US"/>
        </w:rPr>
        <w:t xml:space="preserve">2179/tcp </w:t>
      </w:r>
      <w:proofErr w:type="gramStart"/>
      <w:r w:rsidRPr="002350AA">
        <w:rPr>
          <w:sz w:val="20"/>
          <w:szCs w:val="20"/>
          <w:lang w:eastAsia="en-US"/>
        </w:rPr>
        <w:t>open  vmrdp</w:t>
      </w:r>
      <w:proofErr w:type="gramEnd"/>
      <w:r w:rsidRPr="002350AA">
        <w:rPr>
          <w:sz w:val="20"/>
          <w:szCs w:val="20"/>
          <w:lang w:eastAsia="en-US"/>
        </w:rPr>
        <w:t>?        syn-ack ttl 128</w:t>
      </w:r>
    </w:p>
    <w:p w14:paraId="6F5BEB94" w14:textId="77777777" w:rsidR="00F56CDA" w:rsidRPr="002350AA" w:rsidRDefault="00F56CDA" w:rsidP="002350AA">
      <w:pPr>
        <w:jc w:val="both"/>
        <w:rPr>
          <w:sz w:val="20"/>
          <w:szCs w:val="20"/>
          <w:lang w:eastAsia="en-US"/>
        </w:rPr>
      </w:pPr>
      <w:r w:rsidRPr="002350AA">
        <w:rPr>
          <w:sz w:val="20"/>
          <w:szCs w:val="20"/>
          <w:lang w:eastAsia="en-US"/>
        </w:rPr>
        <w:t xml:space="preserve">3389/tcp </w:t>
      </w:r>
      <w:proofErr w:type="gramStart"/>
      <w:r w:rsidRPr="002350AA">
        <w:rPr>
          <w:sz w:val="20"/>
          <w:szCs w:val="20"/>
          <w:lang w:eastAsia="en-US"/>
        </w:rPr>
        <w:t>open  ms</w:t>
      </w:r>
      <w:proofErr w:type="gramEnd"/>
      <w:r w:rsidRPr="002350AA">
        <w:rPr>
          <w:sz w:val="20"/>
          <w:szCs w:val="20"/>
          <w:lang w:eastAsia="en-US"/>
        </w:rPr>
        <w:t>-wbt-server syn-ack ttl 128 Microsoft Terminal Services</w:t>
      </w:r>
    </w:p>
    <w:p w14:paraId="34697BE3" w14:textId="77777777" w:rsidR="00F56CDA" w:rsidRPr="002350AA" w:rsidRDefault="00F56CDA" w:rsidP="002350AA">
      <w:pPr>
        <w:jc w:val="both"/>
        <w:rPr>
          <w:sz w:val="20"/>
          <w:szCs w:val="20"/>
          <w:lang w:eastAsia="en-US"/>
        </w:rPr>
      </w:pPr>
      <w:r w:rsidRPr="002350AA">
        <w:rPr>
          <w:sz w:val="20"/>
          <w:szCs w:val="20"/>
          <w:lang w:eastAsia="en-US"/>
        </w:rPr>
        <w:t xml:space="preserve">| rdp-ntlm-info: </w:t>
      </w:r>
    </w:p>
    <w:p w14:paraId="4DC27554" w14:textId="77777777" w:rsidR="00F56CDA" w:rsidRPr="002350AA" w:rsidRDefault="00F56CDA" w:rsidP="002350AA">
      <w:pPr>
        <w:jc w:val="both"/>
        <w:rPr>
          <w:sz w:val="20"/>
          <w:szCs w:val="20"/>
          <w:lang w:eastAsia="en-US"/>
        </w:rPr>
      </w:pPr>
      <w:r w:rsidRPr="002350AA">
        <w:rPr>
          <w:sz w:val="20"/>
          <w:szCs w:val="20"/>
          <w:lang w:eastAsia="en-US"/>
        </w:rPr>
        <w:t>|   Target_Name: ML-RefVm-133628</w:t>
      </w:r>
    </w:p>
    <w:p w14:paraId="381BE465" w14:textId="77777777" w:rsidR="00F56CDA" w:rsidRPr="002350AA" w:rsidRDefault="00F56CDA" w:rsidP="002350AA">
      <w:pPr>
        <w:jc w:val="both"/>
        <w:rPr>
          <w:sz w:val="20"/>
          <w:szCs w:val="20"/>
          <w:lang w:eastAsia="en-US"/>
        </w:rPr>
      </w:pPr>
      <w:r w:rsidRPr="002350AA">
        <w:rPr>
          <w:sz w:val="20"/>
          <w:szCs w:val="20"/>
          <w:lang w:eastAsia="en-US"/>
        </w:rPr>
        <w:t>|   NetBIOS_Domain_Name: ML-RefVm-133628</w:t>
      </w:r>
    </w:p>
    <w:p w14:paraId="2115B81B" w14:textId="77777777" w:rsidR="00F56CDA" w:rsidRPr="002350AA" w:rsidRDefault="00F56CDA" w:rsidP="002350AA">
      <w:pPr>
        <w:jc w:val="both"/>
        <w:rPr>
          <w:sz w:val="20"/>
          <w:szCs w:val="20"/>
          <w:lang w:eastAsia="en-US"/>
        </w:rPr>
      </w:pPr>
      <w:r w:rsidRPr="002350AA">
        <w:rPr>
          <w:sz w:val="20"/>
          <w:szCs w:val="20"/>
          <w:lang w:eastAsia="en-US"/>
        </w:rPr>
        <w:t>|   NetBIOS_Computer_Name: ML-RefVm-133628</w:t>
      </w:r>
    </w:p>
    <w:p w14:paraId="5944AD3D" w14:textId="77777777" w:rsidR="00F56CDA" w:rsidRPr="002350AA" w:rsidRDefault="00F56CDA" w:rsidP="002350AA">
      <w:pPr>
        <w:jc w:val="both"/>
        <w:rPr>
          <w:sz w:val="20"/>
          <w:szCs w:val="20"/>
          <w:lang w:eastAsia="en-US"/>
        </w:rPr>
      </w:pPr>
      <w:r w:rsidRPr="002350AA">
        <w:rPr>
          <w:sz w:val="20"/>
          <w:szCs w:val="20"/>
          <w:lang w:eastAsia="en-US"/>
        </w:rPr>
        <w:t>|   DNS_Domain_Name: ML-RefVm-133628</w:t>
      </w:r>
    </w:p>
    <w:p w14:paraId="3AB6D74D" w14:textId="77777777" w:rsidR="00F56CDA" w:rsidRPr="002350AA" w:rsidRDefault="00F56CDA" w:rsidP="002350AA">
      <w:pPr>
        <w:jc w:val="both"/>
        <w:rPr>
          <w:sz w:val="20"/>
          <w:szCs w:val="20"/>
          <w:lang w:eastAsia="en-US"/>
        </w:rPr>
      </w:pPr>
      <w:r w:rsidRPr="002350AA">
        <w:rPr>
          <w:sz w:val="20"/>
          <w:szCs w:val="20"/>
          <w:lang w:eastAsia="en-US"/>
        </w:rPr>
        <w:t>|   DNS_Computer_Name: ML-RefVm-133628</w:t>
      </w:r>
    </w:p>
    <w:p w14:paraId="136E6C28" w14:textId="77777777" w:rsidR="00F56CDA" w:rsidRPr="002350AA" w:rsidRDefault="00F56CDA" w:rsidP="002350AA">
      <w:pPr>
        <w:jc w:val="both"/>
        <w:rPr>
          <w:sz w:val="20"/>
          <w:szCs w:val="20"/>
          <w:lang w:eastAsia="en-US"/>
        </w:rPr>
      </w:pPr>
      <w:r w:rsidRPr="002350AA">
        <w:rPr>
          <w:sz w:val="20"/>
          <w:szCs w:val="20"/>
          <w:lang w:eastAsia="en-US"/>
        </w:rPr>
        <w:t>|   Product_Version: 10.0.17763</w:t>
      </w:r>
    </w:p>
    <w:p w14:paraId="0E380371"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System</w:t>
      </w:r>
      <w:proofErr w:type="gramEnd"/>
      <w:r w:rsidRPr="002350AA">
        <w:rPr>
          <w:sz w:val="20"/>
          <w:szCs w:val="20"/>
          <w:lang w:eastAsia="en-US"/>
        </w:rPr>
        <w:t>_Time: 2024-11-27T20:40:48+00:00</w:t>
      </w:r>
    </w:p>
    <w:p w14:paraId="15E8AF6A" w14:textId="77777777" w:rsidR="00F56CDA" w:rsidRPr="002350AA" w:rsidRDefault="00F56CDA" w:rsidP="002350AA">
      <w:pPr>
        <w:jc w:val="both"/>
        <w:rPr>
          <w:sz w:val="20"/>
          <w:szCs w:val="20"/>
          <w:lang w:eastAsia="en-US"/>
        </w:rPr>
      </w:pPr>
      <w:r w:rsidRPr="002350AA">
        <w:rPr>
          <w:sz w:val="20"/>
          <w:szCs w:val="20"/>
          <w:lang w:eastAsia="en-US"/>
        </w:rPr>
        <w:t>| ssl-cert: Subject: commonName=ML-RefVm-133628</w:t>
      </w:r>
    </w:p>
    <w:p w14:paraId="1A9E332D" w14:textId="77777777" w:rsidR="00F56CDA" w:rsidRPr="002350AA" w:rsidRDefault="00F56CDA" w:rsidP="002350AA">
      <w:pPr>
        <w:jc w:val="both"/>
        <w:rPr>
          <w:sz w:val="20"/>
          <w:szCs w:val="20"/>
          <w:lang w:eastAsia="en-US"/>
        </w:rPr>
      </w:pPr>
      <w:r w:rsidRPr="002350AA">
        <w:rPr>
          <w:sz w:val="20"/>
          <w:szCs w:val="20"/>
          <w:lang w:eastAsia="en-US"/>
        </w:rPr>
        <w:t>| Issuer: commonName=ML-RefVm-133628</w:t>
      </w:r>
    </w:p>
    <w:p w14:paraId="421E0BA1" w14:textId="77777777" w:rsidR="00F56CDA" w:rsidRPr="002350AA" w:rsidRDefault="00F56CDA" w:rsidP="002350AA">
      <w:pPr>
        <w:jc w:val="both"/>
        <w:rPr>
          <w:sz w:val="20"/>
          <w:szCs w:val="20"/>
          <w:lang w:eastAsia="en-US"/>
        </w:rPr>
      </w:pPr>
      <w:r w:rsidRPr="002350AA">
        <w:rPr>
          <w:sz w:val="20"/>
          <w:szCs w:val="20"/>
          <w:lang w:eastAsia="en-US"/>
        </w:rPr>
        <w:t>| Public Key type: rsa</w:t>
      </w:r>
    </w:p>
    <w:p w14:paraId="15B107DE" w14:textId="77777777" w:rsidR="00F56CDA" w:rsidRPr="002350AA" w:rsidRDefault="00F56CDA" w:rsidP="002350AA">
      <w:pPr>
        <w:jc w:val="both"/>
        <w:rPr>
          <w:sz w:val="20"/>
          <w:szCs w:val="20"/>
          <w:lang w:eastAsia="en-US"/>
        </w:rPr>
      </w:pPr>
      <w:r w:rsidRPr="002350AA">
        <w:rPr>
          <w:sz w:val="20"/>
          <w:szCs w:val="20"/>
          <w:lang w:eastAsia="en-US"/>
        </w:rPr>
        <w:t>| Public Key bits: 2048</w:t>
      </w:r>
    </w:p>
    <w:p w14:paraId="43878419" w14:textId="77777777" w:rsidR="00F56CDA" w:rsidRPr="002350AA" w:rsidRDefault="00F56CDA" w:rsidP="002350AA">
      <w:pPr>
        <w:jc w:val="both"/>
        <w:rPr>
          <w:sz w:val="20"/>
          <w:szCs w:val="20"/>
          <w:lang w:eastAsia="en-US"/>
        </w:rPr>
      </w:pPr>
      <w:r w:rsidRPr="002350AA">
        <w:rPr>
          <w:sz w:val="20"/>
          <w:szCs w:val="20"/>
          <w:lang w:eastAsia="en-US"/>
        </w:rPr>
        <w:t>| Signature Algorithm: sha256WithRSAEncryption</w:t>
      </w:r>
    </w:p>
    <w:p w14:paraId="40E3929E" w14:textId="77777777" w:rsidR="00F56CDA" w:rsidRPr="002350AA" w:rsidRDefault="00F56CDA" w:rsidP="002350AA">
      <w:pPr>
        <w:jc w:val="both"/>
        <w:rPr>
          <w:sz w:val="20"/>
          <w:szCs w:val="20"/>
          <w:lang w:eastAsia="en-US"/>
        </w:rPr>
      </w:pPr>
      <w:r w:rsidRPr="002350AA">
        <w:rPr>
          <w:sz w:val="20"/>
          <w:szCs w:val="20"/>
          <w:lang w:eastAsia="en-US"/>
        </w:rPr>
        <w:t>| Not valid before: 2024-10-14T09:20:33</w:t>
      </w:r>
    </w:p>
    <w:p w14:paraId="757C8193" w14:textId="77777777" w:rsidR="00F56CDA" w:rsidRPr="002350AA" w:rsidRDefault="00F56CDA" w:rsidP="002350AA">
      <w:pPr>
        <w:jc w:val="both"/>
        <w:rPr>
          <w:sz w:val="20"/>
          <w:szCs w:val="20"/>
          <w:lang w:eastAsia="en-US"/>
        </w:rPr>
      </w:pPr>
      <w:r w:rsidRPr="002350AA">
        <w:rPr>
          <w:sz w:val="20"/>
          <w:szCs w:val="20"/>
          <w:lang w:eastAsia="en-US"/>
        </w:rPr>
        <w:t xml:space="preserve">| Not valid </w:t>
      </w:r>
      <w:proofErr w:type="gramStart"/>
      <w:r w:rsidRPr="002350AA">
        <w:rPr>
          <w:sz w:val="20"/>
          <w:szCs w:val="20"/>
          <w:lang w:eastAsia="en-US"/>
        </w:rPr>
        <w:t>after:</w:t>
      </w:r>
      <w:proofErr w:type="gramEnd"/>
      <w:r w:rsidRPr="002350AA">
        <w:rPr>
          <w:sz w:val="20"/>
          <w:szCs w:val="20"/>
          <w:lang w:eastAsia="en-US"/>
        </w:rPr>
        <w:t xml:space="preserve">  2025-04-15T09:20:33</w:t>
      </w:r>
    </w:p>
    <w:p w14:paraId="4483DDDC" w14:textId="77777777" w:rsidR="00F56CDA" w:rsidRPr="002350AA" w:rsidRDefault="00F56CDA" w:rsidP="002350AA">
      <w:pPr>
        <w:jc w:val="both"/>
        <w:rPr>
          <w:sz w:val="20"/>
          <w:szCs w:val="20"/>
          <w:lang w:eastAsia="en-US"/>
        </w:rPr>
      </w:pPr>
      <w:r w:rsidRPr="002350AA">
        <w:rPr>
          <w:sz w:val="20"/>
          <w:szCs w:val="20"/>
          <w:lang w:eastAsia="en-US"/>
        </w:rPr>
        <w:t>| MD5:   c260 e7ed 0351 638c 7ed3 a7d5 451d 8089</w:t>
      </w:r>
    </w:p>
    <w:p w14:paraId="11E32BB3" w14:textId="77777777" w:rsidR="00F56CDA" w:rsidRPr="002350AA" w:rsidRDefault="00F56CDA" w:rsidP="002350AA">
      <w:pPr>
        <w:jc w:val="both"/>
        <w:rPr>
          <w:sz w:val="20"/>
          <w:szCs w:val="20"/>
          <w:lang w:eastAsia="en-US"/>
        </w:rPr>
      </w:pPr>
      <w:r w:rsidRPr="002350AA">
        <w:rPr>
          <w:sz w:val="20"/>
          <w:szCs w:val="20"/>
          <w:lang w:eastAsia="en-US"/>
        </w:rPr>
        <w:t>| SHA-1: e2ee f151 c08b ca54 daa8 06e8 791f c369 b872 beb4</w:t>
      </w:r>
    </w:p>
    <w:p w14:paraId="53101F48" w14:textId="77777777" w:rsidR="00F56CDA" w:rsidRPr="002350AA" w:rsidRDefault="00F56CDA" w:rsidP="002350AA">
      <w:pPr>
        <w:jc w:val="both"/>
        <w:rPr>
          <w:sz w:val="20"/>
          <w:szCs w:val="20"/>
          <w:lang w:eastAsia="en-US"/>
        </w:rPr>
      </w:pPr>
      <w:r w:rsidRPr="002350AA">
        <w:rPr>
          <w:sz w:val="20"/>
          <w:szCs w:val="20"/>
          <w:lang w:eastAsia="en-US"/>
        </w:rPr>
        <w:t>| -----BEGIN CERTIFICATE-----</w:t>
      </w:r>
    </w:p>
    <w:p w14:paraId="2C8D0245" w14:textId="77777777" w:rsidR="00F56CDA" w:rsidRPr="002350AA" w:rsidRDefault="00F56CDA" w:rsidP="002350AA">
      <w:pPr>
        <w:jc w:val="both"/>
        <w:rPr>
          <w:sz w:val="20"/>
          <w:szCs w:val="20"/>
          <w:lang w:eastAsia="en-US"/>
        </w:rPr>
      </w:pPr>
      <w:r w:rsidRPr="002350AA">
        <w:rPr>
          <w:sz w:val="20"/>
          <w:szCs w:val="20"/>
          <w:lang w:eastAsia="en-US"/>
        </w:rPr>
        <w:t>| MIIC4jCCAcqgAwIBAgIQFPP5HQogiopFScg8An5MhzANBgkqhkiG9w0BAQsFADAa</w:t>
      </w:r>
    </w:p>
    <w:p w14:paraId="389CE73C" w14:textId="77777777" w:rsidR="00F56CDA" w:rsidRPr="002350AA" w:rsidRDefault="00F56CDA" w:rsidP="002350AA">
      <w:pPr>
        <w:jc w:val="both"/>
        <w:rPr>
          <w:sz w:val="20"/>
          <w:szCs w:val="20"/>
          <w:lang w:eastAsia="en-US"/>
        </w:rPr>
      </w:pPr>
      <w:r w:rsidRPr="002350AA">
        <w:rPr>
          <w:sz w:val="20"/>
          <w:szCs w:val="20"/>
          <w:lang w:eastAsia="en-US"/>
        </w:rPr>
        <w:t>| MRgwFgYDVQQDEw9NTC1SZWZWbS0xMzM2MjgwHhcNMjQxMDE0MDkyMDMzWhcNMjUw</w:t>
      </w:r>
    </w:p>
    <w:p w14:paraId="765FBE49" w14:textId="77777777" w:rsidR="00F56CDA" w:rsidRPr="002350AA" w:rsidRDefault="00F56CDA" w:rsidP="002350AA">
      <w:pPr>
        <w:jc w:val="both"/>
        <w:rPr>
          <w:sz w:val="20"/>
          <w:szCs w:val="20"/>
          <w:lang w:eastAsia="en-US"/>
        </w:rPr>
      </w:pPr>
      <w:r w:rsidRPr="002350AA">
        <w:rPr>
          <w:sz w:val="20"/>
          <w:szCs w:val="20"/>
          <w:lang w:eastAsia="en-US"/>
        </w:rPr>
        <w:lastRenderedPageBreak/>
        <w:t>| NDE1MDkyMDMzWjAaMRgwFgYDVQQDEw9NTC1SZWZWbS0xMzM2MjgwggEiMA0GCSqG</w:t>
      </w:r>
    </w:p>
    <w:p w14:paraId="52140063" w14:textId="77777777" w:rsidR="00F56CDA" w:rsidRPr="002350AA" w:rsidRDefault="00F56CDA" w:rsidP="002350AA">
      <w:pPr>
        <w:jc w:val="both"/>
        <w:rPr>
          <w:sz w:val="20"/>
          <w:szCs w:val="20"/>
          <w:lang w:eastAsia="en-US"/>
        </w:rPr>
      </w:pPr>
      <w:r w:rsidRPr="002350AA">
        <w:rPr>
          <w:sz w:val="20"/>
          <w:szCs w:val="20"/>
          <w:lang w:eastAsia="en-US"/>
        </w:rPr>
        <w:t>| SIb3DQEBAQUAA4IBDwAwggEKAoIBAQDBDhyrqBBwePHL22J8iCPgFW3+V6B1IZG6</w:t>
      </w:r>
    </w:p>
    <w:p w14:paraId="645FB832" w14:textId="77777777" w:rsidR="00F56CDA" w:rsidRPr="002350AA" w:rsidRDefault="00F56CDA" w:rsidP="002350AA">
      <w:pPr>
        <w:jc w:val="both"/>
        <w:rPr>
          <w:sz w:val="20"/>
          <w:szCs w:val="20"/>
          <w:lang w:eastAsia="en-US"/>
        </w:rPr>
      </w:pPr>
      <w:r w:rsidRPr="002350AA">
        <w:rPr>
          <w:sz w:val="20"/>
          <w:szCs w:val="20"/>
          <w:lang w:eastAsia="en-US"/>
        </w:rPr>
        <w:t>| cdeEWUNNAktZAVVZICnCq+TxDEkM5twkXFVKcArQD1Kzpr23Bs5iNfZEkmB5mG73</w:t>
      </w:r>
    </w:p>
    <w:p w14:paraId="472A3506" w14:textId="77777777" w:rsidR="00F56CDA" w:rsidRPr="002350AA" w:rsidRDefault="00F56CDA" w:rsidP="002350AA">
      <w:pPr>
        <w:jc w:val="both"/>
        <w:rPr>
          <w:sz w:val="20"/>
          <w:szCs w:val="20"/>
          <w:lang w:eastAsia="en-US"/>
        </w:rPr>
      </w:pPr>
      <w:r w:rsidRPr="002350AA">
        <w:rPr>
          <w:sz w:val="20"/>
          <w:szCs w:val="20"/>
          <w:lang w:eastAsia="en-US"/>
        </w:rPr>
        <w:t>| owTV2E4UrTEYtvpZEV3LrmOE6Wt7ykHKlDkpalihT/ko9o8oCdCBTwoIp3fhfbNW</w:t>
      </w:r>
    </w:p>
    <w:p w14:paraId="3940FF5F" w14:textId="77777777" w:rsidR="00F56CDA" w:rsidRPr="002350AA" w:rsidRDefault="00F56CDA" w:rsidP="002350AA">
      <w:pPr>
        <w:jc w:val="both"/>
        <w:rPr>
          <w:sz w:val="20"/>
          <w:szCs w:val="20"/>
          <w:lang w:eastAsia="en-US"/>
        </w:rPr>
      </w:pPr>
      <w:r w:rsidRPr="002350AA">
        <w:rPr>
          <w:sz w:val="20"/>
          <w:szCs w:val="20"/>
          <w:lang w:eastAsia="en-US"/>
        </w:rPr>
        <w:t>| 2rV0bwM3aq/kJ8mNS4S2Ydc17pEisGLasOIpwacVRlM7QTHISOoYBb0CjgKKvDE2</w:t>
      </w:r>
    </w:p>
    <w:p w14:paraId="0D91B156" w14:textId="77777777" w:rsidR="00F56CDA" w:rsidRPr="002350AA" w:rsidRDefault="00F56CDA" w:rsidP="002350AA">
      <w:pPr>
        <w:jc w:val="both"/>
        <w:rPr>
          <w:sz w:val="20"/>
          <w:szCs w:val="20"/>
          <w:lang w:eastAsia="en-US"/>
        </w:rPr>
      </w:pPr>
      <w:r w:rsidRPr="002350AA">
        <w:rPr>
          <w:sz w:val="20"/>
          <w:szCs w:val="20"/>
          <w:lang w:eastAsia="en-US"/>
        </w:rPr>
        <w:t>| +dj7MxTdiXJ5kIYwDrQzaJh/S3AF8nY31zZRnA14L81tLfqtIuOtw67uA4QuHi2i</w:t>
      </w:r>
    </w:p>
    <w:p w14:paraId="294CF135" w14:textId="77777777" w:rsidR="00F56CDA" w:rsidRPr="002350AA" w:rsidRDefault="00F56CDA" w:rsidP="002350AA">
      <w:pPr>
        <w:jc w:val="both"/>
        <w:rPr>
          <w:sz w:val="20"/>
          <w:szCs w:val="20"/>
          <w:lang w:eastAsia="en-US"/>
        </w:rPr>
      </w:pPr>
      <w:r w:rsidRPr="002350AA">
        <w:rPr>
          <w:sz w:val="20"/>
          <w:szCs w:val="20"/>
          <w:lang w:eastAsia="en-US"/>
        </w:rPr>
        <w:t>| WQAyDWIs0FGgfsnP9yhMTtzy90xRUltd4XowiniRru0togA76fV5AgMBAAGjJDAi</w:t>
      </w:r>
    </w:p>
    <w:p w14:paraId="07CE443E" w14:textId="77777777" w:rsidR="00F56CDA" w:rsidRPr="002350AA" w:rsidRDefault="00F56CDA" w:rsidP="002350AA">
      <w:pPr>
        <w:jc w:val="both"/>
        <w:rPr>
          <w:sz w:val="20"/>
          <w:szCs w:val="20"/>
          <w:lang w:eastAsia="en-US"/>
        </w:rPr>
      </w:pPr>
      <w:r w:rsidRPr="002350AA">
        <w:rPr>
          <w:sz w:val="20"/>
          <w:szCs w:val="20"/>
          <w:lang w:eastAsia="en-US"/>
        </w:rPr>
        <w:t>| MBMGA1UdJQQMMAoGCCsGAQUFBwMBMAsGA1UdDwQEAwIEMDANBgkqhkiG9w0BAQsF</w:t>
      </w:r>
    </w:p>
    <w:p w14:paraId="0F1CA4AA" w14:textId="77777777" w:rsidR="00F56CDA" w:rsidRPr="002350AA" w:rsidRDefault="00F56CDA" w:rsidP="002350AA">
      <w:pPr>
        <w:jc w:val="both"/>
        <w:rPr>
          <w:sz w:val="20"/>
          <w:szCs w:val="20"/>
          <w:lang w:eastAsia="en-US"/>
        </w:rPr>
      </w:pPr>
      <w:r w:rsidRPr="002350AA">
        <w:rPr>
          <w:sz w:val="20"/>
          <w:szCs w:val="20"/>
          <w:lang w:eastAsia="en-US"/>
        </w:rPr>
        <w:t>| AAOCAQEAsjG2gxBGVIkXSEW3ye2ke3DeicvPqbANQsezpbd1Qks8xsPgLrBAfYyh</w:t>
      </w:r>
    </w:p>
    <w:p w14:paraId="58E5D2B1" w14:textId="77777777" w:rsidR="00F56CDA" w:rsidRPr="002350AA" w:rsidRDefault="00F56CDA" w:rsidP="002350AA">
      <w:pPr>
        <w:jc w:val="both"/>
        <w:rPr>
          <w:sz w:val="20"/>
          <w:szCs w:val="20"/>
          <w:lang w:eastAsia="en-US"/>
        </w:rPr>
      </w:pPr>
      <w:r w:rsidRPr="002350AA">
        <w:rPr>
          <w:sz w:val="20"/>
          <w:szCs w:val="20"/>
          <w:lang w:eastAsia="en-US"/>
        </w:rPr>
        <w:t>| BttTNqw48GnY+qF/h/9toInbQfb3c7b3JQE/PXdzL0koN6CcnJDAjOQxAx17hLOp</w:t>
      </w:r>
    </w:p>
    <w:p w14:paraId="03D0AE57" w14:textId="77777777" w:rsidR="00F56CDA" w:rsidRPr="002350AA" w:rsidRDefault="00F56CDA" w:rsidP="002350AA">
      <w:pPr>
        <w:jc w:val="both"/>
        <w:rPr>
          <w:sz w:val="20"/>
          <w:szCs w:val="20"/>
          <w:lang w:eastAsia="en-US"/>
        </w:rPr>
      </w:pPr>
      <w:r w:rsidRPr="002350AA">
        <w:rPr>
          <w:sz w:val="20"/>
          <w:szCs w:val="20"/>
          <w:lang w:eastAsia="en-US"/>
        </w:rPr>
        <w:t>| iNfgXblwu/1XzWgsGjFUxLsK38I3HwkAwKmUXWSuv1lK+gAxpjgQr4Kzcna2pdad</w:t>
      </w:r>
    </w:p>
    <w:p w14:paraId="77BCF181" w14:textId="77777777" w:rsidR="00F56CDA" w:rsidRPr="002350AA" w:rsidRDefault="00F56CDA" w:rsidP="002350AA">
      <w:pPr>
        <w:jc w:val="both"/>
        <w:rPr>
          <w:sz w:val="20"/>
          <w:szCs w:val="20"/>
          <w:lang w:eastAsia="en-US"/>
        </w:rPr>
      </w:pPr>
      <w:r w:rsidRPr="002350AA">
        <w:rPr>
          <w:sz w:val="20"/>
          <w:szCs w:val="20"/>
          <w:lang w:eastAsia="en-US"/>
        </w:rPr>
        <w:t>| NH13OPfw6iXEymzvJqNWLyuM5YyHVZGZlZjq+6RkSW9iqJCKbyrIK9086dzpf8Op</w:t>
      </w:r>
    </w:p>
    <w:p w14:paraId="2689E105" w14:textId="77777777" w:rsidR="00F56CDA" w:rsidRPr="002350AA" w:rsidRDefault="00F56CDA" w:rsidP="002350AA">
      <w:pPr>
        <w:jc w:val="both"/>
        <w:rPr>
          <w:sz w:val="20"/>
          <w:szCs w:val="20"/>
          <w:lang w:eastAsia="en-US"/>
        </w:rPr>
      </w:pPr>
      <w:r w:rsidRPr="002350AA">
        <w:rPr>
          <w:sz w:val="20"/>
          <w:szCs w:val="20"/>
          <w:lang w:eastAsia="en-US"/>
        </w:rPr>
        <w:t>| u0oLrrFdpyiSp7s9r3LnIzRVU34Gf06r8ODqk0qJUW4WsbuxlLi4dBhxWtBRhowG</w:t>
      </w:r>
    </w:p>
    <w:p w14:paraId="128A39BC" w14:textId="77777777" w:rsidR="00F56CDA" w:rsidRPr="002350AA" w:rsidRDefault="00F56CDA" w:rsidP="002350AA">
      <w:pPr>
        <w:jc w:val="both"/>
        <w:rPr>
          <w:sz w:val="20"/>
          <w:szCs w:val="20"/>
          <w:lang w:eastAsia="en-US"/>
        </w:rPr>
      </w:pPr>
      <w:r w:rsidRPr="002350AA">
        <w:rPr>
          <w:sz w:val="20"/>
          <w:szCs w:val="20"/>
          <w:lang w:eastAsia="en-US"/>
        </w:rPr>
        <w:t>| QlgnoZedBd9FNlnUFHnSkzPk9QVZeg==</w:t>
      </w:r>
    </w:p>
    <w:p w14:paraId="5BD5AE9F" w14:textId="77777777" w:rsidR="00F56CDA" w:rsidRPr="002350AA" w:rsidRDefault="00F56CDA" w:rsidP="002350AA">
      <w:pPr>
        <w:jc w:val="both"/>
        <w:rPr>
          <w:sz w:val="20"/>
          <w:szCs w:val="20"/>
          <w:lang w:eastAsia="en-US"/>
        </w:rPr>
      </w:pPr>
      <w:r w:rsidRPr="002350AA">
        <w:rPr>
          <w:sz w:val="20"/>
          <w:szCs w:val="20"/>
          <w:lang w:eastAsia="en-US"/>
        </w:rPr>
        <w:t>|_-----END CERTIFICATE-----</w:t>
      </w:r>
    </w:p>
    <w:p w14:paraId="2F98F4FC" w14:textId="77777777" w:rsidR="00F56CDA" w:rsidRPr="002350AA" w:rsidRDefault="00F56CDA" w:rsidP="002350AA">
      <w:pPr>
        <w:jc w:val="both"/>
        <w:rPr>
          <w:sz w:val="20"/>
          <w:szCs w:val="20"/>
          <w:lang w:eastAsia="en-US"/>
        </w:rPr>
      </w:pPr>
      <w:r w:rsidRPr="002350AA">
        <w:rPr>
          <w:sz w:val="20"/>
          <w:szCs w:val="20"/>
          <w:lang w:eastAsia="en-US"/>
        </w:rPr>
        <w:t>|_ssl-date: 2024-11-27T20:41:19+00:00; 0s from scanner time.</w:t>
      </w:r>
    </w:p>
    <w:p w14:paraId="19FB3E9E" w14:textId="77777777" w:rsidR="00F56CDA" w:rsidRPr="002350AA" w:rsidRDefault="00F56CDA" w:rsidP="002350AA">
      <w:pPr>
        <w:jc w:val="both"/>
        <w:rPr>
          <w:sz w:val="20"/>
          <w:szCs w:val="20"/>
          <w:lang w:eastAsia="en-US"/>
        </w:rPr>
      </w:pPr>
      <w:r w:rsidRPr="002350AA">
        <w:rPr>
          <w:sz w:val="20"/>
          <w:szCs w:val="20"/>
          <w:lang w:eastAsia="en-US"/>
        </w:rPr>
        <w:t>MAC Address: 00:15:5</w:t>
      </w:r>
      <w:proofErr w:type="gramStart"/>
      <w:r w:rsidRPr="002350AA">
        <w:rPr>
          <w:sz w:val="20"/>
          <w:szCs w:val="20"/>
          <w:lang w:eastAsia="en-US"/>
        </w:rPr>
        <w:t>D:00:04:01</w:t>
      </w:r>
      <w:proofErr w:type="gramEnd"/>
      <w:r w:rsidRPr="002350AA">
        <w:rPr>
          <w:sz w:val="20"/>
          <w:szCs w:val="20"/>
          <w:lang w:eastAsia="en-US"/>
        </w:rPr>
        <w:t xml:space="preserve"> (Microsoft)</w:t>
      </w:r>
    </w:p>
    <w:p w14:paraId="569DE96C" w14:textId="77777777" w:rsidR="00F56CDA" w:rsidRPr="002350AA" w:rsidRDefault="00F56CDA" w:rsidP="002350AA">
      <w:pPr>
        <w:jc w:val="both"/>
        <w:rPr>
          <w:sz w:val="20"/>
          <w:szCs w:val="20"/>
          <w:lang w:eastAsia="en-US"/>
        </w:rPr>
      </w:pPr>
      <w:r w:rsidRPr="002350AA">
        <w:rPr>
          <w:sz w:val="20"/>
          <w:szCs w:val="20"/>
          <w:lang w:eastAsia="en-US"/>
        </w:rPr>
        <w:t xml:space="preserve">Service Info: OS: Windows; CPE: </w:t>
      </w:r>
      <w:proofErr w:type="gramStart"/>
      <w:r w:rsidRPr="002350AA">
        <w:rPr>
          <w:sz w:val="20"/>
          <w:szCs w:val="20"/>
          <w:lang w:eastAsia="en-US"/>
        </w:rPr>
        <w:t>cpe:/o:microsoft</w:t>
      </w:r>
      <w:proofErr w:type="gramEnd"/>
      <w:r w:rsidRPr="002350AA">
        <w:rPr>
          <w:sz w:val="20"/>
          <w:szCs w:val="20"/>
          <w:lang w:eastAsia="en-US"/>
        </w:rPr>
        <w:t>:windows</w:t>
      </w:r>
    </w:p>
    <w:p w14:paraId="0310ACA7" w14:textId="77777777" w:rsidR="00F56CDA" w:rsidRPr="002350AA" w:rsidRDefault="00F56CDA" w:rsidP="002350AA">
      <w:pPr>
        <w:jc w:val="both"/>
        <w:rPr>
          <w:sz w:val="20"/>
          <w:szCs w:val="20"/>
          <w:lang w:eastAsia="en-US"/>
        </w:rPr>
      </w:pPr>
    </w:p>
    <w:p w14:paraId="31BC4308"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1E6464E0" w14:textId="77777777" w:rsidR="00F56CDA" w:rsidRPr="002350AA" w:rsidRDefault="00F56CDA" w:rsidP="002350AA">
      <w:pPr>
        <w:jc w:val="both"/>
        <w:rPr>
          <w:sz w:val="20"/>
          <w:szCs w:val="20"/>
          <w:lang w:eastAsia="en-US"/>
        </w:rPr>
      </w:pPr>
      <w:r w:rsidRPr="002350AA">
        <w:rPr>
          <w:sz w:val="20"/>
          <w:szCs w:val="20"/>
          <w:lang w:eastAsia="en-US"/>
        </w:rPr>
        <w:t>|_clock-skew: mean: 0s, deviation: 0s, median: 0s</w:t>
      </w:r>
    </w:p>
    <w:p w14:paraId="0C7E9D20" w14:textId="77777777" w:rsidR="00F56CDA" w:rsidRPr="002350AA" w:rsidRDefault="00F56CDA" w:rsidP="002350AA">
      <w:pPr>
        <w:jc w:val="both"/>
        <w:rPr>
          <w:sz w:val="20"/>
          <w:szCs w:val="20"/>
          <w:lang w:eastAsia="en-US"/>
        </w:rPr>
      </w:pPr>
    </w:p>
    <w:p w14:paraId="705E8D7E" w14:textId="77777777" w:rsidR="00F56CDA" w:rsidRPr="002350AA" w:rsidRDefault="00F56CDA" w:rsidP="002350AA">
      <w:pPr>
        <w:jc w:val="both"/>
        <w:rPr>
          <w:sz w:val="20"/>
          <w:szCs w:val="20"/>
          <w:lang w:eastAsia="en-US"/>
        </w:rPr>
      </w:pPr>
      <w:r w:rsidRPr="002350AA">
        <w:rPr>
          <w:sz w:val="20"/>
          <w:szCs w:val="20"/>
          <w:lang w:eastAsia="en-US"/>
        </w:rPr>
        <w:t>Nmap scan report for 192.168.0.210</w:t>
      </w:r>
    </w:p>
    <w:p w14:paraId="766715CD" w14:textId="77777777" w:rsidR="00F56CDA" w:rsidRPr="002350AA" w:rsidRDefault="00F56CDA" w:rsidP="002350AA">
      <w:pPr>
        <w:jc w:val="both"/>
        <w:rPr>
          <w:sz w:val="20"/>
          <w:szCs w:val="20"/>
          <w:lang w:eastAsia="en-US"/>
        </w:rPr>
      </w:pPr>
      <w:r w:rsidRPr="002350AA">
        <w:rPr>
          <w:sz w:val="20"/>
          <w:szCs w:val="20"/>
          <w:lang w:eastAsia="en-US"/>
        </w:rPr>
        <w:t>Host is up, received arp-response (0.00092s latency).</w:t>
      </w:r>
    </w:p>
    <w:p w14:paraId="6BBC6390" w14:textId="77777777" w:rsidR="00F56CDA" w:rsidRPr="002350AA" w:rsidRDefault="00F56CDA" w:rsidP="002350AA">
      <w:pPr>
        <w:jc w:val="both"/>
        <w:rPr>
          <w:sz w:val="20"/>
          <w:szCs w:val="20"/>
          <w:lang w:eastAsia="en-US"/>
        </w:rPr>
      </w:pPr>
      <w:r w:rsidRPr="002350AA">
        <w:rPr>
          <w:sz w:val="20"/>
          <w:szCs w:val="20"/>
          <w:lang w:eastAsia="en-US"/>
        </w:rPr>
        <w:t>Scanned at 2024-11-27 15:39:56 EST for 142s</w:t>
      </w:r>
    </w:p>
    <w:p w14:paraId="35448286"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20502839" w14:textId="77777777" w:rsidR="00F56CDA" w:rsidRPr="002350AA" w:rsidRDefault="00F56CDA" w:rsidP="002350AA">
      <w:pPr>
        <w:jc w:val="both"/>
        <w:rPr>
          <w:sz w:val="20"/>
          <w:szCs w:val="20"/>
          <w:lang w:eastAsia="en-US"/>
        </w:rPr>
      </w:pPr>
      <w:r w:rsidRPr="002350AA">
        <w:rPr>
          <w:sz w:val="20"/>
          <w:szCs w:val="20"/>
          <w:lang w:eastAsia="en-US"/>
        </w:rPr>
        <w:t>Reason: 997 resets</w:t>
      </w:r>
    </w:p>
    <w:p w14:paraId="3E23C882"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7DCFE6BC" w14:textId="77777777" w:rsidR="00F56CDA" w:rsidRPr="002350AA" w:rsidRDefault="00F56CDA" w:rsidP="002350AA">
      <w:pPr>
        <w:jc w:val="both"/>
        <w:rPr>
          <w:sz w:val="20"/>
          <w:szCs w:val="20"/>
          <w:lang w:eastAsia="en-US"/>
        </w:rPr>
      </w:pPr>
      <w:r w:rsidRPr="002350AA">
        <w:rPr>
          <w:sz w:val="20"/>
          <w:szCs w:val="20"/>
          <w:lang w:eastAsia="en-US"/>
        </w:rPr>
        <w:t xml:space="preserve">22/tcp   </w:t>
      </w:r>
      <w:proofErr w:type="gramStart"/>
      <w:r w:rsidRPr="002350AA">
        <w:rPr>
          <w:sz w:val="20"/>
          <w:szCs w:val="20"/>
          <w:lang w:eastAsia="en-US"/>
        </w:rPr>
        <w:t>open  ssh</w:t>
      </w:r>
      <w:proofErr w:type="gramEnd"/>
      <w:r w:rsidRPr="002350AA">
        <w:rPr>
          <w:sz w:val="20"/>
          <w:szCs w:val="20"/>
          <w:lang w:eastAsia="en-US"/>
        </w:rPr>
        <w:t xml:space="preserve">     syn-ack ttl 64 OpenSSH 6.6.1p1 Ubuntu 2ubuntu2.8 (Ubuntu Linux; protocol 2.0)</w:t>
      </w:r>
    </w:p>
    <w:p w14:paraId="2BD3AD63"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72AF88CD" w14:textId="77777777" w:rsidR="00F56CDA" w:rsidRPr="002350AA" w:rsidRDefault="00F56CDA" w:rsidP="002350AA">
      <w:pPr>
        <w:jc w:val="both"/>
        <w:rPr>
          <w:sz w:val="20"/>
          <w:szCs w:val="20"/>
          <w:lang w:eastAsia="en-US"/>
        </w:rPr>
      </w:pPr>
      <w:r w:rsidRPr="002350AA">
        <w:rPr>
          <w:sz w:val="20"/>
          <w:szCs w:val="20"/>
          <w:lang w:eastAsia="en-US"/>
        </w:rPr>
        <w:t>|   1024 4</w:t>
      </w:r>
      <w:proofErr w:type="gramStart"/>
      <w:r w:rsidRPr="002350AA">
        <w:rPr>
          <w:sz w:val="20"/>
          <w:szCs w:val="20"/>
          <w:lang w:eastAsia="en-US"/>
        </w:rPr>
        <w:t>e:f</w:t>
      </w:r>
      <w:proofErr w:type="gramEnd"/>
      <w:r w:rsidRPr="002350AA">
        <w:rPr>
          <w:sz w:val="20"/>
          <w:szCs w:val="20"/>
          <w:lang w:eastAsia="en-US"/>
        </w:rPr>
        <w:t>0:0d:7f:58:82:ca:00:6b:91:86:e9:e6:7f:c3:ad (DSA)</w:t>
      </w:r>
    </w:p>
    <w:p w14:paraId="53201882" w14:textId="77777777" w:rsidR="00F56CDA" w:rsidRPr="002350AA" w:rsidRDefault="00F56CDA" w:rsidP="002350AA">
      <w:pPr>
        <w:jc w:val="both"/>
        <w:rPr>
          <w:sz w:val="20"/>
          <w:szCs w:val="20"/>
          <w:lang w:eastAsia="en-US"/>
        </w:rPr>
      </w:pPr>
      <w:r w:rsidRPr="002350AA">
        <w:rPr>
          <w:sz w:val="20"/>
          <w:szCs w:val="20"/>
          <w:lang w:eastAsia="en-US"/>
        </w:rPr>
        <w:lastRenderedPageBreak/>
        <w:t>| ssh-dss 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</w:t>
      </w:r>
    </w:p>
    <w:p w14:paraId="11590CC5" w14:textId="77777777" w:rsidR="00F56CDA" w:rsidRPr="002350AA" w:rsidRDefault="00F56CDA" w:rsidP="002350AA">
      <w:pPr>
        <w:jc w:val="both"/>
        <w:rPr>
          <w:sz w:val="20"/>
          <w:szCs w:val="20"/>
          <w:lang w:eastAsia="en-US"/>
        </w:rPr>
      </w:pPr>
      <w:r w:rsidRPr="002350AA">
        <w:rPr>
          <w:sz w:val="20"/>
          <w:szCs w:val="20"/>
          <w:lang w:eastAsia="en-US"/>
        </w:rPr>
        <w:t xml:space="preserve">|   2048 </w:t>
      </w:r>
      <w:proofErr w:type="gramStart"/>
      <w:r w:rsidRPr="002350AA">
        <w:rPr>
          <w:sz w:val="20"/>
          <w:szCs w:val="20"/>
          <w:lang w:eastAsia="en-US"/>
        </w:rPr>
        <w:t>98:07:02:69:93:9</w:t>
      </w:r>
      <w:proofErr w:type="gramEnd"/>
      <w:r w:rsidRPr="002350AA">
        <w:rPr>
          <w:sz w:val="20"/>
          <w:szCs w:val="20"/>
          <w:lang w:eastAsia="en-US"/>
        </w:rPr>
        <w:t>a:6c:ae:e2:c7:09:15:0b:9c:d5:a2 (RSA)</w:t>
      </w:r>
    </w:p>
    <w:p w14:paraId="204B975E" w14:textId="77777777" w:rsidR="00F56CDA" w:rsidRPr="002350AA" w:rsidRDefault="00F56CDA" w:rsidP="002350AA">
      <w:pPr>
        <w:jc w:val="both"/>
        <w:rPr>
          <w:sz w:val="20"/>
          <w:szCs w:val="20"/>
          <w:lang w:eastAsia="en-US"/>
        </w:rPr>
      </w:pPr>
      <w:r w:rsidRPr="002350AA">
        <w:rPr>
          <w:sz w:val="20"/>
          <w:szCs w:val="20"/>
          <w:lang w:eastAsia="en-US"/>
        </w:rPr>
        <w:t>| ssh-rsa AAAAB3NzaC1yc2EAAAADAQABAAABAQC7Pjmh8RE90yY/uC8zUKyMYyPAAGpLhy7CoPzBxiVF0TzIvab3/FMaVdMQ/Q4PVHfRRPKFrmdViyxhBs6GABABfihw1e1puQ21Q1f33HuMe+gYbHUrcBPx+myl6M/xx9lWE9cA5OZa9wQMhIxEH4U9AjLuQp5O0F2GrQtpgoV1Q7fu55kcH7Pyyu7RmBn4tBieCOPVYDlWVcKkxdPevqPPq0O0AJWFCnUnGqCIOuKK0utbmcH+o7L9RHZfsTXWuIPJhcCfivznYP7O6pl6mgTj/q1Ed4FYKflK1XnVIPyEitwikIjvZ51XlVZ41FoDN7irhSnBHKVYYlzQbc3KEXHh</w:t>
      </w:r>
    </w:p>
    <w:p w14:paraId="0EFAB4AA" w14:textId="77777777" w:rsidR="00F56CDA" w:rsidRPr="002350AA" w:rsidRDefault="00F56CDA" w:rsidP="002350AA">
      <w:pPr>
        <w:jc w:val="both"/>
        <w:rPr>
          <w:sz w:val="20"/>
          <w:szCs w:val="20"/>
          <w:lang w:eastAsia="en-US"/>
        </w:rPr>
      </w:pPr>
      <w:r w:rsidRPr="002350AA">
        <w:rPr>
          <w:sz w:val="20"/>
          <w:szCs w:val="20"/>
          <w:lang w:eastAsia="en-US"/>
        </w:rPr>
        <w:t>|   256 7</w:t>
      </w:r>
      <w:proofErr w:type="gramStart"/>
      <w:r w:rsidRPr="002350AA">
        <w:rPr>
          <w:sz w:val="20"/>
          <w:szCs w:val="20"/>
          <w:lang w:eastAsia="en-US"/>
        </w:rPr>
        <w:t>d:36:06:98</w:t>
      </w:r>
      <w:proofErr w:type="gramEnd"/>
      <w:r w:rsidRPr="002350AA">
        <w:rPr>
          <w:sz w:val="20"/>
          <w:szCs w:val="20"/>
          <w:lang w:eastAsia="en-US"/>
        </w:rPr>
        <w:t>:fa:08:ce:1c:10:cb:a7:12:19:c8:09:17 (ECDSA)</w:t>
      </w:r>
    </w:p>
    <w:p w14:paraId="42F1841F" w14:textId="77777777" w:rsidR="00F56CDA" w:rsidRPr="002350AA" w:rsidRDefault="00F56CDA" w:rsidP="002350AA">
      <w:pPr>
        <w:jc w:val="both"/>
        <w:rPr>
          <w:sz w:val="20"/>
          <w:szCs w:val="20"/>
          <w:lang w:eastAsia="en-US"/>
        </w:rPr>
      </w:pPr>
      <w:r w:rsidRPr="002350AA">
        <w:rPr>
          <w:sz w:val="20"/>
          <w:szCs w:val="20"/>
          <w:lang w:eastAsia="en-US"/>
        </w:rPr>
        <w:t>| ecdsa-sha2-nistp256 AAAAE2VjZHNhLXNoYTItbmlzdHAyNTYAAAAIbmlzdHAyNTYAAABBBBT8hbTz83LJheVpN/+r2xhhP+V899gb+oqs7OTg5KYKgUjeLscG7JISVuOSdPjL3l3iUhX+WM60XhHfysIHlUc=</w:t>
      </w:r>
    </w:p>
    <w:p w14:paraId="4666731A" w14:textId="77777777" w:rsidR="00F56CDA" w:rsidRPr="002350AA" w:rsidRDefault="00F56CDA" w:rsidP="002350AA">
      <w:pPr>
        <w:jc w:val="both"/>
        <w:rPr>
          <w:sz w:val="20"/>
          <w:szCs w:val="20"/>
          <w:lang w:eastAsia="en-US"/>
        </w:rPr>
      </w:pPr>
      <w:r w:rsidRPr="002350AA">
        <w:rPr>
          <w:sz w:val="20"/>
          <w:szCs w:val="20"/>
          <w:lang w:eastAsia="en-US"/>
        </w:rPr>
        <w:t>|   256 1</w:t>
      </w:r>
      <w:proofErr w:type="gramStart"/>
      <w:r w:rsidRPr="002350AA">
        <w:rPr>
          <w:sz w:val="20"/>
          <w:szCs w:val="20"/>
          <w:lang w:eastAsia="en-US"/>
        </w:rPr>
        <w:t>d:d</w:t>
      </w:r>
      <w:proofErr w:type="gramEnd"/>
      <w:r w:rsidRPr="002350AA">
        <w:rPr>
          <w:sz w:val="20"/>
          <w:szCs w:val="20"/>
          <w:lang w:eastAsia="en-US"/>
        </w:rPr>
        <w:t>3:6d:46:97:ba:7b:00:50:d6:5d:c5:68:e3:81:59 (ED25519)</w:t>
      </w:r>
    </w:p>
    <w:p w14:paraId="635A7E1E" w14:textId="77777777" w:rsidR="00F56CDA" w:rsidRPr="002350AA" w:rsidRDefault="00F56CDA" w:rsidP="002350AA">
      <w:pPr>
        <w:jc w:val="both"/>
        <w:rPr>
          <w:sz w:val="20"/>
          <w:szCs w:val="20"/>
          <w:lang w:eastAsia="en-US"/>
        </w:rPr>
      </w:pPr>
      <w:r w:rsidRPr="002350AA">
        <w:rPr>
          <w:sz w:val="20"/>
          <w:szCs w:val="20"/>
          <w:lang w:eastAsia="en-US"/>
        </w:rPr>
        <w:t>|_ssh-ed25519 AAAAC3NzaC1lZDI1NTE5AAAAIGHQVUaS3bqFhbOASS9DXcoFMTM6bp6eL95DzFHfxW6W</w:t>
      </w:r>
    </w:p>
    <w:p w14:paraId="21A51E4A" w14:textId="77777777" w:rsidR="00F56CDA" w:rsidRPr="002350AA" w:rsidRDefault="00F56CDA" w:rsidP="002350AA">
      <w:pPr>
        <w:jc w:val="both"/>
        <w:rPr>
          <w:sz w:val="20"/>
          <w:szCs w:val="20"/>
          <w:lang w:eastAsia="en-US"/>
        </w:rPr>
      </w:pPr>
      <w:r w:rsidRPr="002350AA">
        <w:rPr>
          <w:sz w:val="20"/>
          <w:szCs w:val="20"/>
          <w:lang w:eastAsia="en-US"/>
        </w:rPr>
        <w:t>111/</w:t>
      </w:r>
      <w:proofErr w:type="gramStart"/>
      <w:r w:rsidRPr="002350AA">
        <w:rPr>
          <w:sz w:val="20"/>
          <w:szCs w:val="20"/>
          <w:lang w:eastAsia="en-US"/>
        </w:rPr>
        <w:t>tcp  open</w:t>
      </w:r>
      <w:proofErr w:type="gramEnd"/>
      <w:r w:rsidRPr="002350AA">
        <w:rPr>
          <w:sz w:val="20"/>
          <w:szCs w:val="20"/>
          <w:lang w:eastAsia="en-US"/>
        </w:rPr>
        <w:t xml:space="preserve">  rpcbind syn-ack ttl 64 2-4 (RPC #100000)</w:t>
      </w:r>
    </w:p>
    <w:p w14:paraId="5687CB1B" w14:textId="77777777" w:rsidR="00F56CDA" w:rsidRPr="002350AA" w:rsidRDefault="00F56CDA" w:rsidP="002350AA">
      <w:pPr>
        <w:jc w:val="both"/>
        <w:rPr>
          <w:sz w:val="20"/>
          <w:szCs w:val="20"/>
          <w:lang w:eastAsia="en-US"/>
        </w:rPr>
      </w:pPr>
      <w:r w:rsidRPr="002350AA">
        <w:rPr>
          <w:sz w:val="20"/>
          <w:szCs w:val="20"/>
          <w:lang w:eastAsia="en-US"/>
        </w:rPr>
        <w:t xml:space="preserve">| rpcinfo: </w:t>
      </w:r>
    </w:p>
    <w:p w14:paraId="3287BCED" w14:textId="77777777" w:rsidR="00F56CDA" w:rsidRPr="002350AA" w:rsidRDefault="00F56CDA" w:rsidP="002350AA">
      <w:pPr>
        <w:jc w:val="both"/>
        <w:rPr>
          <w:sz w:val="20"/>
          <w:szCs w:val="20"/>
          <w:lang w:eastAsia="en-US"/>
        </w:rPr>
      </w:pPr>
      <w:r w:rsidRPr="002350AA">
        <w:rPr>
          <w:sz w:val="20"/>
          <w:szCs w:val="20"/>
          <w:lang w:eastAsia="en-US"/>
        </w:rPr>
        <w:t>|   program version    port/</w:t>
      </w:r>
      <w:proofErr w:type="gramStart"/>
      <w:r w:rsidRPr="002350AA">
        <w:rPr>
          <w:sz w:val="20"/>
          <w:szCs w:val="20"/>
          <w:lang w:eastAsia="en-US"/>
        </w:rPr>
        <w:t>proto  service</w:t>
      </w:r>
      <w:proofErr w:type="gramEnd"/>
    </w:p>
    <w:p w14:paraId="1C679C14"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111/tcp   rpcbind</w:t>
      </w:r>
    </w:p>
    <w:p w14:paraId="4DDB65C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111/udp   rpcbind</w:t>
      </w:r>
    </w:p>
    <w:p w14:paraId="74DCA48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111/tcp6  rpcbind</w:t>
      </w:r>
    </w:p>
    <w:p w14:paraId="4FA117C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111/udp6  rpcbind</w:t>
      </w:r>
    </w:p>
    <w:p w14:paraId="7219F871"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   nfs</w:t>
      </w:r>
    </w:p>
    <w:p w14:paraId="695D0E5E"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2049/tcp6  nfs</w:t>
      </w:r>
    </w:p>
    <w:p w14:paraId="31FD2E2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   nfs</w:t>
      </w:r>
    </w:p>
    <w:p w14:paraId="58E04743"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2049/udp6  nfs</w:t>
      </w:r>
    </w:p>
    <w:p w14:paraId="2F1ABEEA"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44530/udp   mountd</w:t>
      </w:r>
    </w:p>
    <w:p w14:paraId="301AEE3A"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45755/tcp   mountd</w:t>
      </w:r>
    </w:p>
    <w:p w14:paraId="1431EB0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46498/tcp6  mountd</w:t>
      </w:r>
    </w:p>
    <w:p w14:paraId="5A126214"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56595/udp6  mountd</w:t>
      </w:r>
    </w:p>
    <w:p w14:paraId="0E4980BF" w14:textId="77777777" w:rsidR="00F56CDA" w:rsidRPr="002350AA" w:rsidRDefault="00F56CDA" w:rsidP="002350AA">
      <w:pPr>
        <w:jc w:val="both"/>
        <w:rPr>
          <w:sz w:val="20"/>
          <w:szCs w:val="20"/>
          <w:lang w:eastAsia="en-US"/>
        </w:rPr>
      </w:pPr>
      <w:r w:rsidRPr="002350AA">
        <w:rPr>
          <w:sz w:val="20"/>
          <w:szCs w:val="20"/>
          <w:lang w:eastAsia="en-US"/>
        </w:rPr>
        <w:lastRenderedPageBreak/>
        <w:t xml:space="preserve">|   </w:t>
      </w:r>
      <w:proofErr w:type="gramStart"/>
      <w:r w:rsidRPr="002350AA">
        <w:rPr>
          <w:sz w:val="20"/>
          <w:szCs w:val="20"/>
          <w:lang w:eastAsia="en-US"/>
        </w:rPr>
        <w:t>100021  1</w:t>
      </w:r>
      <w:proofErr w:type="gramEnd"/>
      <w:r w:rsidRPr="002350AA">
        <w:rPr>
          <w:sz w:val="20"/>
          <w:szCs w:val="20"/>
          <w:lang w:eastAsia="en-US"/>
        </w:rPr>
        <w:t>,3,4      34847/udp6  nlockmgr</w:t>
      </w:r>
    </w:p>
    <w:p w14:paraId="34DCCCF2"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38269/tcp6  nlockmgr</w:t>
      </w:r>
    </w:p>
    <w:p w14:paraId="15AF242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55704/tcp   nlockmgr</w:t>
      </w:r>
    </w:p>
    <w:p w14:paraId="7B0B980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60626/udp   nlockmgr</w:t>
      </w:r>
    </w:p>
    <w:p w14:paraId="06D441E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38441/udp   status</w:t>
      </w:r>
    </w:p>
    <w:p w14:paraId="17F0EA0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41665/udp6  status</w:t>
      </w:r>
    </w:p>
    <w:p w14:paraId="104FB1DE"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56849/tcp6  status</w:t>
      </w:r>
    </w:p>
    <w:p w14:paraId="5C674D84"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56985/tcp   status</w:t>
      </w:r>
    </w:p>
    <w:p w14:paraId="02159FD1"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   nfs_acl</w:t>
      </w:r>
    </w:p>
    <w:p w14:paraId="12A0C6C2"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2049/tcp6  nfs_acl</w:t>
      </w:r>
    </w:p>
    <w:p w14:paraId="3CF5ABF0"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2049/udp   nfs_acl</w:t>
      </w:r>
    </w:p>
    <w:p w14:paraId="37D1EE27"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100227</w:t>
      </w:r>
      <w:proofErr w:type="gramEnd"/>
      <w:r w:rsidRPr="002350AA">
        <w:rPr>
          <w:sz w:val="20"/>
          <w:szCs w:val="20"/>
          <w:lang w:eastAsia="en-US"/>
        </w:rPr>
        <w:t xml:space="preserve">  2,3         2049/udp6  nfs_acl</w:t>
      </w:r>
    </w:p>
    <w:p w14:paraId="0BAA3174" w14:textId="77777777" w:rsidR="00F56CDA" w:rsidRPr="002350AA" w:rsidRDefault="00F56CDA" w:rsidP="002350AA">
      <w:pPr>
        <w:jc w:val="both"/>
        <w:rPr>
          <w:sz w:val="20"/>
          <w:szCs w:val="20"/>
          <w:lang w:eastAsia="en-US"/>
        </w:rPr>
      </w:pPr>
      <w:r w:rsidRPr="002350AA">
        <w:rPr>
          <w:sz w:val="20"/>
          <w:szCs w:val="20"/>
          <w:lang w:eastAsia="en-US"/>
        </w:rPr>
        <w:t xml:space="preserve">2049/tcp </w:t>
      </w:r>
      <w:proofErr w:type="gramStart"/>
      <w:r w:rsidRPr="002350AA">
        <w:rPr>
          <w:sz w:val="20"/>
          <w:szCs w:val="20"/>
          <w:lang w:eastAsia="en-US"/>
        </w:rPr>
        <w:t>open  nfs</w:t>
      </w:r>
      <w:proofErr w:type="gramEnd"/>
      <w:r w:rsidRPr="002350AA">
        <w:rPr>
          <w:sz w:val="20"/>
          <w:szCs w:val="20"/>
          <w:lang w:eastAsia="en-US"/>
        </w:rPr>
        <w:t>_acl syn-ack ttl 64 2-3 (RPC #100227)</w:t>
      </w:r>
    </w:p>
    <w:p w14:paraId="1B37D61B" w14:textId="77777777" w:rsidR="00F56CDA" w:rsidRPr="002350AA" w:rsidRDefault="00F56CDA" w:rsidP="002350AA">
      <w:pPr>
        <w:jc w:val="both"/>
        <w:rPr>
          <w:sz w:val="20"/>
          <w:szCs w:val="20"/>
          <w:lang w:eastAsia="en-US"/>
        </w:rPr>
      </w:pPr>
      <w:r w:rsidRPr="002350AA">
        <w:rPr>
          <w:sz w:val="20"/>
          <w:szCs w:val="20"/>
          <w:lang w:eastAsia="en-US"/>
        </w:rPr>
        <w:t>MAC Address: 00:15:5</w:t>
      </w:r>
      <w:proofErr w:type="gramStart"/>
      <w:r w:rsidRPr="002350AA">
        <w:rPr>
          <w:sz w:val="20"/>
          <w:szCs w:val="20"/>
          <w:lang w:eastAsia="en-US"/>
        </w:rPr>
        <w:t>D:00:04:04</w:t>
      </w:r>
      <w:proofErr w:type="gramEnd"/>
      <w:r w:rsidRPr="002350AA">
        <w:rPr>
          <w:sz w:val="20"/>
          <w:szCs w:val="20"/>
          <w:lang w:eastAsia="en-US"/>
        </w:rPr>
        <w:t xml:space="preserve"> (Microsoft)</w:t>
      </w:r>
    </w:p>
    <w:p w14:paraId="481D8EAB" w14:textId="77777777" w:rsidR="00F56CDA" w:rsidRPr="002350AA" w:rsidRDefault="00F56CDA" w:rsidP="002350AA">
      <w:pPr>
        <w:jc w:val="both"/>
        <w:rPr>
          <w:sz w:val="20"/>
          <w:szCs w:val="20"/>
          <w:lang w:eastAsia="en-US"/>
        </w:rPr>
      </w:pPr>
      <w:r w:rsidRPr="002350AA">
        <w:rPr>
          <w:sz w:val="20"/>
          <w:szCs w:val="20"/>
          <w:lang w:eastAsia="en-US"/>
        </w:rPr>
        <w:t xml:space="preserve">Service Info: OS: Linux; CPE: </w:t>
      </w:r>
      <w:proofErr w:type="gramStart"/>
      <w:r w:rsidRPr="002350AA">
        <w:rPr>
          <w:sz w:val="20"/>
          <w:szCs w:val="20"/>
          <w:lang w:eastAsia="en-US"/>
        </w:rPr>
        <w:t>cpe:/o:linux</w:t>
      </w:r>
      <w:proofErr w:type="gramEnd"/>
      <w:r w:rsidRPr="002350AA">
        <w:rPr>
          <w:sz w:val="20"/>
          <w:szCs w:val="20"/>
          <w:lang w:eastAsia="en-US"/>
        </w:rPr>
        <w:t>:linux_kernel</w:t>
      </w:r>
    </w:p>
    <w:p w14:paraId="30F70D30" w14:textId="77777777" w:rsidR="00F56CDA" w:rsidRPr="002350AA" w:rsidRDefault="00F56CDA" w:rsidP="002350AA">
      <w:pPr>
        <w:jc w:val="both"/>
        <w:rPr>
          <w:sz w:val="20"/>
          <w:szCs w:val="20"/>
          <w:lang w:eastAsia="en-US"/>
        </w:rPr>
      </w:pPr>
    </w:p>
    <w:p w14:paraId="10C1C6D4" w14:textId="77777777" w:rsidR="00F56CDA" w:rsidRPr="002350AA" w:rsidRDefault="00F56CDA" w:rsidP="002350AA">
      <w:pPr>
        <w:jc w:val="both"/>
        <w:rPr>
          <w:sz w:val="20"/>
          <w:szCs w:val="20"/>
          <w:lang w:eastAsia="en-US"/>
        </w:rPr>
      </w:pPr>
      <w:r w:rsidRPr="002350AA">
        <w:rPr>
          <w:sz w:val="20"/>
          <w:szCs w:val="20"/>
          <w:lang w:eastAsia="en-US"/>
        </w:rPr>
        <w:t>Nmap scan report for 192.168.0.200</w:t>
      </w:r>
    </w:p>
    <w:p w14:paraId="74F56511" w14:textId="77777777" w:rsidR="00F56CDA" w:rsidRPr="002350AA" w:rsidRDefault="00F56CDA" w:rsidP="002350AA">
      <w:pPr>
        <w:jc w:val="both"/>
        <w:rPr>
          <w:sz w:val="20"/>
          <w:szCs w:val="20"/>
          <w:lang w:eastAsia="en-US"/>
        </w:rPr>
      </w:pPr>
      <w:r w:rsidRPr="002350AA">
        <w:rPr>
          <w:sz w:val="20"/>
          <w:szCs w:val="20"/>
          <w:lang w:eastAsia="en-US"/>
        </w:rPr>
        <w:t>Host is up, received localhost-response (0.00036s latency).</w:t>
      </w:r>
    </w:p>
    <w:p w14:paraId="053323E8" w14:textId="77777777" w:rsidR="00F56CDA" w:rsidRPr="002350AA" w:rsidRDefault="00F56CDA" w:rsidP="002350AA">
      <w:pPr>
        <w:jc w:val="both"/>
        <w:rPr>
          <w:sz w:val="20"/>
          <w:szCs w:val="20"/>
          <w:lang w:eastAsia="en-US"/>
        </w:rPr>
      </w:pPr>
      <w:r w:rsidRPr="002350AA">
        <w:rPr>
          <w:sz w:val="20"/>
          <w:szCs w:val="20"/>
          <w:lang w:eastAsia="en-US"/>
        </w:rPr>
        <w:t>Scanned at 2024-11-27 15:42:19 EST for 76s</w:t>
      </w:r>
    </w:p>
    <w:p w14:paraId="15F52FF5" w14:textId="77777777" w:rsidR="00F56CDA" w:rsidRPr="002350AA" w:rsidRDefault="00F56CDA" w:rsidP="002350AA">
      <w:pPr>
        <w:jc w:val="both"/>
        <w:rPr>
          <w:sz w:val="20"/>
          <w:szCs w:val="20"/>
          <w:lang w:eastAsia="en-US"/>
        </w:rPr>
      </w:pPr>
      <w:r w:rsidRPr="002350AA">
        <w:rPr>
          <w:sz w:val="20"/>
          <w:szCs w:val="20"/>
          <w:lang w:eastAsia="en-US"/>
        </w:rPr>
        <w:t>Not shown: 998 closed ports</w:t>
      </w:r>
    </w:p>
    <w:p w14:paraId="7A3D9813" w14:textId="77777777" w:rsidR="00F56CDA" w:rsidRPr="002350AA" w:rsidRDefault="00F56CDA" w:rsidP="002350AA">
      <w:pPr>
        <w:jc w:val="both"/>
        <w:rPr>
          <w:sz w:val="20"/>
          <w:szCs w:val="20"/>
          <w:lang w:eastAsia="en-US"/>
        </w:rPr>
      </w:pPr>
      <w:r w:rsidRPr="002350AA">
        <w:rPr>
          <w:sz w:val="20"/>
          <w:szCs w:val="20"/>
          <w:lang w:eastAsia="en-US"/>
        </w:rPr>
        <w:t>Reason: 998 resets</w:t>
      </w:r>
    </w:p>
    <w:p w14:paraId="28001B72"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2729B8B6" w14:textId="77777777" w:rsidR="00F56CDA" w:rsidRPr="002350AA" w:rsidRDefault="00F56CDA" w:rsidP="002350AA">
      <w:pPr>
        <w:jc w:val="both"/>
        <w:rPr>
          <w:sz w:val="20"/>
          <w:szCs w:val="20"/>
          <w:lang w:eastAsia="en-US"/>
        </w:rPr>
      </w:pPr>
      <w:r w:rsidRPr="002350AA">
        <w:rPr>
          <w:sz w:val="20"/>
          <w:szCs w:val="20"/>
          <w:lang w:eastAsia="en-US"/>
        </w:rPr>
        <w:t xml:space="preserve">22/tcp   </w:t>
      </w:r>
      <w:proofErr w:type="gramStart"/>
      <w:r w:rsidRPr="002350AA">
        <w:rPr>
          <w:sz w:val="20"/>
          <w:szCs w:val="20"/>
          <w:lang w:eastAsia="en-US"/>
        </w:rPr>
        <w:t>open  ssh</w:t>
      </w:r>
      <w:proofErr w:type="gramEnd"/>
      <w:r w:rsidRPr="002350AA">
        <w:rPr>
          <w:sz w:val="20"/>
          <w:szCs w:val="20"/>
          <w:lang w:eastAsia="en-US"/>
        </w:rPr>
        <w:t xml:space="preserve">           syn-ack ttl 64 OpenSSH 8.1p1 Debian 1 (protocol 2.0)</w:t>
      </w:r>
    </w:p>
    <w:p w14:paraId="069FDEDC"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3E354F00" w14:textId="77777777" w:rsidR="00F56CDA" w:rsidRPr="002350AA" w:rsidRDefault="00F56CDA" w:rsidP="002350AA">
      <w:pPr>
        <w:jc w:val="both"/>
        <w:rPr>
          <w:sz w:val="20"/>
          <w:szCs w:val="20"/>
          <w:lang w:eastAsia="en-US"/>
        </w:rPr>
      </w:pPr>
      <w:r w:rsidRPr="002350AA">
        <w:rPr>
          <w:sz w:val="20"/>
          <w:szCs w:val="20"/>
          <w:lang w:eastAsia="en-US"/>
        </w:rPr>
        <w:t>|   3072 f4:49:0</w:t>
      </w:r>
      <w:proofErr w:type="gramStart"/>
      <w:r w:rsidRPr="002350AA">
        <w:rPr>
          <w:sz w:val="20"/>
          <w:szCs w:val="20"/>
          <w:lang w:eastAsia="en-US"/>
        </w:rPr>
        <w:t>a:50:9</w:t>
      </w:r>
      <w:proofErr w:type="gramEnd"/>
      <w:r w:rsidRPr="002350AA">
        <w:rPr>
          <w:sz w:val="20"/>
          <w:szCs w:val="20"/>
          <w:lang w:eastAsia="en-US"/>
        </w:rPr>
        <w:t>f:18:bd:a0:52:f0:63:01:ff:0a:78:55 (RSA)</w:t>
      </w:r>
    </w:p>
    <w:p w14:paraId="1E248BDE" w14:textId="77777777" w:rsidR="00F56CDA" w:rsidRPr="002350AA" w:rsidRDefault="00F56CDA" w:rsidP="002350AA">
      <w:pPr>
        <w:jc w:val="both"/>
        <w:rPr>
          <w:sz w:val="20"/>
          <w:szCs w:val="20"/>
          <w:lang w:eastAsia="en-US"/>
        </w:rPr>
      </w:pPr>
      <w:r w:rsidRPr="002350AA">
        <w:rPr>
          <w:sz w:val="20"/>
          <w:szCs w:val="20"/>
          <w:lang w:eastAsia="en-US"/>
        </w:rPr>
        <w:t>| ssh-rsa 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</w:t>
      </w:r>
    </w:p>
    <w:p w14:paraId="7B168775" w14:textId="77777777" w:rsidR="00F56CDA" w:rsidRPr="002350AA" w:rsidRDefault="00F56CDA" w:rsidP="002350AA">
      <w:pPr>
        <w:jc w:val="both"/>
        <w:rPr>
          <w:sz w:val="20"/>
          <w:szCs w:val="20"/>
          <w:lang w:eastAsia="en-US"/>
        </w:rPr>
      </w:pPr>
      <w:r w:rsidRPr="002350AA">
        <w:rPr>
          <w:sz w:val="20"/>
          <w:szCs w:val="20"/>
          <w:lang w:eastAsia="en-US"/>
        </w:rPr>
        <w:t>|   256 26:00:2b:3</w:t>
      </w:r>
      <w:proofErr w:type="gramStart"/>
      <w:r w:rsidRPr="002350AA">
        <w:rPr>
          <w:sz w:val="20"/>
          <w:szCs w:val="20"/>
          <w:lang w:eastAsia="en-US"/>
        </w:rPr>
        <w:t>e:08:5</w:t>
      </w:r>
      <w:proofErr w:type="gramEnd"/>
      <w:r w:rsidRPr="002350AA">
        <w:rPr>
          <w:sz w:val="20"/>
          <w:szCs w:val="20"/>
          <w:lang w:eastAsia="en-US"/>
        </w:rPr>
        <w:t>f:57:b9:aa:b8:2f:b9:af:76:c6:03 (ECDSA)</w:t>
      </w:r>
    </w:p>
    <w:p w14:paraId="2A577C1B" w14:textId="77777777" w:rsidR="00F56CDA" w:rsidRPr="002350AA" w:rsidRDefault="00F56CDA" w:rsidP="002350AA">
      <w:pPr>
        <w:jc w:val="both"/>
        <w:rPr>
          <w:sz w:val="20"/>
          <w:szCs w:val="20"/>
          <w:lang w:eastAsia="en-US"/>
        </w:rPr>
      </w:pPr>
      <w:r w:rsidRPr="002350AA">
        <w:rPr>
          <w:sz w:val="20"/>
          <w:szCs w:val="20"/>
          <w:lang w:eastAsia="en-US"/>
        </w:rPr>
        <w:lastRenderedPageBreak/>
        <w:t>| ecdsa-sha2-nistp256 AAAAE2VjZHNhLXNoYTItbmlzdHAyNTYAAAAIbmlzdHAyNTYAAABBBFVbwak+2WjC1CDt/km2G1zIBm+AZfJ0JP2yccj3M/IU/BQ182z/OEZzqpf8mYWekdPlGOR66zXSSLtLWNUMdAk=</w:t>
      </w:r>
    </w:p>
    <w:p w14:paraId="7940E129" w14:textId="77777777" w:rsidR="00F56CDA" w:rsidRPr="002350AA" w:rsidRDefault="00F56CDA" w:rsidP="002350AA">
      <w:pPr>
        <w:jc w:val="both"/>
        <w:rPr>
          <w:sz w:val="20"/>
          <w:szCs w:val="20"/>
          <w:lang w:eastAsia="en-US"/>
        </w:rPr>
      </w:pPr>
      <w:r w:rsidRPr="002350AA">
        <w:rPr>
          <w:sz w:val="20"/>
          <w:szCs w:val="20"/>
          <w:lang w:eastAsia="en-US"/>
        </w:rPr>
        <w:t>|   256 58:c5:</w:t>
      </w:r>
      <w:proofErr w:type="gramStart"/>
      <w:r w:rsidRPr="002350AA">
        <w:rPr>
          <w:sz w:val="20"/>
          <w:szCs w:val="20"/>
          <w:lang w:eastAsia="en-US"/>
        </w:rPr>
        <w:t>ba:f</w:t>
      </w:r>
      <w:proofErr w:type="gramEnd"/>
      <w:r w:rsidRPr="002350AA">
        <w:rPr>
          <w:sz w:val="20"/>
          <w:szCs w:val="20"/>
          <w:lang w:eastAsia="en-US"/>
        </w:rPr>
        <w:t>6:f1:eb:ac:59:40:e8:ef:2b:ed:3d:c2:f5 (ED25519)</w:t>
      </w:r>
    </w:p>
    <w:p w14:paraId="490ADB6E" w14:textId="77777777" w:rsidR="00F56CDA" w:rsidRPr="002350AA" w:rsidRDefault="00F56CDA" w:rsidP="002350AA">
      <w:pPr>
        <w:jc w:val="both"/>
        <w:rPr>
          <w:sz w:val="20"/>
          <w:szCs w:val="20"/>
          <w:lang w:eastAsia="en-US"/>
        </w:rPr>
      </w:pPr>
      <w:r w:rsidRPr="002350AA">
        <w:rPr>
          <w:sz w:val="20"/>
          <w:szCs w:val="20"/>
          <w:lang w:eastAsia="en-US"/>
        </w:rPr>
        <w:t>|_ssh-ed25519 AAAAC3NzaC1lZDI1NTE5AAAAICAhaOsRuyag1qNKq1OkSEn0lwBXSpb8iwL8e/F8Trdd</w:t>
      </w:r>
    </w:p>
    <w:p w14:paraId="4090D66A" w14:textId="77777777" w:rsidR="00F56CDA" w:rsidRPr="002350AA" w:rsidRDefault="00F56CDA" w:rsidP="002350AA">
      <w:pPr>
        <w:jc w:val="both"/>
        <w:rPr>
          <w:sz w:val="20"/>
          <w:szCs w:val="20"/>
          <w:lang w:eastAsia="en-US"/>
        </w:rPr>
      </w:pPr>
      <w:r w:rsidRPr="002350AA">
        <w:rPr>
          <w:sz w:val="20"/>
          <w:szCs w:val="20"/>
          <w:lang w:eastAsia="en-US"/>
        </w:rPr>
        <w:t xml:space="preserve">3389/tcp </w:t>
      </w:r>
      <w:proofErr w:type="gramStart"/>
      <w:r w:rsidRPr="002350AA">
        <w:rPr>
          <w:sz w:val="20"/>
          <w:szCs w:val="20"/>
          <w:lang w:eastAsia="en-US"/>
        </w:rPr>
        <w:t>open  ms</w:t>
      </w:r>
      <w:proofErr w:type="gramEnd"/>
      <w:r w:rsidRPr="002350AA">
        <w:rPr>
          <w:sz w:val="20"/>
          <w:szCs w:val="20"/>
          <w:lang w:eastAsia="en-US"/>
        </w:rPr>
        <w:t>-wbt-server syn-ack ttl 64 xrdp</w:t>
      </w:r>
    </w:p>
    <w:p w14:paraId="0F7E76FA" w14:textId="77777777" w:rsidR="00F56CDA" w:rsidRPr="002350AA" w:rsidRDefault="00F56CDA" w:rsidP="002350AA">
      <w:pPr>
        <w:jc w:val="both"/>
        <w:rPr>
          <w:sz w:val="20"/>
          <w:szCs w:val="20"/>
          <w:lang w:eastAsia="en-US"/>
        </w:rPr>
      </w:pPr>
      <w:r w:rsidRPr="002350AA">
        <w:rPr>
          <w:sz w:val="20"/>
          <w:szCs w:val="20"/>
          <w:lang w:eastAsia="en-US"/>
        </w:rPr>
        <w:t xml:space="preserve">Service Info: OS: Linux; CPE: </w:t>
      </w:r>
      <w:proofErr w:type="gramStart"/>
      <w:r w:rsidRPr="002350AA">
        <w:rPr>
          <w:sz w:val="20"/>
          <w:szCs w:val="20"/>
          <w:lang w:eastAsia="en-US"/>
        </w:rPr>
        <w:t>cpe:/o:linux</w:t>
      </w:r>
      <w:proofErr w:type="gramEnd"/>
      <w:r w:rsidRPr="002350AA">
        <w:rPr>
          <w:sz w:val="20"/>
          <w:szCs w:val="20"/>
          <w:lang w:eastAsia="en-US"/>
        </w:rPr>
        <w:t>:linux_kernel</w:t>
      </w:r>
    </w:p>
    <w:p w14:paraId="01A71FD4" w14:textId="77777777" w:rsidR="00F56CDA" w:rsidRPr="002350AA" w:rsidRDefault="00F56CDA" w:rsidP="002350AA">
      <w:pPr>
        <w:jc w:val="both"/>
        <w:rPr>
          <w:sz w:val="20"/>
          <w:szCs w:val="20"/>
          <w:lang w:eastAsia="en-US"/>
        </w:rPr>
      </w:pPr>
    </w:p>
    <w:p w14:paraId="037CB4AD" w14:textId="77777777" w:rsidR="00F56CDA" w:rsidRPr="002350AA" w:rsidRDefault="00F56CDA" w:rsidP="002350AA">
      <w:pPr>
        <w:jc w:val="both"/>
        <w:rPr>
          <w:sz w:val="20"/>
          <w:szCs w:val="20"/>
          <w:lang w:eastAsia="en-US"/>
        </w:rPr>
      </w:pPr>
      <w:r w:rsidRPr="002350AA">
        <w:rPr>
          <w:sz w:val="20"/>
          <w:szCs w:val="20"/>
          <w:lang w:eastAsia="en-US"/>
        </w:rPr>
        <w:t>Post-scan script results:</w:t>
      </w:r>
    </w:p>
    <w:p w14:paraId="622C0E37" w14:textId="77777777" w:rsidR="00F56CDA" w:rsidRPr="002350AA" w:rsidRDefault="00F56CDA" w:rsidP="002350AA">
      <w:pPr>
        <w:jc w:val="both"/>
        <w:rPr>
          <w:sz w:val="20"/>
          <w:szCs w:val="20"/>
          <w:lang w:eastAsia="en-US"/>
        </w:rPr>
      </w:pPr>
      <w:r w:rsidRPr="002350AA">
        <w:rPr>
          <w:sz w:val="20"/>
          <w:szCs w:val="20"/>
          <w:lang w:eastAsia="en-US"/>
        </w:rPr>
        <w:t xml:space="preserve">| clock-skew: </w:t>
      </w:r>
    </w:p>
    <w:p w14:paraId="4F2A3040" w14:textId="77777777" w:rsidR="00F56CDA" w:rsidRPr="002350AA" w:rsidRDefault="00F56CDA" w:rsidP="002350AA">
      <w:pPr>
        <w:jc w:val="both"/>
        <w:rPr>
          <w:sz w:val="20"/>
          <w:szCs w:val="20"/>
          <w:lang w:eastAsia="en-US"/>
        </w:rPr>
      </w:pPr>
      <w:r w:rsidRPr="002350AA">
        <w:rPr>
          <w:sz w:val="20"/>
          <w:szCs w:val="20"/>
          <w:lang w:eastAsia="en-US"/>
        </w:rPr>
        <w:t xml:space="preserve">|   0s: </w:t>
      </w:r>
    </w:p>
    <w:p w14:paraId="2089E0CB" w14:textId="77777777" w:rsidR="00F56CDA" w:rsidRPr="002350AA" w:rsidRDefault="00F56CDA" w:rsidP="002350AA">
      <w:pPr>
        <w:jc w:val="both"/>
        <w:rPr>
          <w:sz w:val="20"/>
          <w:szCs w:val="20"/>
          <w:lang w:eastAsia="en-US"/>
        </w:rPr>
      </w:pPr>
      <w:r w:rsidRPr="002350AA">
        <w:rPr>
          <w:sz w:val="20"/>
          <w:szCs w:val="20"/>
          <w:lang w:eastAsia="en-US"/>
        </w:rPr>
        <w:t>|     192.168.0.193</w:t>
      </w:r>
    </w:p>
    <w:p w14:paraId="6481818B" w14:textId="77777777" w:rsidR="00F56CDA" w:rsidRPr="002350AA" w:rsidRDefault="00F56CDA" w:rsidP="002350AA">
      <w:pPr>
        <w:jc w:val="both"/>
        <w:rPr>
          <w:sz w:val="20"/>
          <w:szCs w:val="20"/>
          <w:lang w:eastAsia="en-US"/>
        </w:rPr>
      </w:pPr>
      <w:r w:rsidRPr="002350AA">
        <w:rPr>
          <w:sz w:val="20"/>
          <w:szCs w:val="20"/>
          <w:lang w:eastAsia="en-US"/>
        </w:rPr>
        <w:t>|_    192.168.0.199</w:t>
      </w:r>
    </w:p>
    <w:p w14:paraId="57539B5E" w14:textId="77777777" w:rsidR="00F56CDA" w:rsidRPr="002350AA" w:rsidRDefault="00F56CDA" w:rsidP="002350AA">
      <w:pPr>
        <w:jc w:val="both"/>
        <w:rPr>
          <w:sz w:val="20"/>
          <w:szCs w:val="20"/>
          <w:lang w:eastAsia="en-US"/>
        </w:rPr>
      </w:pPr>
      <w:r w:rsidRPr="002350AA">
        <w:rPr>
          <w:sz w:val="20"/>
          <w:szCs w:val="20"/>
          <w:lang w:eastAsia="en-US"/>
        </w:rPr>
        <w:t>Read data files from: /usr/bin</w:t>
      </w:r>
      <w:proofErr w:type="gramStart"/>
      <w:r w:rsidRPr="002350AA">
        <w:rPr>
          <w:sz w:val="20"/>
          <w:szCs w:val="20"/>
          <w:lang w:eastAsia="en-US"/>
        </w:rPr>
        <w:t>/..</w:t>
      </w:r>
      <w:proofErr w:type="gramEnd"/>
      <w:r w:rsidRPr="002350AA">
        <w:rPr>
          <w:sz w:val="20"/>
          <w:szCs w:val="20"/>
          <w:lang w:eastAsia="en-US"/>
        </w:rPr>
        <w:t>/share/nmap</w:t>
      </w:r>
    </w:p>
    <w:p w14:paraId="3D7C583D" w14:textId="77777777" w:rsidR="00F56CDA" w:rsidRPr="002350AA" w:rsidRDefault="00F56CDA" w:rsidP="002350AA">
      <w:pPr>
        <w:jc w:val="both"/>
        <w:rPr>
          <w:sz w:val="20"/>
          <w:szCs w:val="20"/>
          <w:lang w:eastAsia="en-US"/>
        </w:rPr>
      </w:pPr>
      <w:r w:rsidRPr="002350AA">
        <w:rPr>
          <w:sz w:val="20"/>
          <w:szCs w:val="20"/>
          <w:lang w:eastAsia="en-US"/>
        </w:rPr>
        <w:t xml:space="preserve">Service detection performed. Please report any incorrect results at </w:t>
      </w:r>
      <w:proofErr w:type="gramStart"/>
      <w:r w:rsidRPr="002350AA">
        <w:rPr>
          <w:sz w:val="20"/>
          <w:szCs w:val="20"/>
          <w:lang w:eastAsia="en-US"/>
        </w:rPr>
        <w:t>https://nmap.org/submit/ .</w:t>
      </w:r>
      <w:proofErr w:type="gramEnd"/>
    </w:p>
    <w:p w14:paraId="7B5DC76F" w14:textId="6651F5FF" w:rsidR="00F56CDA" w:rsidRPr="002350AA" w:rsidRDefault="00F56CDA" w:rsidP="002350AA">
      <w:pPr>
        <w:jc w:val="both"/>
        <w:rPr>
          <w:sz w:val="20"/>
          <w:szCs w:val="20"/>
          <w:lang w:eastAsia="en-US"/>
        </w:rPr>
      </w:pPr>
      <w:r w:rsidRPr="002350AA">
        <w:rPr>
          <w:sz w:val="20"/>
          <w:szCs w:val="20"/>
          <w:lang w:eastAsia="en-US"/>
        </w:rPr>
        <w:t xml:space="preserve"># Nmap done </w:t>
      </w:r>
      <w:proofErr w:type="gramStart"/>
      <w:r w:rsidRPr="002350AA">
        <w:rPr>
          <w:sz w:val="20"/>
          <w:szCs w:val="20"/>
          <w:lang w:eastAsia="en-US"/>
        </w:rPr>
        <w:t>at</w:t>
      </w:r>
      <w:proofErr w:type="gramEnd"/>
      <w:r w:rsidRPr="002350AA">
        <w:rPr>
          <w:sz w:val="20"/>
          <w:szCs w:val="20"/>
          <w:lang w:eastAsia="en-US"/>
        </w:rPr>
        <w:t xml:space="preserve"> Wed Nov 27 15:43:35 2024 -- 32 IP addresses (4 hosts up) scanned in 219.61 seconds</w:t>
      </w:r>
    </w:p>
    <w:p w14:paraId="38CCB2E0" w14:textId="77777777" w:rsidR="00F56CDA" w:rsidRPr="002350AA" w:rsidRDefault="00F56CDA" w:rsidP="002350AA">
      <w:pPr>
        <w:jc w:val="both"/>
        <w:rPr>
          <w:sz w:val="20"/>
          <w:szCs w:val="20"/>
          <w:lang w:eastAsia="en-US"/>
        </w:rPr>
      </w:pPr>
    </w:p>
    <w:p w14:paraId="633B0491" w14:textId="7B25DE47" w:rsidR="00F56CDA" w:rsidRPr="002350AA" w:rsidRDefault="00F56CDA" w:rsidP="002350AA">
      <w:pPr>
        <w:jc w:val="both"/>
        <w:rPr>
          <w:sz w:val="20"/>
          <w:szCs w:val="20"/>
          <w:lang w:eastAsia="en-US"/>
        </w:rPr>
      </w:pPr>
      <w:r w:rsidRPr="002350AA">
        <w:rPr>
          <w:sz w:val="20"/>
          <w:szCs w:val="20"/>
          <w:lang w:eastAsia="en-US"/>
        </w:rPr>
        <w:t>scanfs_192.168.</w:t>
      </w:r>
      <w:proofErr w:type="gramStart"/>
      <w:r w:rsidRPr="002350AA">
        <w:rPr>
          <w:sz w:val="20"/>
          <w:szCs w:val="20"/>
          <w:lang w:eastAsia="en-US"/>
        </w:rPr>
        <w:t>0.230.nmap</w:t>
      </w:r>
      <w:proofErr w:type="gramEnd"/>
    </w:p>
    <w:p w14:paraId="2B7E2FFD" w14:textId="77777777" w:rsidR="00F56CDA" w:rsidRPr="002350AA" w:rsidRDefault="00F56CDA"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Wed Nov 27 14:47:13 2024 as: nmap -vv -sC -sV -oA nmap/scanfs_192.168.0.230 192.168.0.230/30</w:t>
      </w:r>
    </w:p>
    <w:p w14:paraId="2303BFF9" w14:textId="77777777" w:rsidR="00F56CDA" w:rsidRPr="002350AA" w:rsidRDefault="00F56CDA" w:rsidP="002350AA">
      <w:pPr>
        <w:jc w:val="both"/>
        <w:rPr>
          <w:sz w:val="20"/>
          <w:szCs w:val="20"/>
          <w:lang w:eastAsia="en-US"/>
        </w:rPr>
      </w:pPr>
      <w:r w:rsidRPr="002350AA">
        <w:rPr>
          <w:sz w:val="20"/>
          <w:szCs w:val="20"/>
          <w:lang w:eastAsia="en-US"/>
        </w:rPr>
        <w:t>Nmap scan report for 192.168.0.228 [host down, received no-response]</w:t>
      </w:r>
    </w:p>
    <w:p w14:paraId="61E87CBC" w14:textId="77777777" w:rsidR="00F56CDA" w:rsidRPr="002350AA" w:rsidRDefault="00F56CDA" w:rsidP="002350AA">
      <w:pPr>
        <w:jc w:val="both"/>
        <w:rPr>
          <w:sz w:val="20"/>
          <w:szCs w:val="20"/>
          <w:lang w:eastAsia="en-US"/>
        </w:rPr>
      </w:pPr>
      <w:r w:rsidRPr="002350AA">
        <w:rPr>
          <w:sz w:val="20"/>
          <w:szCs w:val="20"/>
          <w:lang w:eastAsia="en-US"/>
        </w:rPr>
        <w:t>Nmap scan report for 192.168.0.231 [host down, received no-response]</w:t>
      </w:r>
    </w:p>
    <w:p w14:paraId="2F062ADD" w14:textId="77777777" w:rsidR="00F56CDA" w:rsidRPr="002350AA" w:rsidRDefault="00F56CDA" w:rsidP="002350AA">
      <w:pPr>
        <w:jc w:val="both"/>
        <w:rPr>
          <w:sz w:val="20"/>
          <w:szCs w:val="20"/>
          <w:lang w:eastAsia="en-US"/>
        </w:rPr>
      </w:pPr>
      <w:r w:rsidRPr="002350AA">
        <w:rPr>
          <w:sz w:val="20"/>
          <w:szCs w:val="20"/>
          <w:lang w:eastAsia="en-US"/>
        </w:rPr>
        <w:t>Nmap scan report for 192.168.0.229</w:t>
      </w:r>
    </w:p>
    <w:p w14:paraId="1AA72FB6" w14:textId="77777777" w:rsidR="00F56CDA" w:rsidRPr="002350AA" w:rsidRDefault="00F56CDA" w:rsidP="002350AA">
      <w:pPr>
        <w:jc w:val="both"/>
        <w:rPr>
          <w:sz w:val="20"/>
          <w:szCs w:val="20"/>
          <w:lang w:eastAsia="en-US"/>
        </w:rPr>
      </w:pPr>
      <w:r w:rsidRPr="002350AA">
        <w:rPr>
          <w:sz w:val="20"/>
          <w:szCs w:val="20"/>
          <w:lang w:eastAsia="en-US"/>
        </w:rPr>
        <w:t>Host is up, received echo-reply ttl 63 (0.0037s latency).</w:t>
      </w:r>
    </w:p>
    <w:p w14:paraId="1ADE2147" w14:textId="77777777" w:rsidR="00F56CDA" w:rsidRPr="002350AA" w:rsidRDefault="00F56CDA" w:rsidP="002350AA">
      <w:pPr>
        <w:jc w:val="both"/>
        <w:rPr>
          <w:sz w:val="20"/>
          <w:szCs w:val="20"/>
          <w:lang w:eastAsia="en-US"/>
        </w:rPr>
      </w:pPr>
      <w:r w:rsidRPr="002350AA">
        <w:rPr>
          <w:sz w:val="20"/>
          <w:szCs w:val="20"/>
          <w:lang w:eastAsia="en-US"/>
        </w:rPr>
        <w:t>Scanned at 2024-11-27 14:47:13 EST for 209s</w:t>
      </w:r>
    </w:p>
    <w:p w14:paraId="56AF5132"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1ECAD20B" w14:textId="77777777" w:rsidR="00F56CDA" w:rsidRPr="002350AA" w:rsidRDefault="00F56CDA" w:rsidP="002350AA">
      <w:pPr>
        <w:jc w:val="both"/>
        <w:rPr>
          <w:sz w:val="20"/>
          <w:szCs w:val="20"/>
          <w:lang w:eastAsia="en-US"/>
        </w:rPr>
      </w:pPr>
      <w:r w:rsidRPr="002350AA">
        <w:rPr>
          <w:sz w:val="20"/>
          <w:szCs w:val="20"/>
          <w:lang w:eastAsia="en-US"/>
        </w:rPr>
        <w:t>Reason: 997 resets</w:t>
      </w:r>
    </w:p>
    <w:p w14:paraId="65E8B288"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2B15F0A3"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63 VyOS telnetd</w:t>
      </w:r>
    </w:p>
    <w:p w14:paraId="03BD5FE8"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63 lighttpd 1.4.28</w:t>
      </w:r>
    </w:p>
    <w:p w14:paraId="1314EDB9"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24F08CA7"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3B50B038" w14:textId="77777777" w:rsidR="00F56CDA" w:rsidRPr="002350AA" w:rsidRDefault="00F56CDA" w:rsidP="002350AA">
      <w:pPr>
        <w:jc w:val="both"/>
        <w:rPr>
          <w:sz w:val="20"/>
          <w:szCs w:val="20"/>
          <w:lang w:eastAsia="en-US"/>
        </w:rPr>
      </w:pPr>
      <w:r w:rsidRPr="002350AA">
        <w:rPr>
          <w:sz w:val="20"/>
          <w:szCs w:val="20"/>
          <w:lang w:eastAsia="en-US"/>
        </w:rPr>
        <w:lastRenderedPageBreak/>
        <w:t>|_http-server-header: lighttpd/1.4.28</w:t>
      </w:r>
    </w:p>
    <w:p w14:paraId="21852E1C"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0D46B2E1"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63</w:t>
      </w:r>
    </w:p>
    <w:p w14:paraId="6C4918E2" w14:textId="77777777" w:rsidR="00F56CDA" w:rsidRPr="002350AA" w:rsidRDefault="00F56CDA" w:rsidP="002350AA">
      <w:pPr>
        <w:jc w:val="both"/>
        <w:rPr>
          <w:sz w:val="20"/>
          <w:szCs w:val="20"/>
          <w:lang w:eastAsia="en-US"/>
        </w:rPr>
      </w:pPr>
      <w:r w:rsidRPr="002350AA">
        <w:rPr>
          <w:sz w:val="20"/>
          <w:szCs w:val="20"/>
          <w:lang w:eastAsia="en-US"/>
        </w:rPr>
        <w:t>|_ssl-date: 2024-11-27T19:48:42+00:00; 0s from scanner time.</w:t>
      </w:r>
    </w:p>
    <w:p w14:paraId="4B4C8A51"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526314C6" w14:textId="77777777" w:rsidR="00F56CDA" w:rsidRPr="002350AA" w:rsidRDefault="00F56CDA" w:rsidP="002350AA">
      <w:pPr>
        <w:jc w:val="both"/>
        <w:rPr>
          <w:sz w:val="20"/>
          <w:szCs w:val="20"/>
          <w:lang w:eastAsia="en-US"/>
        </w:rPr>
      </w:pPr>
    </w:p>
    <w:p w14:paraId="3E20D77B"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0CF76493" w14:textId="77777777" w:rsidR="00F56CDA" w:rsidRPr="002350AA" w:rsidRDefault="00F56CDA" w:rsidP="002350AA">
      <w:pPr>
        <w:jc w:val="both"/>
        <w:rPr>
          <w:sz w:val="20"/>
          <w:szCs w:val="20"/>
          <w:lang w:eastAsia="en-US"/>
        </w:rPr>
      </w:pPr>
      <w:r w:rsidRPr="002350AA">
        <w:rPr>
          <w:sz w:val="20"/>
          <w:szCs w:val="20"/>
          <w:lang w:eastAsia="en-US"/>
        </w:rPr>
        <w:t>|_clock-skew: 0s</w:t>
      </w:r>
    </w:p>
    <w:p w14:paraId="09DA1B8B" w14:textId="77777777" w:rsidR="00F56CDA" w:rsidRPr="002350AA" w:rsidRDefault="00F56CDA" w:rsidP="002350AA">
      <w:pPr>
        <w:jc w:val="both"/>
        <w:rPr>
          <w:sz w:val="20"/>
          <w:szCs w:val="20"/>
          <w:lang w:eastAsia="en-US"/>
        </w:rPr>
      </w:pPr>
    </w:p>
    <w:p w14:paraId="0F5F698F" w14:textId="77777777" w:rsidR="00F56CDA" w:rsidRPr="002350AA" w:rsidRDefault="00F56CDA" w:rsidP="002350AA">
      <w:pPr>
        <w:jc w:val="both"/>
        <w:rPr>
          <w:sz w:val="20"/>
          <w:szCs w:val="20"/>
          <w:lang w:eastAsia="en-US"/>
        </w:rPr>
      </w:pPr>
      <w:r w:rsidRPr="002350AA">
        <w:rPr>
          <w:sz w:val="20"/>
          <w:szCs w:val="20"/>
          <w:lang w:eastAsia="en-US"/>
        </w:rPr>
        <w:t>Nmap scan report for 192.168.0.230</w:t>
      </w:r>
    </w:p>
    <w:p w14:paraId="5A61400E" w14:textId="77777777" w:rsidR="00F56CDA" w:rsidRPr="002350AA" w:rsidRDefault="00F56CDA" w:rsidP="002350AA">
      <w:pPr>
        <w:jc w:val="both"/>
        <w:rPr>
          <w:sz w:val="20"/>
          <w:szCs w:val="20"/>
          <w:lang w:eastAsia="en-US"/>
        </w:rPr>
      </w:pPr>
      <w:r w:rsidRPr="002350AA">
        <w:rPr>
          <w:sz w:val="20"/>
          <w:szCs w:val="20"/>
          <w:lang w:eastAsia="en-US"/>
        </w:rPr>
        <w:t>Host is up, received echo-reply ttl 62 (0.0047s latency).</w:t>
      </w:r>
    </w:p>
    <w:p w14:paraId="5FE34043" w14:textId="77777777" w:rsidR="00F56CDA" w:rsidRPr="002350AA" w:rsidRDefault="00F56CDA" w:rsidP="002350AA">
      <w:pPr>
        <w:jc w:val="both"/>
        <w:rPr>
          <w:sz w:val="20"/>
          <w:szCs w:val="20"/>
          <w:lang w:eastAsia="en-US"/>
        </w:rPr>
      </w:pPr>
      <w:r w:rsidRPr="002350AA">
        <w:rPr>
          <w:sz w:val="20"/>
          <w:szCs w:val="20"/>
          <w:lang w:eastAsia="en-US"/>
        </w:rPr>
        <w:t>Scanned at 2024-11-27 14:47:13 EST for 209s</w:t>
      </w:r>
    </w:p>
    <w:p w14:paraId="2C2528C0"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2899227F" w14:textId="77777777" w:rsidR="00F56CDA" w:rsidRPr="002350AA" w:rsidRDefault="00F56CDA" w:rsidP="002350AA">
      <w:pPr>
        <w:jc w:val="both"/>
        <w:rPr>
          <w:sz w:val="20"/>
          <w:szCs w:val="20"/>
          <w:lang w:eastAsia="en-US"/>
        </w:rPr>
      </w:pPr>
      <w:r w:rsidRPr="002350AA">
        <w:rPr>
          <w:sz w:val="20"/>
          <w:szCs w:val="20"/>
          <w:lang w:eastAsia="en-US"/>
        </w:rPr>
        <w:t>Reason: 997 resets</w:t>
      </w:r>
    </w:p>
    <w:p w14:paraId="15CD2653"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7A43FCDD"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62 VyOS telnetd</w:t>
      </w:r>
    </w:p>
    <w:p w14:paraId="1D48ABC4"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62 lighttpd 1.4.28</w:t>
      </w:r>
    </w:p>
    <w:p w14:paraId="07F22CE3"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70B0BA28"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46E28B7D"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7C0E1718"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4398E802"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62</w:t>
      </w:r>
    </w:p>
    <w:p w14:paraId="5C096AF8" w14:textId="77777777" w:rsidR="00F56CDA" w:rsidRPr="002350AA" w:rsidRDefault="00F56CDA" w:rsidP="002350AA">
      <w:pPr>
        <w:jc w:val="both"/>
        <w:rPr>
          <w:sz w:val="20"/>
          <w:szCs w:val="20"/>
          <w:lang w:eastAsia="en-US"/>
        </w:rPr>
      </w:pPr>
      <w:r w:rsidRPr="002350AA">
        <w:rPr>
          <w:sz w:val="20"/>
          <w:szCs w:val="20"/>
          <w:lang w:eastAsia="en-US"/>
        </w:rPr>
        <w:t>|_ssl-date: 2024-11-27T19:48:42+00:00; 0s from scanner time.</w:t>
      </w:r>
    </w:p>
    <w:p w14:paraId="7059888D"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35D88EF8" w14:textId="77777777" w:rsidR="00F56CDA" w:rsidRPr="002350AA" w:rsidRDefault="00F56CDA" w:rsidP="002350AA">
      <w:pPr>
        <w:jc w:val="both"/>
        <w:rPr>
          <w:sz w:val="20"/>
          <w:szCs w:val="20"/>
          <w:lang w:eastAsia="en-US"/>
        </w:rPr>
      </w:pPr>
    </w:p>
    <w:p w14:paraId="4FF1A2C6"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03FE683D" w14:textId="77777777" w:rsidR="00F56CDA" w:rsidRPr="002350AA" w:rsidRDefault="00F56CDA" w:rsidP="002350AA">
      <w:pPr>
        <w:jc w:val="both"/>
        <w:rPr>
          <w:sz w:val="20"/>
          <w:szCs w:val="20"/>
          <w:lang w:eastAsia="en-US"/>
        </w:rPr>
      </w:pPr>
      <w:r w:rsidRPr="002350AA">
        <w:rPr>
          <w:sz w:val="20"/>
          <w:szCs w:val="20"/>
          <w:lang w:eastAsia="en-US"/>
        </w:rPr>
        <w:t>|_clock-skew: 0s</w:t>
      </w:r>
    </w:p>
    <w:p w14:paraId="51F1ABA0" w14:textId="77777777" w:rsidR="00F56CDA" w:rsidRPr="002350AA" w:rsidRDefault="00F56CDA" w:rsidP="002350AA">
      <w:pPr>
        <w:jc w:val="both"/>
        <w:rPr>
          <w:sz w:val="20"/>
          <w:szCs w:val="20"/>
          <w:lang w:eastAsia="en-US"/>
        </w:rPr>
      </w:pPr>
    </w:p>
    <w:p w14:paraId="3F51ED32" w14:textId="77777777" w:rsidR="00F56CDA" w:rsidRPr="002350AA" w:rsidRDefault="00F56CDA" w:rsidP="002350AA">
      <w:pPr>
        <w:jc w:val="both"/>
        <w:rPr>
          <w:sz w:val="20"/>
          <w:szCs w:val="20"/>
          <w:lang w:eastAsia="en-US"/>
        </w:rPr>
      </w:pPr>
      <w:r w:rsidRPr="002350AA">
        <w:rPr>
          <w:sz w:val="20"/>
          <w:szCs w:val="20"/>
          <w:lang w:eastAsia="en-US"/>
        </w:rPr>
        <w:t>Post-scan script results:</w:t>
      </w:r>
    </w:p>
    <w:p w14:paraId="4505695C" w14:textId="77777777" w:rsidR="00F56CDA" w:rsidRPr="002350AA" w:rsidRDefault="00F56CDA" w:rsidP="002350AA">
      <w:pPr>
        <w:jc w:val="both"/>
        <w:rPr>
          <w:sz w:val="20"/>
          <w:szCs w:val="20"/>
          <w:lang w:eastAsia="en-US"/>
        </w:rPr>
      </w:pPr>
      <w:r w:rsidRPr="002350AA">
        <w:rPr>
          <w:sz w:val="20"/>
          <w:szCs w:val="20"/>
          <w:lang w:eastAsia="en-US"/>
        </w:rPr>
        <w:t xml:space="preserve">| clock-skew: </w:t>
      </w:r>
    </w:p>
    <w:p w14:paraId="7BA7D239" w14:textId="77777777" w:rsidR="00F56CDA" w:rsidRPr="002350AA" w:rsidRDefault="00F56CDA" w:rsidP="002350AA">
      <w:pPr>
        <w:jc w:val="both"/>
        <w:rPr>
          <w:sz w:val="20"/>
          <w:szCs w:val="20"/>
          <w:lang w:eastAsia="en-US"/>
        </w:rPr>
      </w:pPr>
      <w:r w:rsidRPr="002350AA">
        <w:rPr>
          <w:sz w:val="20"/>
          <w:szCs w:val="20"/>
          <w:lang w:eastAsia="en-US"/>
        </w:rPr>
        <w:t xml:space="preserve">|   0s: </w:t>
      </w:r>
    </w:p>
    <w:p w14:paraId="7038D2CF" w14:textId="77777777" w:rsidR="00F56CDA" w:rsidRPr="002350AA" w:rsidRDefault="00F56CDA" w:rsidP="002350AA">
      <w:pPr>
        <w:jc w:val="both"/>
        <w:rPr>
          <w:sz w:val="20"/>
          <w:szCs w:val="20"/>
          <w:lang w:eastAsia="en-US"/>
        </w:rPr>
      </w:pPr>
      <w:r w:rsidRPr="002350AA">
        <w:rPr>
          <w:sz w:val="20"/>
          <w:szCs w:val="20"/>
          <w:lang w:eastAsia="en-US"/>
        </w:rPr>
        <w:lastRenderedPageBreak/>
        <w:t>|     192.168.0.229</w:t>
      </w:r>
    </w:p>
    <w:p w14:paraId="4EFC4403" w14:textId="77777777" w:rsidR="00F56CDA" w:rsidRPr="002350AA" w:rsidRDefault="00F56CDA" w:rsidP="002350AA">
      <w:pPr>
        <w:jc w:val="both"/>
        <w:rPr>
          <w:sz w:val="20"/>
          <w:szCs w:val="20"/>
          <w:lang w:eastAsia="en-US"/>
        </w:rPr>
      </w:pPr>
      <w:r w:rsidRPr="002350AA">
        <w:rPr>
          <w:sz w:val="20"/>
          <w:szCs w:val="20"/>
          <w:lang w:eastAsia="en-US"/>
        </w:rPr>
        <w:t>|_    192.168.0.230</w:t>
      </w:r>
    </w:p>
    <w:p w14:paraId="3ECA07D3" w14:textId="77777777" w:rsidR="00F56CDA" w:rsidRPr="002350AA" w:rsidRDefault="00F56CDA" w:rsidP="002350AA">
      <w:pPr>
        <w:jc w:val="both"/>
        <w:rPr>
          <w:sz w:val="20"/>
          <w:szCs w:val="20"/>
          <w:lang w:eastAsia="en-US"/>
        </w:rPr>
      </w:pPr>
      <w:r w:rsidRPr="002350AA">
        <w:rPr>
          <w:sz w:val="20"/>
          <w:szCs w:val="20"/>
          <w:lang w:eastAsia="en-US"/>
        </w:rPr>
        <w:t>Read data files from: /usr/bin</w:t>
      </w:r>
      <w:proofErr w:type="gramStart"/>
      <w:r w:rsidRPr="002350AA">
        <w:rPr>
          <w:sz w:val="20"/>
          <w:szCs w:val="20"/>
          <w:lang w:eastAsia="en-US"/>
        </w:rPr>
        <w:t>/..</w:t>
      </w:r>
      <w:proofErr w:type="gramEnd"/>
      <w:r w:rsidRPr="002350AA">
        <w:rPr>
          <w:sz w:val="20"/>
          <w:szCs w:val="20"/>
          <w:lang w:eastAsia="en-US"/>
        </w:rPr>
        <w:t>/share/nmap</w:t>
      </w:r>
    </w:p>
    <w:p w14:paraId="679AF03C" w14:textId="77777777" w:rsidR="00F56CDA" w:rsidRPr="002350AA" w:rsidRDefault="00F56CDA" w:rsidP="002350AA">
      <w:pPr>
        <w:jc w:val="both"/>
        <w:rPr>
          <w:sz w:val="20"/>
          <w:szCs w:val="20"/>
          <w:lang w:eastAsia="en-US"/>
        </w:rPr>
      </w:pPr>
      <w:r w:rsidRPr="002350AA">
        <w:rPr>
          <w:sz w:val="20"/>
          <w:szCs w:val="20"/>
          <w:lang w:eastAsia="en-US"/>
        </w:rPr>
        <w:t xml:space="preserve">Service detection performed. Please report any incorrect results at </w:t>
      </w:r>
      <w:proofErr w:type="gramStart"/>
      <w:r w:rsidRPr="002350AA">
        <w:rPr>
          <w:sz w:val="20"/>
          <w:szCs w:val="20"/>
          <w:lang w:eastAsia="en-US"/>
        </w:rPr>
        <w:t>https://nmap.org/submit/ .</w:t>
      </w:r>
      <w:proofErr w:type="gramEnd"/>
    </w:p>
    <w:p w14:paraId="0A5B9216" w14:textId="3DFF0BAF" w:rsidR="00F56CDA" w:rsidRPr="002350AA" w:rsidRDefault="00F56CDA" w:rsidP="002350AA">
      <w:pPr>
        <w:jc w:val="both"/>
        <w:rPr>
          <w:sz w:val="20"/>
          <w:szCs w:val="20"/>
          <w:lang w:eastAsia="en-US"/>
        </w:rPr>
      </w:pPr>
      <w:r w:rsidRPr="002350AA">
        <w:rPr>
          <w:sz w:val="20"/>
          <w:szCs w:val="20"/>
          <w:lang w:eastAsia="en-US"/>
        </w:rPr>
        <w:t xml:space="preserve"># Nmap done </w:t>
      </w:r>
      <w:proofErr w:type="gramStart"/>
      <w:r w:rsidRPr="002350AA">
        <w:rPr>
          <w:sz w:val="20"/>
          <w:szCs w:val="20"/>
          <w:lang w:eastAsia="en-US"/>
        </w:rPr>
        <w:t>at</w:t>
      </w:r>
      <w:proofErr w:type="gramEnd"/>
      <w:r w:rsidRPr="002350AA">
        <w:rPr>
          <w:sz w:val="20"/>
          <w:szCs w:val="20"/>
          <w:lang w:eastAsia="en-US"/>
        </w:rPr>
        <w:t xml:space="preserve"> Wed Nov 27 14:50:42 2024 -- 4 IP addresses (2 hosts up) scanned in 209.11 seconds</w:t>
      </w:r>
    </w:p>
    <w:p w14:paraId="70231FC5" w14:textId="32D55A1A" w:rsidR="007F25C1" w:rsidRPr="002350AA" w:rsidRDefault="00F56CDA" w:rsidP="002350AA">
      <w:pPr>
        <w:pStyle w:val="Heading3"/>
        <w:jc w:val="both"/>
        <w:rPr>
          <w:sz w:val="20"/>
          <w:szCs w:val="20"/>
          <w:lang w:eastAsia="en-US"/>
        </w:rPr>
      </w:pPr>
      <w:bookmarkStart w:id="157" w:name="_Toc185981785"/>
      <w:r w:rsidRPr="002350AA">
        <w:rPr>
          <w:sz w:val="20"/>
          <w:szCs w:val="20"/>
          <w:lang w:eastAsia="en-US"/>
        </w:rPr>
        <w:t>scanfs_192.168.0.234</w:t>
      </w:r>
      <w:bookmarkEnd w:id="157"/>
    </w:p>
    <w:p w14:paraId="593FC0CD" w14:textId="77777777" w:rsidR="00F56CDA" w:rsidRPr="002350AA" w:rsidRDefault="00F56CDA" w:rsidP="002350AA">
      <w:pPr>
        <w:jc w:val="both"/>
        <w:rPr>
          <w:sz w:val="20"/>
          <w:szCs w:val="20"/>
          <w:lang w:eastAsia="en-US"/>
        </w:rPr>
      </w:pPr>
    </w:p>
    <w:p w14:paraId="5D968425" w14:textId="77777777" w:rsidR="00F56CDA" w:rsidRPr="002350AA" w:rsidRDefault="00F56CDA"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Thu Dec 12 20:08:41 2024 as: nmap -vv -sC -sV -oA nmap/scanfs_192.168.0.234 192.168.0.234/24</w:t>
      </w:r>
    </w:p>
    <w:p w14:paraId="7258608C" w14:textId="77777777" w:rsidR="00F56CDA" w:rsidRPr="002350AA" w:rsidRDefault="00F56CDA" w:rsidP="002350AA">
      <w:pPr>
        <w:jc w:val="both"/>
        <w:rPr>
          <w:sz w:val="20"/>
          <w:szCs w:val="20"/>
          <w:lang w:eastAsia="en-US"/>
        </w:rPr>
      </w:pPr>
      <w:r w:rsidRPr="002350AA">
        <w:rPr>
          <w:sz w:val="20"/>
          <w:szCs w:val="20"/>
          <w:lang w:eastAsia="en-US"/>
        </w:rPr>
        <w:t>Nmap scan report for 192.168.0.0 [host down, received no-response]</w:t>
      </w:r>
    </w:p>
    <w:p w14:paraId="437CC449" w14:textId="77777777" w:rsidR="00F56CDA" w:rsidRPr="002350AA" w:rsidRDefault="00F56CDA" w:rsidP="002350AA">
      <w:pPr>
        <w:jc w:val="both"/>
        <w:rPr>
          <w:sz w:val="20"/>
          <w:szCs w:val="20"/>
          <w:lang w:eastAsia="en-US"/>
        </w:rPr>
      </w:pPr>
      <w:r w:rsidRPr="002350AA">
        <w:rPr>
          <w:sz w:val="20"/>
          <w:szCs w:val="20"/>
          <w:lang w:eastAsia="en-US"/>
        </w:rPr>
        <w:t>Nmap scan report for 192.168.0.1 [host down, received no-response]</w:t>
      </w:r>
    </w:p>
    <w:p w14:paraId="2482EDE0" w14:textId="77777777" w:rsidR="00F56CDA" w:rsidRPr="002350AA" w:rsidRDefault="00F56CDA" w:rsidP="002350AA">
      <w:pPr>
        <w:jc w:val="both"/>
        <w:rPr>
          <w:sz w:val="20"/>
          <w:szCs w:val="20"/>
          <w:lang w:eastAsia="en-US"/>
        </w:rPr>
      </w:pPr>
      <w:r w:rsidRPr="002350AA">
        <w:rPr>
          <w:sz w:val="20"/>
          <w:szCs w:val="20"/>
          <w:lang w:eastAsia="en-US"/>
        </w:rPr>
        <w:t>Nmap scan report for 192.168.0.2 [host down, received no-response]</w:t>
      </w:r>
    </w:p>
    <w:p w14:paraId="4DEC7D8B" w14:textId="77777777" w:rsidR="00F56CDA" w:rsidRPr="002350AA" w:rsidRDefault="00F56CDA" w:rsidP="002350AA">
      <w:pPr>
        <w:jc w:val="both"/>
        <w:rPr>
          <w:sz w:val="20"/>
          <w:szCs w:val="20"/>
          <w:lang w:eastAsia="en-US"/>
        </w:rPr>
      </w:pPr>
      <w:r w:rsidRPr="002350AA">
        <w:rPr>
          <w:sz w:val="20"/>
          <w:szCs w:val="20"/>
          <w:lang w:eastAsia="en-US"/>
        </w:rPr>
        <w:t>Nmap scan report for 192.168.0.3 [host down, received no-response]</w:t>
      </w:r>
    </w:p>
    <w:p w14:paraId="04992F2B" w14:textId="77777777" w:rsidR="00F56CDA" w:rsidRPr="002350AA" w:rsidRDefault="00F56CDA" w:rsidP="002350AA">
      <w:pPr>
        <w:jc w:val="both"/>
        <w:rPr>
          <w:sz w:val="20"/>
          <w:szCs w:val="20"/>
          <w:lang w:eastAsia="en-US"/>
        </w:rPr>
      </w:pPr>
      <w:r w:rsidRPr="002350AA">
        <w:rPr>
          <w:sz w:val="20"/>
          <w:szCs w:val="20"/>
          <w:lang w:eastAsia="en-US"/>
        </w:rPr>
        <w:t>Nmap scan report for 192.168.0.4 [host down, received no-response]</w:t>
      </w:r>
    </w:p>
    <w:p w14:paraId="03B326CB" w14:textId="77777777" w:rsidR="00F56CDA" w:rsidRPr="002350AA" w:rsidRDefault="00F56CDA" w:rsidP="002350AA">
      <w:pPr>
        <w:jc w:val="both"/>
        <w:rPr>
          <w:sz w:val="20"/>
          <w:szCs w:val="20"/>
          <w:lang w:eastAsia="en-US"/>
        </w:rPr>
      </w:pPr>
      <w:r w:rsidRPr="002350AA">
        <w:rPr>
          <w:sz w:val="20"/>
          <w:szCs w:val="20"/>
          <w:lang w:eastAsia="en-US"/>
        </w:rPr>
        <w:t>Nmap scan report for 192.168.0.5 [host down, received no-response]</w:t>
      </w:r>
    </w:p>
    <w:p w14:paraId="0AE3E6A2" w14:textId="77777777" w:rsidR="00F56CDA" w:rsidRPr="002350AA" w:rsidRDefault="00F56CDA" w:rsidP="002350AA">
      <w:pPr>
        <w:jc w:val="both"/>
        <w:rPr>
          <w:sz w:val="20"/>
          <w:szCs w:val="20"/>
          <w:lang w:eastAsia="en-US"/>
        </w:rPr>
      </w:pPr>
      <w:r w:rsidRPr="002350AA">
        <w:rPr>
          <w:sz w:val="20"/>
          <w:szCs w:val="20"/>
          <w:lang w:eastAsia="en-US"/>
        </w:rPr>
        <w:t>Nmap scan report for 192.168.0.6 [host down, received no-response]</w:t>
      </w:r>
    </w:p>
    <w:p w14:paraId="641380C2" w14:textId="77777777" w:rsidR="00F56CDA" w:rsidRPr="002350AA" w:rsidRDefault="00F56CDA" w:rsidP="002350AA">
      <w:pPr>
        <w:jc w:val="both"/>
        <w:rPr>
          <w:sz w:val="20"/>
          <w:szCs w:val="20"/>
          <w:lang w:eastAsia="en-US"/>
        </w:rPr>
      </w:pPr>
      <w:r w:rsidRPr="002350AA">
        <w:rPr>
          <w:sz w:val="20"/>
          <w:szCs w:val="20"/>
          <w:lang w:eastAsia="en-US"/>
        </w:rPr>
        <w:t>Nmap scan report for 192.168.0.7 [host down, received no-response]</w:t>
      </w:r>
    </w:p>
    <w:p w14:paraId="5B3F7D3F" w14:textId="77777777" w:rsidR="00F56CDA" w:rsidRPr="002350AA" w:rsidRDefault="00F56CDA" w:rsidP="002350AA">
      <w:pPr>
        <w:jc w:val="both"/>
        <w:rPr>
          <w:sz w:val="20"/>
          <w:szCs w:val="20"/>
          <w:lang w:eastAsia="en-US"/>
        </w:rPr>
      </w:pPr>
      <w:r w:rsidRPr="002350AA">
        <w:rPr>
          <w:sz w:val="20"/>
          <w:szCs w:val="20"/>
          <w:lang w:eastAsia="en-US"/>
        </w:rPr>
        <w:t>Nmap scan report for 192.168.0.8 [host down, received no-response]</w:t>
      </w:r>
    </w:p>
    <w:p w14:paraId="2DB4D3DF" w14:textId="77777777" w:rsidR="00F56CDA" w:rsidRPr="002350AA" w:rsidRDefault="00F56CDA" w:rsidP="002350AA">
      <w:pPr>
        <w:jc w:val="both"/>
        <w:rPr>
          <w:sz w:val="20"/>
          <w:szCs w:val="20"/>
          <w:lang w:eastAsia="en-US"/>
        </w:rPr>
      </w:pPr>
      <w:r w:rsidRPr="002350AA">
        <w:rPr>
          <w:sz w:val="20"/>
          <w:szCs w:val="20"/>
          <w:lang w:eastAsia="en-US"/>
        </w:rPr>
        <w:t>Nmap scan report for 192.168.0.9 [host down, received no-response]</w:t>
      </w:r>
    </w:p>
    <w:p w14:paraId="0D30E0C4" w14:textId="77777777" w:rsidR="00F56CDA" w:rsidRPr="002350AA" w:rsidRDefault="00F56CDA" w:rsidP="002350AA">
      <w:pPr>
        <w:jc w:val="both"/>
        <w:rPr>
          <w:sz w:val="20"/>
          <w:szCs w:val="20"/>
          <w:lang w:eastAsia="en-US"/>
        </w:rPr>
      </w:pPr>
      <w:r w:rsidRPr="002350AA">
        <w:rPr>
          <w:sz w:val="20"/>
          <w:szCs w:val="20"/>
          <w:lang w:eastAsia="en-US"/>
        </w:rPr>
        <w:t>Nmap scan report for 192.168.0.10 [host down, received no-response]</w:t>
      </w:r>
    </w:p>
    <w:p w14:paraId="272B6F02" w14:textId="77777777" w:rsidR="00F56CDA" w:rsidRPr="002350AA" w:rsidRDefault="00F56CDA" w:rsidP="002350AA">
      <w:pPr>
        <w:jc w:val="both"/>
        <w:rPr>
          <w:sz w:val="20"/>
          <w:szCs w:val="20"/>
          <w:lang w:eastAsia="en-US"/>
        </w:rPr>
      </w:pPr>
      <w:r w:rsidRPr="002350AA">
        <w:rPr>
          <w:sz w:val="20"/>
          <w:szCs w:val="20"/>
          <w:lang w:eastAsia="en-US"/>
        </w:rPr>
        <w:t>Nmap scan report for 192.168.0.11 [host down, received no-response]</w:t>
      </w:r>
    </w:p>
    <w:p w14:paraId="484E7538" w14:textId="77777777" w:rsidR="00F56CDA" w:rsidRPr="002350AA" w:rsidRDefault="00F56CDA" w:rsidP="002350AA">
      <w:pPr>
        <w:jc w:val="both"/>
        <w:rPr>
          <w:sz w:val="20"/>
          <w:szCs w:val="20"/>
          <w:lang w:eastAsia="en-US"/>
        </w:rPr>
      </w:pPr>
      <w:r w:rsidRPr="002350AA">
        <w:rPr>
          <w:sz w:val="20"/>
          <w:szCs w:val="20"/>
          <w:lang w:eastAsia="en-US"/>
        </w:rPr>
        <w:t>Nmap scan report for 192.168.0.12 [host down, received no-response]</w:t>
      </w:r>
    </w:p>
    <w:p w14:paraId="04F3C8DA" w14:textId="77777777" w:rsidR="00F56CDA" w:rsidRPr="002350AA" w:rsidRDefault="00F56CDA" w:rsidP="002350AA">
      <w:pPr>
        <w:jc w:val="both"/>
        <w:rPr>
          <w:sz w:val="20"/>
          <w:szCs w:val="20"/>
          <w:lang w:eastAsia="en-US"/>
        </w:rPr>
      </w:pPr>
      <w:r w:rsidRPr="002350AA">
        <w:rPr>
          <w:sz w:val="20"/>
          <w:szCs w:val="20"/>
          <w:lang w:eastAsia="en-US"/>
        </w:rPr>
        <w:t>Nmap scan report for 192.168.0.13 [host down, received no-response]</w:t>
      </w:r>
    </w:p>
    <w:p w14:paraId="176D0F11" w14:textId="77777777" w:rsidR="00F56CDA" w:rsidRPr="002350AA" w:rsidRDefault="00F56CDA" w:rsidP="002350AA">
      <w:pPr>
        <w:jc w:val="both"/>
        <w:rPr>
          <w:sz w:val="20"/>
          <w:szCs w:val="20"/>
          <w:lang w:eastAsia="en-US"/>
        </w:rPr>
      </w:pPr>
      <w:r w:rsidRPr="002350AA">
        <w:rPr>
          <w:sz w:val="20"/>
          <w:szCs w:val="20"/>
          <w:lang w:eastAsia="en-US"/>
        </w:rPr>
        <w:t>Nmap scan report for 192.168.0.14 [host down, received no-response]</w:t>
      </w:r>
    </w:p>
    <w:p w14:paraId="4DE7B7AC" w14:textId="77777777" w:rsidR="00F56CDA" w:rsidRPr="002350AA" w:rsidRDefault="00F56CDA" w:rsidP="002350AA">
      <w:pPr>
        <w:jc w:val="both"/>
        <w:rPr>
          <w:sz w:val="20"/>
          <w:szCs w:val="20"/>
          <w:lang w:eastAsia="en-US"/>
        </w:rPr>
      </w:pPr>
      <w:r w:rsidRPr="002350AA">
        <w:rPr>
          <w:sz w:val="20"/>
          <w:szCs w:val="20"/>
          <w:lang w:eastAsia="en-US"/>
        </w:rPr>
        <w:t>Nmap scan report for 192.168.0.15 [host down, received no-response]</w:t>
      </w:r>
    </w:p>
    <w:p w14:paraId="4D7E19AD" w14:textId="77777777" w:rsidR="00F56CDA" w:rsidRPr="002350AA" w:rsidRDefault="00F56CDA" w:rsidP="002350AA">
      <w:pPr>
        <w:jc w:val="both"/>
        <w:rPr>
          <w:sz w:val="20"/>
          <w:szCs w:val="20"/>
          <w:lang w:eastAsia="en-US"/>
        </w:rPr>
      </w:pPr>
      <w:r w:rsidRPr="002350AA">
        <w:rPr>
          <w:sz w:val="20"/>
          <w:szCs w:val="20"/>
          <w:lang w:eastAsia="en-US"/>
        </w:rPr>
        <w:t>Nmap scan report for 192.168.0.16 [host down, received no-response]</w:t>
      </w:r>
    </w:p>
    <w:p w14:paraId="79ABD3AB" w14:textId="77777777" w:rsidR="00F56CDA" w:rsidRPr="002350AA" w:rsidRDefault="00F56CDA" w:rsidP="002350AA">
      <w:pPr>
        <w:jc w:val="both"/>
        <w:rPr>
          <w:sz w:val="20"/>
          <w:szCs w:val="20"/>
          <w:lang w:eastAsia="en-US"/>
        </w:rPr>
      </w:pPr>
      <w:r w:rsidRPr="002350AA">
        <w:rPr>
          <w:sz w:val="20"/>
          <w:szCs w:val="20"/>
          <w:lang w:eastAsia="en-US"/>
        </w:rPr>
        <w:t>Nmap scan report for 192.168.0.17 [host down, received no-response]</w:t>
      </w:r>
    </w:p>
    <w:p w14:paraId="4FE42E72" w14:textId="77777777" w:rsidR="00F56CDA" w:rsidRPr="002350AA" w:rsidRDefault="00F56CDA" w:rsidP="002350AA">
      <w:pPr>
        <w:jc w:val="both"/>
        <w:rPr>
          <w:sz w:val="20"/>
          <w:szCs w:val="20"/>
          <w:lang w:eastAsia="en-US"/>
        </w:rPr>
      </w:pPr>
      <w:r w:rsidRPr="002350AA">
        <w:rPr>
          <w:sz w:val="20"/>
          <w:szCs w:val="20"/>
          <w:lang w:eastAsia="en-US"/>
        </w:rPr>
        <w:t>Nmap scan report for 192.168.0.18 [host down, received no-response]</w:t>
      </w:r>
    </w:p>
    <w:p w14:paraId="7FD6B7D5" w14:textId="77777777" w:rsidR="00F56CDA" w:rsidRPr="002350AA" w:rsidRDefault="00F56CDA" w:rsidP="002350AA">
      <w:pPr>
        <w:jc w:val="both"/>
        <w:rPr>
          <w:sz w:val="20"/>
          <w:szCs w:val="20"/>
          <w:lang w:eastAsia="en-US"/>
        </w:rPr>
      </w:pPr>
      <w:r w:rsidRPr="002350AA">
        <w:rPr>
          <w:sz w:val="20"/>
          <w:szCs w:val="20"/>
          <w:lang w:eastAsia="en-US"/>
        </w:rPr>
        <w:t>Nmap scan report for 192.168.0.19 [host down, received no-response]</w:t>
      </w:r>
    </w:p>
    <w:p w14:paraId="6B576036" w14:textId="77777777" w:rsidR="00F56CDA" w:rsidRPr="002350AA" w:rsidRDefault="00F56CDA" w:rsidP="002350AA">
      <w:pPr>
        <w:jc w:val="both"/>
        <w:rPr>
          <w:sz w:val="20"/>
          <w:szCs w:val="20"/>
          <w:lang w:eastAsia="en-US"/>
        </w:rPr>
      </w:pPr>
      <w:r w:rsidRPr="002350AA">
        <w:rPr>
          <w:sz w:val="20"/>
          <w:szCs w:val="20"/>
          <w:lang w:eastAsia="en-US"/>
        </w:rPr>
        <w:t>Nmap scan report for 192.168.0.20 [host down, received no-response]</w:t>
      </w:r>
    </w:p>
    <w:p w14:paraId="1212DEF2" w14:textId="77777777" w:rsidR="00F56CDA" w:rsidRPr="002350AA" w:rsidRDefault="00F56CDA" w:rsidP="002350AA">
      <w:pPr>
        <w:jc w:val="both"/>
        <w:rPr>
          <w:sz w:val="20"/>
          <w:szCs w:val="20"/>
          <w:lang w:eastAsia="en-US"/>
        </w:rPr>
      </w:pPr>
      <w:r w:rsidRPr="002350AA">
        <w:rPr>
          <w:sz w:val="20"/>
          <w:szCs w:val="20"/>
          <w:lang w:eastAsia="en-US"/>
        </w:rPr>
        <w:t>Nmap scan report for 192.168.0.21 [host down, received no-response]</w:t>
      </w:r>
    </w:p>
    <w:p w14:paraId="78FFAFF8" w14:textId="77777777" w:rsidR="00F56CDA" w:rsidRPr="002350AA" w:rsidRDefault="00F56CDA" w:rsidP="002350AA">
      <w:pPr>
        <w:jc w:val="both"/>
        <w:rPr>
          <w:sz w:val="20"/>
          <w:szCs w:val="20"/>
          <w:lang w:eastAsia="en-US"/>
        </w:rPr>
      </w:pPr>
      <w:r w:rsidRPr="002350AA">
        <w:rPr>
          <w:sz w:val="20"/>
          <w:szCs w:val="20"/>
          <w:lang w:eastAsia="en-US"/>
        </w:rPr>
        <w:lastRenderedPageBreak/>
        <w:t>Nmap scan report for 192.168.0.22 [host down, received no-response]</w:t>
      </w:r>
    </w:p>
    <w:p w14:paraId="040EB6EE" w14:textId="77777777" w:rsidR="00F56CDA" w:rsidRPr="002350AA" w:rsidRDefault="00F56CDA" w:rsidP="002350AA">
      <w:pPr>
        <w:jc w:val="both"/>
        <w:rPr>
          <w:sz w:val="20"/>
          <w:szCs w:val="20"/>
          <w:lang w:eastAsia="en-US"/>
        </w:rPr>
      </w:pPr>
      <w:r w:rsidRPr="002350AA">
        <w:rPr>
          <w:sz w:val="20"/>
          <w:szCs w:val="20"/>
          <w:lang w:eastAsia="en-US"/>
        </w:rPr>
        <w:t>Nmap scan report for 192.168.0.23 [host down, received no-response]</w:t>
      </w:r>
    </w:p>
    <w:p w14:paraId="438C896D" w14:textId="77777777" w:rsidR="00F56CDA" w:rsidRPr="002350AA" w:rsidRDefault="00F56CDA" w:rsidP="002350AA">
      <w:pPr>
        <w:jc w:val="both"/>
        <w:rPr>
          <w:sz w:val="20"/>
          <w:szCs w:val="20"/>
          <w:lang w:eastAsia="en-US"/>
        </w:rPr>
      </w:pPr>
      <w:r w:rsidRPr="002350AA">
        <w:rPr>
          <w:sz w:val="20"/>
          <w:szCs w:val="20"/>
          <w:lang w:eastAsia="en-US"/>
        </w:rPr>
        <w:t>Nmap scan report for 192.168.0.24 [host down, received no-response]</w:t>
      </w:r>
    </w:p>
    <w:p w14:paraId="0180E096" w14:textId="77777777" w:rsidR="00F56CDA" w:rsidRPr="002350AA" w:rsidRDefault="00F56CDA" w:rsidP="002350AA">
      <w:pPr>
        <w:jc w:val="both"/>
        <w:rPr>
          <w:sz w:val="20"/>
          <w:szCs w:val="20"/>
          <w:lang w:eastAsia="en-US"/>
        </w:rPr>
      </w:pPr>
      <w:r w:rsidRPr="002350AA">
        <w:rPr>
          <w:sz w:val="20"/>
          <w:szCs w:val="20"/>
          <w:lang w:eastAsia="en-US"/>
        </w:rPr>
        <w:t>Nmap scan report for 192.168.0.25 [host down, received no-response]</w:t>
      </w:r>
    </w:p>
    <w:p w14:paraId="483480A1" w14:textId="77777777" w:rsidR="00F56CDA" w:rsidRPr="002350AA" w:rsidRDefault="00F56CDA" w:rsidP="002350AA">
      <w:pPr>
        <w:jc w:val="both"/>
        <w:rPr>
          <w:sz w:val="20"/>
          <w:szCs w:val="20"/>
          <w:lang w:eastAsia="en-US"/>
        </w:rPr>
      </w:pPr>
      <w:r w:rsidRPr="002350AA">
        <w:rPr>
          <w:sz w:val="20"/>
          <w:szCs w:val="20"/>
          <w:lang w:eastAsia="en-US"/>
        </w:rPr>
        <w:t>Nmap scan report for 192.168.0.26 [host down, received no-response]</w:t>
      </w:r>
    </w:p>
    <w:p w14:paraId="21378BCA" w14:textId="77777777" w:rsidR="00F56CDA" w:rsidRPr="002350AA" w:rsidRDefault="00F56CDA" w:rsidP="002350AA">
      <w:pPr>
        <w:jc w:val="both"/>
        <w:rPr>
          <w:sz w:val="20"/>
          <w:szCs w:val="20"/>
          <w:lang w:eastAsia="en-US"/>
        </w:rPr>
      </w:pPr>
      <w:r w:rsidRPr="002350AA">
        <w:rPr>
          <w:sz w:val="20"/>
          <w:szCs w:val="20"/>
          <w:lang w:eastAsia="en-US"/>
        </w:rPr>
        <w:t>Nmap scan report for 192.168.0.27 [host down, received no-response]</w:t>
      </w:r>
    </w:p>
    <w:p w14:paraId="6AFA8784" w14:textId="77777777" w:rsidR="00F56CDA" w:rsidRPr="002350AA" w:rsidRDefault="00F56CDA" w:rsidP="002350AA">
      <w:pPr>
        <w:jc w:val="both"/>
        <w:rPr>
          <w:sz w:val="20"/>
          <w:szCs w:val="20"/>
          <w:lang w:eastAsia="en-US"/>
        </w:rPr>
      </w:pPr>
      <w:r w:rsidRPr="002350AA">
        <w:rPr>
          <w:sz w:val="20"/>
          <w:szCs w:val="20"/>
          <w:lang w:eastAsia="en-US"/>
        </w:rPr>
        <w:t>Nmap scan report for 192.168.0.28 [host down, received no-response]</w:t>
      </w:r>
    </w:p>
    <w:p w14:paraId="282DC991" w14:textId="77777777" w:rsidR="00F56CDA" w:rsidRPr="002350AA" w:rsidRDefault="00F56CDA" w:rsidP="002350AA">
      <w:pPr>
        <w:jc w:val="both"/>
        <w:rPr>
          <w:sz w:val="20"/>
          <w:szCs w:val="20"/>
          <w:lang w:eastAsia="en-US"/>
        </w:rPr>
      </w:pPr>
      <w:r w:rsidRPr="002350AA">
        <w:rPr>
          <w:sz w:val="20"/>
          <w:szCs w:val="20"/>
          <w:lang w:eastAsia="en-US"/>
        </w:rPr>
        <w:t>Nmap scan report for 192.168.0.29 [host down, received no-response]</w:t>
      </w:r>
    </w:p>
    <w:p w14:paraId="7F9A87D4" w14:textId="77777777" w:rsidR="00F56CDA" w:rsidRPr="002350AA" w:rsidRDefault="00F56CDA" w:rsidP="002350AA">
      <w:pPr>
        <w:jc w:val="both"/>
        <w:rPr>
          <w:sz w:val="20"/>
          <w:szCs w:val="20"/>
          <w:lang w:eastAsia="en-US"/>
        </w:rPr>
      </w:pPr>
      <w:r w:rsidRPr="002350AA">
        <w:rPr>
          <w:sz w:val="20"/>
          <w:szCs w:val="20"/>
          <w:lang w:eastAsia="en-US"/>
        </w:rPr>
        <w:t>Nmap scan report for 192.168.0.30 [host down, received no-response]</w:t>
      </w:r>
    </w:p>
    <w:p w14:paraId="6659CD25" w14:textId="77777777" w:rsidR="00F56CDA" w:rsidRPr="002350AA" w:rsidRDefault="00F56CDA" w:rsidP="002350AA">
      <w:pPr>
        <w:jc w:val="both"/>
        <w:rPr>
          <w:sz w:val="20"/>
          <w:szCs w:val="20"/>
          <w:lang w:eastAsia="en-US"/>
        </w:rPr>
      </w:pPr>
      <w:r w:rsidRPr="002350AA">
        <w:rPr>
          <w:sz w:val="20"/>
          <w:szCs w:val="20"/>
          <w:lang w:eastAsia="en-US"/>
        </w:rPr>
        <w:t>Nmap scan report for 192.168.0.31 [host down, received no-response]</w:t>
      </w:r>
    </w:p>
    <w:p w14:paraId="1E1FEB78" w14:textId="77777777" w:rsidR="00F56CDA" w:rsidRPr="002350AA" w:rsidRDefault="00F56CDA" w:rsidP="002350AA">
      <w:pPr>
        <w:jc w:val="both"/>
        <w:rPr>
          <w:sz w:val="20"/>
          <w:szCs w:val="20"/>
          <w:lang w:eastAsia="en-US"/>
        </w:rPr>
      </w:pPr>
      <w:r w:rsidRPr="002350AA">
        <w:rPr>
          <w:sz w:val="20"/>
          <w:szCs w:val="20"/>
          <w:lang w:eastAsia="en-US"/>
        </w:rPr>
        <w:t>Nmap scan report for 192.168.0.32 [host down, received no-response]</w:t>
      </w:r>
    </w:p>
    <w:p w14:paraId="49992B11" w14:textId="77777777" w:rsidR="00F56CDA" w:rsidRPr="002350AA" w:rsidRDefault="00F56CDA" w:rsidP="002350AA">
      <w:pPr>
        <w:jc w:val="both"/>
        <w:rPr>
          <w:sz w:val="20"/>
          <w:szCs w:val="20"/>
          <w:lang w:eastAsia="en-US"/>
        </w:rPr>
      </w:pPr>
      <w:r w:rsidRPr="002350AA">
        <w:rPr>
          <w:sz w:val="20"/>
          <w:szCs w:val="20"/>
          <w:lang w:eastAsia="en-US"/>
        </w:rPr>
        <w:t>Nmap scan report for 192.168.0.35 [host down, received host-unreach]</w:t>
      </w:r>
    </w:p>
    <w:p w14:paraId="1416082A" w14:textId="77777777" w:rsidR="00F56CDA" w:rsidRPr="002350AA" w:rsidRDefault="00F56CDA" w:rsidP="002350AA">
      <w:pPr>
        <w:jc w:val="both"/>
        <w:rPr>
          <w:sz w:val="20"/>
          <w:szCs w:val="20"/>
          <w:lang w:eastAsia="en-US"/>
        </w:rPr>
      </w:pPr>
      <w:r w:rsidRPr="002350AA">
        <w:rPr>
          <w:sz w:val="20"/>
          <w:szCs w:val="20"/>
          <w:lang w:eastAsia="en-US"/>
        </w:rPr>
        <w:t>Nmap scan report for 192.168.0.36 [host down, received no-response]</w:t>
      </w:r>
    </w:p>
    <w:p w14:paraId="2C43F6B2" w14:textId="77777777" w:rsidR="00F56CDA" w:rsidRPr="002350AA" w:rsidRDefault="00F56CDA" w:rsidP="002350AA">
      <w:pPr>
        <w:jc w:val="both"/>
        <w:rPr>
          <w:sz w:val="20"/>
          <w:szCs w:val="20"/>
          <w:lang w:eastAsia="en-US"/>
        </w:rPr>
      </w:pPr>
      <w:r w:rsidRPr="002350AA">
        <w:rPr>
          <w:sz w:val="20"/>
          <w:szCs w:val="20"/>
          <w:lang w:eastAsia="en-US"/>
        </w:rPr>
        <w:t>Nmap scan report for 192.168.0.37 [host down, received no-response]</w:t>
      </w:r>
    </w:p>
    <w:p w14:paraId="465BD06C" w14:textId="77777777" w:rsidR="00F56CDA" w:rsidRPr="002350AA" w:rsidRDefault="00F56CDA" w:rsidP="002350AA">
      <w:pPr>
        <w:jc w:val="both"/>
        <w:rPr>
          <w:sz w:val="20"/>
          <w:szCs w:val="20"/>
          <w:lang w:eastAsia="en-US"/>
        </w:rPr>
      </w:pPr>
      <w:r w:rsidRPr="002350AA">
        <w:rPr>
          <w:sz w:val="20"/>
          <w:szCs w:val="20"/>
          <w:lang w:eastAsia="en-US"/>
        </w:rPr>
        <w:t>Nmap scan report for 192.168.0.38 [host down, received no-response]</w:t>
      </w:r>
    </w:p>
    <w:p w14:paraId="4B579D32" w14:textId="77777777" w:rsidR="00F56CDA" w:rsidRPr="002350AA" w:rsidRDefault="00F56CDA" w:rsidP="002350AA">
      <w:pPr>
        <w:jc w:val="both"/>
        <w:rPr>
          <w:sz w:val="20"/>
          <w:szCs w:val="20"/>
          <w:lang w:eastAsia="en-US"/>
        </w:rPr>
      </w:pPr>
      <w:r w:rsidRPr="002350AA">
        <w:rPr>
          <w:sz w:val="20"/>
          <w:szCs w:val="20"/>
          <w:lang w:eastAsia="en-US"/>
        </w:rPr>
        <w:t>Nmap scan report for 192.168.0.39 [host down, received no-response]</w:t>
      </w:r>
    </w:p>
    <w:p w14:paraId="7B365875" w14:textId="77777777" w:rsidR="00F56CDA" w:rsidRPr="002350AA" w:rsidRDefault="00F56CDA" w:rsidP="002350AA">
      <w:pPr>
        <w:jc w:val="both"/>
        <w:rPr>
          <w:sz w:val="20"/>
          <w:szCs w:val="20"/>
          <w:lang w:eastAsia="en-US"/>
        </w:rPr>
      </w:pPr>
      <w:r w:rsidRPr="002350AA">
        <w:rPr>
          <w:sz w:val="20"/>
          <w:szCs w:val="20"/>
          <w:lang w:eastAsia="en-US"/>
        </w:rPr>
        <w:t>Nmap scan report for 192.168.0.40 [host down, received no-response]</w:t>
      </w:r>
    </w:p>
    <w:p w14:paraId="6EEC83C7" w14:textId="77777777" w:rsidR="00F56CDA" w:rsidRPr="002350AA" w:rsidRDefault="00F56CDA" w:rsidP="002350AA">
      <w:pPr>
        <w:jc w:val="both"/>
        <w:rPr>
          <w:sz w:val="20"/>
          <w:szCs w:val="20"/>
          <w:lang w:eastAsia="en-US"/>
        </w:rPr>
      </w:pPr>
      <w:r w:rsidRPr="002350AA">
        <w:rPr>
          <w:sz w:val="20"/>
          <w:szCs w:val="20"/>
          <w:lang w:eastAsia="en-US"/>
        </w:rPr>
        <w:t>Nmap scan report for 192.168.0.41 [host down, received no-response]</w:t>
      </w:r>
    </w:p>
    <w:p w14:paraId="02884C21" w14:textId="77777777" w:rsidR="00F56CDA" w:rsidRPr="002350AA" w:rsidRDefault="00F56CDA" w:rsidP="002350AA">
      <w:pPr>
        <w:jc w:val="both"/>
        <w:rPr>
          <w:sz w:val="20"/>
          <w:szCs w:val="20"/>
          <w:lang w:eastAsia="en-US"/>
        </w:rPr>
      </w:pPr>
      <w:r w:rsidRPr="002350AA">
        <w:rPr>
          <w:sz w:val="20"/>
          <w:szCs w:val="20"/>
          <w:lang w:eastAsia="en-US"/>
        </w:rPr>
        <w:t>Nmap scan report for 192.168.0.42 [host down, received no-response]</w:t>
      </w:r>
    </w:p>
    <w:p w14:paraId="41DD3194" w14:textId="77777777" w:rsidR="00F56CDA" w:rsidRPr="002350AA" w:rsidRDefault="00F56CDA" w:rsidP="002350AA">
      <w:pPr>
        <w:jc w:val="both"/>
        <w:rPr>
          <w:sz w:val="20"/>
          <w:szCs w:val="20"/>
          <w:lang w:eastAsia="en-US"/>
        </w:rPr>
      </w:pPr>
      <w:r w:rsidRPr="002350AA">
        <w:rPr>
          <w:sz w:val="20"/>
          <w:szCs w:val="20"/>
          <w:lang w:eastAsia="en-US"/>
        </w:rPr>
        <w:t>Nmap scan report for 192.168.0.43 [host down, received no-response]</w:t>
      </w:r>
    </w:p>
    <w:p w14:paraId="5DC3DF52" w14:textId="77777777" w:rsidR="00F56CDA" w:rsidRPr="002350AA" w:rsidRDefault="00F56CDA" w:rsidP="002350AA">
      <w:pPr>
        <w:jc w:val="both"/>
        <w:rPr>
          <w:sz w:val="20"/>
          <w:szCs w:val="20"/>
          <w:lang w:eastAsia="en-US"/>
        </w:rPr>
      </w:pPr>
      <w:r w:rsidRPr="002350AA">
        <w:rPr>
          <w:sz w:val="20"/>
          <w:szCs w:val="20"/>
          <w:lang w:eastAsia="en-US"/>
        </w:rPr>
        <w:t>Nmap scan report for 192.168.0.44 [host down, received no-response]</w:t>
      </w:r>
    </w:p>
    <w:p w14:paraId="3E5B347E" w14:textId="77777777" w:rsidR="00F56CDA" w:rsidRPr="002350AA" w:rsidRDefault="00F56CDA" w:rsidP="002350AA">
      <w:pPr>
        <w:jc w:val="both"/>
        <w:rPr>
          <w:sz w:val="20"/>
          <w:szCs w:val="20"/>
          <w:lang w:eastAsia="en-US"/>
        </w:rPr>
      </w:pPr>
      <w:r w:rsidRPr="002350AA">
        <w:rPr>
          <w:sz w:val="20"/>
          <w:szCs w:val="20"/>
          <w:lang w:eastAsia="en-US"/>
        </w:rPr>
        <w:t>Nmap scan report for 192.168.0.45 [host down, received no-response]</w:t>
      </w:r>
    </w:p>
    <w:p w14:paraId="4BF9883C" w14:textId="77777777" w:rsidR="00F56CDA" w:rsidRPr="002350AA" w:rsidRDefault="00F56CDA" w:rsidP="002350AA">
      <w:pPr>
        <w:jc w:val="both"/>
        <w:rPr>
          <w:sz w:val="20"/>
          <w:szCs w:val="20"/>
          <w:lang w:eastAsia="en-US"/>
        </w:rPr>
      </w:pPr>
      <w:r w:rsidRPr="002350AA">
        <w:rPr>
          <w:sz w:val="20"/>
          <w:szCs w:val="20"/>
          <w:lang w:eastAsia="en-US"/>
        </w:rPr>
        <w:t>Nmap scan report for 192.168.0.46 [host down, received no-response]</w:t>
      </w:r>
    </w:p>
    <w:p w14:paraId="3EEC440F" w14:textId="77777777" w:rsidR="00F56CDA" w:rsidRPr="002350AA" w:rsidRDefault="00F56CDA" w:rsidP="002350AA">
      <w:pPr>
        <w:jc w:val="both"/>
        <w:rPr>
          <w:sz w:val="20"/>
          <w:szCs w:val="20"/>
          <w:lang w:eastAsia="en-US"/>
        </w:rPr>
      </w:pPr>
      <w:r w:rsidRPr="002350AA">
        <w:rPr>
          <w:sz w:val="20"/>
          <w:szCs w:val="20"/>
          <w:lang w:eastAsia="en-US"/>
        </w:rPr>
        <w:t>Nmap scan report for 192.168.0.47 [host down, received no-response]</w:t>
      </w:r>
    </w:p>
    <w:p w14:paraId="08FBBA43" w14:textId="77777777" w:rsidR="00F56CDA" w:rsidRPr="002350AA" w:rsidRDefault="00F56CDA" w:rsidP="002350AA">
      <w:pPr>
        <w:jc w:val="both"/>
        <w:rPr>
          <w:sz w:val="20"/>
          <w:szCs w:val="20"/>
          <w:lang w:eastAsia="en-US"/>
        </w:rPr>
      </w:pPr>
      <w:r w:rsidRPr="002350AA">
        <w:rPr>
          <w:sz w:val="20"/>
          <w:szCs w:val="20"/>
          <w:lang w:eastAsia="en-US"/>
        </w:rPr>
        <w:t>Nmap scan report for 192.168.0.48 [host down, received no-response]</w:t>
      </w:r>
    </w:p>
    <w:p w14:paraId="3C254267" w14:textId="77777777" w:rsidR="00F56CDA" w:rsidRPr="002350AA" w:rsidRDefault="00F56CDA" w:rsidP="002350AA">
      <w:pPr>
        <w:jc w:val="both"/>
        <w:rPr>
          <w:sz w:val="20"/>
          <w:szCs w:val="20"/>
          <w:lang w:eastAsia="en-US"/>
        </w:rPr>
      </w:pPr>
      <w:r w:rsidRPr="002350AA">
        <w:rPr>
          <w:sz w:val="20"/>
          <w:szCs w:val="20"/>
          <w:lang w:eastAsia="en-US"/>
        </w:rPr>
        <w:t>Nmap scan report for 192.168.0.49 [host down, received no-response]</w:t>
      </w:r>
    </w:p>
    <w:p w14:paraId="7C714DBE" w14:textId="77777777" w:rsidR="00F56CDA" w:rsidRPr="002350AA" w:rsidRDefault="00F56CDA" w:rsidP="002350AA">
      <w:pPr>
        <w:jc w:val="both"/>
        <w:rPr>
          <w:sz w:val="20"/>
          <w:szCs w:val="20"/>
          <w:lang w:eastAsia="en-US"/>
        </w:rPr>
      </w:pPr>
      <w:r w:rsidRPr="002350AA">
        <w:rPr>
          <w:sz w:val="20"/>
          <w:szCs w:val="20"/>
          <w:lang w:eastAsia="en-US"/>
        </w:rPr>
        <w:t>Nmap scan report for 192.168.0.50 [host down, received no-response]</w:t>
      </w:r>
    </w:p>
    <w:p w14:paraId="21C07A8C" w14:textId="77777777" w:rsidR="00F56CDA" w:rsidRPr="002350AA" w:rsidRDefault="00F56CDA" w:rsidP="002350AA">
      <w:pPr>
        <w:jc w:val="both"/>
        <w:rPr>
          <w:sz w:val="20"/>
          <w:szCs w:val="20"/>
          <w:lang w:eastAsia="en-US"/>
        </w:rPr>
      </w:pPr>
      <w:r w:rsidRPr="002350AA">
        <w:rPr>
          <w:sz w:val="20"/>
          <w:szCs w:val="20"/>
          <w:lang w:eastAsia="en-US"/>
        </w:rPr>
        <w:t>Nmap scan report for 192.168.0.51 [host down, received no-response]</w:t>
      </w:r>
    </w:p>
    <w:p w14:paraId="7029FE89" w14:textId="77777777" w:rsidR="00F56CDA" w:rsidRPr="002350AA" w:rsidRDefault="00F56CDA" w:rsidP="002350AA">
      <w:pPr>
        <w:jc w:val="both"/>
        <w:rPr>
          <w:sz w:val="20"/>
          <w:szCs w:val="20"/>
          <w:lang w:eastAsia="en-US"/>
        </w:rPr>
      </w:pPr>
      <w:r w:rsidRPr="002350AA">
        <w:rPr>
          <w:sz w:val="20"/>
          <w:szCs w:val="20"/>
          <w:lang w:eastAsia="en-US"/>
        </w:rPr>
        <w:t>Nmap scan report for 192.168.0.52 [host down, received no-response]</w:t>
      </w:r>
    </w:p>
    <w:p w14:paraId="1616B805" w14:textId="77777777" w:rsidR="00F56CDA" w:rsidRPr="002350AA" w:rsidRDefault="00F56CDA" w:rsidP="002350AA">
      <w:pPr>
        <w:jc w:val="both"/>
        <w:rPr>
          <w:sz w:val="20"/>
          <w:szCs w:val="20"/>
          <w:lang w:eastAsia="en-US"/>
        </w:rPr>
      </w:pPr>
      <w:r w:rsidRPr="002350AA">
        <w:rPr>
          <w:sz w:val="20"/>
          <w:szCs w:val="20"/>
          <w:lang w:eastAsia="en-US"/>
        </w:rPr>
        <w:t>Nmap scan report for 192.168.0.53 [host down, received no-response]</w:t>
      </w:r>
    </w:p>
    <w:p w14:paraId="009E612D" w14:textId="77777777" w:rsidR="00F56CDA" w:rsidRPr="002350AA" w:rsidRDefault="00F56CDA" w:rsidP="002350AA">
      <w:pPr>
        <w:jc w:val="both"/>
        <w:rPr>
          <w:sz w:val="20"/>
          <w:szCs w:val="20"/>
          <w:lang w:eastAsia="en-US"/>
        </w:rPr>
      </w:pPr>
      <w:r w:rsidRPr="002350AA">
        <w:rPr>
          <w:sz w:val="20"/>
          <w:szCs w:val="20"/>
          <w:lang w:eastAsia="en-US"/>
        </w:rPr>
        <w:t>Nmap scan report for 192.168.0.54 [host down, received no-response]</w:t>
      </w:r>
    </w:p>
    <w:p w14:paraId="5702A827" w14:textId="77777777" w:rsidR="00F56CDA" w:rsidRPr="002350AA" w:rsidRDefault="00F56CDA" w:rsidP="002350AA">
      <w:pPr>
        <w:jc w:val="both"/>
        <w:rPr>
          <w:sz w:val="20"/>
          <w:szCs w:val="20"/>
          <w:lang w:eastAsia="en-US"/>
        </w:rPr>
      </w:pPr>
      <w:r w:rsidRPr="002350AA">
        <w:rPr>
          <w:sz w:val="20"/>
          <w:szCs w:val="20"/>
          <w:lang w:eastAsia="en-US"/>
        </w:rPr>
        <w:lastRenderedPageBreak/>
        <w:t>Nmap scan report for 192.168.0.55 [host down, received no-response]</w:t>
      </w:r>
    </w:p>
    <w:p w14:paraId="1BF9D1D6" w14:textId="77777777" w:rsidR="00F56CDA" w:rsidRPr="002350AA" w:rsidRDefault="00F56CDA" w:rsidP="002350AA">
      <w:pPr>
        <w:jc w:val="both"/>
        <w:rPr>
          <w:sz w:val="20"/>
          <w:szCs w:val="20"/>
          <w:lang w:eastAsia="en-US"/>
        </w:rPr>
      </w:pPr>
      <w:r w:rsidRPr="002350AA">
        <w:rPr>
          <w:sz w:val="20"/>
          <w:szCs w:val="20"/>
          <w:lang w:eastAsia="en-US"/>
        </w:rPr>
        <w:t>Nmap scan report for 192.168.0.56 [host down, received no-response]</w:t>
      </w:r>
    </w:p>
    <w:p w14:paraId="59F3D2BC" w14:textId="77777777" w:rsidR="00F56CDA" w:rsidRPr="002350AA" w:rsidRDefault="00F56CDA" w:rsidP="002350AA">
      <w:pPr>
        <w:jc w:val="both"/>
        <w:rPr>
          <w:sz w:val="20"/>
          <w:szCs w:val="20"/>
          <w:lang w:eastAsia="en-US"/>
        </w:rPr>
      </w:pPr>
      <w:r w:rsidRPr="002350AA">
        <w:rPr>
          <w:sz w:val="20"/>
          <w:szCs w:val="20"/>
          <w:lang w:eastAsia="en-US"/>
        </w:rPr>
        <w:t>Nmap scan report for 192.168.0.57 [host down, received no-response]</w:t>
      </w:r>
    </w:p>
    <w:p w14:paraId="79E867E3" w14:textId="77777777" w:rsidR="00F56CDA" w:rsidRPr="002350AA" w:rsidRDefault="00F56CDA" w:rsidP="002350AA">
      <w:pPr>
        <w:jc w:val="both"/>
        <w:rPr>
          <w:sz w:val="20"/>
          <w:szCs w:val="20"/>
          <w:lang w:eastAsia="en-US"/>
        </w:rPr>
      </w:pPr>
      <w:r w:rsidRPr="002350AA">
        <w:rPr>
          <w:sz w:val="20"/>
          <w:szCs w:val="20"/>
          <w:lang w:eastAsia="en-US"/>
        </w:rPr>
        <w:t>Nmap scan report for 192.168.0.58 [host down, received no-response]</w:t>
      </w:r>
    </w:p>
    <w:p w14:paraId="63E65763" w14:textId="77777777" w:rsidR="00F56CDA" w:rsidRPr="002350AA" w:rsidRDefault="00F56CDA" w:rsidP="002350AA">
      <w:pPr>
        <w:jc w:val="both"/>
        <w:rPr>
          <w:sz w:val="20"/>
          <w:szCs w:val="20"/>
          <w:lang w:eastAsia="en-US"/>
        </w:rPr>
      </w:pPr>
      <w:r w:rsidRPr="002350AA">
        <w:rPr>
          <w:sz w:val="20"/>
          <w:szCs w:val="20"/>
          <w:lang w:eastAsia="en-US"/>
        </w:rPr>
        <w:t>Nmap scan report for 192.168.0.59 [host down, received no-response]</w:t>
      </w:r>
    </w:p>
    <w:p w14:paraId="16B36EC6" w14:textId="77777777" w:rsidR="00F56CDA" w:rsidRPr="002350AA" w:rsidRDefault="00F56CDA" w:rsidP="002350AA">
      <w:pPr>
        <w:jc w:val="both"/>
        <w:rPr>
          <w:sz w:val="20"/>
          <w:szCs w:val="20"/>
          <w:lang w:eastAsia="en-US"/>
        </w:rPr>
      </w:pPr>
      <w:r w:rsidRPr="002350AA">
        <w:rPr>
          <w:sz w:val="20"/>
          <w:szCs w:val="20"/>
          <w:lang w:eastAsia="en-US"/>
        </w:rPr>
        <w:t>Nmap scan report for 192.168.0.60 [host down, received no-response]</w:t>
      </w:r>
    </w:p>
    <w:p w14:paraId="7CAD546E" w14:textId="77777777" w:rsidR="00F56CDA" w:rsidRPr="002350AA" w:rsidRDefault="00F56CDA" w:rsidP="002350AA">
      <w:pPr>
        <w:jc w:val="both"/>
        <w:rPr>
          <w:sz w:val="20"/>
          <w:szCs w:val="20"/>
          <w:lang w:eastAsia="en-US"/>
        </w:rPr>
      </w:pPr>
      <w:r w:rsidRPr="002350AA">
        <w:rPr>
          <w:sz w:val="20"/>
          <w:szCs w:val="20"/>
          <w:lang w:eastAsia="en-US"/>
        </w:rPr>
        <w:t>Nmap scan report for 192.168.0.61 [host down, received no-response]</w:t>
      </w:r>
    </w:p>
    <w:p w14:paraId="208CEA23" w14:textId="77777777" w:rsidR="00F56CDA" w:rsidRPr="002350AA" w:rsidRDefault="00F56CDA" w:rsidP="002350AA">
      <w:pPr>
        <w:jc w:val="both"/>
        <w:rPr>
          <w:sz w:val="20"/>
          <w:szCs w:val="20"/>
          <w:lang w:eastAsia="en-US"/>
        </w:rPr>
      </w:pPr>
      <w:r w:rsidRPr="002350AA">
        <w:rPr>
          <w:sz w:val="20"/>
          <w:szCs w:val="20"/>
          <w:lang w:eastAsia="en-US"/>
        </w:rPr>
        <w:t>Nmap scan report for 192.168.0.62 [host down, received no-response]</w:t>
      </w:r>
    </w:p>
    <w:p w14:paraId="58FF0306" w14:textId="77777777" w:rsidR="00F56CDA" w:rsidRPr="002350AA" w:rsidRDefault="00F56CDA" w:rsidP="002350AA">
      <w:pPr>
        <w:jc w:val="both"/>
        <w:rPr>
          <w:sz w:val="20"/>
          <w:szCs w:val="20"/>
          <w:lang w:eastAsia="en-US"/>
        </w:rPr>
      </w:pPr>
      <w:r w:rsidRPr="002350AA">
        <w:rPr>
          <w:sz w:val="20"/>
          <w:szCs w:val="20"/>
          <w:lang w:eastAsia="en-US"/>
        </w:rPr>
        <w:t>Nmap scan report for 192.168.0.63 [host down, received no-response]</w:t>
      </w:r>
    </w:p>
    <w:p w14:paraId="4A23F3DE" w14:textId="77777777" w:rsidR="00F56CDA" w:rsidRPr="002350AA" w:rsidRDefault="00F56CDA" w:rsidP="002350AA">
      <w:pPr>
        <w:jc w:val="both"/>
        <w:rPr>
          <w:sz w:val="20"/>
          <w:szCs w:val="20"/>
          <w:lang w:eastAsia="en-US"/>
        </w:rPr>
      </w:pPr>
      <w:r w:rsidRPr="002350AA">
        <w:rPr>
          <w:sz w:val="20"/>
          <w:szCs w:val="20"/>
          <w:lang w:eastAsia="en-US"/>
        </w:rPr>
        <w:t>Nmap scan report for 192.168.0.64 [host down, received no-response]</w:t>
      </w:r>
    </w:p>
    <w:p w14:paraId="604F5AB2" w14:textId="77777777" w:rsidR="00F56CDA" w:rsidRPr="002350AA" w:rsidRDefault="00F56CDA" w:rsidP="002350AA">
      <w:pPr>
        <w:jc w:val="both"/>
        <w:rPr>
          <w:sz w:val="20"/>
          <w:szCs w:val="20"/>
          <w:lang w:eastAsia="en-US"/>
        </w:rPr>
      </w:pPr>
      <w:r w:rsidRPr="002350AA">
        <w:rPr>
          <w:sz w:val="20"/>
          <w:szCs w:val="20"/>
          <w:lang w:eastAsia="en-US"/>
        </w:rPr>
        <w:t>Nmap scan report for 192.168.0.67 [host down, received no-response]</w:t>
      </w:r>
    </w:p>
    <w:p w14:paraId="5F5750B4" w14:textId="77777777" w:rsidR="00F56CDA" w:rsidRPr="002350AA" w:rsidRDefault="00F56CDA" w:rsidP="002350AA">
      <w:pPr>
        <w:jc w:val="both"/>
        <w:rPr>
          <w:sz w:val="20"/>
          <w:szCs w:val="20"/>
          <w:lang w:eastAsia="en-US"/>
        </w:rPr>
      </w:pPr>
      <w:r w:rsidRPr="002350AA">
        <w:rPr>
          <w:sz w:val="20"/>
          <w:szCs w:val="20"/>
          <w:lang w:eastAsia="en-US"/>
        </w:rPr>
        <w:t>Nmap scan report for 192.168.0.68 [host down, received no-response]</w:t>
      </w:r>
    </w:p>
    <w:p w14:paraId="33BFF4C4" w14:textId="77777777" w:rsidR="00F56CDA" w:rsidRPr="002350AA" w:rsidRDefault="00F56CDA" w:rsidP="002350AA">
      <w:pPr>
        <w:jc w:val="both"/>
        <w:rPr>
          <w:sz w:val="20"/>
          <w:szCs w:val="20"/>
          <w:lang w:eastAsia="en-US"/>
        </w:rPr>
      </w:pPr>
      <w:r w:rsidRPr="002350AA">
        <w:rPr>
          <w:sz w:val="20"/>
          <w:szCs w:val="20"/>
          <w:lang w:eastAsia="en-US"/>
        </w:rPr>
        <w:t>Nmap scan report for 192.168.0.69 [host down, received no-response]</w:t>
      </w:r>
    </w:p>
    <w:p w14:paraId="661DC1D7" w14:textId="77777777" w:rsidR="00F56CDA" w:rsidRPr="002350AA" w:rsidRDefault="00F56CDA" w:rsidP="002350AA">
      <w:pPr>
        <w:jc w:val="both"/>
        <w:rPr>
          <w:sz w:val="20"/>
          <w:szCs w:val="20"/>
          <w:lang w:eastAsia="en-US"/>
        </w:rPr>
      </w:pPr>
      <w:r w:rsidRPr="002350AA">
        <w:rPr>
          <w:sz w:val="20"/>
          <w:szCs w:val="20"/>
          <w:lang w:eastAsia="en-US"/>
        </w:rPr>
        <w:t>Nmap scan report for 192.168.0.70 [host down, received no-response]</w:t>
      </w:r>
    </w:p>
    <w:p w14:paraId="1EA24F9E" w14:textId="77777777" w:rsidR="00F56CDA" w:rsidRPr="002350AA" w:rsidRDefault="00F56CDA" w:rsidP="002350AA">
      <w:pPr>
        <w:jc w:val="both"/>
        <w:rPr>
          <w:sz w:val="20"/>
          <w:szCs w:val="20"/>
          <w:lang w:eastAsia="en-US"/>
        </w:rPr>
      </w:pPr>
      <w:r w:rsidRPr="002350AA">
        <w:rPr>
          <w:sz w:val="20"/>
          <w:szCs w:val="20"/>
          <w:lang w:eastAsia="en-US"/>
        </w:rPr>
        <w:t>Nmap scan report for 192.168.0.71 [host down, received no-response]</w:t>
      </w:r>
    </w:p>
    <w:p w14:paraId="53D51333" w14:textId="77777777" w:rsidR="00F56CDA" w:rsidRPr="002350AA" w:rsidRDefault="00F56CDA" w:rsidP="002350AA">
      <w:pPr>
        <w:jc w:val="both"/>
        <w:rPr>
          <w:sz w:val="20"/>
          <w:szCs w:val="20"/>
          <w:lang w:eastAsia="en-US"/>
        </w:rPr>
      </w:pPr>
      <w:r w:rsidRPr="002350AA">
        <w:rPr>
          <w:sz w:val="20"/>
          <w:szCs w:val="20"/>
          <w:lang w:eastAsia="en-US"/>
        </w:rPr>
        <w:t>Nmap scan report for 192.168.0.72 [host down, received no-response]</w:t>
      </w:r>
    </w:p>
    <w:p w14:paraId="304E6B36" w14:textId="77777777" w:rsidR="00F56CDA" w:rsidRPr="002350AA" w:rsidRDefault="00F56CDA" w:rsidP="002350AA">
      <w:pPr>
        <w:jc w:val="both"/>
        <w:rPr>
          <w:sz w:val="20"/>
          <w:szCs w:val="20"/>
          <w:lang w:eastAsia="en-US"/>
        </w:rPr>
      </w:pPr>
      <w:r w:rsidRPr="002350AA">
        <w:rPr>
          <w:sz w:val="20"/>
          <w:szCs w:val="20"/>
          <w:lang w:eastAsia="en-US"/>
        </w:rPr>
        <w:t>Nmap scan report for 192.168.0.73 [host down, received no-response]</w:t>
      </w:r>
    </w:p>
    <w:p w14:paraId="4B73CEBC" w14:textId="77777777" w:rsidR="00F56CDA" w:rsidRPr="002350AA" w:rsidRDefault="00F56CDA" w:rsidP="002350AA">
      <w:pPr>
        <w:jc w:val="both"/>
        <w:rPr>
          <w:sz w:val="20"/>
          <w:szCs w:val="20"/>
          <w:lang w:eastAsia="en-US"/>
        </w:rPr>
      </w:pPr>
      <w:r w:rsidRPr="002350AA">
        <w:rPr>
          <w:sz w:val="20"/>
          <w:szCs w:val="20"/>
          <w:lang w:eastAsia="en-US"/>
        </w:rPr>
        <w:t>Nmap scan report for 192.168.0.74 [host down, received no-response]</w:t>
      </w:r>
    </w:p>
    <w:p w14:paraId="34CECD27" w14:textId="77777777" w:rsidR="00F56CDA" w:rsidRPr="002350AA" w:rsidRDefault="00F56CDA" w:rsidP="002350AA">
      <w:pPr>
        <w:jc w:val="both"/>
        <w:rPr>
          <w:sz w:val="20"/>
          <w:szCs w:val="20"/>
          <w:lang w:eastAsia="en-US"/>
        </w:rPr>
      </w:pPr>
      <w:r w:rsidRPr="002350AA">
        <w:rPr>
          <w:sz w:val="20"/>
          <w:szCs w:val="20"/>
          <w:lang w:eastAsia="en-US"/>
        </w:rPr>
        <w:t>Nmap scan report for 192.168.0.75 [host down, received no-response]</w:t>
      </w:r>
    </w:p>
    <w:p w14:paraId="7CA11640" w14:textId="77777777" w:rsidR="00F56CDA" w:rsidRPr="002350AA" w:rsidRDefault="00F56CDA" w:rsidP="002350AA">
      <w:pPr>
        <w:jc w:val="both"/>
        <w:rPr>
          <w:sz w:val="20"/>
          <w:szCs w:val="20"/>
          <w:lang w:eastAsia="en-US"/>
        </w:rPr>
      </w:pPr>
      <w:r w:rsidRPr="002350AA">
        <w:rPr>
          <w:sz w:val="20"/>
          <w:szCs w:val="20"/>
          <w:lang w:eastAsia="en-US"/>
        </w:rPr>
        <w:t>Nmap scan report for 192.168.0.76 [host down, received no-response]</w:t>
      </w:r>
    </w:p>
    <w:p w14:paraId="4ADF8139" w14:textId="77777777" w:rsidR="00F56CDA" w:rsidRPr="002350AA" w:rsidRDefault="00F56CDA" w:rsidP="002350AA">
      <w:pPr>
        <w:jc w:val="both"/>
        <w:rPr>
          <w:sz w:val="20"/>
          <w:szCs w:val="20"/>
          <w:lang w:eastAsia="en-US"/>
        </w:rPr>
      </w:pPr>
      <w:r w:rsidRPr="002350AA">
        <w:rPr>
          <w:sz w:val="20"/>
          <w:szCs w:val="20"/>
          <w:lang w:eastAsia="en-US"/>
        </w:rPr>
        <w:t>Nmap scan report for 192.168.0.77 [host down, received no-response]</w:t>
      </w:r>
    </w:p>
    <w:p w14:paraId="7B6D37CD" w14:textId="77777777" w:rsidR="00F56CDA" w:rsidRPr="002350AA" w:rsidRDefault="00F56CDA" w:rsidP="002350AA">
      <w:pPr>
        <w:jc w:val="both"/>
        <w:rPr>
          <w:sz w:val="20"/>
          <w:szCs w:val="20"/>
          <w:lang w:eastAsia="en-US"/>
        </w:rPr>
      </w:pPr>
      <w:r w:rsidRPr="002350AA">
        <w:rPr>
          <w:sz w:val="20"/>
          <w:szCs w:val="20"/>
          <w:lang w:eastAsia="en-US"/>
        </w:rPr>
        <w:t>Nmap scan report for 192.168.0.78 [host down, received no-response]</w:t>
      </w:r>
    </w:p>
    <w:p w14:paraId="2802BA58" w14:textId="77777777" w:rsidR="00F56CDA" w:rsidRPr="002350AA" w:rsidRDefault="00F56CDA" w:rsidP="002350AA">
      <w:pPr>
        <w:jc w:val="both"/>
        <w:rPr>
          <w:sz w:val="20"/>
          <w:szCs w:val="20"/>
          <w:lang w:eastAsia="en-US"/>
        </w:rPr>
      </w:pPr>
      <w:r w:rsidRPr="002350AA">
        <w:rPr>
          <w:sz w:val="20"/>
          <w:szCs w:val="20"/>
          <w:lang w:eastAsia="en-US"/>
        </w:rPr>
        <w:t>Nmap scan report for 192.168.0.79 [host down, received no-response]</w:t>
      </w:r>
    </w:p>
    <w:p w14:paraId="0BB39A03" w14:textId="77777777" w:rsidR="00F56CDA" w:rsidRPr="002350AA" w:rsidRDefault="00F56CDA" w:rsidP="002350AA">
      <w:pPr>
        <w:jc w:val="both"/>
        <w:rPr>
          <w:sz w:val="20"/>
          <w:szCs w:val="20"/>
          <w:lang w:eastAsia="en-US"/>
        </w:rPr>
      </w:pPr>
      <w:r w:rsidRPr="002350AA">
        <w:rPr>
          <w:sz w:val="20"/>
          <w:szCs w:val="20"/>
          <w:lang w:eastAsia="en-US"/>
        </w:rPr>
        <w:t>Nmap scan report for 192.168.0.80 [host down, received no-response]</w:t>
      </w:r>
    </w:p>
    <w:p w14:paraId="042828FB" w14:textId="77777777" w:rsidR="00F56CDA" w:rsidRPr="002350AA" w:rsidRDefault="00F56CDA" w:rsidP="002350AA">
      <w:pPr>
        <w:jc w:val="both"/>
        <w:rPr>
          <w:sz w:val="20"/>
          <w:szCs w:val="20"/>
          <w:lang w:eastAsia="en-US"/>
        </w:rPr>
      </w:pPr>
      <w:r w:rsidRPr="002350AA">
        <w:rPr>
          <w:sz w:val="20"/>
          <w:szCs w:val="20"/>
          <w:lang w:eastAsia="en-US"/>
        </w:rPr>
        <w:t>Nmap scan report for 192.168.0.81 [host down, received no-response]</w:t>
      </w:r>
    </w:p>
    <w:p w14:paraId="13B8C807" w14:textId="77777777" w:rsidR="00F56CDA" w:rsidRPr="002350AA" w:rsidRDefault="00F56CDA" w:rsidP="002350AA">
      <w:pPr>
        <w:jc w:val="both"/>
        <w:rPr>
          <w:sz w:val="20"/>
          <w:szCs w:val="20"/>
          <w:lang w:eastAsia="en-US"/>
        </w:rPr>
      </w:pPr>
      <w:r w:rsidRPr="002350AA">
        <w:rPr>
          <w:sz w:val="20"/>
          <w:szCs w:val="20"/>
          <w:lang w:eastAsia="en-US"/>
        </w:rPr>
        <w:t>Nmap scan report for 192.168.0.82 [host down, received no-response]</w:t>
      </w:r>
    </w:p>
    <w:p w14:paraId="32DE79C7" w14:textId="77777777" w:rsidR="00F56CDA" w:rsidRPr="002350AA" w:rsidRDefault="00F56CDA" w:rsidP="002350AA">
      <w:pPr>
        <w:jc w:val="both"/>
        <w:rPr>
          <w:sz w:val="20"/>
          <w:szCs w:val="20"/>
          <w:lang w:eastAsia="en-US"/>
        </w:rPr>
      </w:pPr>
      <w:r w:rsidRPr="002350AA">
        <w:rPr>
          <w:sz w:val="20"/>
          <w:szCs w:val="20"/>
          <w:lang w:eastAsia="en-US"/>
        </w:rPr>
        <w:t>Nmap scan report for 192.168.0.83 [host down, received no-response]</w:t>
      </w:r>
    </w:p>
    <w:p w14:paraId="1BF29AD7" w14:textId="77777777" w:rsidR="00F56CDA" w:rsidRPr="002350AA" w:rsidRDefault="00F56CDA" w:rsidP="002350AA">
      <w:pPr>
        <w:jc w:val="both"/>
        <w:rPr>
          <w:sz w:val="20"/>
          <w:szCs w:val="20"/>
          <w:lang w:eastAsia="en-US"/>
        </w:rPr>
      </w:pPr>
      <w:r w:rsidRPr="002350AA">
        <w:rPr>
          <w:sz w:val="20"/>
          <w:szCs w:val="20"/>
          <w:lang w:eastAsia="en-US"/>
        </w:rPr>
        <w:t>Nmap scan report for 192.168.0.84 [host down, received no-response]</w:t>
      </w:r>
    </w:p>
    <w:p w14:paraId="452AF1E3" w14:textId="77777777" w:rsidR="00F56CDA" w:rsidRPr="002350AA" w:rsidRDefault="00F56CDA" w:rsidP="002350AA">
      <w:pPr>
        <w:jc w:val="both"/>
        <w:rPr>
          <w:sz w:val="20"/>
          <w:szCs w:val="20"/>
          <w:lang w:eastAsia="en-US"/>
        </w:rPr>
      </w:pPr>
      <w:r w:rsidRPr="002350AA">
        <w:rPr>
          <w:sz w:val="20"/>
          <w:szCs w:val="20"/>
          <w:lang w:eastAsia="en-US"/>
        </w:rPr>
        <w:t>Nmap scan report for 192.168.0.85 [host down, received no-response]</w:t>
      </w:r>
    </w:p>
    <w:p w14:paraId="1B8E6BC2" w14:textId="77777777" w:rsidR="00F56CDA" w:rsidRPr="002350AA" w:rsidRDefault="00F56CDA" w:rsidP="002350AA">
      <w:pPr>
        <w:jc w:val="both"/>
        <w:rPr>
          <w:sz w:val="20"/>
          <w:szCs w:val="20"/>
          <w:lang w:eastAsia="en-US"/>
        </w:rPr>
      </w:pPr>
      <w:r w:rsidRPr="002350AA">
        <w:rPr>
          <w:sz w:val="20"/>
          <w:szCs w:val="20"/>
          <w:lang w:eastAsia="en-US"/>
        </w:rPr>
        <w:t>Nmap scan report for 192.168.0.86 [host down, received no-response]</w:t>
      </w:r>
    </w:p>
    <w:p w14:paraId="41C8A03B" w14:textId="77777777" w:rsidR="00F56CDA" w:rsidRPr="002350AA" w:rsidRDefault="00F56CDA" w:rsidP="002350AA">
      <w:pPr>
        <w:jc w:val="both"/>
        <w:rPr>
          <w:sz w:val="20"/>
          <w:szCs w:val="20"/>
          <w:lang w:eastAsia="en-US"/>
        </w:rPr>
      </w:pPr>
      <w:r w:rsidRPr="002350AA">
        <w:rPr>
          <w:sz w:val="20"/>
          <w:szCs w:val="20"/>
          <w:lang w:eastAsia="en-US"/>
        </w:rPr>
        <w:t>Nmap scan report for 192.168.0.87 [host down, received no-response]</w:t>
      </w:r>
    </w:p>
    <w:p w14:paraId="48B7DE76" w14:textId="77777777" w:rsidR="00F56CDA" w:rsidRPr="002350AA" w:rsidRDefault="00F56CDA" w:rsidP="002350AA">
      <w:pPr>
        <w:jc w:val="both"/>
        <w:rPr>
          <w:sz w:val="20"/>
          <w:szCs w:val="20"/>
          <w:lang w:eastAsia="en-US"/>
        </w:rPr>
      </w:pPr>
      <w:r w:rsidRPr="002350AA">
        <w:rPr>
          <w:sz w:val="20"/>
          <w:szCs w:val="20"/>
          <w:lang w:eastAsia="en-US"/>
        </w:rPr>
        <w:lastRenderedPageBreak/>
        <w:t>Nmap scan report for 192.168.0.88 [host down, received no-response]</w:t>
      </w:r>
    </w:p>
    <w:p w14:paraId="50DE2557" w14:textId="77777777" w:rsidR="00F56CDA" w:rsidRPr="002350AA" w:rsidRDefault="00F56CDA" w:rsidP="002350AA">
      <w:pPr>
        <w:jc w:val="both"/>
        <w:rPr>
          <w:sz w:val="20"/>
          <w:szCs w:val="20"/>
          <w:lang w:eastAsia="en-US"/>
        </w:rPr>
      </w:pPr>
      <w:r w:rsidRPr="002350AA">
        <w:rPr>
          <w:sz w:val="20"/>
          <w:szCs w:val="20"/>
          <w:lang w:eastAsia="en-US"/>
        </w:rPr>
        <w:t>Nmap scan report for 192.168.0.89 [host down, received no-response]</w:t>
      </w:r>
    </w:p>
    <w:p w14:paraId="754B5797" w14:textId="77777777" w:rsidR="00F56CDA" w:rsidRPr="002350AA" w:rsidRDefault="00F56CDA" w:rsidP="002350AA">
      <w:pPr>
        <w:jc w:val="both"/>
        <w:rPr>
          <w:sz w:val="20"/>
          <w:szCs w:val="20"/>
          <w:lang w:eastAsia="en-US"/>
        </w:rPr>
      </w:pPr>
      <w:r w:rsidRPr="002350AA">
        <w:rPr>
          <w:sz w:val="20"/>
          <w:szCs w:val="20"/>
          <w:lang w:eastAsia="en-US"/>
        </w:rPr>
        <w:t>Nmap scan report for 192.168.0.90 [host down, received no-response]</w:t>
      </w:r>
    </w:p>
    <w:p w14:paraId="666C25A7" w14:textId="77777777" w:rsidR="00F56CDA" w:rsidRPr="002350AA" w:rsidRDefault="00F56CDA" w:rsidP="002350AA">
      <w:pPr>
        <w:jc w:val="both"/>
        <w:rPr>
          <w:sz w:val="20"/>
          <w:szCs w:val="20"/>
          <w:lang w:eastAsia="en-US"/>
        </w:rPr>
      </w:pPr>
      <w:r w:rsidRPr="002350AA">
        <w:rPr>
          <w:sz w:val="20"/>
          <w:szCs w:val="20"/>
          <w:lang w:eastAsia="en-US"/>
        </w:rPr>
        <w:t>Nmap scan report for 192.168.0.91 [host down, received no-response]</w:t>
      </w:r>
    </w:p>
    <w:p w14:paraId="5DED63CA" w14:textId="77777777" w:rsidR="00F56CDA" w:rsidRPr="002350AA" w:rsidRDefault="00F56CDA" w:rsidP="002350AA">
      <w:pPr>
        <w:jc w:val="both"/>
        <w:rPr>
          <w:sz w:val="20"/>
          <w:szCs w:val="20"/>
          <w:lang w:eastAsia="en-US"/>
        </w:rPr>
      </w:pPr>
      <w:r w:rsidRPr="002350AA">
        <w:rPr>
          <w:sz w:val="20"/>
          <w:szCs w:val="20"/>
          <w:lang w:eastAsia="en-US"/>
        </w:rPr>
        <w:t>Nmap scan report for 192.168.0.92 [host down, received no-response]</w:t>
      </w:r>
    </w:p>
    <w:p w14:paraId="771A1A57" w14:textId="77777777" w:rsidR="00F56CDA" w:rsidRPr="002350AA" w:rsidRDefault="00F56CDA" w:rsidP="002350AA">
      <w:pPr>
        <w:jc w:val="both"/>
        <w:rPr>
          <w:sz w:val="20"/>
          <w:szCs w:val="20"/>
          <w:lang w:eastAsia="en-US"/>
        </w:rPr>
      </w:pPr>
      <w:r w:rsidRPr="002350AA">
        <w:rPr>
          <w:sz w:val="20"/>
          <w:szCs w:val="20"/>
          <w:lang w:eastAsia="en-US"/>
        </w:rPr>
        <w:t>Nmap scan report for 192.168.0.93 [host down, received no-response]</w:t>
      </w:r>
    </w:p>
    <w:p w14:paraId="3F717344" w14:textId="77777777" w:rsidR="00F56CDA" w:rsidRPr="002350AA" w:rsidRDefault="00F56CDA" w:rsidP="002350AA">
      <w:pPr>
        <w:jc w:val="both"/>
        <w:rPr>
          <w:sz w:val="20"/>
          <w:szCs w:val="20"/>
          <w:lang w:eastAsia="en-US"/>
        </w:rPr>
      </w:pPr>
      <w:r w:rsidRPr="002350AA">
        <w:rPr>
          <w:sz w:val="20"/>
          <w:szCs w:val="20"/>
          <w:lang w:eastAsia="en-US"/>
        </w:rPr>
        <w:t>Nmap scan report for 192.168.0.94 [host down, received no-response]</w:t>
      </w:r>
    </w:p>
    <w:p w14:paraId="7E5FD4B0" w14:textId="77777777" w:rsidR="00F56CDA" w:rsidRPr="002350AA" w:rsidRDefault="00F56CDA" w:rsidP="002350AA">
      <w:pPr>
        <w:jc w:val="both"/>
        <w:rPr>
          <w:sz w:val="20"/>
          <w:szCs w:val="20"/>
          <w:lang w:eastAsia="en-US"/>
        </w:rPr>
      </w:pPr>
      <w:r w:rsidRPr="002350AA">
        <w:rPr>
          <w:sz w:val="20"/>
          <w:szCs w:val="20"/>
          <w:lang w:eastAsia="en-US"/>
        </w:rPr>
        <w:t>Nmap scan report for 192.168.0.95 [host down, received no-response]</w:t>
      </w:r>
    </w:p>
    <w:p w14:paraId="3D6F4DBD" w14:textId="77777777" w:rsidR="00F56CDA" w:rsidRPr="002350AA" w:rsidRDefault="00F56CDA" w:rsidP="002350AA">
      <w:pPr>
        <w:jc w:val="both"/>
        <w:rPr>
          <w:sz w:val="20"/>
          <w:szCs w:val="20"/>
          <w:lang w:eastAsia="en-US"/>
        </w:rPr>
      </w:pPr>
      <w:r w:rsidRPr="002350AA">
        <w:rPr>
          <w:sz w:val="20"/>
          <w:szCs w:val="20"/>
          <w:lang w:eastAsia="en-US"/>
        </w:rPr>
        <w:t>Nmap scan report for 192.168.0.96 [host down, received no-response]</w:t>
      </w:r>
    </w:p>
    <w:p w14:paraId="7206116A" w14:textId="77777777" w:rsidR="00F56CDA" w:rsidRPr="002350AA" w:rsidRDefault="00F56CDA" w:rsidP="002350AA">
      <w:pPr>
        <w:jc w:val="both"/>
        <w:rPr>
          <w:sz w:val="20"/>
          <w:szCs w:val="20"/>
          <w:lang w:eastAsia="en-US"/>
        </w:rPr>
      </w:pPr>
      <w:r w:rsidRPr="002350AA">
        <w:rPr>
          <w:sz w:val="20"/>
          <w:szCs w:val="20"/>
          <w:lang w:eastAsia="en-US"/>
        </w:rPr>
        <w:t>Nmap scan report for 192.168.0.99 [host down, received no-response]</w:t>
      </w:r>
    </w:p>
    <w:p w14:paraId="6DD713D4" w14:textId="77777777" w:rsidR="00F56CDA" w:rsidRPr="002350AA" w:rsidRDefault="00F56CDA" w:rsidP="002350AA">
      <w:pPr>
        <w:jc w:val="both"/>
        <w:rPr>
          <w:sz w:val="20"/>
          <w:szCs w:val="20"/>
          <w:lang w:eastAsia="en-US"/>
        </w:rPr>
      </w:pPr>
      <w:r w:rsidRPr="002350AA">
        <w:rPr>
          <w:sz w:val="20"/>
          <w:szCs w:val="20"/>
          <w:lang w:eastAsia="en-US"/>
        </w:rPr>
        <w:t>Nmap scan report for 192.168.0.100 [host down, received no-response]</w:t>
      </w:r>
    </w:p>
    <w:p w14:paraId="6F20A3D3" w14:textId="77777777" w:rsidR="00F56CDA" w:rsidRPr="002350AA" w:rsidRDefault="00F56CDA" w:rsidP="002350AA">
      <w:pPr>
        <w:jc w:val="both"/>
        <w:rPr>
          <w:sz w:val="20"/>
          <w:szCs w:val="20"/>
          <w:lang w:eastAsia="en-US"/>
        </w:rPr>
      </w:pPr>
      <w:r w:rsidRPr="002350AA">
        <w:rPr>
          <w:sz w:val="20"/>
          <w:szCs w:val="20"/>
          <w:lang w:eastAsia="en-US"/>
        </w:rPr>
        <w:t>Nmap scan report for 192.168.0.101 [host down, received no-response]</w:t>
      </w:r>
    </w:p>
    <w:p w14:paraId="5239C093" w14:textId="77777777" w:rsidR="00F56CDA" w:rsidRPr="002350AA" w:rsidRDefault="00F56CDA" w:rsidP="002350AA">
      <w:pPr>
        <w:jc w:val="both"/>
        <w:rPr>
          <w:sz w:val="20"/>
          <w:szCs w:val="20"/>
          <w:lang w:eastAsia="en-US"/>
        </w:rPr>
      </w:pPr>
      <w:r w:rsidRPr="002350AA">
        <w:rPr>
          <w:sz w:val="20"/>
          <w:szCs w:val="20"/>
          <w:lang w:eastAsia="en-US"/>
        </w:rPr>
        <w:t>Nmap scan report for 192.168.0.102 [host down, received no-response]</w:t>
      </w:r>
    </w:p>
    <w:p w14:paraId="0C9DA90A" w14:textId="77777777" w:rsidR="00F56CDA" w:rsidRPr="002350AA" w:rsidRDefault="00F56CDA" w:rsidP="002350AA">
      <w:pPr>
        <w:jc w:val="both"/>
        <w:rPr>
          <w:sz w:val="20"/>
          <w:szCs w:val="20"/>
          <w:lang w:eastAsia="en-US"/>
        </w:rPr>
      </w:pPr>
      <w:r w:rsidRPr="002350AA">
        <w:rPr>
          <w:sz w:val="20"/>
          <w:szCs w:val="20"/>
          <w:lang w:eastAsia="en-US"/>
        </w:rPr>
        <w:t>Nmap scan report for 192.168.0.103 [host down, received no-response]</w:t>
      </w:r>
    </w:p>
    <w:p w14:paraId="176A8BC0" w14:textId="77777777" w:rsidR="00F56CDA" w:rsidRPr="002350AA" w:rsidRDefault="00F56CDA" w:rsidP="002350AA">
      <w:pPr>
        <w:jc w:val="both"/>
        <w:rPr>
          <w:sz w:val="20"/>
          <w:szCs w:val="20"/>
          <w:lang w:eastAsia="en-US"/>
        </w:rPr>
      </w:pPr>
      <w:r w:rsidRPr="002350AA">
        <w:rPr>
          <w:sz w:val="20"/>
          <w:szCs w:val="20"/>
          <w:lang w:eastAsia="en-US"/>
        </w:rPr>
        <w:t>Nmap scan report for 192.168.0.104 [host down, received no-response]</w:t>
      </w:r>
    </w:p>
    <w:p w14:paraId="6D7FF12E" w14:textId="77777777" w:rsidR="00F56CDA" w:rsidRPr="002350AA" w:rsidRDefault="00F56CDA" w:rsidP="002350AA">
      <w:pPr>
        <w:jc w:val="both"/>
        <w:rPr>
          <w:sz w:val="20"/>
          <w:szCs w:val="20"/>
          <w:lang w:eastAsia="en-US"/>
        </w:rPr>
      </w:pPr>
      <w:r w:rsidRPr="002350AA">
        <w:rPr>
          <w:sz w:val="20"/>
          <w:szCs w:val="20"/>
          <w:lang w:eastAsia="en-US"/>
        </w:rPr>
        <w:t>Nmap scan report for 192.168.0.105 [host down, received no-response]</w:t>
      </w:r>
    </w:p>
    <w:p w14:paraId="605466E6" w14:textId="77777777" w:rsidR="00F56CDA" w:rsidRPr="002350AA" w:rsidRDefault="00F56CDA" w:rsidP="002350AA">
      <w:pPr>
        <w:jc w:val="both"/>
        <w:rPr>
          <w:sz w:val="20"/>
          <w:szCs w:val="20"/>
          <w:lang w:eastAsia="en-US"/>
        </w:rPr>
      </w:pPr>
      <w:r w:rsidRPr="002350AA">
        <w:rPr>
          <w:sz w:val="20"/>
          <w:szCs w:val="20"/>
          <w:lang w:eastAsia="en-US"/>
        </w:rPr>
        <w:t>Nmap scan report for 192.168.0.106 [host down, received no-response]</w:t>
      </w:r>
    </w:p>
    <w:p w14:paraId="20FC62B1" w14:textId="77777777" w:rsidR="00F56CDA" w:rsidRPr="002350AA" w:rsidRDefault="00F56CDA" w:rsidP="002350AA">
      <w:pPr>
        <w:jc w:val="both"/>
        <w:rPr>
          <w:sz w:val="20"/>
          <w:szCs w:val="20"/>
          <w:lang w:eastAsia="en-US"/>
        </w:rPr>
      </w:pPr>
      <w:r w:rsidRPr="002350AA">
        <w:rPr>
          <w:sz w:val="20"/>
          <w:szCs w:val="20"/>
          <w:lang w:eastAsia="en-US"/>
        </w:rPr>
        <w:t>Nmap scan report for 192.168.0.107 [host down, received no-response]</w:t>
      </w:r>
    </w:p>
    <w:p w14:paraId="0D62F1AD" w14:textId="77777777" w:rsidR="00F56CDA" w:rsidRPr="002350AA" w:rsidRDefault="00F56CDA" w:rsidP="002350AA">
      <w:pPr>
        <w:jc w:val="both"/>
        <w:rPr>
          <w:sz w:val="20"/>
          <w:szCs w:val="20"/>
          <w:lang w:eastAsia="en-US"/>
        </w:rPr>
      </w:pPr>
      <w:r w:rsidRPr="002350AA">
        <w:rPr>
          <w:sz w:val="20"/>
          <w:szCs w:val="20"/>
          <w:lang w:eastAsia="en-US"/>
        </w:rPr>
        <w:t>Nmap scan report for 192.168.0.108 [host down, received no-response]</w:t>
      </w:r>
    </w:p>
    <w:p w14:paraId="27DE375E" w14:textId="77777777" w:rsidR="00F56CDA" w:rsidRPr="002350AA" w:rsidRDefault="00F56CDA" w:rsidP="002350AA">
      <w:pPr>
        <w:jc w:val="both"/>
        <w:rPr>
          <w:sz w:val="20"/>
          <w:szCs w:val="20"/>
          <w:lang w:eastAsia="en-US"/>
        </w:rPr>
      </w:pPr>
      <w:r w:rsidRPr="002350AA">
        <w:rPr>
          <w:sz w:val="20"/>
          <w:szCs w:val="20"/>
          <w:lang w:eastAsia="en-US"/>
        </w:rPr>
        <w:t>Nmap scan report for 192.168.0.109 [host down, received no-response]</w:t>
      </w:r>
    </w:p>
    <w:p w14:paraId="12FEC97F" w14:textId="77777777" w:rsidR="00F56CDA" w:rsidRPr="002350AA" w:rsidRDefault="00F56CDA" w:rsidP="002350AA">
      <w:pPr>
        <w:jc w:val="both"/>
        <w:rPr>
          <w:sz w:val="20"/>
          <w:szCs w:val="20"/>
          <w:lang w:eastAsia="en-US"/>
        </w:rPr>
      </w:pPr>
      <w:r w:rsidRPr="002350AA">
        <w:rPr>
          <w:sz w:val="20"/>
          <w:szCs w:val="20"/>
          <w:lang w:eastAsia="en-US"/>
        </w:rPr>
        <w:t>Nmap scan report for 192.168.0.110 [host down, received no-response]</w:t>
      </w:r>
    </w:p>
    <w:p w14:paraId="5384D764" w14:textId="77777777" w:rsidR="00F56CDA" w:rsidRPr="002350AA" w:rsidRDefault="00F56CDA" w:rsidP="002350AA">
      <w:pPr>
        <w:jc w:val="both"/>
        <w:rPr>
          <w:sz w:val="20"/>
          <w:szCs w:val="20"/>
          <w:lang w:eastAsia="en-US"/>
        </w:rPr>
      </w:pPr>
      <w:r w:rsidRPr="002350AA">
        <w:rPr>
          <w:sz w:val="20"/>
          <w:szCs w:val="20"/>
          <w:lang w:eastAsia="en-US"/>
        </w:rPr>
        <w:t>Nmap scan report for 192.168.0.111 [host down, received no-response]</w:t>
      </w:r>
    </w:p>
    <w:p w14:paraId="2A47F165" w14:textId="77777777" w:rsidR="00F56CDA" w:rsidRPr="002350AA" w:rsidRDefault="00F56CDA" w:rsidP="002350AA">
      <w:pPr>
        <w:jc w:val="both"/>
        <w:rPr>
          <w:sz w:val="20"/>
          <w:szCs w:val="20"/>
          <w:lang w:eastAsia="en-US"/>
        </w:rPr>
      </w:pPr>
      <w:r w:rsidRPr="002350AA">
        <w:rPr>
          <w:sz w:val="20"/>
          <w:szCs w:val="20"/>
          <w:lang w:eastAsia="en-US"/>
        </w:rPr>
        <w:t>Nmap scan report for 192.168.0.112 [host down, received no-response]</w:t>
      </w:r>
    </w:p>
    <w:p w14:paraId="25046FE8" w14:textId="77777777" w:rsidR="00F56CDA" w:rsidRPr="002350AA" w:rsidRDefault="00F56CDA" w:rsidP="002350AA">
      <w:pPr>
        <w:jc w:val="both"/>
        <w:rPr>
          <w:sz w:val="20"/>
          <w:szCs w:val="20"/>
          <w:lang w:eastAsia="en-US"/>
        </w:rPr>
      </w:pPr>
      <w:r w:rsidRPr="002350AA">
        <w:rPr>
          <w:sz w:val="20"/>
          <w:szCs w:val="20"/>
          <w:lang w:eastAsia="en-US"/>
        </w:rPr>
        <w:t>Nmap scan report for 192.168.0.113 [host down, received no-response]</w:t>
      </w:r>
    </w:p>
    <w:p w14:paraId="3645E44F" w14:textId="77777777" w:rsidR="00F56CDA" w:rsidRPr="002350AA" w:rsidRDefault="00F56CDA" w:rsidP="002350AA">
      <w:pPr>
        <w:jc w:val="both"/>
        <w:rPr>
          <w:sz w:val="20"/>
          <w:szCs w:val="20"/>
          <w:lang w:eastAsia="en-US"/>
        </w:rPr>
      </w:pPr>
      <w:r w:rsidRPr="002350AA">
        <w:rPr>
          <w:sz w:val="20"/>
          <w:szCs w:val="20"/>
          <w:lang w:eastAsia="en-US"/>
        </w:rPr>
        <w:t>Nmap scan report for 192.168.0.114 [host down, received no-response]</w:t>
      </w:r>
    </w:p>
    <w:p w14:paraId="32547A0D" w14:textId="77777777" w:rsidR="00F56CDA" w:rsidRPr="002350AA" w:rsidRDefault="00F56CDA" w:rsidP="002350AA">
      <w:pPr>
        <w:jc w:val="both"/>
        <w:rPr>
          <w:sz w:val="20"/>
          <w:szCs w:val="20"/>
          <w:lang w:eastAsia="en-US"/>
        </w:rPr>
      </w:pPr>
      <w:r w:rsidRPr="002350AA">
        <w:rPr>
          <w:sz w:val="20"/>
          <w:szCs w:val="20"/>
          <w:lang w:eastAsia="en-US"/>
        </w:rPr>
        <w:t>Nmap scan report for 192.168.0.115 [host down, received no-response]</w:t>
      </w:r>
    </w:p>
    <w:p w14:paraId="6DDB05E8" w14:textId="77777777" w:rsidR="00F56CDA" w:rsidRPr="002350AA" w:rsidRDefault="00F56CDA" w:rsidP="002350AA">
      <w:pPr>
        <w:jc w:val="both"/>
        <w:rPr>
          <w:sz w:val="20"/>
          <w:szCs w:val="20"/>
          <w:lang w:eastAsia="en-US"/>
        </w:rPr>
      </w:pPr>
      <w:r w:rsidRPr="002350AA">
        <w:rPr>
          <w:sz w:val="20"/>
          <w:szCs w:val="20"/>
          <w:lang w:eastAsia="en-US"/>
        </w:rPr>
        <w:t>Nmap scan report for 192.168.0.116 [host down, received no-response]</w:t>
      </w:r>
    </w:p>
    <w:p w14:paraId="067E9689" w14:textId="77777777" w:rsidR="00F56CDA" w:rsidRPr="002350AA" w:rsidRDefault="00F56CDA" w:rsidP="002350AA">
      <w:pPr>
        <w:jc w:val="both"/>
        <w:rPr>
          <w:sz w:val="20"/>
          <w:szCs w:val="20"/>
          <w:lang w:eastAsia="en-US"/>
        </w:rPr>
      </w:pPr>
      <w:r w:rsidRPr="002350AA">
        <w:rPr>
          <w:sz w:val="20"/>
          <w:szCs w:val="20"/>
          <w:lang w:eastAsia="en-US"/>
        </w:rPr>
        <w:t>Nmap scan report for 192.168.0.117 [host down, received no-response]</w:t>
      </w:r>
    </w:p>
    <w:p w14:paraId="4161C5FC" w14:textId="77777777" w:rsidR="00F56CDA" w:rsidRPr="002350AA" w:rsidRDefault="00F56CDA" w:rsidP="002350AA">
      <w:pPr>
        <w:jc w:val="both"/>
        <w:rPr>
          <w:sz w:val="20"/>
          <w:szCs w:val="20"/>
          <w:lang w:eastAsia="en-US"/>
        </w:rPr>
      </w:pPr>
      <w:r w:rsidRPr="002350AA">
        <w:rPr>
          <w:sz w:val="20"/>
          <w:szCs w:val="20"/>
          <w:lang w:eastAsia="en-US"/>
        </w:rPr>
        <w:t>Nmap scan report for 192.168.0.118 [host down, received no-response]</w:t>
      </w:r>
    </w:p>
    <w:p w14:paraId="5EF52192" w14:textId="77777777" w:rsidR="00F56CDA" w:rsidRPr="002350AA" w:rsidRDefault="00F56CDA" w:rsidP="002350AA">
      <w:pPr>
        <w:jc w:val="both"/>
        <w:rPr>
          <w:sz w:val="20"/>
          <w:szCs w:val="20"/>
          <w:lang w:eastAsia="en-US"/>
        </w:rPr>
      </w:pPr>
      <w:r w:rsidRPr="002350AA">
        <w:rPr>
          <w:sz w:val="20"/>
          <w:szCs w:val="20"/>
          <w:lang w:eastAsia="en-US"/>
        </w:rPr>
        <w:t>Nmap scan report for 192.168.0.119 [host down, received no-response]</w:t>
      </w:r>
    </w:p>
    <w:p w14:paraId="7D15D3BF" w14:textId="77777777" w:rsidR="00F56CDA" w:rsidRPr="002350AA" w:rsidRDefault="00F56CDA" w:rsidP="002350AA">
      <w:pPr>
        <w:jc w:val="both"/>
        <w:rPr>
          <w:sz w:val="20"/>
          <w:szCs w:val="20"/>
          <w:lang w:eastAsia="en-US"/>
        </w:rPr>
      </w:pPr>
      <w:r w:rsidRPr="002350AA">
        <w:rPr>
          <w:sz w:val="20"/>
          <w:szCs w:val="20"/>
          <w:lang w:eastAsia="en-US"/>
        </w:rPr>
        <w:t>Nmap scan report for 192.168.0.120 [host down, received no-response]</w:t>
      </w:r>
    </w:p>
    <w:p w14:paraId="4969544D" w14:textId="77777777" w:rsidR="00F56CDA" w:rsidRPr="002350AA" w:rsidRDefault="00F56CDA" w:rsidP="002350AA">
      <w:pPr>
        <w:jc w:val="both"/>
        <w:rPr>
          <w:sz w:val="20"/>
          <w:szCs w:val="20"/>
          <w:lang w:eastAsia="en-US"/>
        </w:rPr>
      </w:pPr>
      <w:r w:rsidRPr="002350AA">
        <w:rPr>
          <w:sz w:val="20"/>
          <w:szCs w:val="20"/>
          <w:lang w:eastAsia="en-US"/>
        </w:rPr>
        <w:lastRenderedPageBreak/>
        <w:t>Nmap scan report for 192.168.0.121 [host down, received no-response]</w:t>
      </w:r>
    </w:p>
    <w:p w14:paraId="68D3E902" w14:textId="77777777" w:rsidR="00F56CDA" w:rsidRPr="002350AA" w:rsidRDefault="00F56CDA" w:rsidP="002350AA">
      <w:pPr>
        <w:jc w:val="both"/>
        <w:rPr>
          <w:sz w:val="20"/>
          <w:szCs w:val="20"/>
          <w:lang w:eastAsia="en-US"/>
        </w:rPr>
      </w:pPr>
      <w:r w:rsidRPr="002350AA">
        <w:rPr>
          <w:sz w:val="20"/>
          <w:szCs w:val="20"/>
          <w:lang w:eastAsia="en-US"/>
        </w:rPr>
        <w:t>Nmap scan report for 192.168.0.122 [host down, received no-response]</w:t>
      </w:r>
    </w:p>
    <w:p w14:paraId="249EE62B" w14:textId="77777777" w:rsidR="00F56CDA" w:rsidRPr="002350AA" w:rsidRDefault="00F56CDA" w:rsidP="002350AA">
      <w:pPr>
        <w:jc w:val="both"/>
        <w:rPr>
          <w:sz w:val="20"/>
          <w:szCs w:val="20"/>
          <w:lang w:eastAsia="en-US"/>
        </w:rPr>
      </w:pPr>
      <w:r w:rsidRPr="002350AA">
        <w:rPr>
          <w:sz w:val="20"/>
          <w:szCs w:val="20"/>
          <w:lang w:eastAsia="en-US"/>
        </w:rPr>
        <w:t>Nmap scan report for 192.168.0.123 [host down, received no-response]</w:t>
      </w:r>
    </w:p>
    <w:p w14:paraId="7EF0BD6F" w14:textId="77777777" w:rsidR="00F56CDA" w:rsidRPr="002350AA" w:rsidRDefault="00F56CDA" w:rsidP="002350AA">
      <w:pPr>
        <w:jc w:val="both"/>
        <w:rPr>
          <w:sz w:val="20"/>
          <w:szCs w:val="20"/>
          <w:lang w:eastAsia="en-US"/>
        </w:rPr>
      </w:pPr>
      <w:r w:rsidRPr="002350AA">
        <w:rPr>
          <w:sz w:val="20"/>
          <w:szCs w:val="20"/>
          <w:lang w:eastAsia="en-US"/>
        </w:rPr>
        <w:t>Nmap scan report for 192.168.0.124 [host down, received no-response]</w:t>
      </w:r>
    </w:p>
    <w:p w14:paraId="74A045E7" w14:textId="77777777" w:rsidR="00F56CDA" w:rsidRPr="002350AA" w:rsidRDefault="00F56CDA" w:rsidP="002350AA">
      <w:pPr>
        <w:jc w:val="both"/>
        <w:rPr>
          <w:sz w:val="20"/>
          <w:szCs w:val="20"/>
          <w:lang w:eastAsia="en-US"/>
        </w:rPr>
      </w:pPr>
      <w:r w:rsidRPr="002350AA">
        <w:rPr>
          <w:sz w:val="20"/>
          <w:szCs w:val="20"/>
          <w:lang w:eastAsia="en-US"/>
        </w:rPr>
        <w:t>Nmap scan report for 192.168.0.125 [host down, received no-response]</w:t>
      </w:r>
    </w:p>
    <w:p w14:paraId="43A6B56A" w14:textId="77777777" w:rsidR="00F56CDA" w:rsidRPr="002350AA" w:rsidRDefault="00F56CDA" w:rsidP="002350AA">
      <w:pPr>
        <w:jc w:val="both"/>
        <w:rPr>
          <w:sz w:val="20"/>
          <w:szCs w:val="20"/>
          <w:lang w:eastAsia="en-US"/>
        </w:rPr>
      </w:pPr>
      <w:r w:rsidRPr="002350AA">
        <w:rPr>
          <w:sz w:val="20"/>
          <w:szCs w:val="20"/>
          <w:lang w:eastAsia="en-US"/>
        </w:rPr>
        <w:t>Nmap scan report for 192.168.0.126 [host down, received no-response]</w:t>
      </w:r>
    </w:p>
    <w:p w14:paraId="6D8A7F25" w14:textId="77777777" w:rsidR="00F56CDA" w:rsidRPr="002350AA" w:rsidRDefault="00F56CDA" w:rsidP="002350AA">
      <w:pPr>
        <w:jc w:val="both"/>
        <w:rPr>
          <w:sz w:val="20"/>
          <w:szCs w:val="20"/>
          <w:lang w:eastAsia="en-US"/>
        </w:rPr>
      </w:pPr>
      <w:r w:rsidRPr="002350AA">
        <w:rPr>
          <w:sz w:val="20"/>
          <w:szCs w:val="20"/>
          <w:lang w:eastAsia="en-US"/>
        </w:rPr>
        <w:t>Nmap scan report for 192.168.0.127 [host down, received no-response]</w:t>
      </w:r>
    </w:p>
    <w:p w14:paraId="753C8DE6" w14:textId="77777777" w:rsidR="00F56CDA" w:rsidRPr="002350AA" w:rsidRDefault="00F56CDA" w:rsidP="002350AA">
      <w:pPr>
        <w:jc w:val="both"/>
        <w:rPr>
          <w:sz w:val="20"/>
          <w:szCs w:val="20"/>
          <w:lang w:eastAsia="en-US"/>
        </w:rPr>
      </w:pPr>
      <w:r w:rsidRPr="002350AA">
        <w:rPr>
          <w:sz w:val="20"/>
          <w:szCs w:val="20"/>
          <w:lang w:eastAsia="en-US"/>
        </w:rPr>
        <w:t>Nmap scan report for 192.168.0.128 [host down, received no-response]</w:t>
      </w:r>
    </w:p>
    <w:p w14:paraId="2F1C9A48" w14:textId="77777777" w:rsidR="00F56CDA" w:rsidRPr="002350AA" w:rsidRDefault="00F56CDA" w:rsidP="002350AA">
      <w:pPr>
        <w:jc w:val="both"/>
        <w:rPr>
          <w:sz w:val="20"/>
          <w:szCs w:val="20"/>
          <w:lang w:eastAsia="en-US"/>
        </w:rPr>
      </w:pPr>
      <w:r w:rsidRPr="002350AA">
        <w:rPr>
          <w:sz w:val="20"/>
          <w:szCs w:val="20"/>
          <w:lang w:eastAsia="en-US"/>
        </w:rPr>
        <w:t>Nmap scan report for 192.168.0.131 [host down, received host-unreach]</w:t>
      </w:r>
    </w:p>
    <w:p w14:paraId="77577B05" w14:textId="77777777" w:rsidR="00F56CDA" w:rsidRPr="002350AA" w:rsidRDefault="00F56CDA" w:rsidP="002350AA">
      <w:pPr>
        <w:jc w:val="both"/>
        <w:rPr>
          <w:sz w:val="20"/>
          <w:szCs w:val="20"/>
          <w:lang w:eastAsia="en-US"/>
        </w:rPr>
      </w:pPr>
      <w:r w:rsidRPr="002350AA">
        <w:rPr>
          <w:sz w:val="20"/>
          <w:szCs w:val="20"/>
          <w:lang w:eastAsia="en-US"/>
        </w:rPr>
        <w:t>Nmap scan report for 192.168.0.132 [host down, received no-response]</w:t>
      </w:r>
    </w:p>
    <w:p w14:paraId="721757DD" w14:textId="77777777" w:rsidR="00F56CDA" w:rsidRPr="002350AA" w:rsidRDefault="00F56CDA" w:rsidP="002350AA">
      <w:pPr>
        <w:jc w:val="both"/>
        <w:rPr>
          <w:sz w:val="20"/>
          <w:szCs w:val="20"/>
          <w:lang w:eastAsia="en-US"/>
        </w:rPr>
      </w:pPr>
      <w:r w:rsidRPr="002350AA">
        <w:rPr>
          <w:sz w:val="20"/>
          <w:szCs w:val="20"/>
          <w:lang w:eastAsia="en-US"/>
        </w:rPr>
        <w:t>Nmap scan report for 192.168.0.133 [host down, received no-response]</w:t>
      </w:r>
    </w:p>
    <w:p w14:paraId="0492AC9B" w14:textId="77777777" w:rsidR="00F56CDA" w:rsidRPr="002350AA" w:rsidRDefault="00F56CDA" w:rsidP="002350AA">
      <w:pPr>
        <w:jc w:val="both"/>
        <w:rPr>
          <w:sz w:val="20"/>
          <w:szCs w:val="20"/>
          <w:lang w:eastAsia="en-US"/>
        </w:rPr>
      </w:pPr>
      <w:r w:rsidRPr="002350AA">
        <w:rPr>
          <w:sz w:val="20"/>
          <w:szCs w:val="20"/>
          <w:lang w:eastAsia="en-US"/>
        </w:rPr>
        <w:t>Nmap scan report for 192.168.0.134 [host down, received no-response]</w:t>
      </w:r>
    </w:p>
    <w:p w14:paraId="09F45868" w14:textId="77777777" w:rsidR="00F56CDA" w:rsidRPr="002350AA" w:rsidRDefault="00F56CDA" w:rsidP="002350AA">
      <w:pPr>
        <w:jc w:val="both"/>
        <w:rPr>
          <w:sz w:val="20"/>
          <w:szCs w:val="20"/>
          <w:lang w:eastAsia="en-US"/>
        </w:rPr>
      </w:pPr>
      <w:r w:rsidRPr="002350AA">
        <w:rPr>
          <w:sz w:val="20"/>
          <w:szCs w:val="20"/>
          <w:lang w:eastAsia="en-US"/>
        </w:rPr>
        <w:t>Nmap scan report for 192.168.0.135 [host down, received no-response]</w:t>
      </w:r>
    </w:p>
    <w:p w14:paraId="7DF033B1" w14:textId="77777777" w:rsidR="00F56CDA" w:rsidRPr="002350AA" w:rsidRDefault="00F56CDA" w:rsidP="002350AA">
      <w:pPr>
        <w:jc w:val="both"/>
        <w:rPr>
          <w:sz w:val="20"/>
          <w:szCs w:val="20"/>
          <w:lang w:eastAsia="en-US"/>
        </w:rPr>
      </w:pPr>
      <w:r w:rsidRPr="002350AA">
        <w:rPr>
          <w:sz w:val="20"/>
          <w:szCs w:val="20"/>
          <w:lang w:eastAsia="en-US"/>
        </w:rPr>
        <w:t>Nmap scan report for 192.168.0.136 [host down, received no-response]</w:t>
      </w:r>
    </w:p>
    <w:p w14:paraId="02FC0A0F" w14:textId="77777777" w:rsidR="00F56CDA" w:rsidRPr="002350AA" w:rsidRDefault="00F56CDA" w:rsidP="002350AA">
      <w:pPr>
        <w:jc w:val="both"/>
        <w:rPr>
          <w:sz w:val="20"/>
          <w:szCs w:val="20"/>
          <w:lang w:eastAsia="en-US"/>
        </w:rPr>
      </w:pPr>
      <w:r w:rsidRPr="002350AA">
        <w:rPr>
          <w:sz w:val="20"/>
          <w:szCs w:val="20"/>
          <w:lang w:eastAsia="en-US"/>
        </w:rPr>
        <w:t>Nmap scan report for 192.168.0.137 [host down, received no-response]</w:t>
      </w:r>
    </w:p>
    <w:p w14:paraId="1A1AA590" w14:textId="77777777" w:rsidR="00F56CDA" w:rsidRPr="002350AA" w:rsidRDefault="00F56CDA" w:rsidP="002350AA">
      <w:pPr>
        <w:jc w:val="both"/>
        <w:rPr>
          <w:sz w:val="20"/>
          <w:szCs w:val="20"/>
          <w:lang w:eastAsia="en-US"/>
        </w:rPr>
      </w:pPr>
      <w:r w:rsidRPr="002350AA">
        <w:rPr>
          <w:sz w:val="20"/>
          <w:szCs w:val="20"/>
          <w:lang w:eastAsia="en-US"/>
        </w:rPr>
        <w:t>Nmap scan report for 192.168.0.138 [host down, received no-response]</w:t>
      </w:r>
    </w:p>
    <w:p w14:paraId="0B4E3D11" w14:textId="77777777" w:rsidR="00F56CDA" w:rsidRPr="002350AA" w:rsidRDefault="00F56CDA" w:rsidP="002350AA">
      <w:pPr>
        <w:jc w:val="both"/>
        <w:rPr>
          <w:sz w:val="20"/>
          <w:szCs w:val="20"/>
          <w:lang w:eastAsia="en-US"/>
        </w:rPr>
      </w:pPr>
      <w:r w:rsidRPr="002350AA">
        <w:rPr>
          <w:sz w:val="20"/>
          <w:szCs w:val="20"/>
          <w:lang w:eastAsia="en-US"/>
        </w:rPr>
        <w:t>Nmap scan report for 192.168.0.139 [host down, received no-response]</w:t>
      </w:r>
    </w:p>
    <w:p w14:paraId="53895EAF" w14:textId="77777777" w:rsidR="00F56CDA" w:rsidRPr="002350AA" w:rsidRDefault="00F56CDA" w:rsidP="002350AA">
      <w:pPr>
        <w:jc w:val="both"/>
        <w:rPr>
          <w:sz w:val="20"/>
          <w:szCs w:val="20"/>
          <w:lang w:eastAsia="en-US"/>
        </w:rPr>
      </w:pPr>
      <w:r w:rsidRPr="002350AA">
        <w:rPr>
          <w:sz w:val="20"/>
          <w:szCs w:val="20"/>
          <w:lang w:eastAsia="en-US"/>
        </w:rPr>
        <w:t>Nmap scan report for 192.168.0.140 [host down, received no-response]</w:t>
      </w:r>
    </w:p>
    <w:p w14:paraId="5802518A" w14:textId="77777777" w:rsidR="00F56CDA" w:rsidRPr="002350AA" w:rsidRDefault="00F56CDA" w:rsidP="002350AA">
      <w:pPr>
        <w:jc w:val="both"/>
        <w:rPr>
          <w:sz w:val="20"/>
          <w:szCs w:val="20"/>
          <w:lang w:eastAsia="en-US"/>
        </w:rPr>
      </w:pPr>
      <w:r w:rsidRPr="002350AA">
        <w:rPr>
          <w:sz w:val="20"/>
          <w:szCs w:val="20"/>
          <w:lang w:eastAsia="en-US"/>
        </w:rPr>
        <w:t>Nmap scan report for 192.168.0.141 [host down, received no-response]</w:t>
      </w:r>
    </w:p>
    <w:p w14:paraId="6BFEFF89" w14:textId="77777777" w:rsidR="00F56CDA" w:rsidRPr="002350AA" w:rsidRDefault="00F56CDA" w:rsidP="002350AA">
      <w:pPr>
        <w:jc w:val="both"/>
        <w:rPr>
          <w:sz w:val="20"/>
          <w:szCs w:val="20"/>
          <w:lang w:eastAsia="en-US"/>
        </w:rPr>
      </w:pPr>
      <w:r w:rsidRPr="002350AA">
        <w:rPr>
          <w:sz w:val="20"/>
          <w:szCs w:val="20"/>
          <w:lang w:eastAsia="en-US"/>
        </w:rPr>
        <w:t>Nmap scan report for 192.168.0.142 [host down, received no-response]</w:t>
      </w:r>
    </w:p>
    <w:p w14:paraId="309E13E5" w14:textId="77777777" w:rsidR="00F56CDA" w:rsidRPr="002350AA" w:rsidRDefault="00F56CDA" w:rsidP="002350AA">
      <w:pPr>
        <w:jc w:val="both"/>
        <w:rPr>
          <w:sz w:val="20"/>
          <w:szCs w:val="20"/>
          <w:lang w:eastAsia="en-US"/>
        </w:rPr>
      </w:pPr>
      <w:r w:rsidRPr="002350AA">
        <w:rPr>
          <w:sz w:val="20"/>
          <w:szCs w:val="20"/>
          <w:lang w:eastAsia="en-US"/>
        </w:rPr>
        <w:t>Nmap scan report for 192.168.0.143 [host down, received no-response]</w:t>
      </w:r>
    </w:p>
    <w:p w14:paraId="3B6E0C09" w14:textId="77777777" w:rsidR="00F56CDA" w:rsidRPr="002350AA" w:rsidRDefault="00F56CDA" w:rsidP="002350AA">
      <w:pPr>
        <w:jc w:val="both"/>
        <w:rPr>
          <w:sz w:val="20"/>
          <w:szCs w:val="20"/>
          <w:lang w:eastAsia="en-US"/>
        </w:rPr>
      </w:pPr>
      <w:r w:rsidRPr="002350AA">
        <w:rPr>
          <w:sz w:val="20"/>
          <w:szCs w:val="20"/>
          <w:lang w:eastAsia="en-US"/>
        </w:rPr>
        <w:t>Nmap scan report for 192.168.0.144 [host down, received no-response]</w:t>
      </w:r>
    </w:p>
    <w:p w14:paraId="07D098EE" w14:textId="77777777" w:rsidR="00F56CDA" w:rsidRPr="002350AA" w:rsidRDefault="00F56CDA" w:rsidP="002350AA">
      <w:pPr>
        <w:jc w:val="both"/>
        <w:rPr>
          <w:sz w:val="20"/>
          <w:szCs w:val="20"/>
          <w:lang w:eastAsia="en-US"/>
        </w:rPr>
      </w:pPr>
      <w:r w:rsidRPr="002350AA">
        <w:rPr>
          <w:sz w:val="20"/>
          <w:szCs w:val="20"/>
          <w:lang w:eastAsia="en-US"/>
        </w:rPr>
        <w:t>Nmap scan report for 192.168.0.145 [host down, received no-response]</w:t>
      </w:r>
    </w:p>
    <w:p w14:paraId="688785E6" w14:textId="77777777" w:rsidR="00F56CDA" w:rsidRPr="002350AA" w:rsidRDefault="00F56CDA" w:rsidP="002350AA">
      <w:pPr>
        <w:jc w:val="both"/>
        <w:rPr>
          <w:sz w:val="20"/>
          <w:szCs w:val="20"/>
          <w:lang w:eastAsia="en-US"/>
        </w:rPr>
      </w:pPr>
      <w:r w:rsidRPr="002350AA">
        <w:rPr>
          <w:sz w:val="20"/>
          <w:szCs w:val="20"/>
          <w:lang w:eastAsia="en-US"/>
        </w:rPr>
        <w:t>Nmap scan report for 192.168.0.146 [host down, received no-response]</w:t>
      </w:r>
    </w:p>
    <w:p w14:paraId="3228C589" w14:textId="77777777" w:rsidR="00F56CDA" w:rsidRPr="002350AA" w:rsidRDefault="00F56CDA" w:rsidP="002350AA">
      <w:pPr>
        <w:jc w:val="both"/>
        <w:rPr>
          <w:sz w:val="20"/>
          <w:szCs w:val="20"/>
          <w:lang w:eastAsia="en-US"/>
        </w:rPr>
      </w:pPr>
      <w:r w:rsidRPr="002350AA">
        <w:rPr>
          <w:sz w:val="20"/>
          <w:szCs w:val="20"/>
          <w:lang w:eastAsia="en-US"/>
        </w:rPr>
        <w:t>Nmap scan report for 192.168.0.147 [host down, received no-response]</w:t>
      </w:r>
    </w:p>
    <w:p w14:paraId="612EF1B5" w14:textId="77777777" w:rsidR="00F56CDA" w:rsidRPr="002350AA" w:rsidRDefault="00F56CDA" w:rsidP="002350AA">
      <w:pPr>
        <w:jc w:val="both"/>
        <w:rPr>
          <w:sz w:val="20"/>
          <w:szCs w:val="20"/>
          <w:lang w:eastAsia="en-US"/>
        </w:rPr>
      </w:pPr>
      <w:r w:rsidRPr="002350AA">
        <w:rPr>
          <w:sz w:val="20"/>
          <w:szCs w:val="20"/>
          <w:lang w:eastAsia="en-US"/>
        </w:rPr>
        <w:t>Nmap scan report for 192.168.0.148 [host down, received no-response]</w:t>
      </w:r>
    </w:p>
    <w:p w14:paraId="60FB9DE5" w14:textId="77777777" w:rsidR="00F56CDA" w:rsidRPr="002350AA" w:rsidRDefault="00F56CDA" w:rsidP="002350AA">
      <w:pPr>
        <w:jc w:val="both"/>
        <w:rPr>
          <w:sz w:val="20"/>
          <w:szCs w:val="20"/>
          <w:lang w:eastAsia="en-US"/>
        </w:rPr>
      </w:pPr>
      <w:r w:rsidRPr="002350AA">
        <w:rPr>
          <w:sz w:val="20"/>
          <w:szCs w:val="20"/>
          <w:lang w:eastAsia="en-US"/>
        </w:rPr>
        <w:t>Nmap scan report for 192.168.0.149 [host down, received no-response]</w:t>
      </w:r>
    </w:p>
    <w:p w14:paraId="2FE53EAC" w14:textId="77777777" w:rsidR="00F56CDA" w:rsidRPr="002350AA" w:rsidRDefault="00F56CDA" w:rsidP="002350AA">
      <w:pPr>
        <w:jc w:val="both"/>
        <w:rPr>
          <w:sz w:val="20"/>
          <w:szCs w:val="20"/>
          <w:lang w:eastAsia="en-US"/>
        </w:rPr>
      </w:pPr>
      <w:r w:rsidRPr="002350AA">
        <w:rPr>
          <w:sz w:val="20"/>
          <w:szCs w:val="20"/>
          <w:lang w:eastAsia="en-US"/>
        </w:rPr>
        <w:t>Nmap scan report for 192.168.0.150 [host down, received no-response]</w:t>
      </w:r>
    </w:p>
    <w:p w14:paraId="08A21638" w14:textId="77777777" w:rsidR="00F56CDA" w:rsidRPr="002350AA" w:rsidRDefault="00F56CDA" w:rsidP="002350AA">
      <w:pPr>
        <w:jc w:val="both"/>
        <w:rPr>
          <w:sz w:val="20"/>
          <w:szCs w:val="20"/>
          <w:lang w:eastAsia="en-US"/>
        </w:rPr>
      </w:pPr>
      <w:r w:rsidRPr="002350AA">
        <w:rPr>
          <w:sz w:val="20"/>
          <w:szCs w:val="20"/>
          <w:lang w:eastAsia="en-US"/>
        </w:rPr>
        <w:t>Nmap scan report for 192.168.0.151 [host down, received no-response]</w:t>
      </w:r>
    </w:p>
    <w:p w14:paraId="4D3B0BA1" w14:textId="77777777" w:rsidR="00F56CDA" w:rsidRPr="002350AA" w:rsidRDefault="00F56CDA" w:rsidP="002350AA">
      <w:pPr>
        <w:jc w:val="both"/>
        <w:rPr>
          <w:sz w:val="20"/>
          <w:szCs w:val="20"/>
          <w:lang w:eastAsia="en-US"/>
        </w:rPr>
      </w:pPr>
      <w:r w:rsidRPr="002350AA">
        <w:rPr>
          <w:sz w:val="20"/>
          <w:szCs w:val="20"/>
          <w:lang w:eastAsia="en-US"/>
        </w:rPr>
        <w:t>Nmap scan report for 192.168.0.152 [host down, received no-response]</w:t>
      </w:r>
    </w:p>
    <w:p w14:paraId="6D39FC8C" w14:textId="77777777" w:rsidR="00F56CDA" w:rsidRPr="002350AA" w:rsidRDefault="00F56CDA" w:rsidP="002350AA">
      <w:pPr>
        <w:jc w:val="both"/>
        <w:rPr>
          <w:sz w:val="20"/>
          <w:szCs w:val="20"/>
          <w:lang w:eastAsia="en-US"/>
        </w:rPr>
      </w:pPr>
      <w:r w:rsidRPr="002350AA">
        <w:rPr>
          <w:sz w:val="20"/>
          <w:szCs w:val="20"/>
          <w:lang w:eastAsia="en-US"/>
        </w:rPr>
        <w:t>Nmap scan report for 192.168.0.153 [host down, received no-response]</w:t>
      </w:r>
    </w:p>
    <w:p w14:paraId="649A77A0" w14:textId="77777777" w:rsidR="00F56CDA" w:rsidRPr="002350AA" w:rsidRDefault="00F56CDA" w:rsidP="002350AA">
      <w:pPr>
        <w:jc w:val="both"/>
        <w:rPr>
          <w:sz w:val="20"/>
          <w:szCs w:val="20"/>
          <w:lang w:eastAsia="en-US"/>
        </w:rPr>
      </w:pPr>
      <w:r w:rsidRPr="002350AA">
        <w:rPr>
          <w:sz w:val="20"/>
          <w:szCs w:val="20"/>
          <w:lang w:eastAsia="en-US"/>
        </w:rPr>
        <w:lastRenderedPageBreak/>
        <w:t>Nmap scan report for 192.168.0.154 [host down, received no-response]</w:t>
      </w:r>
    </w:p>
    <w:p w14:paraId="14EC1D34" w14:textId="77777777" w:rsidR="00F56CDA" w:rsidRPr="002350AA" w:rsidRDefault="00F56CDA" w:rsidP="002350AA">
      <w:pPr>
        <w:jc w:val="both"/>
        <w:rPr>
          <w:sz w:val="20"/>
          <w:szCs w:val="20"/>
          <w:lang w:eastAsia="en-US"/>
        </w:rPr>
      </w:pPr>
      <w:r w:rsidRPr="002350AA">
        <w:rPr>
          <w:sz w:val="20"/>
          <w:szCs w:val="20"/>
          <w:lang w:eastAsia="en-US"/>
        </w:rPr>
        <w:t>Nmap scan report for 192.168.0.155 [host down, received no-response]</w:t>
      </w:r>
    </w:p>
    <w:p w14:paraId="412912D5" w14:textId="77777777" w:rsidR="00F56CDA" w:rsidRPr="002350AA" w:rsidRDefault="00F56CDA" w:rsidP="002350AA">
      <w:pPr>
        <w:jc w:val="both"/>
        <w:rPr>
          <w:sz w:val="20"/>
          <w:szCs w:val="20"/>
          <w:lang w:eastAsia="en-US"/>
        </w:rPr>
      </w:pPr>
      <w:r w:rsidRPr="002350AA">
        <w:rPr>
          <w:sz w:val="20"/>
          <w:szCs w:val="20"/>
          <w:lang w:eastAsia="en-US"/>
        </w:rPr>
        <w:t>Nmap scan report for 192.168.0.156 [host down, received no-response]</w:t>
      </w:r>
    </w:p>
    <w:p w14:paraId="5FC43F08" w14:textId="77777777" w:rsidR="00F56CDA" w:rsidRPr="002350AA" w:rsidRDefault="00F56CDA" w:rsidP="002350AA">
      <w:pPr>
        <w:jc w:val="both"/>
        <w:rPr>
          <w:sz w:val="20"/>
          <w:szCs w:val="20"/>
          <w:lang w:eastAsia="en-US"/>
        </w:rPr>
      </w:pPr>
      <w:r w:rsidRPr="002350AA">
        <w:rPr>
          <w:sz w:val="20"/>
          <w:szCs w:val="20"/>
          <w:lang w:eastAsia="en-US"/>
        </w:rPr>
        <w:t>Nmap scan report for 192.168.0.157 [host down, received no-response]</w:t>
      </w:r>
    </w:p>
    <w:p w14:paraId="06B304F4" w14:textId="77777777" w:rsidR="00F56CDA" w:rsidRPr="002350AA" w:rsidRDefault="00F56CDA" w:rsidP="002350AA">
      <w:pPr>
        <w:jc w:val="both"/>
        <w:rPr>
          <w:sz w:val="20"/>
          <w:szCs w:val="20"/>
          <w:lang w:eastAsia="en-US"/>
        </w:rPr>
      </w:pPr>
      <w:r w:rsidRPr="002350AA">
        <w:rPr>
          <w:sz w:val="20"/>
          <w:szCs w:val="20"/>
          <w:lang w:eastAsia="en-US"/>
        </w:rPr>
        <w:t>Nmap scan report for 192.168.0.158 [host down, received no-response]</w:t>
      </w:r>
    </w:p>
    <w:p w14:paraId="1CD1BF76" w14:textId="77777777" w:rsidR="00F56CDA" w:rsidRPr="002350AA" w:rsidRDefault="00F56CDA" w:rsidP="002350AA">
      <w:pPr>
        <w:jc w:val="both"/>
        <w:rPr>
          <w:sz w:val="20"/>
          <w:szCs w:val="20"/>
          <w:lang w:eastAsia="en-US"/>
        </w:rPr>
      </w:pPr>
      <w:r w:rsidRPr="002350AA">
        <w:rPr>
          <w:sz w:val="20"/>
          <w:szCs w:val="20"/>
          <w:lang w:eastAsia="en-US"/>
        </w:rPr>
        <w:t>Nmap scan report for 192.168.0.159 [host down, received no-response]</w:t>
      </w:r>
    </w:p>
    <w:p w14:paraId="35AADBE6" w14:textId="77777777" w:rsidR="00F56CDA" w:rsidRPr="002350AA" w:rsidRDefault="00F56CDA" w:rsidP="002350AA">
      <w:pPr>
        <w:jc w:val="both"/>
        <w:rPr>
          <w:sz w:val="20"/>
          <w:szCs w:val="20"/>
          <w:lang w:eastAsia="en-US"/>
        </w:rPr>
      </w:pPr>
      <w:r w:rsidRPr="002350AA">
        <w:rPr>
          <w:sz w:val="20"/>
          <w:szCs w:val="20"/>
          <w:lang w:eastAsia="en-US"/>
        </w:rPr>
        <w:t>Nmap scan report for 192.168.0.160 [host down, received no-response]</w:t>
      </w:r>
    </w:p>
    <w:p w14:paraId="76C2CBB6" w14:textId="77777777" w:rsidR="00F56CDA" w:rsidRPr="002350AA" w:rsidRDefault="00F56CDA" w:rsidP="002350AA">
      <w:pPr>
        <w:jc w:val="both"/>
        <w:rPr>
          <w:sz w:val="20"/>
          <w:szCs w:val="20"/>
          <w:lang w:eastAsia="en-US"/>
        </w:rPr>
      </w:pPr>
      <w:r w:rsidRPr="002350AA">
        <w:rPr>
          <w:sz w:val="20"/>
          <w:szCs w:val="20"/>
          <w:lang w:eastAsia="en-US"/>
        </w:rPr>
        <w:t>Nmap scan report for 192.168.0.161 [host down, received no-response]</w:t>
      </w:r>
    </w:p>
    <w:p w14:paraId="2A0DF80F" w14:textId="77777777" w:rsidR="00F56CDA" w:rsidRPr="002350AA" w:rsidRDefault="00F56CDA" w:rsidP="002350AA">
      <w:pPr>
        <w:jc w:val="both"/>
        <w:rPr>
          <w:sz w:val="20"/>
          <w:szCs w:val="20"/>
          <w:lang w:eastAsia="en-US"/>
        </w:rPr>
      </w:pPr>
      <w:r w:rsidRPr="002350AA">
        <w:rPr>
          <w:sz w:val="20"/>
          <w:szCs w:val="20"/>
          <w:lang w:eastAsia="en-US"/>
        </w:rPr>
        <w:t>Nmap scan report for 192.168.0.162 [host down, received no-response]</w:t>
      </w:r>
    </w:p>
    <w:p w14:paraId="74F22380" w14:textId="77777777" w:rsidR="00F56CDA" w:rsidRPr="002350AA" w:rsidRDefault="00F56CDA" w:rsidP="002350AA">
      <w:pPr>
        <w:jc w:val="both"/>
        <w:rPr>
          <w:sz w:val="20"/>
          <w:szCs w:val="20"/>
          <w:lang w:eastAsia="en-US"/>
        </w:rPr>
      </w:pPr>
      <w:r w:rsidRPr="002350AA">
        <w:rPr>
          <w:sz w:val="20"/>
          <w:szCs w:val="20"/>
          <w:lang w:eastAsia="en-US"/>
        </w:rPr>
        <w:t>Nmap scan report for 192.168.0.163 [host down, received no-response]</w:t>
      </w:r>
    </w:p>
    <w:p w14:paraId="0848CD5B" w14:textId="77777777" w:rsidR="00F56CDA" w:rsidRPr="002350AA" w:rsidRDefault="00F56CDA" w:rsidP="002350AA">
      <w:pPr>
        <w:jc w:val="both"/>
        <w:rPr>
          <w:sz w:val="20"/>
          <w:szCs w:val="20"/>
          <w:lang w:eastAsia="en-US"/>
        </w:rPr>
      </w:pPr>
      <w:r w:rsidRPr="002350AA">
        <w:rPr>
          <w:sz w:val="20"/>
          <w:szCs w:val="20"/>
          <w:lang w:eastAsia="en-US"/>
        </w:rPr>
        <w:t>Nmap scan report for 192.168.0.164 [host down, received no-response]</w:t>
      </w:r>
    </w:p>
    <w:p w14:paraId="6BFAC63E" w14:textId="77777777" w:rsidR="00F56CDA" w:rsidRPr="002350AA" w:rsidRDefault="00F56CDA" w:rsidP="002350AA">
      <w:pPr>
        <w:jc w:val="both"/>
        <w:rPr>
          <w:sz w:val="20"/>
          <w:szCs w:val="20"/>
          <w:lang w:eastAsia="en-US"/>
        </w:rPr>
      </w:pPr>
      <w:r w:rsidRPr="002350AA">
        <w:rPr>
          <w:sz w:val="20"/>
          <w:szCs w:val="20"/>
          <w:lang w:eastAsia="en-US"/>
        </w:rPr>
        <w:t>Nmap scan report for 192.168.0.165 [host down, received no-response]</w:t>
      </w:r>
    </w:p>
    <w:p w14:paraId="0E941C7B" w14:textId="77777777" w:rsidR="00F56CDA" w:rsidRPr="002350AA" w:rsidRDefault="00F56CDA" w:rsidP="002350AA">
      <w:pPr>
        <w:jc w:val="both"/>
        <w:rPr>
          <w:sz w:val="20"/>
          <w:szCs w:val="20"/>
          <w:lang w:eastAsia="en-US"/>
        </w:rPr>
      </w:pPr>
      <w:r w:rsidRPr="002350AA">
        <w:rPr>
          <w:sz w:val="20"/>
          <w:szCs w:val="20"/>
          <w:lang w:eastAsia="en-US"/>
        </w:rPr>
        <w:t>Nmap scan report for 192.168.0.166 [host down, received no-response]</w:t>
      </w:r>
    </w:p>
    <w:p w14:paraId="63155A25" w14:textId="77777777" w:rsidR="00F56CDA" w:rsidRPr="002350AA" w:rsidRDefault="00F56CDA" w:rsidP="002350AA">
      <w:pPr>
        <w:jc w:val="both"/>
        <w:rPr>
          <w:sz w:val="20"/>
          <w:szCs w:val="20"/>
          <w:lang w:eastAsia="en-US"/>
        </w:rPr>
      </w:pPr>
      <w:r w:rsidRPr="002350AA">
        <w:rPr>
          <w:sz w:val="20"/>
          <w:szCs w:val="20"/>
          <w:lang w:eastAsia="en-US"/>
        </w:rPr>
        <w:t>Nmap scan report for 192.168.0.167 [host down, received no-response]</w:t>
      </w:r>
    </w:p>
    <w:p w14:paraId="453037E0" w14:textId="77777777" w:rsidR="00F56CDA" w:rsidRPr="002350AA" w:rsidRDefault="00F56CDA" w:rsidP="002350AA">
      <w:pPr>
        <w:jc w:val="both"/>
        <w:rPr>
          <w:sz w:val="20"/>
          <w:szCs w:val="20"/>
          <w:lang w:eastAsia="en-US"/>
        </w:rPr>
      </w:pPr>
      <w:r w:rsidRPr="002350AA">
        <w:rPr>
          <w:sz w:val="20"/>
          <w:szCs w:val="20"/>
          <w:lang w:eastAsia="en-US"/>
        </w:rPr>
        <w:t>Nmap scan report for 192.168.0.168 [host down, received no-response]</w:t>
      </w:r>
    </w:p>
    <w:p w14:paraId="65DC5E92" w14:textId="77777777" w:rsidR="00F56CDA" w:rsidRPr="002350AA" w:rsidRDefault="00F56CDA" w:rsidP="002350AA">
      <w:pPr>
        <w:jc w:val="both"/>
        <w:rPr>
          <w:sz w:val="20"/>
          <w:szCs w:val="20"/>
          <w:lang w:eastAsia="en-US"/>
        </w:rPr>
      </w:pPr>
      <w:r w:rsidRPr="002350AA">
        <w:rPr>
          <w:sz w:val="20"/>
          <w:szCs w:val="20"/>
          <w:lang w:eastAsia="en-US"/>
        </w:rPr>
        <w:t>Nmap scan report for 192.168.0.169 [host down, received no-response]</w:t>
      </w:r>
    </w:p>
    <w:p w14:paraId="5224EAD8" w14:textId="77777777" w:rsidR="00F56CDA" w:rsidRPr="002350AA" w:rsidRDefault="00F56CDA" w:rsidP="002350AA">
      <w:pPr>
        <w:jc w:val="both"/>
        <w:rPr>
          <w:sz w:val="20"/>
          <w:szCs w:val="20"/>
          <w:lang w:eastAsia="en-US"/>
        </w:rPr>
      </w:pPr>
      <w:r w:rsidRPr="002350AA">
        <w:rPr>
          <w:sz w:val="20"/>
          <w:szCs w:val="20"/>
          <w:lang w:eastAsia="en-US"/>
        </w:rPr>
        <w:t>Nmap scan report for 192.168.0.170 [host down, received no-response]</w:t>
      </w:r>
    </w:p>
    <w:p w14:paraId="6D523835" w14:textId="77777777" w:rsidR="00F56CDA" w:rsidRPr="002350AA" w:rsidRDefault="00F56CDA" w:rsidP="002350AA">
      <w:pPr>
        <w:jc w:val="both"/>
        <w:rPr>
          <w:sz w:val="20"/>
          <w:szCs w:val="20"/>
          <w:lang w:eastAsia="en-US"/>
        </w:rPr>
      </w:pPr>
      <w:r w:rsidRPr="002350AA">
        <w:rPr>
          <w:sz w:val="20"/>
          <w:szCs w:val="20"/>
          <w:lang w:eastAsia="en-US"/>
        </w:rPr>
        <w:t>Nmap scan report for 192.168.0.171 [host down, received no-response]</w:t>
      </w:r>
    </w:p>
    <w:p w14:paraId="06433DFF" w14:textId="77777777" w:rsidR="00F56CDA" w:rsidRPr="002350AA" w:rsidRDefault="00F56CDA" w:rsidP="002350AA">
      <w:pPr>
        <w:jc w:val="both"/>
        <w:rPr>
          <w:sz w:val="20"/>
          <w:szCs w:val="20"/>
          <w:lang w:eastAsia="en-US"/>
        </w:rPr>
      </w:pPr>
      <w:r w:rsidRPr="002350AA">
        <w:rPr>
          <w:sz w:val="20"/>
          <w:szCs w:val="20"/>
          <w:lang w:eastAsia="en-US"/>
        </w:rPr>
        <w:t>Nmap scan report for 192.168.0.172 [host down, received no-response]</w:t>
      </w:r>
    </w:p>
    <w:p w14:paraId="5CAE131C" w14:textId="77777777" w:rsidR="00F56CDA" w:rsidRPr="002350AA" w:rsidRDefault="00F56CDA" w:rsidP="002350AA">
      <w:pPr>
        <w:jc w:val="both"/>
        <w:rPr>
          <w:sz w:val="20"/>
          <w:szCs w:val="20"/>
          <w:lang w:eastAsia="en-US"/>
        </w:rPr>
      </w:pPr>
      <w:r w:rsidRPr="002350AA">
        <w:rPr>
          <w:sz w:val="20"/>
          <w:szCs w:val="20"/>
          <w:lang w:eastAsia="en-US"/>
        </w:rPr>
        <w:t>Nmap scan report for 192.168.0.173 [host down, received no-response]</w:t>
      </w:r>
    </w:p>
    <w:p w14:paraId="1D201136" w14:textId="77777777" w:rsidR="00F56CDA" w:rsidRPr="002350AA" w:rsidRDefault="00F56CDA" w:rsidP="002350AA">
      <w:pPr>
        <w:jc w:val="both"/>
        <w:rPr>
          <w:sz w:val="20"/>
          <w:szCs w:val="20"/>
          <w:lang w:eastAsia="en-US"/>
        </w:rPr>
      </w:pPr>
      <w:r w:rsidRPr="002350AA">
        <w:rPr>
          <w:sz w:val="20"/>
          <w:szCs w:val="20"/>
          <w:lang w:eastAsia="en-US"/>
        </w:rPr>
        <w:t>Nmap scan report for 192.168.0.174 [host down, received no-response]</w:t>
      </w:r>
    </w:p>
    <w:p w14:paraId="7240F7A4" w14:textId="77777777" w:rsidR="00F56CDA" w:rsidRPr="002350AA" w:rsidRDefault="00F56CDA" w:rsidP="002350AA">
      <w:pPr>
        <w:jc w:val="both"/>
        <w:rPr>
          <w:sz w:val="20"/>
          <w:szCs w:val="20"/>
          <w:lang w:eastAsia="en-US"/>
        </w:rPr>
      </w:pPr>
      <w:r w:rsidRPr="002350AA">
        <w:rPr>
          <w:sz w:val="20"/>
          <w:szCs w:val="20"/>
          <w:lang w:eastAsia="en-US"/>
        </w:rPr>
        <w:t>Nmap scan report for 192.168.0.175 [host down, received no-response]</w:t>
      </w:r>
    </w:p>
    <w:p w14:paraId="4169432B" w14:textId="77777777" w:rsidR="00F56CDA" w:rsidRPr="002350AA" w:rsidRDefault="00F56CDA" w:rsidP="002350AA">
      <w:pPr>
        <w:jc w:val="both"/>
        <w:rPr>
          <w:sz w:val="20"/>
          <w:szCs w:val="20"/>
          <w:lang w:eastAsia="en-US"/>
        </w:rPr>
      </w:pPr>
      <w:r w:rsidRPr="002350AA">
        <w:rPr>
          <w:sz w:val="20"/>
          <w:szCs w:val="20"/>
          <w:lang w:eastAsia="en-US"/>
        </w:rPr>
        <w:t>Nmap scan report for 192.168.0.176 [host down, received no-response]</w:t>
      </w:r>
    </w:p>
    <w:p w14:paraId="7E42945F" w14:textId="77777777" w:rsidR="00F56CDA" w:rsidRPr="002350AA" w:rsidRDefault="00F56CDA" w:rsidP="002350AA">
      <w:pPr>
        <w:jc w:val="both"/>
        <w:rPr>
          <w:sz w:val="20"/>
          <w:szCs w:val="20"/>
          <w:lang w:eastAsia="en-US"/>
        </w:rPr>
      </w:pPr>
      <w:r w:rsidRPr="002350AA">
        <w:rPr>
          <w:sz w:val="20"/>
          <w:szCs w:val="20"/>
          <w:lang w:eastAsia="en-US"/>
        </w:rPr>
        <w:t>Nmap scan report for 192.168.0.177 [host down, received no-response]</w:t>
      </w:r>
    </w:p>
    <w:p w14:paraId="5B42F2DA" w14:textId="77777777" w:rsidR="00F56CDA" w:rsidRPr="002350AA" w:rsidRDefault="00F56CDA" w:rsidP="002350AA">
      <w:pPr>
        <w:jc w:val="both"/>
        <w:rPr>
          <w:sz w:val="20"/>
          <w:szCs w:val="20"/>
          <w:lang w:eastAsia="en-US"/>
        </w:rPr>
      </w:pPr>
      <w:r w:rsidRPr="002350AA">
        <w:rPr>
          <w:sz w:val="20"/>
          <w:szCs w:val="20"/>
          <w:lang w:eastAsia="en-US"/>
        </w:rPr>
        <w:t>Nmap scan report for 192.168.0.178 [host down, received no-response]</w:t>
      </w:r>
    </w:p>
    <w:p w14:paraId="326B763B" w14:textId="77777777" w:rsidR="00F56CDA" w:rsidRPr="002350AA" w:rsidRDefault="00F56CDA" w:rsidP="002350AA">
      <w:pPr>
        <w:jc w:val="both"/>
        <w:rPr>
          <w:sz w:val="20"/>
          <w:szCs w:val="20"/>
          <w:lang w:eastAsia="en-US"/>
        </w:rPr>
      </w:pPr>
      <w:r w:rsidRPr="002350AA">
        <w:rPr>
          <w:sz w:val="20"/>
          <w:szCs w:val="20"/>
          <w:lang w:eastAsia="en-US"/>
        </w:rPr>
        <w:t>Nmap scan report for 192.168.0.179 [host down, received no-response]</w:t>
      </w:r>
    </w:p>
    <w:p w14:paraId="5FA37186" w14:textId="77777777" w:rsidR="00F56CDA" w:rsidRPr="002350AA" w:rsidRDefault="00F56CDA" w:rsidP="002350AA">
      <w:pPr>
        <w:jc w:val="both"/>
        <w:rPr>
          <w:sz w:val="20"/>
          <w:szCs w:val="20"/>
          <w:lang w:eastAsia="en-US"/>
        </w:rPr>
      </w:pPr>
      <w:r w:rsidRPr="002350AA">
        <w:rPr>
          <w:sz w:val="20"/>
          <w:szCs w:val="20"/>
          <w:lang w:eastAsia="en-US"/>
        </w:rPr>
        <w:t>Nmap scan report for 192.168.0.180 [host down, received no-response]</w:t>
      </w:r>
    </w:p>
    <w:p w14:paraId="1C471572" w14:textId="77777777" w:rsidR="00F56CDA" w:rsidRPr="002350AA" w:rsidRDefault="00F56CDA" w:rsidP="002350AA">
      <w:pPr>
        <w:jc w:val="both"/>
        <w:rPr>
          <w:sz w:val="20"/>
          <w:szCs w:val="20"/>
          <w:lang w:eastAsia="en-US"/>
        </w:rPr>
      </w:pPr>
      <w:r w:rsidRPr="002350AA">
        <w:rPr>
          <w:sz w:val="20"/>
          <w:szCs w:val="20"/>
          <w:lang w:eastAsia="en-US"/>
        </w:rPr>
        <w:t>Nmap scan report for 192.168.0.181 [host down, received no-response]</w:t>
      </w:r>
    </w:p>
    <w:p w14:paraId="6E0E823D" w14:textId="77777777" w:rsidR="00F56CDA" w:rsidRPr="002350AA" w:rsidRDefault="00F56CDA" w:rsidP="002350AA">
      <w:pPr>
        <w:jc w:val="both"/>
        <w:rPr>
          <w:sz w:val="20"/>
          <w:szCs w:val="20"/>
          <w:lang w:eastAsia="en-US"/>
        </w:rPr>
      </w:pPr>
      <w:r w:rsidRPr="002350AA">
        <w:rPr>
          <w:sz w:val="20"/>
          <w:szCs w:val="20"/>
          <w:lang w:eastAsia="en-US"/>
        </w:rPr>
        <w:t>Nmap scan report for 192.168.0.182 [host down, received no-response]</w:t>
      </w:r>
    </w:p>
    <w:p w14:paraId="3DA75778" w14:textId="77777777" w:rsidR="00F56CDA" w:rsidRPr="002350AA" w:rsidRDefault="00F56CDA" w:rsidP="002350AA">
      <w:pPr>
        <w:jc w:val="both"/>
        <w:rPr>
          <w:sz w:val="20"/>
          <w:szCs w:val="20"/>
          <w:lang w:eastAsia="en-US"/>
        </w:rPr>
      </w:pPr>
      <w:r w:rsidRPr="002350AA">
        <w:rPr>
          <w:sz w:val="20"/>
          <w:szCs w:val="20"/>
          <w:lang w:eastAsia="en-US"/>
        </w:rPr>
        <w:t>Nmap scan report for 192.168.0.183 [host down, received no-response]</w:t>
      </w:r>
    </w:p>
    <w:p w14:paraId="57D3736E" w14:textId="77777777" w:rsidR="00F56CDA" w:rsidRPr="002350AA" w:rsidRDefault="00F56CDA" w:rsidP="002350AA">
      <w:pPr>
        <w:jc w:val="both"/>
        <w:rPr>
          <w:sz w:val="20"/>
          <w:szCs w:val="20"/>
          <w:lang w:eastAsia="en-US"/>
        </w:rPr>
      </w:pPr>
      <w:r w:rsidRPr="002350AA">
        <w:rPr>
          <w:sz w:val="20"/>
          <w:szCs w:val="20"/>
          <w:lang w:eastAsia="en-US"/>
        </w:rPr>
        <w:t>Nmap scan report for 192.168.0.184 [host down, received no-response]</w:t>
      </w:r>
    </w:p>
    <w:p w14:paraId="66001ED2" w14:textId="77777777" w:rsidR="00F56CDA" w:rsidRPr="002350AA" w:rsidRDefault="00F56CDA" w:rsidP="002350AA">
      <w:pPr>
        <w:jc w:val="both"/>
        <w:rPr>
          <w:sz w:val="20"/>
          <w:szCs w:val="20"/>
          <w:lang w:eastAsia="en-US"/>
        </w:rPr>
      </w:pPr>
      <w:r w:rsidRPr="002350AA">
        <w:rPr>
          <w:sz w:val="20"/>
          <w:szCs w:val="20"/>
          <w:lang w:eastAsia="en-US"/>
        </w:rPr>
        <w:lastRenderedPageBreak/>
        <w:t>Nmap scan report for 192.168.0.185 [host down, received no-response]</w:t>
      </w:r>
    </w:p>
    <w:p w14:paraId="2DAB52A7" w14:textId="77777777" w:rsidR="00F56CDA" w:rsidRPr="002350AA" w:rsidRDefault="00F56CDA" w:rsidP="002350AA">
      <w:pPr>
        <w:jc w:val="both"/>
        <w:rPr>
          <w:sz w:val="20"/>
          <w:szCs w:val="20"/>
          <w:lang w:eastAsia="en-US"/>
        </w:rPr>
      </w:pPr>
      <w:r w:rsidRPr="002350AA">
        <w:rPr>
          <w:sz w:val="20"/>
          <w:szCs w:val="20"/>
          <w:lang w:eastAsia="en-US"/>
        </w:rPr>
        <w:t>Nmap scan report for 192.168.0.186 [host down, received no-response]</w:t>
      </w:r>
    </w:p>
    <w:p w14:paraId="208EADE2" w14:textId="77777777" w:rsidR="00F56CDA" w:rsidRPr="002350AA" w:rsidRDefault="00F56CDA" w:rsidP="002350AA">
      <w:pPr>
        <w:jc w:val="both"/>
        <w:rPr>
          <w:sz w:val="20"/>
          <w:szCs w:val="20"/>
          <w:lang w:eastAsia="en-US"/>
        </w:rPr>
      </w:pPr>
      <w:r w:rsidRPr="002350AA">
        <w:rPr>
          <w:sz w:val="20"/>
          <w:szCs w:val="20"/>
          <w:lang w:eastAsia="en-US"/>
        </w:rPr>
        <w:t>Nmap scan report for 192.168.0.187 [host down, received no-response]</w:t>
      </w:r>
    </w:p>
    <w:p w14:paraId="1CB16915" w14:textId="77777777" w:rsidR="00F56CDA" w:rsidRPr="002350AA" w:rsidRDefault="00F56CDA" w:rsidP="002350AA">
      <w:pPr>
        <w:jc w:val="both"/>
        <w:rPr>
          <w:sz w:val="20"/>
          <w:szCs w:val="20"/>
          <w:lang w:eastAsia="en-US"/>
        </w:rPr>
      </w:pPr>
      <w:r w:rsidRPr="002350AA">
        <w:rPr>
          <w:sz w:val="20"/>
          <w:szCs w:val="20"/>
          <w:lang w:eastAsia="en-US"/>
        </w:rPr>
        <w:t>Nmap scan report for 192.168.0.188 [host down, received no-response]</w:t>
      </w:r>
    </w:p>
    <w:p w14:paraId="5D190406" w14:textId="77777777" w:rsidR="00F56CDA" w:rsidRPr="002350AA" w:rsidRDefault="00F56CDA" w:rsidP="002350AA">
      <w:pPr>
        <w:jc w:val="both"/>
        <w:rPr>
          <w:sz w:val="20"/>
          <w:szCs w:val="20"/>
          <w:lang w:eastAsia="en-US"/>
        </w:rPr>
      </w:pPr>
      <w:r w:rsidRPr="002350AA">
        <w:rPr>
          <w:sz w:val="20"/>
          <w:szCs w:val="20"/>
          <w:lang w:eastAsia="en-US"/>
        </w:rPr>
        <w:t>Nmap scan report for 192.168.0.189 [host down, received no-response]</w:t>
      </w:r>
    </w:p>
    <w:p w14:paraId="23BC3944" w14:textId="77777777" w:rsidR="00F56CDA" w:rsidRPr="002350AA" w:rsidRDefault="00F56CDA" w:rsidP="002350AA">
      <w:pPr>
        <w:jc w:val="both"/>
        <w:rPr>
          <w:sz w:val="20"/>
          <w:szCs w:val="20"/>
          <w:lang w:eastAsia="en-US"/>
        </w:rPr>
      </w:pPr>
      <w:r w:rsidRPr="002350AA">
        <w:rPr>
          <w:sz w:val="20"/>
          <w:szCs w:val="20"/>
          <w:lang w:eastAsia="en-US"/>
        </w:rPr>
        <w:t>Nmap scan report for 192.168.0.190 [host down, received no-response]</w:t>
      </w:r>
    </w:p>
    <w:p w14:paraId="06EDAC70" w14:textId="77777777" w:rsidR="00F56CDA" w:rsidRPr="002350AA" w:rsidRDefault="00F56CDA" w:rsidP="002350AA">
      <w:pPr>
        <w:jc w:val="both"/>
        <w:rPr>
          <w:sz w:val="20"/>
          <w:szCs w:val="20"/>
          <w:lang w:eastAsia="en-US"/>
        </w:rPr>
      </w:pPr>
      <w:r w:rsidRPr="002350AA">
        <w:rPr>
          <w:sz w:val="20"/>
          <w:szCs w:val="20"/>
          <w:lang w:eastAsia="en-US"/>
        </w:rPr>
        <w:t>Nmap scan report for 192.168.0.191 [host down, received no-response]</w:t>
      </w:r>
    </w:p>
    <w:p w14:paraId="66FD0A25" w14:textId="77777777" w:rsidR="00F56CDA" w:rsidRPr="002350AA" w:rsidRDefault="00F56CDA" w:rsidP="002350AA">
      <w:pPr>
        <w:jc w:val="both"/>
        <w:rPr>
          <w:sz w:val="20"/>
          <w:szCs w:val="20"/>
          <w:lang w:eastAsia="en-US"/>
        </w:rPr>
      </w:pPr>
      <w:r w:rsidRPr="002350AA">
        <w:rPr>
          <w:sz w:val="20"/>
          <w:szCs w:val="20"/>
          <w:lang w:eastAsia="en-US"/>
        </w:rPr>
        <w:t>Nmap scan report for 192.168.0.224 [host down, received no-response]</w:t>
      </w:r>
    </w:p>
    <w:p w14:paraId="147B15E5" w14:textId="77777777" w:rsidR="00F56CDA" w:rsidRPr="002350AA" w:rsidRDefault="00F56CDA" w:rsidP="002350AA">
      <w:pPr>
        <w:jc w:val="both"/>
        <w:rPr>
          <w:sz w:val="20"/>
          <w:szCs w:val="20"/>
          <w:lang w:eastAsia="en-US"/>
        </w:rPr>
      </w:pPr>
      <w:r w:rsidRPr="002350AA">
        <w:rPr>
          <w:sz w:val="20"/>
          <w:szCs w:val="20"/>
          <w:lang w:eastAsia="en-US"/>
        </w:rPr>
        <w:t>Nmap scan report for 192.168.0.227 [host down, received no-response]</w:t>
      </w:r>
    </w:p>
    <w:p w14:paraId="5103AD9C" w14:textId="77777777" w:rsidR="00F56CDA" w:rsidRPr="002350AA" w:rsidRDefault="00F56CDA" w:rsidP="002350AA">
      <w:pPr>
        <w:jc w:val="both"/>
        <w:rPr>
          <w:sz w:val="20"/>
          <w:szCs w:val="20"/>
          <w:lang w:eastAsia="en-US"/>
        </w:rPr>
      </w:pPr>
      <w:r w:rsidRPr="002350AA">
        <w:rPr>
          <w:sz w:val="20"/>
          <w:szCs w:val="20"/>
          <w:lang w:eastAsia="en-US"/>
        </w:rPr>
        <w:t>Nmap scan report for 192.168.0.228 [host down, received no-response]</w:t>
      </w:r>
    </w:p>
    <w:p w14:paraId="15281516" w14:textId="77777777" w:rsidR="00F56CDA" w:rsidRPr="002350AA" w:rsidRDefault="00F56CDA" w:rsidP="002350AA">
      <w:pPr>
        <w:jc w:val="both"/>
        <w:rPr>
          <w:sz w:val="20"/>
          <w:szCs w:val="20"/>
          <w:lang w:eastAsia="en-US"/>
        </w:rPr>
      </w:pPr>
      <w:r w:rsidRPr="002350AA">
        <w:rPr>
          <w:sz w:val="20"/>
          <w:szCs w:val="20"/>
          <w:lang w:eastAsia="en-US"/>
        </w:rPr>
        <w:t>Nmap scan report for 192.168.0.231 [host down, received no-response]</w:t>
      </w:r>
    </w:p>
    <w:p w14:paraId="3DBDB78C" w14:textId="77777777" w:rsidR="00F56CDA" w:rsidRPr="002350AA" w:rsidRDefault="00F56CDA" w:rsidP="002350AA">
      <w:pPr>
        <w:jc w:val="both"/>
        <w:rPr>
          <w:sz w:val="20"/>
          <w:szCs w:val="20"/>
          <w:lang w:eastAsia="en-US"/>
        </w:rPr>
      </w:pPr>
      <w:r w:rsidRPr="002350AA">
        <w:rPr>
          <w:sz w:val="20"/>
          <w:szCs w:val="20"/>
          <w:lang w:eastAsia="en-US"/>
        </w:rPr>
        <w:t>Nmap scan report for 192.168.0.232 [host down, received no-response]</w:t>
      </w:r>
    </w:p>
    <w:p w14:paraId="3237456F" w14:textId="77777777" w:rsidR="00F56CDA" w:rsidRPr="002350AA" w:rsidRDefault="00F56CDA" w:rsidP="002350AA">
      <w:pPr>
        <w:jc w:val="both"/>
        <w:rPr>
          <w:sz w:val="20"/>
          <w:szCs w:val="20"/>
          <w:lang w:eastAsia="en-US"/>
        </w:rPr>
      </w:pPr>
      <w:r w:rsidRPr="002350AA">
        <w:rPr>
          <w:sz w:val="20"/>
          <w:szCs w:val="20"/>
          <w:lang w:eastAsia="en-US"/>
        </w:rPr>
        <w:t>Nmap scan report for 192.168.0.235 [host down, received no-response]</w:t>
      </w:r>
    </w:p>
    <w:p w14:paraId="0D6F896C" w14:textId="77777777" w:rsidR="00F56CDA" w:rsidRPr="002350AA" w:rsidRDefault="00F56CDA" w:rsidP="002350AA">
      <w:pPr>
        <w:jc w:val="both"/>
        <w:rPr>
          <w:sz w:val="20"/>
          <w:szCs w:val="20"/>
          <w:lang w:eastAsia="en-US"/>
        </w:rPr>
      </w:pPr>
      <w:r w:rsidRPr="002350AA">
        <w:rPr>
          <w:sz w:val="20"/>
          <w:szCs w:val="20"/>
          <w:lang w:eastAsia="en-US"/>
        </w:rPr>
        <w:t>Nmap scan report for 192.168.0.236 [host down, received no-response]</w:t>
      </w:r>
    </w:p>
    <w:p w14:paraId="0AF79C66" w14:textId="77777777" w:rsidR="00F56CDA" w:rsidRPr="002350AA" w:rsidRDefault="00F56CDA" w:rsidP="002350AA">
      <w:pPr>
        <w:jc w:val="both"/>
        <w:rPr>
          <w:sz w:val="20"/>
          <w:szCs w:val="20"/>
          <w:lang w:eastAsia="en-US"/>
        </w:rPr>
      </w:pPr>
      <w:r w:rsidRPr="002350AA">
        <w:rPr>
          <w:sz w:val="20"/>
          <w:szCs w:val="20"/>
          <w:lang w:eastAsia="en-US"/>
        </w:rPr>
        <w:t>Nmap scan report for 192.168.0.237 [host down, received no-response]</w:t>
      </w:r>
    </w:p>
    <w:p w14:paraId="5837B651" w14:textId="77777777" w:rsidR="00F56CDA" w:rsidRPr="002350AA" w:rsidRDefault="00F56CDA" w:rsidP="002350AA">
      <w:pPr>
        <w:jc w:val="both"/>
        <w:rPr>
          <w:sz w:val="20"/>
          <w:szCs w:val="20"/>
          <w:lang w:eastAsia="en-US"/>
        </w:rPr>
      </w:pPr>
      <w:r w:rsidRPr="002350AA">
        <w:rPr>
          <w:sz w:val="20"/>
          <w:szCs w:val="20"/>
          <w:lang w:eastAsia="en-US"/>
        </w:rPr>
        <w:t>Nmap scan report for 192.168.0.238 [host down, received no-response]</w:t>
      </w:r>
    </w:p>
    <w:p w14:paraId="6C5A2348" w14:textId="77777777" w:rsidR="00F56CDA" w:rsidRPr="002350AA" w:rsidRDefault="00F56CDA" w:rsidP="002350AA">
      <w:pPr>
        <w:jc w:val="both"/>
        <w:rPr>
          <w:sz w:val="20"/>
          <w:szCs w:val="20"/>
          <w:lang w:eastAsia="en-US"/>
        </w:rPr>
      </w:pPr>
      <w:r w:rsidRPr="002350AA">
        <w:rPr>
          <w:sz w:val="20"/>
          <w:szCs w:val="20"/>
          <w:lang w:eastAsia="en-US"/>
        </w:rPr>
        <w:t>Nmap scan report for 192.168.0.239 [host down, received no-response]</w:t>
      </w:r>
    </w:p>
    <w:p w14:paraId="59086389" w14:textId="77777777" w:rsidR="00F56CDA" w:rsidRPr="002350AA" w:rsidRDefault="00F56CDA" w:rsidP="002350AA">
      <w:pPr>
        <w:jc w:val="both"/>
        <w:rPr>
          <w:sz w:val="20"/>
          <w:szCs w:val="20"/>
          <w:lang w:eastAsia="en-US"/>
        </w:rPr>
      </w:pPr>
      <w:r w:rsidRPr="002350AA">
        <w:rPr>
          <w:sz w:val="20"/>
          <w:szCs w:val="20"/>
          <w:lang w:eastAsia="en-US"/>
        </w:rPr>
        <w:t>Nmap scan report for 192.168.0.240 [host down, received no-response]</w:t>
      </w:r>
    </w:p>
    <w:p w14:paraId="31DF6BA4" w14:textId="77777777" w:rsidR="00F56CDA" w:rsidRPr="002350AA" w:rsidRDefault="00F56CDA" w:rsidP="002350AA">
      <w:pPr>
        <w:jc w:val="both"/>
        <w:rPr>
          <w:sz w:val="20"/>
          <w:szCs w:val="20"/>
          <w:lang w:eastAsia="en-US"/>
        </w:rPr>
      </w:pPr>
      <w:r w:rsidRPr="002350AA">
        <w:rPr>
          <w:sz w:val="20"/>
          <w:szCs w:val="20"/>
          <w:lang w:eastAsia="en-US"/>
        </w:rPr>
        <w:t>Nmap scan report for 192.168.0.243 [host down, received no-response]</w:t>
      </w:r>
    </w:p>
    <w:p w14:paraId="6331497E" w14:textId="77777777" w:rsidR="00F56CDA" w:rsidRPr="002350AA" w:rsidRDefault="00F56CDA" w:rsidP="002350AA">
      <w:pPr>
        <w:jc w:val="both"/>
        <w:rPr>
          <w:sz w:val="20"/>
          <w:szCs w:val="20"/>
          <w:lang w:eastAsia="en-US"/>
        </w:rPr>
      </w:pPr>
      <w:r w:rsidRPr="002350AA">
        <w:rPr>
          <w:sz w:val="20"/>
          <w:szCs w:val="20"/>
          <w:lang w:eastAsia="en-US"/>
        </w:rPr>
        <w:t>Nmap scan report for 192.168.0.244 [host down, received no-response]</w:t>
      </w:r>
    </w:p>
    <w:p w14:paraId="74DD5B95" w14:textId="77777777" w:rsidR="00F56CDA" w:rsidRPr="002350AA" w:rsidRDefault="00F56CDA" w:rsidP="002350AA">
      <w:pPr>
        <w:jc w:val="both"/>
        <w:rPr>
          <w:sz w:val="20"/>
          <w:szCs w:val="20"/>
          <w:lang w:eastAsia="en-US"/>
        </w:rPr>
      </w:pPr>
      <w:r w:rsidRPr="002350AA">
        <w:rPr>
          <w:sz w:val="20"/>
          <w:szCs w:val="20"/>
          <w:lang w:eastAsia="en-US"/>
        </w:rPr>
        <w:t>Nmap scan report for 192.168.0.245 [host down, received no-response]</w:t>
      </w:r>
    </w:p>
    <w:p w14:paraId="6B0F6A26" w14:textId="77777777" w:rsidR="00F56CDA" w:rsidRPr="002350AA" w:rsidRDefault="00F56CDA" w:rsidP="002350AA">
      <w:pPr>
        <w:jc w:val="both"/>
        <w:rPr>
          <w:sz w:val="20"/>
          <w:szCs w:val="20"/>
          <w:lang w:eastAsia="en-US"/>
        </w:rPr>
      </w:pPr>
      <w:r w:rsidRPr="002350AA">
        <w:rPr>
          <w:sz w:val="20"/>
          <w:szCs w:val="20"/>
          <w:lang w:eastAsia="en-US"/>
        </w:rPr>
        <w:t>Nmap scan report for 192.168.0.246 [host down, received no-response]</w:t>
      </w:r>
    </w:p>
    <w:p w14:paraId="496819EF" w14:textId="77777777" w:rsidR="00F56CDA" w:rsidRPr="002350AA" w:rsidRDefault="00F56CDA" w:rsidP="002350AA">
      <w:pPr>
        <w:jc w:val="both"/>
        <w:rPr>
          <w:sz w:val="20"/>
          <w:szCs w:val="20"/>
          <w:lang w:eastAsia="en-US"/>
        </w:rPr>
      </w:pPr>
      <w:r w:rsidRPr="002350AA">
        <w:rPr>
          <w:sz w:val="20"/>
          <w:szCs w:val="20"/>
          <w:lang w:eastAsia="en-US"/>
        </w:rPr>
        <w:t>Nmap scan report for 192.168.0.247 [host down, received no-response]</w:t>
      </w:r>
    </w:p>
    <w:p w14:paraId="39B7AF7B" w14:textId="77777777" w:rsidR="00F56CDA" w:rsidRPr="002350AA" w:rsidRDefault="00F56CDA" w:rsidP="002350AA">
      <w:pPr>
        <w:jc w:val="both"/>
        <w:rPr>
          <w:sz w:val="20"/>
          <w:szCs w:val="20"/>
          <w:lang w:eastAsia="en-US"/>
        </w:rPr>
      </w:pPr>
      <w:r w:rsidRPr="002350AA">
        <w:rPr>
          <w:sz w:val="20"/>
          <w:szCs w:val="20"/>
          <w:lang w:eastAsia="en-US"/>
        </w:rPr>
        <w:t>Nmap scan report for 192.168.0.248 [host down, received no-response]</w:t>
      </w:r>
    </w:p>
    <w:p w14:paraId="56D3CA5D" w14:textId="77777777" w:rsidR="00F56CDA" w:rsidRPr="002350AA" w:rsidRDefault="00F56CDA" w:rsidP="002350AA">
      <w:pPr>
        <w:jc w:val="both"/>
        <w:rPr>
          <w:sz w:val="20"/>
          <w:szCs w:val="20"/>
          <w:lang w:eastAsia="en-US"/>
        </w:rPr>
      </w:pPr>
      <w:r w:rsidRPr="002350AA">
        <w:rPr>
          <w:sz w:val="20"/>
          <w:szCs w:val="20"/>
          <w:lang w:eastAsia="en-US"/>
        </w:rPr>
        <w:t>Nmap scan report for 192.168.0.249 [host down, received no-response]</w:t>
      </w:r>
    </w:p>
    <w:p w14:paraId="160732F8" w14:textId="77777777" w:rsidR="00F56CDA" w:rsidRPr="002350AA" w:rsidRDefault="00F56CDA" w:rsidP="002350AA">
      <w:pPr>
        <w:jc w:val="both"/>
        <w:rPr>
          <w:sz w:val="20"/>
          <w:szCs w:val="20"/>
          <w:lang w:eastAsia="en-US"/>
        </w:rPr>
      </w:pPr>
      <w:r w:rsidRPr="002350AA">
        <w:rPr>
          <w:sz w:val="20"/>
          <w:szCs w:val="20"/>
          <w:lang w:eastAsia="en-US"/>
        </w:rPr>
        <w:t>Nmap scan report for 192.168.0.250 [host down, received no-response]</w:t>
      </w:r>
    </w:p>
    <w:p w14:paraId="2D3B1E20" w14:textId="77777777" w:rsidR="00F56CDA" w:rsidRPr="002350AA" w:rsidRDefault="00F56CDA" w:rsidP="002350AA">
      <w:pPr>
        <w:jc w:val="both"/>
        <w:rPr>
          <w:sz w:val="20"/>
          <w:szCs w:val="20"/>
          <w:lang w:eastAsia="en-US"/>
        </w:rPr>
      </w:pPr>
      <w:r w:rsidRPr="002350AA">
        <w:rPr>
          <w:sz w:val="20"/>
          <w:szCs w:val="20"/>
          <w:lang w:eastAsia="en-US"/>
        </w:rPr>
        <w:t>Nmap scan report for 192.168.0.251 [host down, received no-response]</w:t>
      </w:r>
    </w:p>
    <w:p w14:paraId="4FFF76C8" w14:textId="77777777" w:rsidR="00F56CDA" w:rsidRPr="002350AA" w:rsidRDefault="00F56CDA" w:rsidP="002350AA">
      <w:pPr>
        <w:jc w:val="both"/>
        <w:rPr>
          <w:sz w:val="20"/>
          <w:szCs w:val="20"/>
          <w:lang w:eastAsia="en-US"/>
        </w:rPr>
      </w:pPr>
      <w:r w:rsidRPr="002350AA">
        <w:rPr>
          <w:sz w:val="20"/>
          <w:szCs w:val="20"/>
          <w:lang w:eastAsia="en-US"/>
        </w:rPr>
        <w:t>Nmap scan report for 192.168.0.252 [host down, received no-response]</w:t>
      </w:r>
    </w:p>
    <w:p w14:paraId="167CC999" w14:textId="77777777" w:rsidR="00F56CDA" w:rsidRPr="002350AA" w:rsidRDefault="00F56CDA" w:rsidP="002350AA">
      <w:pPr>
        <w:jc w:val="both"/>
        <w:rPr>
          <w:sz w:val="20"/>
          <w:szCs w:val="20"/>
          <w:lang w:eastAsia="en-US"/>
        </w:rPr>
      </w:pPr>
      <w:r w:rsidRPr="002350AA">
        <w:rPr>
          <w:sz w:val="20"/>
          <w:szCs w:val="20"/>
          <w:lang w:eastAsia="en-US"/>
        </w:rPr>
        <w:t>Nmap scan report for 192.168.0.253 [host down, received no-response]</w:t>
      </w:r>
    </w:p>
    <w:p w14:paraId="4C4EBE7C" w14:textId="77777777" w:rsidR="00F56CDA" w:rsidRPr="002350AA" w:rsidRDefault="00F56CDA" w:rsidP="002350AA">
      <w:pPr>
        <w:jc w:val="both"/>
        <w:rPr>
          <w:sz w:val="20"/>
          <w:szCs w:val="20"/>
          <w:lang w:eastAsia="en-US"/>
        </w:rPr>
      </w:pPr>
      <w:r w:rsidRPr="002350AA">
        <w:rPr>
          <w:sz w:val="20"/>
          <w:szCs w:val="20"/>
          <w:lang w:eastAsia="en-US"/>
        </w:rPr>
        <w:t>Nmap scan report for 192.168.0.254 [host down, received no-response]</w:t>
      </w:r>
    </w:p>
    <w:p w14:paraId="03EE74F7" w14:textId="77777777" w:rsidR="00F56CDA" w:rsidRPr="002350AA" w:rsidRDefault="00F56CDA" w:rsidP="002350AA">
      <w:pPr>
        <w:jc w:val="both"/>
        <w:rPr>
          <w:sz w:val="20"/>
          <w:szCs w:val="20"/>
          <w:lang w:eastAsia="en-US"/>
        </w:rPr>
      </w:pPr>
      <w:r w:rsidRPr="002350AA">
        <w:rPr>
          <w:sz w:val="20"/>
          <w:szCs w:val="20"/>
          <w:lang w:eastAsia="en-US"/>
        </w:rPr>
        <w:t>Nmap scan report for 192.168.0.255 [host down, received no-response]</w:t>
      </w:r>
    </w:p>
    <w:p w14:paraId="6E09DA01" w14:textId="77777777" w:rsidR="00F56CDA" w:rsidRPr="002350AA" w:rsidRDefault="00F56CDA" w:rsidP="002350AA">
      <w:pPr>
        <w:jc w:val="both"/>
        <w:rPr>
          <w:sz w:val="20"/>
          <w:szCs w:val="20"/>
          <w:lang w:eastAsia="en-US"/>
        </w:rPr>
      </w:pPr>
      <w:r w:rsidRPr="002350AA">
        <w:rPr>
          <w:sz w:val="20"/>
          <w:szCs w:val="20"/>
          <w:lang w:eastAsia="en-US"/>
        </w:rPr>
        <w:lastRenderedPageBreak/>
        <w:t>Nmap scan report for 192.168.0.192 [host down, received no-response]</w:t>
      </w:r>
    </w:p>
    <w:p w14:paraId="0AFD5400" w14:textId="77777777" w:rsidR="00F56CDA" w:rsidRPr="002350AA" w:rsidRDefault="00F56CDA" w:rsidP="002350AA">
      <w:pPr>
        <w:jc w:val="both"/>
        <w:rPr>
          <w:sz w:val="20"/>
          <w:szCs w:val="20"/>
          <w:lang w:eastAsia="en-US"/>
        </w:rPr>
      </w:pPr>
      <w:r w:rsidRPr="002350AA">
        <w:rPr>
          <w:sz w:val="20"/>
          <w:szCs w:val="20"/>
          <w:lang w:eastAsia="en-US"/>
        </w:rPr>
        <w:t>Nmap scan report for 192.168.0.33</w:t>
      </w:r>
    </w:p>
    <w:p w14:paraId="338C2C63" w14:textId="77777777" w:rsidR="00F56CDA" w:rsidRPr="002350AA" w:rsidRDefault="00F56CDA" w:rsidP="002350AA">
      <w:pPr>
        <w:jc w:val="both"/>
        <w:rPr>
          <w:sz w:val="20"/>
          <w:szCs w:val="20"/>
          <w:lang w:eastAsia="en-US"/>
        </w:rPr>
      </w:pPr>
      <w:r w:rsidRPr="002350AA">
        <w:rPr>
          <w:sz w:val="20"/>
          <w:szCs w:val="20"/>
          <w:lang w:eastAsia="en-US"/>
        </w:rPr>
        <w:t>Host is up, received echo-reply ttl 63 (0.0030s latency).</w:t>
      </w:r>
    </w:p>
    <w:p w14:paraId="238FA822"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5931F5D8"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6CB142F9" w14:textId="77777777" w:rsidR="00F56CDA" w:rsidRPr="002350AA" w:rsidRDefault="00F56CDA" w:rsidP="002350AA">
      <w:pPr>
        <w:jc w:val="both"/>
        <w:rPr>
          <w:sz w:val="20"/>
          <w:szCs w:val="20"/>
          <w:lang w:eastAsia="en-US"/>
        </w:rPr>
      </w:pPr>
      <w:r w:rsidRPr="002350AA">
        <w:rPr>
          <w:sz w:val="20"/>
          <w:szCs w:val="20"/>
          <w:lang w:eastAsia="en-US"/>
        </w:rPr>
        <w:t>Reason: 997 resets</w:t>
      </w:r>
    </w:p>
    <w:p w14:paraId="67632CB0"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62B63ADF"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63 VyOS telnetd</w:t>
      </w:r>
    </w:p>
    <w:p w14:paraId="03FD5C2D"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63 lighttpd 1.4.28</w:t>
      </w:r>
    </w:p>
    <w:p w14:paraId="29C5D1B0"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250A0E47"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0DD27C42"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5EF5A7DF"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1136032F"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63</w:t>
      </w:r>
    </w:p>
    <w:p w14:paraId="6024EE80" w14:textId="77777777" w:rsidR="00F56CDA" w:rsidRPr="002350AA" w:rsidRDefault="00F56CDA" w:rsidP="002350AA">
      <w:pPr>
        <w:jc w:val="both"/>
        <w:rPr>
          <w:sz w:val="20"/>
          <w:szCs w:val="20"/>
          <w:lang w:eastAsia="en-US"/>
        </w:rPr>
      </w:pPr>
      <w:r w:rsidRPr="002350AA">
        <w:rPr>
          <w:sz w:val="20"/>
          <w:szCs w:val="20"/>
          <w:lang w:eastAsia="en-US"/>
        </w:rPr>
        <w:t>|_ssl-date: 2024-12-13T01:14:36+00:00; -1s from scanner time.</w:t>
      </w:r>
    </w:p>
    <w:p w14:paraId="03DE88D5"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0B340F2D" w14:textId="77777777" w:rsidR="00F56CDA" w:rsidRPr="002350AA" w:rsidRDefault="00F56CDA" w:rsidP="002350AA">
      <w:pPr>
        <w:jc w:val="both"/>
        <w:rPr>
          <w:sz w:val="20"/>
          <w:szCs w:val="20"/>
          <w:lang w:eastAsia="en-US"/>
        </w:rPr>
      </w:pPr>
    </w:p>
    <w:p w14:paraId="6736E2E0"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3FAA87B0" w14:textId="77777777" w:rsidR="00F56CDA" w:rsidRPr="002350AA" w:rsidRDefault="00F56CDA" w:rsidP="002350AA">
      <w:pPr>
        <w:jc w:val="both"/>
        <w:rPr>
          <w:sz w:val="20"/>
          <w:szCs w:val="20"/>
          <w:lang w:eastAsia="en-US"/>
        </w:rPr>
      </w:pPr>
      <w:r w:rsidRPr="002350AA">
        <w:rPr>
          <w:sz w:val="20"/>
          <w:szCs w:val="20"/>
          <w:lang w:eastAsia="en-US"/>
        </w:rPr>
        <w:t>|_clock-skew: -1s</w:t>
      </w:r>
    </w:p>
    <w:p w14:paraId="0C243C63" w14:textId="77777777" w:rsidR="00F56CDA" w:rsidRPr="002350AA" w:rsidRDefault="00F56CDA" w:rsidP="002350AA">
      <w:pPr>
        <w:jc w:val="both"/>
        <w:rPr>
          <w:sz w:val="20"/>
          <w:szCs w:val="20"/>
          <w:lang w:eastAsia="en-US"/>
        </w:rPr>
      </w:pPr>
    </w:p>
    <w:p w14:paraId="652D6673" w14:textId="77777777" w:rsidR="00F56CDA" w:rsidRPr="002350AA" w:rsidRDefault="00F56CDA" w:rsidP="002350AA">
      <w:pPr>
        <w:jc w:val="both"/>
        <w:rPr>
          <w:sz w:val="20"/>
          <w:szCs w:val="20"/>
          <w:lang w:eastAsia="en-US"/>
        </w:rPr>
      </w:pPr>
      <w:r w:rsidRPr="002350AA">
        <w:rPr>
          <w:sz w:val="20"/>
          <w:szCs w:val="20"/>
          <w:lang w:eastAsia="en-US"/>
        </w:rPr>
        <w:t>Nmap scan report for 192.168.0.34</w:t>
      </w:r>
    </w:p>
    <w:p w14:paraId="19C0245E" w14:textId="77777777" w:rsidR="00F56CDA" w:rsidRPr="002350AA" w:rsidRDefault="00F56CDA" w:rsidP="002350AA">
      <w:pPr>
        <w:jc w:val="both"/>
        <w:rPr>
          <w:sz w:val="20"/>
          <w:szCs w:val="20"/>
          <w:lang w:eastAsia="en-US"/>
        </w:rPr>
      </w:pPr>
      <w:r w:rsidRPr="002350AA">
        <w:rPr>
          <w:sz w:val="20"/>
          <w:szCs w:val="20"/>
          <w:lang w:eastAsia="en-US"/>
        </w:rPr>
        <w:t>Host is up, received echo-reply ttl 62 (0.0068s latency).</w:t>
      </w:r>
    </w:p>
    <w:p w14:paraId="7B3FF4C6"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5F9E4CD5"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56F67FCA" w14:textId="77777777" w:rsidR="00F56CDA" w:rsidRPr="002350AA" w:rsidRDefault="00F56CDA" w:rsidP="002350AA">
      <w:pPr>
        <w:jc w:val="both"/>
        <w:rPr>
          <w:sz w:val="20"/>
          <w:szCs w:val="20"/>
          <w:lang w:eastAsia="en-US"/>
        </w:rPr>
      </w:pPr>
      <w:r w:rsidRPr="002350AA">
        <w:rPr>
          <w:sz w:val="20"/>
          <w:szCs w:val="20"/>
          <w:lang w:eastAsia="en-US"/>
        </w:rPr>
        <w:t>Reason: 997 resets</w:t>
      </w:r>
    </w:p>
    <w:p w14:paraId="49913E40"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640DFD3B" w14:textId="77777777" w:rsidR="00F56CDA" w:rsidRPr="002350AA" w:rsidRDefault="00F56CDA" w:rsidP="002350AA">
      <w:pPr>
        <w:jc w:val="both"/>
        <w:rPr>
          <w:sz w:val="20"/>
          <w:szCs w:val="20"/>
          <w:lang w:eastAsia="en-US"/>
        </w:rPr>
      </w:pPr>
      <w:r w:rsidRPr="002350AA">
        <w:rPr>
          <w:sz w:val="20"/>
          <w:szCs w:val="20"/>
          <w:lang w:eastAsia="en-US"/>
        </w:rPr>
        <w:t xml:space="preserve">22/tcp   </w:t>
      </w:r>
      <w:proofErr w:type="gramStart"/>
      <w:r w:rsidRPr="002350AA">
        <w:rPr>
          <w:sz w:val="20"/>
          <w:szCs w:val="20"/>
          <w:lang w:eastAsia="en-US"/>
        </w:rPr>
        <w:t>open  ssh</w:t>
      </w:r>
      <w:proofErr w:type="gramEnd"/>
      <w:r w:rsidRPr="002350AA">
        <w:rPr>
          <w:sz w:val="20"/>
          <w:szCs w:val="20"/>
          <w:lang w:eastAsia="en-US"/>
        </w:rPr>
        <w:t xml:space="preserve">     syn-ack ttl 62 OpenSSH 6.6.1p1 Ubuntu 2ubuntu2.8 (Ubuntu Linux; protocol 2.0)</w:t>
      </w:r>
    </w:p>
    <w:p w14:paraId="07B8B46D"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53EE73F7" w14:textId="77777777" w:rsidR="00F56CDA" w:rsidRPr="002350AA" w:rsidRDefault="00F56CDA" w:rsidP="002350AA">
      <w:pPr>
        <w:jc w:val="both"/>
        <w:rPr>
          <w:sz w:val="20"/>
          <w:szCs w:val="20"/>
          <w:lang w:eastAsia="en-US"/>
        </w:rPr>
      </w:pPr>
      <w:r w:rsidRPr="002350AA">
        <w:rPr>
          <w:sz w:val="20"/>
          <w:szCs w:val="20"/>
          <w:lang w:eastAsia="en-US"/>
        </w:rPr>
        <w:t>|   1024 4</w:t>
      </w:r>
      <w:proofErr w:type="gramStart"/>
      <w:r w:rsidRPr="002350AA">
        <w:rPr>
          <w:sz w:val="20"/>
          <w:szCs w:val="20"/>
          <w:lang w:eastAsia="en-US"/>
        </w:rPr>
        <w:t>e:f</w:t>
      </w:r>
      <w:proofErr w:type="gramEnd"/>
      <w:r w:rsidRPr="002350AA">
        <w:rPr>
          <w:sz w:val="20"/>
          <w:szCs w:val="20"/>
          <w:lang w:eastAsia="en-US"/>
        </w:rPr>
        <w:t>0:0d:7f:58:82:ca:00:6b:91:86:e9:e6:7f:c3:ad (DSA)</w:t>
      </w:r>
    </w:p>
    <w:p w14:paraId="7DE3B7AC" w14:textId="77777777" w:rsidR="00F56CDA" w:rsidRPr="002350AA" w:rsidRDefault="00F56CDA" w:rsidP="002350AA">
      <w:pPr>
        <w:jc w:val="both"/>
        <w:rPr>
          <w:sz w:val="20"/>
          <w:szCs w:val="20"/>
          <w:lang w:eastAsia="en-US"/>
        </w:rPr>
      </w:pPr>
      <w:r w:rsidRPr="002350AA">
        <w:rPr>
          <w:sz w:val="20"/>
          <w:szCs w:val="20"/>
          <w:lang w:eastAsia="en-US"/>
        </w:rPr>
        <w:t>| ssh-dss AAAAB3NzaC1kc3MAAACBAKLUnPjspFX4gzA+ve/HDCVR7A9UfItNsOkdaiGCBNKNHK8y+5jnk4ozDGP2jJ4jaC2VlwlF2</w:t>
      </w:r>
      <w:r w:rsidRPr="002350AA">
        <w:rPr>
          <w:sz w:val="20"/>
          <w:szCs w:val="20"/>
          <w:lang w:eastAsia="en-US"/>
        </w:rPr>
        <w:lastRenderedPageBreak/>
        <w:t>j8vxskSBBwfDlwnkRmrgnni3ntrlPR7DWwUG2ax9K4OzrDn/m8T60EUyFesUnyusONSVpmFKvu4SAB7yMz9AP8qB8Dohpnl7q3fAAAAFQDtSciD72bFNhf5ZnOAqE0hw2YcgQAAAIARlUAabeXGQcIgQuWQi6Nhpw3DveLc5qsXBb1PyXSWGrWHxY65Gf8mNRjoJJgitb6zjCe+yKVURT8FydrJOI7Tl9Hw4Td6INk9CbJ0KEKIhmZQE/OTjMuwB+7by1Crk9z4QT3w4uy1whRB4W88bdnd3AagjQBI+5ehNXQ6UFXjfQAAAIEAiWgFNHMOclaGkAMsz1B5M7Sqjwi9a4MS7SEhrdKeiwCQRJZO85h95+Kah2GeQcyg+pV/whNDB1rBFa+B5cl5QtHC38S99EhAMBpSpY/t838Xt+GOiO09QpK6mzudCu6vnKfR9q0i0o1tmKxw6WYUgtY8OfKDll1FdNtrDeVGD94=</w:t>
      </w:r>
    </w:p>
    <w:p w14:paraId="240A45BC" w14:textId="77777777" w:rsidR="00F56CDA" w:rsidRPr="002350AA" w:rsidRDefault="00F56CDA" w:rsidP="002350AA">
      <w:pPr>
        <w:jc w:val="both"/>
        <w:rPr>
          <w:sz w:val="20"/>
          <w:szCs w:val="20"/>
          <w:lang w:eastAsia="en-US"/>
        </w:rPr>
      </w:pPr>
      <w:r w:rsidRPr="002350AA">
        <w:rPr>
          <w:sz w:val="20"/>
          <w:szCs w:val="20"/>
          <w:lang w:eastAsia="en-US"/>
        </w:rPr>
        <w:t xml:space="preserve">|   2048 </w:t>
      </w:r>
      <w:proofErr w:type="gramStart"/>
      <w:r w:rsidRPr="002350AA">
        <w:rPr>
          <w:sz w:val="20"/>
          <w:szCs w:val="20"/>
          <w:lang w:eastAsia="en-US"/>
        </w:rPr>
        <w:t>98:07:02:69:93:9</w:t>
      </w:r>
      <w:proofErr w:type="gramEnd"/>
      <w:r w:rsidRPr="002350AA">
        <w:rPr>
          <w:sz w:val="20"/>
          <w:szCs w:val="20"/>
          <w:lang w:eastAsia="en-US"/>
        </w:rPr>
        <w:t>a:6c:ae:e2:c7:09:15:0b:9c:d5:a2 (RSA)</w:t>
      </w:r>
    </w:p>
    <w:p w14:paraId="392207B4" w14:textId="77777777" w:rsidR="00F56CDA" w:rsidRPr="002350AA" w:rsidRDefault="00F56CDA" w:rsidP="002350AA">
      <w:pPr>
        <w:jc w:val="both"/>
        <w:rPr>
          <w:sz w:val="20"/>
          <w:szCs w:val="20"/>
          <w:lang w:eastAsia="en-US"/>
        </w:rPr>
      </w:pPr>
      <w:r w:rsidRPr="002350AA">
        <w:rPr>
          <w:sz w:val="20"/>
          <w:szCs w:val="20"/>
          <w:lang w:eastAsia="en-US"/>
        </w:rPr>
        <w:t>| ssh-rsa AAAAB3NzaC1yc2EAAAADAQABAAABAQC7Pjmh8RE90yY/uC8zUKyMYyPAAGpLhy7CoPzBxiVF0TzIvab3/FMaVdMQ/Q4PVHfRRPKFrmdViyxhBs6GABABfihw1e1puQ21Q1f33HuMe+gYbHUrcBPx+myl6M/xx9lWE9cA5OZa9wQMhIxEH4U9AjLuQp5O0F2GrQtpgoV1Q7fu55kcH7Pyyu7RmBn4tBieCOPVYDlWVcKkxdPevqPPq0O0AJWFCnUnGqCIOuKK0utbmcH+o7L9RHZfsTXWuIPJhcCfivznYP7O6pl6mgTj/q1Ed4FYKflK1XnVIPyEitwikIjvZ51XlVZ41FoDN7irhSnBHKVYYlzQbc3KEXHh</w:t>
      </w:r>
    </w:p>
    <w:p w14:paraId="698E4607" w14:textId="77777777" w:rsidR="00F56CDA" w:rsidRPr="002350AA" w:rsidRDefault="00F56CDA" w:rsidP="002350AA">
      <w:pPr>
        <w:jc w:val="both"/>
        <w:rPr>
          <w:sz w:val="20"/>
          <w:szCs w:val="20"/>
          <w:lang w:eastAsia="en-US"/>
        </w:rPr>
      </w:pPr>
      <w:r w:rsidRPr="002350AA">
        <w:rPr>
          <w:sz w:val="20"/>
          <w:szCs w:val="20"/>
          <w:lang w:eastAsia="en-US"/>
        </w:rPr>
        <w:t>|   256 7</w:t>
      </w:r>
      <w:proofErr w:type="gramStart"/>
      <w:r w:rsidRPr="002350AA">
        <w:rPr>
          <w:sz w:val="20"/>
          <w:szCs w:val="20"/>
          <w:lang w:eastAsia="en-US"/>
        </w:rPr>
        <w:t>d:36:06:98</w:t>
      </w:r>
      <w:proofErr w:type="gramEnd"/>
      <w:r w:rsidRPr="002350AA">
        <w:rPr>
          <w:sz w:val="20"/>
          <w:szCs w:val="20"/>
          <w:lang w:eastAsia="en-US"/>
        </w:rPr>
        <w:t>:fa:08:ce:1c:10:cb:a7:12:19:c8:09:17 (ECDSA)</w:t>
      </w:r>
    </w:p>
    <w:p w14:paraId="122158E1" w14:textId="77777777" w:rsidR="00F56CDA" w:rsidRPr="002350AA" w:rsidRDefault="00F56CDA" w:rsidP="002350AA">
      <w:pPr>
        <w:jc w:val="both"/>
        <w:rPr>
          <w:sz w:val="20"/>
          <w:szCs w:val="20"/>
          <w:lang w:eastAsia="en-US"/>
        </w:rPr>
      </w:pPr>
      <w:r w:rsidRPr="002350AA">
        <w:rPr>
          <w:sz w:val="20"/>
          <w:szCs w:val="20"/>
          <w:lang w:eastAsia="en-US"/>
        </w:rPr>
        <w:t>| ecdsa-sha2-nistp256 AAAAE2VjZHNhLXNoYTItbmlzdHAyNTYAAAAIbmlzdHAyNTYAAABBBBT8hbTz83LJheVpN/+r2xhhP+V899gb+oqs7OTg5KYKgUjeLscG7JISVuOSdPjL3l3iUhX+WM60XhHfysIHlUc=</w:t>
      </w:r>
    </w:p>
    <w:p w14:paraId="245B7D84" w14:textId="77777777" w:rsidR="00F56CDA" w:rsidRPr="002350AA" w:rsidRDefault="00F56CDA" w:rsidP="002350AA">
      <w:pPr>
        <w:jc w:val="both"/>
        <w:rPr>
          <w:sz w:val="20"/>
          <w:szCs w:val="20"/>
          <w:lang w:eastAsia="en-US"/>
        </w:rPr>
      </w:pPr>
      <w:r w:rsidRPr="002350AA">
        <w:rPr>
          <w:sz w:val="20"/>
          <w:szCs w:val="20"/>
          <w:lang w:eastAsia="en-US"/>
        </w:rPr>
        <w:t>|   256 1</w:t>
      </w:r>
      <w:proofErr w:type="gramStart"/>
      <w:r w:rsidRPr="002350AA">
        <w:rPr>
          <w:sz w:val="20"/>
          <w:szCs w:val="20"/>
          <w:lang w:eastAsia="en-US"/>
        </w:rPr>
        <w:t>d:d</w:t>
      </w:r>
      <w:proofErr w:type="gramEnd"/>
      <w:r w:rsidRPr="002350AA">
        <w:rPr>
          <w:sz w:val="20"/>
          <w:szCs w:val="20"/>
          <w:lang w:eastAsia="en-US"/>
        </w:rPr>
        <w:t>3:6d:46:97:ba:7b:00:50:d6:5d:c5:68:e3:81:59 (ED25519)</w:t>
      </w:r>
    </w:p>
    <w:p w14:paraId="64EAF942" w14:textId="77777777" w:rsidR="00F56CDA" w:rsidRPr="002350AA" w:rsidRDefault="00F56CDA" w:rsidP="002350AA">
      <w:pPr>
        <w:jc w:val="both"/>
        <w:rPr>
          <w:sz w:val="20"/>
          <w:szCs w:val="20"/>
          <w:lang w:eastAsia="en-US"/>
        </w:rPr>
      </w:pPr>
      <w:r w:rsidRPr="002350AA">
        <w:rPr>
          <w:sz w:val="20"/>
          <w:szCs w:val="20"/>
          <w:lang w:eastAsia="en-US"/>
        </w:rPr>
        <w:t>|_ssh-ed25519 AAAAC3NzaC1lZDI1NTE5AAAAIGHQVUaS3bqFhbOASS9DXcoFMTM6bp6eL95DzFHfxW6W</w:t>
      </w:r>
    </w:p>
    <w:p w14:paraId="25693DAF" w14:textId="77777777" w:rsidR="00F56CDA" w:rsidRPr="002350AA" w:rsidRDefault="00F56CDA" w:rsidP="002350AA">
      <w:pPr>
        <w:jc w:val="both"/>
        <w:rPr>
          <w:sz w:val="20"/>
          <w:szCs w:val="20"/>
          <w:lang w:eastAsia="en-US"/>
        </w:rPr>
      </w:pPr>
      <w:r w:rsidRPr="002350AA">
        <w:rPr>
          <w:sz w:val="20"/>
          <w:szCs w:val="20"/>
          <w:lang w:eastAsia="en-US"/>
        </w:rPr>
        <w:t>111/</w:t>
      </w:r>
      <w:proofErr w:type="gramStart"/>
      <w:r w:rsidRPr="002350AA">
        <w:rPr>
          <w:sz w:val="20"/>
          <w:szCs w:val="20"/>
          <w:lang w:eastAsia="en-US"/>
        </w:rPr>
        <w:t>tcp  open</w:t>
      </w:r>
      <w:proofErr w:type="gramEnd"/>
      <w:r w:rsidRPr="002350AA">
        <w:rPr>
          <w:sz w:val="20"/>
          <w:szCs w:val="20"/>
          <w:lang w:eastAsia="en-US"/>
        </w:rPr>
        <w:t xml:space="preserve">  rpcbind syn-ack ttl 62 2-4 (RPC #100000)</w:t>
      </w:r>
    </w:p>
    <w:p w14:paraId="51701AD8" w14:textId="77777777" w:rsidR="00F56CDA" w:rsidRPr="002350AA" w:rsidRDefault="00F56CDA" w:rsidP="002350AA">
      <w:pPr>
        <w:jc w:val="both"/>
        <w:rPr>
          <w:sz w:val="20"/>
          <w:szCs w:val="20"/>
          <w:lang w:eastAsia="en-US"/>
        </w:rPr>
      </w:pPr>
      <w:r w:rsidRPr="002350AA">
        <w:rPr>
          <w:sz w:val="20"/>
          <w:szCs w:val="20"/>
          <w:lang w:eastAsia="en-US"/>
        </w:rPr>
        <w:t xml:space="preserve">| rpcinfo: </w:t>
      </w:r>
    </w:p>
    <w:p w14:paraId="54C2BA1E" w14:textId="77777777" w:rsidR="00F56CDA" w:rsidRPr="002350AA" w:rsidRDefault="00F56CDA" w:rsidP="002350AA">
      <w:pPr>
        <w:jc w:val="both"/>
        <w:rPr>
          <w:sz w:val="20"/>
          <w:szCs w:val="20"/>
          <w:lang w:eastAsia="en-US"/>
        </w:rPr>
      </w:pPr>
      <w:r w:rsidRPr="002350AA">
        <w:rPr>
          <w:sz w:val="20"/>
          <w:szCs w:val="20"/>
          <w:lang w:eastAsia="en-US"/>
        </w:rPr>
        <w:t>|   program version    port/</w:t>
      </w:r>
      <w:proofErr w:type="gramStart"/>
      <w:r w:rsidRPr="002350AA">
        <w:rPr>
          <w:sz w:val="20"/>
          <w:szCs w:val="20"/>
          <w:lang w:eastAsia="en-US"/>
        </w:rPr>
        <w:t>proto  service</w:t>
      </w:r>
      <w:proofErr w:type="gramEnd"/>
    </w:p>
    <w:p w14:paraId="4D6AEF15"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111/tcp   rpcbind</w:t>
      </w:r>
    </w:p>
    <w:p w14:paraId="1A62DED5"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111/udp   rpcbind</w:t>
      </w:r>
    </w:p>
    <w:p w14:paraId="5E0B61E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111/tcp6  rpcbind</w:t>
      </w:r>
    </w:p>
    <w:p w14:paraId="75B8A50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111/udp6  rpcbind</w:t>
      </w:r>
    </w:p>
    <w:p w14:paraId="47A0C96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   nfs</w:t>
      </w:r>
    </w:p>
    <w:p w14:paraId="7E5B3A9F"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2049/tcp6  nfs</w:t>
      </w:r>
    </w:p>
    <w:p w14:paraId="0CE4ED8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   nfs</w:t>
      </w:r>
    </w:p>
    <w:p w14:paraId="4579595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2049/udp6  nfs</w:t>
      </w:r>
    </w:p>
    <w:p w14:paraId="5B653DC3"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35265/tcp   mountd</w:t>
      </w:r>
    </w:p>
    <w:p w14:paraId="55FF55E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42652/tcp6  mountd</w:t>
      </w:r>
    </w:p>
    <w:p w14:paraId="3F8F669E"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56121/udp6  mountd</w:t>
      </w:r>
    </w:p>
    <w:p w14:paraId="7B60A438"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59976/udp   mountd</w:t>
      </w:r>
    </w:p>
    <w:p w14:paraId="4588FCF8"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44525/udp   nlockmgr</w:t>
      </w:r>
    </w:p>
    <w:p w14:paraId="335D7D0D" w14:textId="77777777" w:rsidR="00F56CDA" w:rsidRPr="002350AA" w:rsidRDefault="00F56CDA" w:rsidP="002350AA">
      <w:pPr>
        <w:jc w:val="both"/>
        <w:rPr>
          <w:sz w:val="20"/>
          <w:szCs w:val="20"/>
          <w:lang w:eastAsia="en-US"/>
        </w:rPr>
      </w:pPr>
      <w:r w:rsidRPr="002350AA">
        <w:rPr>
          <w:sz w:val="20"/>
          <w:szCs w:val="20"/>
          <w:lang w:eastAsia="en-US"/>
        </w:rPr>
        <w:lastRenderedPageBreak/>
        <w:t xml:space="preserve">|   </w:t>
      </w:r>
      <w:proofErr w:type="gramStart"/>
      <w:r w:rsidRPr="002350AA">
        <w:rPr>
          <w:sz w:val="20"/>
          <w:szCs w:val="20"/>
          <w:lang w:eastAsia="en-US"/>
        </w:rPr>
        <w:t>100021  1</w:t>
      </w:r>
      <w:proofErr w:type="gramEnd"/>
      <w:r w:rsidRPr="002350AA">
        <w:rPr>
          <w:sz w:val="20"/>
          <w:szCs w:val="20"/>
          <w:lang w:eastAsia="en-US"/>
        </w:rPr>
        <w:t>,3,4      45094/tcp6  nlockmgr</w:t>
      </w:r>
    </w:p>
    <w:p w14:paraId="2493361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46473/udp6  nlockmgr</w:t>
      </w:r>
    </w:p>
    <w:p w14:paraId="3E8EC614"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51498/tcp   nlockmgr</w:t>
      </w:r>
    </w:p>
    <w:p w14:paraId="0651D02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37233/udp6  status</w:t>
      </w:r>
    </w:p>
    <w:p w14:paraId="0BABF8D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38964/udp   status</w:t>
      </w:r>
    </w:p>
    <w:p w14:paraId="5F75DCD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42786/tcp6  status</w:t>
      </w:r>
    </w:p>
    <w:p w14:paraId="47A61FA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50364/tcp   status</w:t>
      </w:r>
    </w:p>
    <w:p w14:paraId="4B198464"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   nfs_acl</w:t>
      </w:r>
    </w:p>
    <w:p w14:paraId="2CF8BCAE"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2049/tcp6  nfs_acl</w:t>
      </w:r>
    </w:p>
    <w:p w14:paraId="5D6B3C92"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2049/udp   nfs_acl</w:t>
      </w:r>
    </w:p>
    <w:p w14:paraId="75FF9350"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100227</w:t>
      </w:r>
      <w:proofErr w:type="gramEnd"/>
      <w:r w:rsidRPr="002350AA">
        <w:rPr>
          <w:sz w:val="20"/>
          <w:szCs w:val="20"/>
          <w:lang w:eastAsia="en-US"/>
        </w:rPr>
        <w:t xml:space="preserve">  2,3         2049/udp6  nfs_acl</w:t>
      </w:r>
    </w:p>
    <w:p w14:paraId="68C361F1" w14:textId="77777777" w:rsidR="00F56CDA" w:rsidRPr="002350AA" w:rsidRDefault="00F56CDA" w:rsidP="002350AA">
      <w:pPr>
        <w:jc w:val="both"/>
        <w:rPr>
          <w:sz w:val="20"/>
          <w:szCs w:val="20"/>
          <w:lang w:eastAsia="en-US"/>
        </w:rPr>
      </w:pPr>
      <w:r w:rsidRPr="002350AA">
        <w:rPr>
          <w:sz w:val="20"/>
          <w:szCs w:val="20"/>
          <w:lang w:eastAsia="en-US"/>
        </w:rPr>
        <w:t xml:space="preserve">2049/tcp </w:t>
      </w:r>
      <w:proofErr w:type="gramStart"/>
      <w:r w:rsidRPr="002350AA">
        <w:rPr>
          <w:sz w:val="20"/>
          <w:szCs w:val="20"/>
          <w:lang w:eastAsia="en-US"/>
        </w:rPr>
        <w:t>open  nfs</w:t>
      </w:r>
      <w:proofErr w:type="gramEnd"/>
      <w:r w:rsidRPr="002350AA">
        <w:rPr>
          <w:sz w:val="20"/>
          <w:szCs w:val="20"/>
          <w:lang w:eastAsia="en-US"/>
        </w:rPr>
        <w:t>_acl syn-ack ttl 62 2-3 (RPC #100227)</w:t>
      </w:r>
    </w:p>
    <w:p w14:paraId="2A913A63" w14:textId="77777777" w:rsidR="00F56CDA" w:rsidRPr="002350AA" w:rsidRDefault="00F56CDA" w:rsidP="002350AA">
      <w:pPr>
        <w:jc w:val="both"/>
        <w:rPr>
          <w:sz w:val="20"/>
          <w:szCs w:val="20"/>
          <w:lang w:eastAsia="en-US"/>
        </w:rPr>
      </w:pPr>
      <w:r w:rsidRPr="002350AA">
        <w:rPr>
          <w:sz w:val="20"/>
          <w:szCs w:val="20"/>
          <w:lang w:eastAsia="en-US"/>
        </w:rPr>
        <w:t xml:space="preserve">Service Info: OS: Linux; CPE: </w:t>
      </w:r>
      <w:proofErr w:type="gramStart"/>
      <w:r w:rsidRPr="002350AA">
        <w:rPr>
          <w:sz w:val="20"/>
          <w:szCs w:val="20"/>
          <w:lang w:eastAsia="en-US"/>
        </w:rPr>
        <w:t>cpe:/o:linux</w:t>
      </w:r>
      <w:proofErr w:type="gramEnd"/>
      <w:r w:rsidRPr="002350AA">
        <w:rPr>
          <w:sz w:val="20"/>
          <w:szCs w:val="20"/>
          <w:lang w:eastAsia="en-US"/>
        </w:rPr>
        <w:t>:linux_kernel</w:t>
      </w:r>
    </w:p>
    <w:p w14:paraId="2079A7A8" w14:textId="77777777" w:rsidR="00F56CDA" w:rsidRPr="002350AA" w:rsidRDefault="00F56CDA" w:rsidP="002350AA">
      <w:pPr>
        <w:jc w:val="both"/>
        <w:rPr>
          <w:sz w:val="20"/>
          <w:szCs w:val="20"/>
          <w:lang w:eastAsia="en-US"/>
        </w:rPr>
      </w:pPr>
    </w:p>
    <w:p w14:paraId="76219AA4" w14:textId="77777777" w:rsidR="00F56CDA" w:rsidRPr="002350AA" w:rsidRDefault="00F56CDA" w:rsidP="002350AA">
      <w:pPr>
        <w:jc w:val="both"/>
        <w:rPr>
          <w:sz w:val="20"/>
          <w:szCs w:val="20"/>
          <w:lang w:eastAsia="en-US"/>
        </w:rPr>
      </w:pPr>
      <w:r w:rsidRPr="002350AA">
        <w:rPr>
          <w:sz w:val="20"/>
          <w:szCs w:val="20"/>
          <w:lang w:eastAsia="en-US"/>
        </w:rPr>
        <w:t>Nmap scan report for 192.168.0.65</w:t>
      </w:r>
    </w:p>
    <w:p w14:paraId="023671C7" w14:textId="77777777" w:rsidR="00F56CDA" w:rsidRPr="002350AA" w:rsidRDefault="00F56CDA" w:rsidP="002350AA">
      <w:pPr>
        <w:jc w:val="both"/>
        <w:rPr>
          <w:sz w:val="20"/>
          <w:szCs w:val="20"/>
          <w:lang w:eastAsia="en-US"/>
        </w:rPr>
      </w:pPr>
      <w:r w:rsidRPr="002350AA">
        <w:rPr>
          <w:sz w:val="20"/>
          <w:szCs w:val="20"/>
          <w:lang w:eastAsia="en-US"/>
        </w:rPr>
        <w:t>Host is up, received echo-reply ttl 60 (0.0073s latency).</w:t>
      </w:r>
    </w:p>
    <w:p w14:paraId="7DB79DDB"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082FCE1B"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2D028972" w14:textId="77777777" w:rsidR="00F56CDA" w:rsidRPr="002350AA" w:rsidRDefault="00F56CDA" w:rsidP="002350AA">
      <w:pPr>
        <w:jc w:val="both"/>
        <w:rPr>
          <w:sz w:val="20"/>
          <w:szCs w:val="20"/>
          <w:lang w:eastAsia="en-US"/>
        </w:rPr>
      </w:pPr>
      <w:r w:rsidRPr="002350AA">
        <w:rPr>
          <w:sz w:val="20"/>
          <w:szCs w:val="20"/>
          <w:lang w:eastAsia="en-US"/>
        </w:rPr>
        <w:t>Reason: 997 resets</w:t>
      </w:r>
    </w:p>
    <w:p w14:paraId="555FB7A0"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54144D77"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60 VyOS telnetd</w:t>
      </w:r>
    </w:p>
    <w:p w14:paraId="29ECADFE"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60 lighttpd 1.4.28</w:t>
      </w:r>
    </w:p>
    <w:p w14:paraId="77DBA1FE"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3FE27A5F"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6E7D53F8"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590B398B"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1EAB6B6E"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60</w:t>
      </w:r>
    </w:p>
    <w:p w14:paraId="31451DF3" w14:textId="77777777" w:rsidR="00F56CDA" w:rsidRPr="002350AA" w:rsidRDefault="00F56CDA" w:rsidP="002350AA">
      <w:pPr>
        <w:jc w:val="both"/>
        <w:rPr>
          <w:sz w:val="20"/>
          <w:szCs w:val="20"/>
          <w:lang w:eastAsia="en-US"/>
        </w:rPr>
      </w:pPr>
      <w:r w:rsidRPr="002350AA">
        <w:rPr>
          <w:sz w:val="20"/>
          <w:szCs w:val="20"/>
          <w:lang w:eastAsia="en-US"/>
        </w:rPr>
        <w:t>|_ssl-date: 2024-12-13T01:14:36+00:00; 0s from scanner time.</w:t>
      </w:r>
    </w:p>
    <w:p w14:paraId="439AB597"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2135322E" w14:textId="77777777" w:rsidR="00F56CDA" w:rsidRPr="002350AA" w:rsidRDefault="00F56CDA" w:rsidP="002350AA">
      <w:pPr>
        <w:jc w:val="both"/>
        <w:rPr>
          <w:sz w:val="20"/>
          <w:szCs w:val="20"/>
          <w:lang w:eastAsia="en-US"/>
        </w:rPr>
      </w:pPr>
    </w:p>
    <w:p w14:paraId="10D2DDC3"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04924D85" w14:textId="77777777" w:rsidR="00F56CDA" w:rsidRPr="002350AA" w:rsidRDefault="00F56CDA" w:rsidP="002350AA">
      <w:pPr>
        <w:jc w:val="both"/>
        <w:rPr>
          <w:sz w:val="20"/>
          <w:szCs w:val="20"/>
          <w:lang w:eastAsia="en-US"/>
        </w:rPr>
      </w:pPr>
      <w:r w:rsidRPr="002350AA">
        <w:rPr>
          <w:sz w:val="20"/>
          <w:szCs w:val="20"/>
          <w:lang w:eastAsia="en-US"/>
        </w:rPr>
        <w:lastRenderedPageBreak/>
        <w:t>|_clock-skew: 0s</w:t>
      </w:r>
    </w:p>
    <w:p w14:paraId="7BB4AC52" w14:textId="77777777" w:rsidR="00F56CDA" w:rsidRPr="002350AA" w:rsidRDefault="00F56CDA" w:rsidP="002350AA">
      <w:pPr>
        <w:jc w:val="both"/>
        <w:rPr>
          <w:sz w:val="20"/>
          <w:szCs w:val="20"/>
          <w:lang w:eastAsia="en-US"/>
        </w:rPr>
      </w:pPr>
    </w:p>
    <w:p w14:paraId="5D43D127" w14:textId="77777777" w:rsidR="00F56CDA" w:rsidRPr="002350AA" w:rsidRDefault="00F56CDA" w:rsidP="002350AA">
      <w:pPr>
        <w:jc w:val="both"/>
        <w:rPr>
          <w:sz w:val="20"/>
          <w:szCs w:val="20"/>
          <w:lang w:eastAsia="en-US"/>
        </w:rPr>
      </w:pPr>
      <w:r w:rsidRPr="002350AA">
        <w:rPr>
          <w:sz w:val="20"/>
          <w:szCs w:val="20"/>
          <w:lang w:eastAsia="en-US"/>
        </w:rPr>
        <w:t>Nmap scan report for 192.168.0.66</w:t>
      </w:r>
    </w:p>
    <w:p w14:paraId="0DBBBFAE" w14:textId="77777777" w:rsidR="00F56CDA" w:rsidRPr="002350AA" w:rsidRDefault="00F56CDA" w:rsidP="002350AA">
      <w:pPr>
        <w:jc w:val="both"/>
        <w:rPr>
          <w:sz w:val="20"/>
          <w:szCs w:val="20"/>
          <w:lang w:eastAsia="en-US"/>
        </w:rPr>
      </w:pPr>
      <w:r w:rsidRPr="002350AA">
        <w:rPr>
          <w:sz w:val="20"/>
          <w:szCs w:val="20"/>
          <w:lang w:eastAsia="en-US"/>
        </w:rPr>
        <w:t>Host is up, received echo-reply ttl 59 (0.012s latency).</w:t>
      </w:r>
    </w:p>
    <w:p w14:paraId="76B52902"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1EF337C7"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73AF7F1E" w14:textId="77777777" w:rsidR="00F56CDA" w:rsidRPr="002350AA" w:rsidRDefault="00F56CDA" w:rsidP="002350AA">
      <w:pPr>
        <w:jc w:val="both"/>
        <w:rPr>
          <w:sz w:val="20"/>
          <w:szCs w:val="20"/>
          <w:lang w:eastAsia="en-US"/>
        </w:rPr>
      </w:pPr>
      <w:r w:rsidRPr="002350AA">
        <w:rPr>
          <w:sz w:val="20"/>
          <w:szCs w:val="20"/>
          <w:lang w:eastAsia="en-US"/>
        </w:rPr>
        <w:t>Reason: 997 resets</w:t>
      </w:r>
    </w:p>
    <w:p w14:paraId="2EAC9A16"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2E9FFEF5" w14:textId="77777777" w:rsidR="00F56CDA" w:rsidRPr="002350AA" w:rsidRDefault="00F56CDA" w:rsidP="002350AA">
      <w:pPr>
        <w:jc w:val="both"/>
        <w:rPr>
          <w:sz w:val="20"/>
          <w:szCs w:val="20"/>
          <w:lang w:eastAsia="en-US"/>
        </w:rPr>
      </w:pPr>
      <w:r w:rsidRPr="002350AA">
        <w:rPr>
          <w:sz w:val="20"/>
          <w:szCs w:val="20"/>
          <w:lang w:eastAsia="en-US"/>
        </w:rPr>
        <w:t xml:space="preserve">22/tcp   </w:t>
      </w:r>
      <w:proofErr w:type="gramStart"/>
      <w:r w:rsidRPr="002350AA">
        <w:rPr>
          <w:sz w:val="20"/>
          <w:szCs w:val="20"/>
          <w:lang w:eastAsia="en-US"/>
        </w:rPr>
        <w:t>open  ssh</w:t>
      </w:r>
      <w:proofErr w:type="gramEnd"/>
      <w:r w:rsidRPr="002350AA">
        <w:rPr>
          <w:sz w:val="20"/>
          <w:szCs w:val="20"/>
          <w:lang w:eastAsia="en-US"/>
        </w:rPr>
        <w:t xml:space="preserve">     syn-ack ttl 59 OpenSSH 6.6.1p1 Ubuntu 2ubuntu2.8 (Ubuntu Linux; protocol 2.0)</w:t>
      </w:r>
    </w:p>
    <w:p w14:paraId="4B04C2FD"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10B9306A" w14:textId="77777777" w:rsidR="00F56CDA" w:rsidRPr="002350AA" w:rsidRDefault="00F56CDA" w:rsidP="002350AA">
      <w:pPr>
        <w:jc w:val="both"/>
        <w:rPr>
          <w:sz w:val="20"/>
          <w:szCs w:val="20"/>
          <w:lang w:eastAsia="en-US"/>
        </w:rPr>
      </w:pPr>
      <w:r w:rsidRPr="002350AA">
        <w:rPr>
          <w:sz w:val="20"/>
          <w:szCs w:val="20"/>
          <w:lang w:eastAsia="en-US"/>
        </w:rPr>
        <w:t>|   1024 4</w:t>
      </w:r>
      <w:proofErr w:type="gramStart"/>
      <w:r w:rsidRPr="002350AA">
        <w:rPr>
          <w:sz w:val="20"/>
          <w:szCs w:val="20"/>
          <w:lang w:eastAsia="en-US"/>
        </w:rPr>
        <w:t>e:f</w:t>
      </w:r>
      <w:proofErr w:type="gramEnd"/>
      <w:r w:rsidRPr="002350AA">
        <w:rPr>
          <w:sz w:val="20"/>
          <w:szCs w:val="20"/>
          <w:lang w:eastAsia="en-US"/>
        </w:rPr>
        <w:t>0:0d:7f:58:82:ca:00:6b:91:86:e9:e6:7f:c3:ad (DSA)</w:t>
      </w:r>
    </w:p>
    <w:p w14:paraId="2B831772" w14:textId="77777777" w:rsidR="00F56CDA" w:rsidRPr="002350AA" w:rsidRDefault="00F56CDA" w:rsidP="002350AA">
      <w:pPr>
        <w:jc w:val="both"/>
        <w:rPr>
          <w:sz w:val="20"/>
          <w:szCs w:val="20"/>
          <w:lang w:eastAsia="en-US"/>
        </w:rPr>
      </w:pPr>
      <w:r w:rsidRPr="002350AA">
        <w:rPr>
          <w:sz w:val="20"/>
          <w:szCs w:val="20"/>
          <w:lang w:eastAsia="en-US"/>
        </w:rPr>
        <w:t>| ssh-dss 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</w:t>
      </w:r>
    </w:p>
    <w:p w14:paraId="5F272816" w14:textId="77777777" w:rsidR="00F56CDA" w:rsidRPr="002350AA" w:rsidRDefault="00F56CDA" w:rsidP="002350AA">
      <w:pPr>
        <w:jc w:val="both"/>
        <w:rPr>
          <w:sz w:val="20"/>
          <w:szCs w:val="20"/>
          <w:lang w:eastAsia="en-US"/>
        </w:rPr>
      </w:pPr>
      <w:r w:rsidRPr="002350AA">
        <w:rPr>
          <w:sz w:val="20"/>
          <w:szCs w:val="20"/>
          <w:lang w:eastAsia="en-US"/>
        </w:rPr>
        <w:t xml:space="preserve">|   2048 </w:t>
      </w:r>
      <w:proofErr w:type="gramStart"/>
      <w:r w:rsidRPr="002350AA">
        <w:rPr>
          <w:sz w:val="20"/>
          <w:szCs w:val="20"/>
          <w:lang w:eastAsia="en-US"/>
        </w:rPr>
        <w:t>98:07:02:69:93:9</w:t>
      </w:r>
      <w:proofErr w:type="gramEnd"/>
      <w:r w:rsidRPr="002350AA">
        <w:rPr>
          <w:sz w:val="20"/>
          <w:szCs w:val="20"/>
          <w:lang w:eastAsia="en-US"/>
        </w:rPr>
        <w:t>a:6c:ae:e2:c7:09:15:0b:9c:d5:a2 (RSA)</w:t>
      </w:r>
    </w:p>
    <w:p w14:paraId="7C39AC41" w14:textId="77777777" w:rsidR="00F56CDA" w:rsidRPr="002350AA" w:rsidRDefault="00F56CDA" w:rsidP="002350AA">
      <w:pPr>
        <w:jc w:val="both"/>
        <w:rPr>
          <w:sz w:val="20"/>
          <w:szCs w:val="20"/>
          <w:lang w:eastAsia="en-US"/>
        </w:rPr>
      </w:pPr>
      <w:r w:rsidRPr="002350AA">
        <w:rPr>
          <w:sz w:val="20"/>
          <w:szCs w:val="20"/>
          <w:lang w:eastAsia="en-US"/>
        </w:rPr>
        <w:t>| ssh-rsa AAAAB3NzaC1yc2EAAAADAQABAAABAQC7Pjmh8RE90yY/uC8zUKyMYyPAAGpLhy7CoPzBxiVF0TzIvab3/FMaVdMQ/Q4PVHfRRPKFrmdViyxhBs6GABABfihw1e1puQ21Q1f33HuMe+gYbHUrcBPx+myl6M/xx9lWE9cA5OZa9wQMhIxEH4U9AjLuQp5O0F2GrQtpgoV1Q7fu55kcH7Pyyu7RmBn4tBieCOPVYDlWVcKkxdPevqPPq0O0AJWFCnUnGqCIOuKK0utbmcH+o7L9RHZfsTXWuIPJhcCfivznYP7O6pl6mgTj/q1Ed4FYKflK1XnVIPyEitwikIjvZ51XlVZ41FoDN7irhSnBHKVYYlzQbc3KEXHh</w:t>
      </w:r>
    </w:p>
    <w:p w14:paraId="4B9238C4" w14:textId="77777777" w:rsidR="00F56CDA" w:rsidRPr="002350AA" w:rsidRDefault="00F56CDA" w:rsidP="002350AA">
      <w:pPr>
        <w:jc w:val="both"/>
        <w:rPr>
          <w:sz w:val="20"/>
          <w:szCs w:val="20"/>
          <w:lang w:eastAsia="en-US"/>
        </w:rPr>
      </w:pPr>
      <w:r w:rsidRPr="002350AA">
        <w:rPr>
          <w:sz w:val="20"/>
          <w:szCs w:val="20"/>
          <w:lang w:eastAsia="en-US"/>
        </w:rPr>
        <w:t>|   256 7</w:t>
      </w:r>
      <w:proofErr w:type="gramStart"/>
      <w:r w:rsidRPr="002350AA">
        <w:rPr>
          <w:sz w:val="20"/>
          <w:szCs w:val="20"/>
          <w:lang w:eastAsia="en-US"/>
        </w:rPr>
        <w:t>d:36:06:98</w:t>
      </w:r>
      <w:proofErr w:type="gramEnd"/>
      <w:r w:rsidRPr="002350AA">
        <w:rPr>
          <w:sz w:val="20"/>
          <w:szCs w:val="20"/>
          <w:lang w:eastAsia="en-US"/>
        </w:rPr>
        <w:t>:fa:08:ce:1c:10:cb:a7:12:19:c8:09:17 (ECDSA)</w:t>
      </w:r>
    </w:p>
    <w:p w14:paraId="43989A7C" w14:textId="77777777" w:rsidR="00F56CDA" w:rsidRPr="002350AA" w:rsidRDefault="00F56CDA" w:rsidP="002350AA">
      <w:pPr>
        <w:jc w:val="both"/>
        <w:rPr>
          <w:sz w:val="20"/>
          <w:szCs w:val="20"/>
          <w:lang w:eastAsia="en-US"/>
        </w:rPr>
      </w:pPr>
      <w:r w:rsidRPr="002350AA">
        <w:rPr>
          <w:sz w:val="20"/>
          <w:szCs w:val="20"/>
          <w:lang w:eastAsia="en-US"/>
        </w:rPr>
        <w:t>| ecdsa-sha2-nistp256 AAAAE2VjZHNhLXNoYTItbmlzdHAyNTYAAAAIbmlzdHAyNTYAAABBBBT8hbTz83LJheVpN/+r2xhhP+V899gb+oqs7OTg5KYKgUjeLscG7JISVuOSdPjL3l3iUhX+WM60XhHfysIHlUc=</w:t>
      </w:r>
    </w:p>
    <w:p w14:paraId="506B545F" w14:textId="77777777" w:rsidR="00F56CDA" w:rsidRPr="002350AA" w:rsidRDefault="00F56CDA" w:rsidP="002350AA">
      <w:pPr>
        <w:jc w:val="both"/>
        <w:rPr>
          <w:sz w:val="20"/>
          <w:szCs w:val="20"/>
          <w:lang w:eastAsia="en-US"/>
        </w:rPr>
      </w:pPr>
      <w:r w:rsidRPr="002350AA">
        <w:rPr>
          <w:sz w:val="20"/>
          <w:szCs w:val="20"/>
          <w:lang w:eastAsia="en-US"/>
        </w:rPr>
        <w:t>|   256 1</w:t>
      </w:r>
      <w:proofErr w:type="gramStart"/>
      <w:r w:rsidRPr="002350AA">
        <w:rPr>
          <w:sz w:val="20"/>
          <w:szCs w:val="20"/>
          <w:lang w:eastAsia="en-US"/>
        </w:rPr>
        <w:t>d:d</w:t>
      </w:r>
      <w:proofErr w:type="gramEnd"/>
      <w:r w:rsidRPr="002350AA">
        <w:rPr>
          <w:sz w:val="20"/>
          <w:szCs w:val="20"/>
          <w:lang w:eastAsia="en-US"/>
        </w:rPr>
        <w:t>3:6d:46:97:ba:7b:00:50:d6:5d:c5:68:e3:81:59 (ED25519)</w:t>
      </w:r>
    </w:p>
    <w:p w14:paraId="4090ABBC" w14:textId="77777777" w:rsidR="00F56CDA" w:rsidRPr="002350AA" w:rsidRDefault="00F56CDA" w:rsidP="002350AA">
      <w:pPr>
        <w:jc w:val="both"/>
        <w:rPr>
          <w:sz w:val="20"/>
          <w:szCs w:val="20"/>
          <w:lang w:eastAsia="en-US"/>
        </w:rPr>
      </w:pPr>
      <w:r w:rsidRPr="002350AA">
        <w:rPr>
          <w:sz w:val="20"/>
          <w:szCs w:val="20"/>
          <w:lang w:eastAsia="en-US"/>
        </w:rPr>
        <w:t>|_ssh-ed25519 AAAAC3NzaC1lZDI1NTE5AAAAIGHQVUaS3bqFhbOASS9DXcoFMTM6bp6eL95DzFHfxW6W</w:t>
      </w:r>
    </w:p>
    <w:p w14:paraId="0919225E" w14:textId="77777777" w:rsidR="00F56CDA" w:rsidRPr="002350AA" w:rsidRDefault="00F56CDA" w:rsidP="002350AA">
      <w:pPr>
        <w:jc w:val="both"/>
        <w:rPr>
          <w:sz w:val="20"/>
          <w:szCs w:val="20"/>
          <w:lang w:eastAsia="en-US"/>
        </w:rPr>
      </w:pPr>
      <w:r w:rsidRPr="002350AA">
        <w:rPr>
          <w:sz w:val="20"/>
          <w:szCs w:val="20"/>
          <w:lang w:eastAsia="en-US"/>
        </w:rPr>
        <w:t>111/</w:t>
      </w:r>
      <w:proofErr w:type="gramStart"/>
      <w:r w:rsidRPr="002350AA">
        <w:rPr>
          <w:sz w:val="20"/>
          <w:szCs w:val="20"/>
          <w:lang w:eastAsia="en-US"/>
        </w:rPr>
        <w:t>tcp  open</w:t>
      </w:r>
      <w:proofErr w:type="gramEnd"/>
      <w:r w:rsidRPr="002350AA">
        <w:rPr>
          <w:sz w:val="20"/>
          <w:szCs w:val="20"/>
          <w:lang w:eastAsia="en-US"/>
        </w:rPr>
        <w:t xml:space="preserve">  rpcbind syn-ack ttl 59 2-4 (RPC #100000)</w:t>
      </w:r>
    </w:p>
    <w:p w14:paraId="2448262C" w14:textId="77777777" w:rsidR="00F56CDA" w:rsidRPr="002350AA" w:rsidRDefault="00F56CDA" w:rsidP="002350AA">
      <w:pPr>
        <w:jc w:val="both"/>
        <w:rPr>
          <w:sz w:val="20"/>
          <w:szCs w:val="20"/>
          <w:lang w:eastAsia="en-US"/>
        </w:rPr>
      </w:pPr>
      <w:r w:rsidRPr="002350AA">
        <w:rPr>
          <w:sz w:val="20"/>
          <w:szCs w:val="20"/>
          <w:lang w:eastAsia="en-US"/>
        </w:rPr>
        <w:t xml:space="preserve">| rpcinfo: </w:t>
      </w:r>
    </w:p>
    <w:p w14:paraId="7EED3E65" w14:textId="77777777" w:rsidR="00F56CDA" w:rsidRPr="002350AA" w:rsidRDefault="00F56CDA" w:rsidP="002350AA">
      <w:pPr>
        <w:jc w:val="both"/>
        <w:rPr>
          <w:sz w:val="20"/>
          <w:szCs w:val="20"/>
          <w:lang w:eastAsia="en-US"/>
        </w:rPr>
      </w:pPr>
      <w:r w:rsidRPr="002350AA">
        <w:rPr>
          <w:sz w:val="20"/>
          <w:szCs w:val="20"/>
          <w:lang w:eastAsia="en-US"/>
        </w:rPr>
        <w:t>|   program version    port/</w:t>
      </w:r>
      <w:proofErr w:type="gramStart"/>
      <w:r w:rsidRPr="002350AA">
        <w:rPr>
          <w:sz w:val="20"/>
          <w:szCs w:val="20"/>
          <w:lang w:eastAsia="en-US"/>
        </w:rPr>
        <w:t>proto  service</w:t>
      </w:r>
      <w:proofErr w:type="gramEnd"/>
    </w:p>
    <w:p w14:paraId="6E7FB5C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111/tcp   rpcbind</w:t>
      </w:r>
    </w:p>
    <w:p w14:paraId="346D94B2" w14:textId="77777777" w:rsidR="00F56CDA" w:rsidRPr="002350AA" w:rsidRDefault="00F56CDA" w:rsidP="002350AA">
      <w:pPr>
        <w:jc w:val="both"/>
        <w:rPr>
          <w:sz w:val="20"/>
          <w:szCs w:val="20"/>
          <w:lang w:eastAsia="en-US"/>
        </w:rPr>
      </w:pPr>
      <w:r w:rsidRPr="002350AA">
        <w:rPr>
          <w:sz w:val="20"/>
          <w:szCs w:val="20"/>
          <w:lang w:eastAsia="en-US"/>
        </w:rPr>
        <w:lastRenderedPageBreak/>
        <w:t xml:space="preserve">|   </w:t>
      </w:r>
      <w:proofErr w:type="gramStart"/>
      <w:r w:rsidRPr="002350AA">
        <w:rPr>
          <w:sz w:val="20"/>
          <w:szCs w:val="20"/>
          <w:lang w:eastAsia="en-US"/>
        </w:rPr>
        <w:t>100000  2</w:t>
      </w:r>
      <w:proofErr w:type="gramEnd"/>
      <w:r w:rsidRPr="002350AA">
        <w:rPr>
          <w:sz w:val="20"/>
          <w:szCs w:val="20"/>
          <w:lang w:eastAsia="en-US"/>
        </w:rPr>
        <w:t>,3,4        111/udp   rpcbind</w:t>
      </w:r>
    </w:p>
    <w:p w14:paraId="6AEE3ED0"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111/tcp6  rpcbind</w:t>
      </w:r>
    </w:p>
    <w:p w14:paraId="50EC9CB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111/udp6  rpcbind</w:t>
      </w:r>
    </w:p>
    <w:p w14:paraId="2044C25E"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   nfs</w:t>
      </w:r>
    </w:p>
    <w:p w14:paraId="08E1583C"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2049/tcp6  nfs</w:t>
      </w:r>
    </w:p>
    <w:p w14:paraId="48029F3B"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   nfs</w:t>
      </w:r>
    </w:p>
    <w:p w14:paraId="27A3856F"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2049/udp6  nfs</w:t>
      </w:r>
    </w:p>
    <w:p w14:paraId="4742B57C"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36272/tcp6  mountd</w:t>
      </w:r>
    </w:p>
    <w:p w14:paraId="65393ECB"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36342/tcp   mountd</w:t>
      </w:r>
    </w:p>
    <w:p w14:paraId="602AEF6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42568/udp6  mountd</w:t>
      </w:r>
    </w:p>
    <w:p w14:paraId="6A2F0D58"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44253/udp   mountd</w:t>
      </w:r>
    </w:p>
    <w:p w14:paraId="2A1FDB63"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36217/udp   nlockmgr</w:t>
      </w:r>
    </w:p>
    <w:p w14:paraId="23302674"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40425/tcp   nlockmgr</w:t>
      </w:r>
    </w:p>
    <w:p w14:paraId="0940008B"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52044/tcp6  nlockmgr</w:t>
      </w:r>
    </w:p>
    <w:p w14:paraId="7761842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52461/udp6  nlockmgr</w:t>
      </w:r>
    </w:p>
    <w:p w14:paraId="731793B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42022/tcp6  status</w:t>
      </w:r>
    </w:p>
    <w:p w14:paraId="6A8B0C0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42619/udp6  status</w:t>
      </w:r>
    </w:p>
    <w:p w14:paraId="73595111"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49805/udp   status</w:t>
      </w:r>
    </w:p>
    <w:p w14:paraId="4487E1E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55828/tcp   status</w:t>
      </w:r>
    </w:p>
    <w:p w14:paraId="2BF3188A"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   nfs_acl</w:t>
      </w:r>
    </w:p>
    <w:p w14:paraId="28013F00"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2049/tcp6  nfs_acl</w:t>
      </w:r>
    </w:p>
    <w:p w14:paraId="52DAA6CF"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2049/udp   nfs_acl</w:t>
      </w:r>
    </w:p>
    <w:p w14:paraId="293E3BCD"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100227</w:t>
      </w:r>
      <w:proofErr w:type="gramEnd"/>
      <w:r w:rsidRPr="002350AA">
        <w:rPr>
          <w:sz w:val="20"/>
          <w:szCs w:val="20"/>
          <w:lang w:eastAsia="en-US"/>
        </w:rPr>
        <w:t xml:space="preserve">  2,3         2049/udp6  nfs_acl</w:t>
      </w:r>
    </w:p>
    <w:p w14:paraId="5388F0D4" w14:textId="77777777" w:rsidR="00F56CDA" w:rsidRPr="002350AA" w:rsidRDefault="00F56CDA" w:rsidP="002350AA">
      <w:pPr>
        <w:jc w:val="both"/>
        <w:rPr>
          <w:sz w:val="20"/>
          <w:szCs w:val="20"/>
          <w:lang w:eastAsia="en-US"/>
        </w:rPr>
      </w:pPr>
      <w:r w:rsidRPr="002350AA">
        <w:rPr>
          <w:sz w:val="20"/>
          <w:szCs w:val="20"/>
          <w:lang w:eastAsia="en-US"/>
        </w:rPr>
        <w:t xml:space="preserve">2049/tcp </w:t>
      </w:r>
      <w:proofErr w:type="gramStart"/>
      <w:r w:rsidRPr="002350AA">
        <w:rPr>
          <w:sz w:val="20"/>
          <w:szCs w:val="20"/>
          <w:lang w:eastAsia="en-US"/>
        </w:rPr>
        <w:t>open  nfs</w:t>
      </w:r>
      <w:proofErr w:type="gramEnd"/>
      <w:r w:rsidRPr="002350AA">
        <w:rPr>
          <w:sz w:val="20"/>
          <w:szCs w:val="20"/>
          <w:lang w:eastAsia="en-US"/>
        </w:rPr>
        <w:t>_acl syn-ack ttl 59 2-3 (RPC #100227)</w:t>
      </w:r>
    </w:p>
    <w:p w14:paraId="478BC830" w14:textId="77777777" w:rsidR="00F56CDA" w:rsidRPr="002350AA" w:rsidRDefault="00F56CDA" w:rsidP="002350AA">
      <w:pPr>
        <w:jc w:val="both"/>
        <w:rPr>
          <w:sz w:val="20"/>
          <w:szCs w:val="20"/>
          <w:lang w:eastAsia="en-US"/>
        </w:rPr>
      </w:pPr>
      <w:r w:rsidRPr="002350AA">
        <w:rPr>
          <w:sz w:val="20"/>
          <w:szCs w:val="20"/>
          <w:lang w:eastAsia="en-US"/>
        </w:rPr>
        <w:t xml:space="preserve">Service Info: OS: Linux; CPE: </w:t>
      </w:r>
      <w:proofErr w:type="gramStart"/>
      <w:r w:rsidRPr="002350AA">
        <w:rPr>
          <w:sz w:val="20"/>
          <w:szCs w:val="20"/>
          <w:lang w:eastAsia="en-US"/>
        </w:rPr>
        <w:t>cpe:/o:linux</w:t>
      </w:r>
      <w:proofErr w:type="gramEnd"/>
      <w:r w:rsidRPr="002350AA">
        <w:rPr>
          <w:sz w:val="20"/>
          <w:szCs w:val="20"/>
          <w:lang w:eastAsia="en-US"/>
        </w:rPr>
        <w:t>:linux_kernel</w:t>
      </w:r>
    </w:p>
    <w:p w14:paraId="588BA4BD" w14:textId="77777777" w:rsidR="00F56CDA" w:rsidRPr="002350AA" w:rsidRDefault="00F56CDA" w:rsidP="002350AA">
      <w:pPr>
        <w:jc w:val="both"/>
        <w:rPr>
          <w:sz w:val="20"/>
          <w:szCs w:val="20"/>
          <w:lang w:eastAsia="en-US"/>
        </w:rPr>
      </w:pPr>
    </w:p>
    <w:p w14:paraId="003BD58F" w14:textId="77777777" w:rsidR="00F56CDA" w:rsidRPr="002350AA" w:rsidRDefault="00F56CDA" w:rsidP="002350AA">
      <w:pPr>
        <w:jc w:val="both"/>
        <w:rPr>
          <w:sz w:val="20"/>
          <w:szCs w:val="20"/>
          <w:lang w:eastAsia="en-US"/>
        </w:rPr>
      </w:pPr>
      <w:r w:rsidRPr="002350AA">
        <w:rPr>
          <w:sz w:val="20"/>
          <w:szCs w:val="20"/>
          <w:lang w:eastAsia="en-US"/>
        </w:rPr>
        <w:t>Nmap scan report for 192.168.0.97</w:t>
      </w:r>
    </w:p>
    <w:p w14:paraId="127C7BD6" w14:textId="77777777" w:rsidR="00F56CDA" w:rsidRPr="002350AA" w:rsidRDefault="00F56CDA" w:rsidP="002350AA">
      <w:pPr>
        <w:jc w:val="both"/>
        <w:rPr>
          <w:sz w:val="20"/>
          <w:szCs w:val="20"/>
          <w:lang w:eastAsia="en-US"/>
        </w:rPr>
      </w:pPr>
      <w:r w:rsidRPr="002350AA">
        <w:rPr>
          <w:sz w:val="20"/>
          <w:szCs w:val="20"/>
          <w:lang w:eastAsia="en-US"/>
        </w:rPr>
        <w:t>Host is up, received echo-reply ttl 60 (0.011s latency).</w:t>
      </w:r>
    </w:p>
    <w:p w14:paraId="4CA76CA7"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4E001572"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74438D1A" w14:textId="77777777" w:rsidR="00F56CDA" w:rsidRPr="002350AA" w:rsidRDefault="00F56CDA" w:rsidP="002350AA">
      <w:pPr>
        <w:jc w:val="both"/>
        <w:rPr>
          <w:sz w:val="20"/>
          <w:szCs w:val="20"/>
          <w:lang w:eastAsia="en-US"/>
        </w:rPr>
      </w:pPr>
      <w:r w:rsidRPr="002350AA">
        <w:rPr>
          <w:sz w:val="20"/>
          <w:szCs w:val="20"/>
          <w:lang w:eastAsia="en-US"/>
        </w:rPr>
        <w:t>Reason: 997 resets</w:t>
      </w:r>
    </w:p>
    <w:p w14:paraId="5E8924B7" w14:textId="77777777" w:rsidR="00F56CDA" w:rsidRPr="002350AA" w:rsidRDefault="00F56CDA" w:rsidP="002350AA">
      <w:pPr>
        <w:jc w:val="both"/>
        <w:rPr>
          <w:sz w:val="20"/>
          <w:szCs w:val="20"/>
          <w:lang w:eastAsia="en-US"/>
        </w:rPr>
      </w:pPr>
      <w:r w:rsidRPr="002350AA">
        <w:rPr>
          <w:sz w:val="20"/>
          <w:szCs w:val="20"/>
          <w:lang w:eastAsia="en-US"/>
        </w:rPr>
        <w:lastRenderedPageBreak/>
        <w:t>PORT    STATE SERVICE    REASON         VERSION</w:t>
      </w:r>
    </w:p>
    <w:p w14:paraId="4E526D80"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60 VyOS telnetd</w:t>
      </w:r>
    </w:p>
    <w:p w14:paraId="4B3FAC5A"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60 lighttpd 1.4.28</w:t>
      </w:r>
    </w:p>
    <w:p w14:paraId="64C3E544"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4A3F431C"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77FE681A"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75ECB2F7"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149AA1F2"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60</w:t>
      </w:r>
    </w:p>
    <w:p w14:paraId="0B439044" w14:textId="77777777" w:rsidR="00F56CDA" w:rsidRPr="002350AA" w:rsidRDefault="00F56CDA" w:rsidP="002350AA">
      <w:pPr>
        <w:jc w:val="both"/>
        <w:rPr>
          <w:sz w:val="20"/>
          <w:szCs w:val="20"/>
          <w:lang w:eastAsia="en-US"/>
        </w:rPr>
      </w:pPr>
      <w:r w:rsidRPr="002350AA">
        <w:rPr>
          <w:sz w:val="20"/>
          <w:szCs w:val="20"/>
          <w:lang w:eastAsia="en-US"/>
        </w:rPr>
        <w:t>|_ssl-date: 2024-12-13T01:14:36+00:00; 0s from scanner time.</w:t>
      </w:r>
    </w:p>
    <w:p w14:paraId="3A0241E4"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03A6A2B8" w14:textId="77777777" w:rsidR="00F56CDA" w:rsidRPr="002350AA" w:rsidRDefault="00F56CDA" w:rsidP="002350AA">
      <w:pPr>
        <w:jc w:val="both"/>
        <w:rPr>
          <w:sz w:val="20"/>
          <w:szCs w:val="20"/>
          <w:lang w:eastAsia="en-US"/>
        </w:rPr>
      </w:pPr>
    </w:p>
    <w:p w14:paraId="2ABD2CFC"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3673859B" w14:textId="77777777" w:rsidR="00F56CDA" w:rsidRPr="002350AA" w:rsidRDefault="00F56CDA" w:rsidP="002350AA">
      <w:pPr>
        <w:jc w:val="both"/>
        <w:rPr>
          <w:sz w:val="20"/>
          <w:szCs w:val="20"/>
          <w:lang w:eastAsia="en-US"/>
        </w:rPr>
      </w:pPr>
      <w:r w:rsidRPr="002350AA">
        <w:rPr>
          <w:sz w:val="20"/>
          <w:szCs w:val="20"/>
          <w:lang w:eastAsia="en-US"/>
        </w:rPr>
        <w:t>|_clock-skew: 0s</w:t>
      </w:r>
    </w:p>
    <w:p w14:paraId="08D95EC8" w14:textId="77777777" w:rsidR="00F56CDA" w:rsidRPr="002350AA" w:rsidRDefault="00F56CDA" w:rsidP="002350AA">
      <w:pPr>
        <w:jc w:val="both"/>
        <w:rPr>
          <w:sz w:val="20"/>
          <w:szCs w:val="20"/>
          <w:lang w:eastAsia="en-US"/>
        </w:rPr>
      </w:pPr>
    </w:p>
    <w:p w14:paraId="1615DF79" w14:textId="77777777" w:rsidR="00F56CDA" w:rsidRPr="002350AA" w:rsidRDefault="00F56CDA" w:rsidP="002350AA">
      <w:pPr>
        <w:jc w:val="both"/>
        <w:rPr>
          <w:sz w:val="20"/>
          <w:szCs w:val="20"/>
          <w:lang w:eastAsia="en-US"/>
        </w:rPr>
      </w:pPr>
      <w:r w:rsidRPr="002350AA">
        <w:rPr>
          <w:sz w:val="20"/>
          <w:szCs w:val="20"/>
          <w:lang w:eastAsia="en-US"/>
        </w:rPr>
        <w:t>Nmap scan report for 192.168.0.98</w:t>
      </w:r>
    </w:p>
    <w:p w14:paraId="602ADD00" w14:textId="77777777" w:rsidR="00F56CDA" w:rsidRPr="002350AA" w:rsidRDefault="00F56CDA" w:rsidP="002350AA">
      <w:pPr>
        <w:jc w:val="both"/>
        <w:rPr>
          <w:sz w:val="20"/>
          <w:szCs w:val="20"/>
          <w:lang w:eastAsia="en-US"/>
        </w:rPr>
      </w:pPr>
      <w:r w:rsidRPr="002350AA">
        <w:rPr>
          <w:sz w:val="20"/>
          <w:szCs w:val="20"/>
          <w:lang w:eastAsia="en-US"/>
        </w:rPr>
        <w:t>Host is up, received echo-reply ttl 61 (0.0030s latency).</w:t>
      </w:r>
    </w:p>
    <w:p w14:paraId="676D441B"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65DAAA5B" w14:textId="77777777" w:rsidR="00F56CDA" w:rsidRPr="002350AA" w:rsidRDefault="00F56CDA" w:rsidP="002350AA">
      <w:pPr>
        <w:jc w:val="both"/>
        <w:rPr>
          <w:sz w:val="20"/>
          <w:szCs w:val="20"/>
          <w:lang w:eastAsia="en-US"/>
        </w:rPr>
      </w:pPr>
      <w:r w:rsidRPr="002350AA">
        <w:rPr>
          <w:sz w:val="20"/>
          <w:szCs w:val="20"/>
          <w:lang w:eastAsia="en-US"/>
        </w:rPr>
        <w:t>Not shown: 995 filtered ports</w:t>
      </w:r>
    </w:p>
    <w:p w14:paraId="10C64A24" w14:textId="77777777" w:rsidR="00F56CDA" w:rsidRPr="002350AA" w:rsidRDefault="00F56CDA" w:rsidP="002350AA">
      <w:pPr>
        <w:jc w:val="both"/>
        <w:rPr>
          <w:sz w:val="20"/>
          <w:szCs w:val="20"/>
          <w:lang w:eastAsia="en-US"/>
        </w:rPr>
      </w:pPr>
      <w:r w:rsidRPr="002350AA">
        <w:rPr>
          <w:sz w:val="20"/>
          <w:szCs w:val="20"/>
          <w:lang w:eastAsia="en-US"/>
        </w:rPr>
        <w:t>Reason: 995 no-responses</w:t>
      </w:r>
    </w:p>
    <w:p w14:paraId="2216FBD4"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66C7C90F" w14:textId="77777777" w:rsidR="00F56CDA" w:rsidRPr="002350AA" w:rsidRDefault="00F56CDA" w:rsidP="002350AA">
      <w:pPr>
        <w:jc w:val="both"/>
        <w:rPr>
          <w:sz w:val="20"/>
          <w:szCs w:val="20"/>
          <w:lang w:eastAsia="en-US"/>
        </w:rPr>
      </w:pPr>
      <w:r w:rsidRPr="002350AA">
        <w:rPr>
          <w:sz w:val="20"/>
          <w:szCs w:val="20"/>
          <w:lang w:eastAsia="en-US"/>
        </w:rPr>
        <w:t xml:space="preserve">53/tcp   </w:t>
      </w:r>
      <w:proofErr w:type="gramStart"/>
      <w:r w:rsidRPr="002350AA">
        <w:rPr>
          <w:sz w:val="20"/>
          <w:szCs w:val="20"/>
          <w:lang w:eastAsia="en-US"/>
        </w:rPr>
        <w:t>open  domain</w:t>
      </w:r>
      <w:proofErr w:type="gramEnd"/>
      <w:r w:rsidRPr="002350AA">
        <w:rPr>
          <w:sz w:val="20"/>
          <w:szCs w:val="20"/>
          <w:lang w:eastAsia="en-US"/>
        </w:rPr>
        <w:t xml:space="preserve">  syn-ack ttl 61 (generic dns response: REFUSED)</w:t>
      </w:r>
    </w:p>
    <w:p w14:paraId="19792483" w14:textId="77777777" w:rsidR="00F56CDA" w:rsidRPr="002350AA" w:rsidRDefault="00F56CDA" w:rsidP="002350AA">
      <w:pPr>
        <w:jc w:val="both"/>
        <w:rPr>
          <w:sz w:val="20"/>
          <w:szCs w:val="20"/>
          <w:lang w:eastAsia="en-US"/>
        </w:rPr>
      </w:pPr>
      <w:r w:rsidRPr="002350AA">
        <w:rPr>
          <w:sz w:val="20"/>
          <w:szCs w:val="20"/>
          <w:lang w:eastAsia="en-US"/>
        </w:rPr>
        <w:t xml:space="preserve">80/tcp   </w:t>
      </w:r>
      <w:proofErr w:type="gramStart"/>
      <w:r w:rsidRPr="002350AA">
        <w:rPr>
          <w:sz w:val="20"/>
          <w:szCs w:val="20"/>
          <w:lang w:eastAsia="en-US"/>
        </w:rPr>
        <w:t>open  http</w:t>
      </w:r>
      <w:proofErr w:type="gramEnd"/>
      <w:r w:rsidRPr="002350AA">
        <w:rPr>
          <w:sz w:val="20"/>
          <w:szCs w:val="20"/>
          <w:lang w:eastAsia="en-US"/>
        </w:rPr>
        <w:t xml:space="preserve">    syn-ack ttl 61 nginx</w:t>
      </w:r>
    </w:p>
    <w:p w14:paraId="577A63D2" w14:textId="77777777" w:rsidR="00F56CDA" w:rsidRPr="002350AA" w:rsidRDefault="00F56CDA" w:rsidP="002350AA">
      <w:pPr>
        <w:jc w:val="both"/>
        <w:rPr>
          <w:sz w:val="20"/>
          <w:szCs w:val="20"/>
          <w:lang w:eastAsia="en-US"/>
        </w:rPr>
      </w:pPr>
      <w:r w:rsidRPr="002350AA">
        <w:rPr>
          <w:sz w:val="20"/>
          <w:szCs w:val="20"/>
          <w:lang w:eastAsia="en-US"/>
        </w:rPr>
        <w:t>|_http-favicon: Unknown favicon MD5: 082559A7867CF27ACAB7E9867A8B320F</w:t>
      </w:r>
    </w:p>
    <w:p w14:paraId="0D544BE7"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75F0A3DF"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GET HEAD POST</w:t>
      </w:r>
    </w:p>
    <w:p w14:paraId="2BCBA2BD" w14:textId="77777777" w:rsidR="00F56CDA" w:rsidRPr="002350AA" w:rsidRDefault="00F56CDA" w:rsidP="002350AA">
      <w:pPr>
        <w:jc w:val="both"/>
        <w:rPr>
          <w:sz w:val="20"/>
          <w:szCs w:val="20"/>
          <w:lang w:eastAsia="en-US"/>
        </w:rPr>
      </w:pPr>
      <w:r w:rsidRPr="002350AA">
        <w:rPr>
          <w:sz w:val="20"/>
          <w:szCs w:val="20"/>
          <w:lang w:eastAsia="en-US"/>
        </w:rPr>
        <w:t>|_http-title: Login</w:t>
      </w:r>
    </w:p>
    <w:p w14:paraId="3E2F08E6" w14:textId="77777777" w:rsidR="00F56CDA" w:rsidRPr="002350AA" w:rsidRDefault="00F56CDA" w:rsidP="002350AA">
      <w:pPr>
        <w:jc w:val="both"/>
        <w:rPr>
          <w:sz w:val="20"/>
          <w:szCs w:val="20"/>
          <w:lang w:eastAsia="en-US"/>
        </w:rPr>
      </w:pPr>
      <w:r w:rsidRPr="002350AA">
        <w:rPr>
          <w:sz w:val="20"/>
          <w:szCs w:val="20"/>
          <w:lang w:eastAsia="en-US"/>
        </w:rPr>
        <w:t xml:space="preserve">2601/tcp </w:t>
      </w:r>
      <w:proofErr w:type="gramStart"/>
      <w:r w:rsidRPr="002350AA">
        <w:rPr>
          <w:sz w:val="20"/>
          <w:szCs w:val="20"/>
          <w:lang w:eastAsia="en-US"/>
        </w:rPr>
        <w:t>open  quagga</w:t>
      </w:r>
      <w:proofErr w:type="gramEnd"/>
      <w:r w:rsidRPr="002350AA">
        <w:rPr>
          <w:sz w:val="20"/>
          <w:szCs w:val="20"/>
          <w:lang w:eastAsia="en-US"/>
        </w:rPr>
        <w:t xml:space="preserve">  syn-ack ttl 61 Quagga routing software 1.2.1 (Derivative of GNU Zebra)</w:t>
      </w:r>
    </w:p>
    <w:p w14:paraId="2D752A09" w14:textId="77777777" w:rsidR="00F56CDA" w:rsidRPr="002350AA" w:rsidRDefault="00F56CDA" w:rsidP="002350AA">
      <w:pPr>
        <w:jc w:val="both"/>
        <w:rPr>
          <w:sz w:val="20"/>
          <w:szCs w:val="20"/>
          <w:lang w:eastAsia="en-US"/>
        </w:rPr>
      </w:pPr>
      <w:r w:rsidRPr="002350AA">
        <w:rPr>
          <w:sz w:val="20"/>
          <w:szCs w:val="20"/>
          <w:lang w:eastAsia="en-US"/>
        </w:rPr>
        <w:t xml:space="preserve">2604/tcp </w:t>
      </w:r>
      <w:proofErr w:type="gramStart"/>
      <w:r w:rsidRPr="002350AA">
        <w:rPr>
          <w:sz w:val="20"/>
          <w:szCs w:val="20"/>
          <w:lang w:eastAsia="en-US"/>
        </w:rPr>
        <w:t>open  quagga</w:t>
      </w:r>
      <w:proofErr w:type="gramEnd"/>
      <w:r w:rsidRPr="002350AA">
        <w:rPr>
          <w:sz w:val="20"/>
          <w:szCs w:val="20"/>
          <w:lang w:eastAsia="en-US"/>
        </w:rPr>
        <w:t xml:space="preserve">  syn-ack ttl 61 Quagga routing software 1.2.1 (Derivative of GNU Zebra)</w:t>
      </w:r>
    </w:p>
    <w:p w14:paraId="02DA63E1" w14:textId="77777777" w:rsidR="00F56CDA" w:rsidRPr="002350AA" w:rsidRDefault="00F56CDA" w:rsidP="002350AA">
      <w:pPr>
        <w:jc w:val="both"/>
        <w:rPr>
          <w:sz w:val="20"/>
          <w:szCs w:val="20"/>
          <w:lang w:eastAsia="en-US"/>
        </w:rPr>
      </w:pPr>
      <w:r w:rsidRPr="002350AA">
        <w:rPr>
          <w:sz w:val="20"/>
          <w:szCs w:val="20"/>
          <w:lang w:eastAsia="en-US"/>
        </w:rPr>
        <w:t xml:space="preserve">2605/tcp </w:t>
      </w:r>
      <w:proofErr w:type="gramStart"/>
      <w:r w:rsidRPr="002350AA">
        <w:rPr>
          <w:sz w:val="20"/>
          <w:szCs w:val="20"/>
          <w:lang w:eastAsia="en-US"/>
        </w:rPr>
        <w:t>open  quagga</w:t>
      </w:r>
      <w:proofErr w:type="gramEnd"/>
      <w:r w:rsidRPr="002350AA">
        <w:rPr>
          <w:sz w:val="20"/>
          <w:szCs w:val="20"/>
          <w:lang w:eastAsia="en-US"/>
        </w:rPr>
        <w:t xml:space="preserve">  syn-ack ttl 61 Quagga routing software 1.2.1 (Derivative of GNU Zebra)</w:t>
      </w:r>
    </w:p>
    <w:p w14:paraId="0F366298" w14:textId="77777777" w:rsidR="00F56CDA" w:rsidRPr="002350AA" w:rsidRDefault="00F56CDA" w:rsidP="002350AA">
      <w:pPr>
        <w:jc w:val="both"/>
        <w:rPr>
          <w:sz w:val="20"/>
          <w:szCs w:val="20"/>
          <w:lang w:eastAsia="en-US"/>
        </w:rPr>
      </w:pPr>
      <w:r w:rsidRPr="002350AA">
        <w:rPr>
          <w:sz w:val="20"/>
          <w:szCs w:val="20"/>
          <w:lang w:eastAsia="en-US"/>
        </w:rPr>
        <w:t xml:space="preserve">1 service unrecognized despite returning data. If you know the service/version, please submit the following fingerprint at </w:t>
      </w:r>
      <w:proofErr w:type="gramStart"/>
      <w:r w:rsidRPr="002350AA">
        <w:rPr>
          <w:sz w:val="20"/>
          <w:szCs w:val="20"/>
          <w:lang w:eastAsia="en-US"/>
        </w:rPr>
        <w:t>https://nmap.org/cgi-bin/submit.cgi?new-service :</w:t>
      </w:r>
      <w:proofErr w:type="gramEnd"/>
    </w:p>
    <w:p w14:paraId="34710902" w14:textId="77777777" w:rsidR="00F56CDA" w:rsidRPr="002350AA" w:rsidRDefault="00F56CDA" w:rsidP="002350AA">
      <w:pPr>
        <w:jc w:val="both"/>
        <w:rPr>
          <w:sz w:val="20"/>
          <w:szCs w:val="20"/>
          <w:lang w:eastAsia="en-US"/>
        </w:rPr>
      </w:pPr>
      <w:r w:rsidRPr="002350AA">
        <w:rPr>
          <w:sz w:val="20"/>
          <w:szCs w:val="20"/>
          <w:lang w:eastAsia="en-US"/>
        </w:rPr>
        <w:lastRenderedPageBreak/>
        <w:t>SF-Port53-</w:t>
      </w:r>
      <w:proofErr w:type="gramStart"/>
      <w:r w:rsidRPr="002350AA">
        <w:rPr>
          <w:sz w:val="20"/>
          <w:szCs w:val="20"/>
          <w:lang w:eastAsia="en-US"/>
        </w:rPr>
        <w:t>TCP:V</w:t>
      </w:r>
      <w:proofErr w:type="gramEnd"/>
      <w:r w:rsidRPr="002350AA">
        <w:rPr>
          <w:sz w:val="20"/>
          <w:szCs w:val="20"/>
          <w:lang w:eastAsia="en-US"/>
        </w:rPr>
        <w:t>=7.80%I=7%D=12/12%Time=675B895D%P=x86_64-pc-linux-gnu%r(DNS</w:t>
      </w:r>
    </w:p>
    <w:p w14:paraId="6F736D83" w14:textId="77777777" w:rsidR="00F56CDA" w:rsidRPr="002350AA" w:rsidRDefault="00F56CDA" w:rsidP="002350AA">
      <w:pPr>
        <w:jc w:val="both"/>
        <w:rPr>
          <w:sz w:val="20"/>
          <w:szCs w:val="20"/>
          <w:lang w:eastAsia="en-US"/>
        </w:rPr>
      </w:pPr>
      <w:proofErr w:type="gramStart"/>
      <w:r w:rsidRPr="002350AA">
        <w:rPr>
          <w:sz w:val="20"/>
          <w:szCs w:val="20"/>
          <w:lang w:eastAsia="en-US"/>
        </w:rPr>
        <w:t>SF:VersionBindReqTCP</w:t>
      </w:r>
      <w:proofErr w:type="gramEnd"/>
      <w:r w:rsidRPr="002350AA">
        <w:rPr>
          <w:sz w:val="20"/>
          <w:szCs w:val="20"/>
          <w:lang w:eastAsia="en-US"/>
        </w:rPr>
        <w:t>,E,"\0\x0c\0\x06\x81\x05\0\0\0\0\0\0\0\0")%r(DNSStatus</w:t>
      </w:r>
    </w:p>
    <w:p w14:paraId="3A3D27FC" w14:textId="77777777" w:rsidR="00F56CDA" w:rsidRPr="002350AA" w:rsidRDefault="00F56CDA" w:rsidP="002350AA">
      <w:pPr>
        <w:jc w:val="both"/>
        <w:rPr>
          <w:sz w:val="20"/>
          <w:szCs w:val="20"/>
          <w:lang w:eastAsia="en-US"/>
        </w:rPr>
      </w:pPr>
      <w:proofErr w:type="gramStart"/>
      <w:r w:rsidRPr="002350AA">
        <w:rPr>
          <w:sz w:val="20"/>
          <w:szCs w:val="20"/>
          <w:lang w:eastAsia="en-US"/>
        </w:rPr>
        <w:t>SF:RequestTCP</w:t>
      </w:r>
      <w:proofErr w:type="gramEnd"/>
      <w:r w:rsidRPr="002350AA">
        <w:rPr>
          <w:sz w:val="20"/>
          <w:szCs w:val="20"/>
          <w:lang w:eastAsia="en-US"/>
        </w:rPr>
        <w:t>,E,"\0\x0c\0\0\x90\x05\0\0\0\0\0\0\0\0");</w:t>
      </w:r>
    </w:p>
    <w:p w14:paraId="5733CFE1" w14:textId="77777777" w:rsidR="00F56CDA" w:rsidRPr="002350AA" w:rsidRDefault="00F56CDA" w:rsidP="002350AA">
      <w:pPr>
        <w:jc w:val="both"/>
        <w:rPr>
          <w:sz w:val="20"/>
          <w:szCs w:val="20"/>
          <w:lang w:eastAsia="en-US"/>
        </w:rPr>
      </w:pPr>
    </w:p>
    <w:p w14:paraId="79BAC2B3" w14:textId="77777777" w:rsidR="00F56CDA" w:rsidRPr="002350AA" w:rsidRDefault="00F56CDA" w:rsidP="002350AA">
      <w:pPr>
        <w:jc w:val="both"/>
        <w:rPr>
          <w:sz w:val="20"/>
          <w:szCs w:val="20"/>
          <w:lang w:eastAsia="en-US"/>
        </w:rPr>
      </w:pPr>
      <w:r w:rsidRPr="002350AA">
        <w:rPr>
          <w:sz w:val="20"/>
          <w:szCs w:val="20"/>
          <w:lang w:eastAsia="en-US"/>
        </w:rPr>
        <w:t>Nmap scan report for 192.168.0.129</w:t>
      </w:r>
    </w:p>
    <w:p w14:paraId="0CCC56AD" w14:textId="77777777" w:rsidR="00F56CDA" w:rsidRPr="002350AA" w:rsidRDefault="00F56CDA" w:rsidP="002350AA">
      <w:pPr>
        <w:jc w:val="both"/>
        <w:rPr>
          <w:sz w:val="20"/>
          <w:szCs w:val="20"/>
          <w:lang w:eastAsia="en-US"/>
        </w:rPr>
      </w:pPr>
      <w:r w:rsidRPr="002350AA">
        <w:rPr>
          <w:sz w:val="20"/>
          <w:szCs w:val="20"/>
          <w:lang w:eastAsia="en-US"/>
        </w:rPr>
        <w:t>Host is up, received echo-reply ttl 62 (0.0057s latency).</w:t>
      </w:r>
    </w:p>
    <w:p w14:paraId="1625D1E3"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43F1BD4B"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2BF7B931" w14:textId="77777777" w:rsidR="00F56CDA" w:rsidRPr="002350AA" w:rsidRDefault="00F56CDA" w:rsidP="002350AA">
      <w:pPr>
        <w:jc w:val="both"/>
        <w:rPr>
          <w:sz w:val="20"/>
          <w:szCs w:val="20"/>
          <w:lang w:eastAsia="en-US"/>
        </w:rPr>
      </w:pPr>
      <w:r w:rsidRPr="002350AA">
        <w:rPr>
          <w:sz w:val="20"/>
          <w:szCs w:val="20"/>
          <w:lang w:eastAsia="en-US"/>
        </w:rPr>
        <w:t>Reason: 997 resets</w:t>
      </w:r>
    </w:p>
    <w:p w14:paraId="59886990"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61468E34"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62 VyOS telnetd</w:t>
      </w:r>
    </w:p>
    <w:p w14:paraId="6ACA595F"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62 lighttpd 1.4.28</w:t>
      </w:r>
    </w:p>
    <w:p w14:paraId="6FD394B5"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22FCE60E"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5B127C21"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6F30DE0B"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40C346F4"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62</w:t>
      </w:r>
    </w:p>
    <w:p w14:paraId="1E85DB54" w14:textId="77777777" w:rsidR="00F56CDA" w:rsidRPr="002350AA" w:rsidRDefault="00F56CDA" w:rsidP="002350AA">
      <w:pPr>
        <w:jc w:val="both"/>
        <w:rPr>
          <w:sz w:val="20"/>
          <w:szCs w:val="20"/>
          <w:lang w:eastAsia="en-US"/>
        </w:rPr>
      </w:pPr>
      <w:r w:rsidRPr="002350AA">
        <w:rPr>
          <w:sz w:val="20"/>
          <w:szCs w:val="20"/>
          <w:lang w:eastAsia="en-US"/>
        </w:rPr>
        <w:t>|_ssl-date: 2024-12-13T01:14:36+00:00; 0s from scanner time.</w:t>
      </w:r>
    </w:p>
    <w:p w14:paraId="103BF372"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66F70C4B" w14:textId="77777777" w:rsidR="00F56CDA" w:rsidRPr="002350AA" w:rsidRDefault="00F56CDA" w:rsidP="002350AA">
      <w:pPr>
        <w:jc w:val="both"/>
        <w:rPr>
          <w:sz w:val="20"/>
          <w:szCs w:val="20"/>
          <w:lang w:eastAsia="en-US"/>
        </w:rPr>
      </w:pPr>
    </w:p>
    <w:p w14:paraId="2E9F75B6"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36738023" w14:textId="77777777" w:rsidR="00F56CDA" w:rsidRPr="002350AA" w:rsidRDefault="00F56CDA" w:rsidP="002350AA">
      <w:pPr>
        <w:jc w:val="both"/>
        <w:rPr>
          <w:sz w:val="20"/>
          <w:szCs w:val="20"/>
          <w:lang w:eastAsia="en-US"/>
        </w:rPr>
      </w:pPr>
      <w:r w:rsidRPr="002350AA">
        <w:rPr>
          <w:sz w:val="20"/>
          <w:szCs w:val="20"/>
          <w:lang w:eastAsia="en-US"/>
        </w:rPr>
        <w:t>|_clock-skew: 0s</w:t>
      </w:r>
    </w:p>
    <w:p w14:paraId="0807A153" w14:textId="77777777" w:rsidR="00F56CDA" w:rsidRPr="002350AA" w:rsidRDefault="00F56CDA" w:rsidP="002350AA">
      <w:pPr>
        <w:jc w:val="both"/>
        <w:rPr>
          <w:sz w:val="20"/>
          <w:szCs w:val="20"/>
          <w:lang w:eastAsia="en-US"/>
        </w:rPr>
      </w:pPr>
    </w:p>
    <w:p w14:paraId="27C4A221" w14:textId="77777777" w:rsidR="00F56CDA" w:rsidRPr="002350AA" w:rsidRDefault="00F56CDA" w:rsidP="002350AA">
      <w:pPr>
        <w:jc w:val="both"/>
        <w:rPr>
          <w:sz w:val="20"/>
          <w:szCs w:val="20"/>
          <w:lang w:eastAsia="en-US"/>
        </w:rPr>
      </w:pPr>
      <w:r w:rsidRPr="002350AA">
        <w:rPr>
          <w:sz w:val="20"/>
          <w:szCs w:val="20"/>
          <w:lang w:eastAsia="en-US"/>
        </w:rPr>
        <w:t>Nmap scan report for 192.168.0.130</w:t>
      </w:r>
    </w:p>
    <w:p w14:paraId="3D8C8F93" w14:textId="77777777" w:rsidR="00F56CDA" w:rsidRPr="002350AA" w:rsidRDefault="00F56CDA" w:rsidP="002350AA">
      <w:pPr>
        <w:jc w:val="both"/>
        <w:rPr>
          <w:sz w:val="20"/>
          <w:szCs w:val="20"/>
          <w:lang w:eastAsia="en-US"/>
        </w:rPr>
      </w:pPr>
      <w:r w:rsidRPr="002350AA">
        <w:rPr>
          <w:sz w:val="20"/>
          <w:szCs w:val="20"/>
          <w:lang w:eastAsia="en-US"/>
        </w:rPr>
        <w:t>Host is up, received echo-reply ttl 61 (0.0070s latency).</w:t>
      </w:r>
    </w:p>
    <w:p w14:paraId="546CCE19"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6D2B6ACC"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35AD0C85" w14:textId="77777777" w:rsidR="00F56CDA" w:rsidRPr="002350AA" w:rsidRDefault="00F56CDA" w:rsidP="002350AA">
      <w:pPr>
        <w:jc w:val="both"/>
        <w:rPr>
          <w:sz w:val="20"/>
          <w:szCs w:val="20"/>
          <w:lang w:eastAsia="en-US"/>
        </w:rPr>
      </w:pPr>
      <w:r w:rsidRPr="002350AA">
        <w:rPr>
          <w:sz w:val="20"/>
          <w:szCs w:val="20"/>
          <w:lang w:eastAsia="en-US"/>
        </w:rPr>
        <w:t>Reason: 997 resets</w:t>
      </w:r>
    </w:p>
    <w:p w14:paraId="4AC62042"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2DD06AEE" w14:textId="77777777" w:rsidR="00F56CDA" w:rsidRPr="002350AA" w:rsidRDefault="00F56CDA" w:rsidP="002350AA">
      <w:pPr>
        <w:jc w:val="both"/>
        <w:rPr>
          <w:sz w:val="20"/>
          <w:szCs w:val="20"/>
          <w:lang w:eastAsia="en-US"/>
        </w:rPr>
      </w:pPr>
      <w:r w:rsidRPr="002350AA">
        <w:rPr>
          <w:sz w:val="20"/>
          <w:szCs w:val="20"/>
          <w:lang w:eastAsia="en-US"/>
        </w:rPr>
        <w:t xml:space="preserve">22/tcp   </w:t>
      </w:r>
      <w:proofErr w:type="gramStart"/>
      <w:r w:rsidRPr="002350AA">
        <w:rPr>
          <w:sz w:val="20"/>
          <w:szCs w:val="20"/>
          <w:lang w:eastAsia="en-US"/>
        </w:rPr>
        <w:t>open  ssh</w:t>
      </w:r>
      <w:proofErr w:type="gramEnd"/>
      <w:r w:rsidRPr="002350AA">
        <w:rPr>
          <w:sz w:val="20"/>
          <w:szCs w:val="20"/>
          <w:lang w:eastAsia="en-US"/>
        </w:rPr>
        <w:t xml:space="preserve">     syn-ack ttl 61 OpenSSH 6.6.1p1 Ubuntu 2ubuntu2.8 (Ubuntu Linux; protocol 2.0)</w:t>
      </w:r>
    </w:p>
    <w:p w14:paraId="2FA2F5F8"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19C2E5D7" w14:textId="77777777" w:rsidR="00F56CDA" w:rsidRPr="002350AA" w:rsidRDefault="00F56CDA" w:rsidP="002350AA">
      <w:pPr>
        <w:jc w:val="both"/>
        <w:rPr>
          <w:sz w:val="20"/>
          <w:szCs w:val="20"/>
          <w:lang w:eastAsia="en-US"/>
        </w:rPr>
      </w:pPr>
      <w:r w:rsidRPr="002350AA">
        <w:rPr>
          <w:sz w:val="20"/>
          <w:szCs w:val="20"/>
          <w:lang w:eastAsia="en-US"/>
        </w:rPr>
        <w:lastRenderedPageBreak/>
        <w:t>|   1024 4</w:t>
      </w:r>
      <w:proofErr w:type="gramStart"/>
      <w:r w:rsidRPr="002350AA">
        <w:rPr>
          <w:sz w:val="20"/>
          <w:szCs w:val="20"/>
          <w:lang w:eastAsia="en-US"/>
        </w:rPr>
        <w:t>e:f</w:t>
      </w:r>
      <w:proofErr w:type="gramEnd"/>
      <w:r w:rsidRPr="002350AA">
        <w:rPr>
          <w:sz w:val="20"/>
          <w:szCs w:val="20"/>
          <w:lang w:eastAsia="en-US"/>
        </w:rPr>
        <w:t>0:0d:7f:58:82:ca:00:6b:91:86:e9:e6:7f:c3:ad (DSA)</w:t>
      </w:r>
    </w:p>
    <w:p w14:paraId="64F82C2A" w14:textId="77777777" w:rsidR="00F56CDA" w:rsidRPr="002350AA" w:rsidRDefault="00F56CDA" w:rsidP="002350AA">
      <w:pPr>
        <w:jc w:val="both"/>
        <w:rPr>
          <w:sz w:val="20"/>
          <w:szCs w:val="20"/>
          <w:lang w:eastAsia="en-US"/>
        </w:rPr>
      </w:pPr>
      <w:r w:rsidRPr="002350AA">
        <w:rPr>
          <w:sz w:val="20"/>
          <w:szCs w:val="20"/>
          <w:lang w:eastAsia="en-US"/>
        </w:rPr>
        <w:t>| ssh-dss 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</w:t>
      </w:r>
    </w:p>
    <w:p w14:paraId="1FC336E7" w14:textId="77777777" w:rsidR="00F56CDA" w:rsidRPr="002350AA" w:rsidRDefault="00F56CDA" w:rsidP="002350AA">
      <w:pPr>
        <w:jc w:val="both"/>
        <w:rPr>
          <w:sz w:val="20"/>
          <w:szCs w:val="20"/>
          <w:lang w:eastAsia="en-US"/>
        </w:rPr>
      </w:pPr>
      <w:r w:rsidRPr="002350AA">
        <w:rPr>
          <w:sz w:val="20"/>
          <w:szCs w:val="20"/>
          <w:lang w:eastAsia="en-US"/>
        </w:rPr>
        <w:t xml:space="preserve">|   2048 </w:t>
      </w:r>
      <w:proofErr w:type="gramStart"/>
      <w:r w:rsidRPr="002350AA">
        <w:rPr>
          <w:sz w:val="20"/>
          <w:szCs w:val="20"/>
          <w:lang w:eastAsia="en-US"/>
        </w:rPr>
        <w:t>98:07:02:69:93:9</w:t>
      </w:r>
      <w:proofErr w:type="gramEnd"/>
      <w:r w:rsidRPr="002350AA">
        <w:rPr>
          <w:sz w:val="20"/>
          <w:szCs w:val="20"/>
          <w:lang w:eastAsia="en-US"/>
        </w:rPr>
        <w:t>a:6c:ae:e2:c7:09:15:0b:9c:d5:a2 (RSA)</w:t>
      </w:r>
    </w:p>
    <w:p w14:paraId="1F1E081F" w14:textId="77777777" w:rsidR="00F56CDA" w:rsidRPr="002350AA" w:rsidRDefault="00F56CDA" w:rsidP="002350AA">
      <w:pPr>
        <w:jc w:val="both"/>
        <w:rPr>
          <w:sz w:val="20"/>
          <w:szCs w:val="20"/>
          <w:lang w:eastAsia="en-US"/>
        </w:rPr>
      </w:pPr>
      <w:r w:rsidRPr="002350AA">
        <w:rPr>
          <w:sz w:val="20"/>
          <w:szCs w:val="20"/>
          <w:lang w:eastAsia="en-US"/>
        </w:rPr>
        <w:t>| ssh-rsa AAAAB3NzaC1yc2EAAAADAQABAAABAQC7Pjmh8RE90yY/uC8zUKyMYyPAAGpLhy7CoPzBxiVF0TzIvab3/FMaVdMQ/Q4PVHfRRPKFrmdViyxhBs6GABABfihw1e1puQ21Q1f33HuMe+gYbHUrcBPx+myl6M/xx9lWE9cA5OZa9wQMhIxEH4U9AjLuQp5O0F2GrQtpgoV1Q7fu55kcH7Pyyu7RmBn4tBieCOPVYDlWVcKkxdPevqPPq0O0AJWFCnUnGqCIOuKK0utbmcH+o7L9RHZfsTXWuIPJhcCfivznYP7O6pl6mgTj/q1Ed4FYKflK1XnVIPyEitwikIjvZ51XlVZ41FoDN7irhSnBHKVYYlzQbc3KEXHh</w:t>
      </w:r>
    </w:p>
    <w:p w14:paraId="5E2A5CAF" w14:textId="77777777" w:rsidR="00F56CDA" w:rsidRPr="002350AA" w:rsidRDefault="00F56CDA" w:rsidP="002350AA">
      <w:pPr>
        <w:jc w:val="both"/>
        <w:rPr>
          <w:sz w:val="20"/>
          <w:szCs w:val="20"/>
          <w:lang w:eastAsia="en-US"/>
        </w:rPr>
      </w:pPr>
      <w:r w:rsidRPr="002350AA">
        <w:rPr>
          <w:sz w:val="20"/>
          <w:szCs w:val="20"/>
          <w:lang w:eastAsia="en-US"/>
        </w:rPr>
        <w:t>|   256 7</w:t>
      </w:r>
      <w:proofErr w:type="gramStart"/>
      <w:r w:rsidRPr="002350AA">
        <w:rPr>
          <w:sz w:val="20"/>
          <w:szCs w:val="20"/>
          <w:lang w:eastAsia="en-US"/>
        </w:rPr>
        <w:t>d:36:06:98</w:t>
      </w:r>
      <w:proofErr w:type="gramEnd"/>
      <w:r w:rsidRPr="002350AA">
        <w:rPr>
          <w:sz w:val="20"/>
          <w:szCs w:val="20"/>
          <w:lang w:eastAsia="en-US"/>
        </w:rPr>
        <w:t>:fa:08:ce:1c:10:cb:a7:12:19:c8:09:17 (ECDSA)</w:t>
      </w:r>
    </w:p>
    <w:p w14:paraId="1A329419" w14:textId="77777777" w:rsidR="00F56CDA" w:rsidRPr="002350AA" w:rsidRDefault="00F56CDA" w:rsidP="002350AA">
      <w:pPr>
        <w:jc w:val="both"/>
        <w:rPr>
          <w:sz w:val="20"/>
          <w:szCs w:val="20"/>
          <w:lang w:eastAsia="en-US"/>
        </w:rPr>
      </w:pPr>
      <w:r w:rsidRPr="002350AA">
        <w:rPr>
          <w:sz w:val="20"/>
          <w:szCs w:val="20"/>
          <w:lang w:eastAsia="en-US"/>
        </w:rPr>
        <w:t>| ecdsa-sha2-nistp256 AAAAE2VjZHNhLXNoYTItbmlzdHAyNTYAAAAIbmlzdHAyNTYAAABBBBT8hbTz83LJheVpN/+r2xhhP+V899gb+oqs7OTg5KYKgUjeLscG7JISVuOSdPjL3l3iUhX+WM60XhHfysIHlUc=</w:t>
      </w:r>
    </w:p>
    <w:p w14:paraId="2168337D" w14:textId="77777777" w:rsidR="00F56CDA" w:rsidRPr="002350AA" w:rsidRDefault="00F56CDA" w:rsidP="002350AA">
      <w:pPr>
        <w:jc w:val="both"/>
        <w:rPr>
          <w:sz w:val="20"/>
          <w:szCs w:val="20"/>
          <w:lang w:eastAsia="en-US"/>
        </w:rPr>
      </w:pPr>
      <w:r w:rsidRPr="002350AA">
        <w:rPr>
          <w:sz w:val="20"/>
          <w:szCs w:val="20"/>
          <w:lang w:eastAsia="en-US"/>
        </w:rPr>
        <w:t>|   256 1</w:t>
      </w:r>
      <w:proofErr w:type="gramStart"/>
      <w:r w:rsidRPr="002350AA">
        <w:rPr>
          <w:sz w:val="20"/>
          <w:szCs w:val="20"/>
          <w:lang w:eastAsia="en-US"/>
        </w:rPr>
        <w:t>d:d</w:t>
      </w:r>
      <w:proofErr w:type="gramEnd"/>
      <w:r w:rsidRPr="002350AA">
        <w:rPr>
          <w:sz w:val="20"/>
          <w:szCs w:val="20"/>
          <w:lang w:eastAsia="en-US"/>
        </w:rPr>
        <w:t>3:6d:46:97:ba:7b:00:50:d6:5d:c5:68:e3:81:59 (ED25519)</w:t>
      </w:r>
    </w:p>
    <w:p w14:paraId="358C02ED" w14:textId="77777777" w:rsidR="00F56CDA" w:rsidRPr="002350AA" w:rsidRDefault="00F56CDA" w:rsidP="002350AA">
      <w:pPr>
        <w:jc w:val="both"/>
        <w:rPr>
          <w:sz w:val="20"/>
          <w:szCs w:val="20"/>
          <w:lang w:eastAsia="en-US"/>
        </w:rPr>
      </w:pPr>
      <w:r w:rsidRPr="002350AA">
        <w:rPr>
          <w:sz w:val="20"/>
          <w:szCs w:val="20"/>
          <w:lang w:eastAsia="en-US"/>
        </w:rPr>
        <w:t>|_ssh-ed25519 AAAAC3NzaC1lZDI1NTE5AAAAIGHQVUaS3bqFhbOASS9DXcoFMTM6bp6eL95DzFHfxW6W</w:t>
      </w:r>
    </w:p>
    <w:p w14:paraId="575900A2" w14:textId="77777777" w:rsidR="00F56CDA" w:rsidRPr="002350AA" w:rsidRDefault="00F56CDA" w:rsidP="002350AA">
      <w:pPr>
        <w:jc w:val="both"/>
        <w:rPr>
          <w:sz w:val="20"/>
          <w:szCs w:val="20"/>
          <w:lang w:eastAsia="en-US"/>
        </w:rPr>
      </w:pPr>
      <w:r w:rsidRPr="002350AA">
        <w:rPr>
          <w:sz w:val="20"/>
          <w:szCs w:val="20"/>
          <w:lang w:eastAsia="en-US"/>
        </w:rPr>
        <w:t>111/</w:t>
      </w:r>
      <w:proofErr w:type="gramStart"/>
      <w:r w:rsidRPr="002350AA">
        <w:rPr>
          <w:sz w:val="20"/>
          <w:szCs w:val="20"/>
          <w:lang w:eastAsia="en-US"/>
        </w:rPr>
        <w:t>tcp  open</w:t>
      </w:r>
      <w:proofErr w:type="gramEnd"/>
      <w:r w:rsidRPr="002350AA">
        <w:rPr>
          <w:sz w:val="20"/>
          <w:szCs w:val="20"/>
          <w:lang w:eastAsia="en-US"/>
        </w:rPr>
        <w:t xml:space="preserve">  rpcbind syn-ack ttl 61 2-4 (RPC #100000)</w:t>
      </w:r>
    </w:p>
    <w:p w14:paraId="0C7A2C15" w14:textId="77777777" w:rsidR="00F56CDA" w:rsidRPr="002350AA" w:rsidRDefault="00F56CDA" w:rsidP="002350AA">
      <w:pPr>
        <w:jc w:val="both"/>
        <w:rPr>
          <w:sz w:val="20"/>
          <w:szCs w:val="20"/>
          <w:lang w:eastAsia="en-US"/>
        </w:rPr>
      </w:pPr>
      <w:r w:rsidRPr="002350AA">
        <w:rPr>
          <w:sz w:val="20"/>
          <w:szCs w:val="20"/>
          <w:lang w:eastAsia="en-US"/>
        </w:rPr>
        <w:t xml:space="preserve">| rpcinfo: </w:t>
      </w:r>
    </w:p>
    <w:p w14:paraId="45F9E451" w14:textId="77777777" w:rsidR="00F56CDA" w:rsidRPr="002350AA" w:rsidRDefault="00F56CDA" w:rsidP="002350AA">
      <w:pPr>
        <w:jc w:val="both"/>
        <w:rPr>
          <w:sz w:val="20"/>
          <w:szCs w:val="20"/>
          <w:lang w:eastAsia="en-US"/>
        </w:rPr>
      </w:pPr>
      <w:r w:rsidRPr="002350AA">
        <w:rPr>
          <w:sz w:val="20"/>
          <w:szCs w:val="20"/>
          <w:lang w:eastAsia="en-US"/>
        </w:rPr>
        <w:t>|   program version    port/</w:t>
      </w:r>
      <w:proofErr w:type="gramStart"/>
      <w:r w:rsidRPr="002350AA">
        <w:rPr>
          <w:sz w:val="20"/>
          <w:szCs w:val="20"/>
          <w:lang w:eastAsia="en-US"/>
        </w:rPr>
        <w:t>proto  service</w:t>
      </w:r>
      <w:proofErr w:type="gramEnd"/>
    </w:p>
    <w:p w14:paraId="1EB8C43B"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111/tcp   rpcbind</w:t>
      </w:r>
    </w:p>
    <w:p w14:paraId="314CC5E1"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111/udp   rpcbind</w:t>
      </w:r>
    </w:p>
    <w:p w14:paraId="6950164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111/tcp6  rpcbind</w:t>
      </w:r>
    </w:p>
    <w:p w14:paraId="4073EEA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111/udp6  rpcbind</w:t>
      </w:r>
    </w:p>
    <w:p w14:paraId="3A972102"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   nfs</w:t>
      </w:r>
    </w:p>
    <w:p w14:paraId="52DA273C"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2049/tcp6  nfs</w:t>
      </w:r>
    </w:p>
    <w:p w14:paraId="16201D03"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   nfs</w:t>
      </w:r>
    </w:p>
    <w:p w14:paraId="6905CB5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2049/udp6  nfs</w:t>
      </w:r>
    </w:p>
    <w:p w14:paraId="1E578F5F"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36418/udp   mountd</w:t>
      </w:r>
    </w:p>
    <w:p w14:paraId="2023E82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37681/tcp6  mountd</w:t>
      </w:r>
    </w:p>
    <w:p w14:paraId="1C8E2CA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41516/udp6  mountd</w:t>
      </w:r>
    </w:p>
    <w:p w14:paraId="155418FA" w14:textId="77777777" w:rsidR="00F56CDA" w:rsidRPr="002350AA" w:rsidRDefault="00F56CDA" w:rsidP="002350AA">
      <w:pPr>
        <w:jc w:val="both"/>
        <w:rPr>
          <w:sz w:val="20"/>
          <w:szCs w:val="20"/>
          <w:lang w:eastAsia="en-US"/>
        </w:rPr>
      </w:pPr>
      <w:r w:rsidRPr="002350AA">
        <w:rPr>
          <w:sz w:val="20"/>
          <w:szCs w:val="20"/>
          <w:lang w:eastAsia="en-US"/>
        </w:rPr>
        <w:lastRenderedPageBreak/>
        <w:t xml:space="preserve">|   </w:t>
      </w:r>
      <w:proofErr w:type="gramStart"/>
      <w:r w:rsidRPr="002350AA">
        <w:rPr>
          <w:sz w:val="20"/>
          <w:szCs w:val="20"/>
          <w:lang w:eastAsia="en-US"/>
        </w:rPr>
        <w:t>100005  1</w:t>
      </w:r>
      <w:proofErr w:type="gramEnd"/>
      <w:r w:rsidRPr="002350AA">
        <w:rPr>
          <w:sz w:val="20"/>
          <w:szCs w:val="20"/>
          <w:lang w:eastAsia="en-US"/>
        </w:rPr>
        <w:t>,2,3      49797/tcp   mountd</w:t>
      </w:r>
    </w:p>
    <w:p w14:paraId="564EF088"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33025/udp6  nlockmgr</w:t>
      </w:r>
    </w:p>
    <w:p w14:paraId="2D6E76B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47367/tcp6  nlockmgr</w:t>
      </w:r>
    </w:p>
    <w:p w14:paraId="01CCEDC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52273/tcp   nlockmgr</w:t>
      </w:r>
    </w:p>
    <w:p w14:paraId="2DCA8D9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58637/udp   nlockmgr</w:t>
      </w:r>
    </w:p>
    <w:p w14:paraId="4EA77ADB"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39018/udp6  status</w:t>
      </w:r>
    </w:p>
    <w:p w14:paraId="0A210498"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41160/tcp   status</w:t>
      </w:r>
    </w:p>
    <w:p w14:paraId="2FB9F750"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41933/tcp6  status</w:t>
      </w:r>
    </w:p>
    <w:p w14:paraId="0C518578"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42258/udp   status</w:t>
      </w:r>
    </w:p>
    <w:p w14:paraId="2E79F20F"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   nfs_acl</w:t>
      </w:r>
    </w:p>
    <w:p w14:paraId="1747FC6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2049/tcp6  nfs_acl</w:t>
      </w:r>
    </w:p>
    <w:p w14:paraId="3FAA8B74"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2049/udp   nfs_acl</w:t>
      </w:r>
    </w:p>
    <w:p w14:paraId="0CB4B60A"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100227</w:t>
      </w:r>
      <w:proofErr w:type="gramEnd"/>
      <w:r w:rsidRPr="002350AA">
        <w:rPr>
          <w:sz w:val="20"/>
          <w:szCs w:val="20"/>
          <w:lang w:eastAsia="en-US"/>
        </w:rPr>
        <w:t xml:space="preserve">  2,3         2049/udp6  nfs_acl</w:t>
      </w:r>
    </w:p>
    <w:p w14:paraId="0BB84965" w14:textId="77777777" w:rsidR="00F56CDA" w:rsidRPr="002350AA" w:rsidRDefault="00F56CDA" w:rsidP="002350AA">
      <w:pPr>
        <w:jc w:val="both"/>
        <w:rPr>
          <w:sz w:val="20"/>
          <w:szCs w:val="20"/>
          <w:lang w:eastAsia="en-US"/>
        </w:rPr>
      </w:pPr>
      <w:r w:rsidRPr="002350AA">
        <w:rPr>
          <w:sz w:val="20"/>
          <w:szCs w:val="20"/>
          <w:lang w:eastAsia="en-US"/>
        </w:rPr>
        <w:t xml:space="preserve">2049/tcp </w:t>
      </w:r>
      <w:proofErr w:type="gramStart"/>
      <w:r w:rsidRPr="002350AA">
        <w:rPr>
          <w:sz w:val="20"/>
          <w:szCs w:val="20"/>
          <w:lang w:eastAsia="en-US"/>
        </w:rPr>
        <w:t>open  nfs</w:t>
      </w:r>
      <w:proofErr w:type="gramEnd"/>
      <w:r w:rsidRPr="002350AA">
        <w:rPr>
          <w:sz w:val="20"/>
          <w:szCs w:val="20"/>
          <w:lang w:eastAsia="en-US"/>
        </w:rPr>
        <w:t>_acl syn-ack ttl 61 2-3 (RPC #100227)</w:t>
      </w:r>
    </w:p>
    <w:p w14:paraId="37E45E2A" w14:textId="77777777" w:rsidR="00F56CDA" w:rsidRPr="002350AA" w:rsidRDefault="00F56CDA" w:rsidP="002350AA">
      <w:pPr>
        <w:jc w:val="both"/>
        <w:rPr>
          <w:sz w:val="20"/>
          <w:szCs w:val="20"/>
          <w:lang w:eastAsia="en-US"/>
        </w:rPr>
      </w:pPr>
      <w:r w:rsidRPr="002350AA">
        <w:rPr>
          <w:sz w:val="20"/>
          <w:szCs w:val="20"/>
          <w:lang w:eastAsia="en-US"/>
        </w:rPr>
        <w:t xml:space="preserve">Service Info: OS: Linux; CPE: </w:t>
      </w:r>
      <w:proofErr w:type="gramStart"/>
      <w:r w:rsidRPr="002350AA">
        <w:rPr>
          <w:sz w:val="20"/>
          <w:szCs w:val="20"/>
          <w:lang w:eastAsia="en-US"/>
        </w:rPr>
        <w:t>cpe:/o:linux</w:t>
      </w:r>
      <w:proofErr w:type="gramEnd"/>
      <w:r w:rsidRPr="002350AA">
        <w:rPr>
          <w:sz w:val="20"/>
          <w:szCs w:val="20"/>
          <w:lang w:eastAsia="en-US"/>
        </w:rPr>
        <w:t>:linux_kernel</w:t>
      </w:r>
    </w:p>
    <w:p w14:paraId="4EFD4D1F" w14:textId="77777777" w:rsidR="00F56CDA" w:rsidRPr="002350AA" w:rsidRDefault="00F56CDA" w:rsidP="002350AA">
      <w:pPr>
        <w:jc w:val="both"/>
        <w:rPr>
          <w:sz w:val="20"/>
          <w:szCs w:val="20"/>
          <w:lang w:eastAsia="en-US"/>
        </w:rPr>
      </w:pPr>
    </w:p>
    <w:p w14:paraId="66846C43" w14:textId="77777777" w:rsidR="00F56CDA" w:rsidRPr="002350AA" w:rsidRDefault="00F56CDA" w:rsidP="002350AA">
      <w:pPr>
        <w:jc w:val="both"/>
        <w:rPr>
          <w:sz w:val="20"/>
          <w:szCs w:val="20"/>
          <w:lang w:eastAsia="en-US"/>
        </w:rPr>
      </w:pPr>
      <w:r w:rsidRPr="002350AA">
        <w:rPr>
          <w:sz w:val="20"/>
          <w:szCs w:val="20"/>
          <w:lang w:eastAsia="en-US"/>
        </w:rPr>
        <w:t>Nmap scan report for 192.168.0.225</w:t>
      </w:r>
    </w:p>
    <w:p w14:paraId="013A238E" w14:textId="77777777" w:rsidR="00F56CDA" w:rsidRPr="002350AA" w:rsidRDefault="00F56CDA" w:rsidP="002350AA">
      <w:pPr>
        <w:jc w:val="both"/>
        <w:rPr>
          <w:sz w:val="20"/>
          <w:szCs w:val="20"/>
          <w:lang w:eastAsia="en-US"/>
        </w:rPr>
      </w:pPr>
      <w:r w:rsidRPr="002350AA">
        <w:rPr>
          <w:sz w:val="20"/>
          <w:szCs w:val="20"/>
          <w:lang w:eastAsia="en-US"/>
        </w:rPr>
        <w:t>Host is up, received echo-reply ttl 64 (0.0032s latency).</w:t>
      </w:r>
    </w:p>
    <w:p w14:paraId="2E72B091"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00EC6414" w14:textId="77777777" w:rsidR="00F56CDA" w:rsidRPr="002350AA" w:rsidRDefault="00F56CDA" w:rsidP="002350AA">
      <w:pPr>
        <w:jc w:val="both"/>
        <w:rPr>
          <w:sz w:val="20"/>
          <w:szCs w:val="20"/>
          <w:lang w:eastAsia="en-US"/>
        </w:rPr>
      </w:pPr>
      <w:r w:rsidRPr="002350AA">
        <w:rPr>
          <w:sz w:val="20"/>
          <w:szCs w:val="20"/>
          <w:lang w:eastAsia="en-US"/>
        </w:rPr>
        <w:t>Not shown: 996 closed ports</w:t>
      </w:r>
    </w:p>
    <w:p w14:paraId="07C7F121" w14:textId="77777777" w:rsidR="00F56CDA" w:rsidRPr="002350AA" w:rsidRDefault="00F56CDA" w:rsidP="002350AA">
      <w:pPr>
        <w:jc w:val="both"/>
        <w:rPr>
          <w:sz w:val="20"/>
          <w:szCs w:val="20"/>
          <w:lang w:eastAsia="en-US"/>
        </w:rPr>
      </w:pPr>
      <w:r w:rsidRPr="002350AA">
        <w:rPr>
          <w:sz w:val="20"/>
          <w:szCs w:val="20"/>
          <w:lang w:eastAsia="en-US"/>
        </w:rPr>
        <w:t>Reason: 996 resets</w:t>
      </w:r>
    </w:p>
    <w:p w14:paraId="1C7A2E02"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1643D41A" w14:textId="77777777" w:rsidR="00F56CDA" w:rsidRPr="002350AA" w:rsidRDefault="00F56CDA" w:rsidP="002350AA">
      <w:pPr>
        <w:jc w:val="both"/>
        <w:rPr>
          <w:sz w:val="20"/>
          <w:szCs w:val="20"/>
          <w:lang w:eastAsia="en-US"/>
        </w:rPr>
      </w:pPr>
      <w:r w:rsidRPr="002350AA">
        <w:rPr>
          <w:sz w:val="20"/>
          <w:szCs w:val="20"/>
          <w:lang w:eastAsia="en-US"/>
        </w:rPr>
        <w:t>22/</w:t>
      </w:r>
      <w:proofErr w:type="gramStart"/>
      <w:r w:rsidRPr="002350AA">
        <w:rPr>
          <w:sz w:val="20"/>
          <w:szCs w:val="20"/>
          <w:lang w:eastAsia="en-US"/>
        </w:rPr>
        <w:t>tcp  open</w:t>
      </w:r>
      <w:proofErr w:type="gramEnd"/>
      <w:r w:rsidRPr="002350AA">
        <w:rPr>
          <w:sz w:val="20"/>
          <w:szCs w:val="20"/>
          <w:lang w:eastAsia="en-US"/>
        </w:rPr>
        <w:t xml:space="preserve">  ssh        syn-ack ttl 64 OpenSSH 5.5p1 Debian 6+squeeze8 (protocol 2.0)</w:t>
      </w:r>
    </w:p>
    <w:p w14:paraId="432CA6F6"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230E0A14" w14:textId="77777777" w:rsidR="00F56CDA" w:rsidRPr="002350AA" w:rsidRDefault="00F56CDA" w:rsidP="002350AA">
      <w:pPr>
        <w:jc w:val="both"/>
        <w:rPr>
          <w:sz w:val="20"/>
          <w:szCs w:val="20"/>
          <w:lang w:eastAsia="en-US"/>
        </w:rPr>
      </w:pPr>
      <w:r w:rsidRPr="002350AA">
        <w:rPr>
          <w:sz w:val="20"/>
          <w:szCs w:val="20"/>
          <w:lang w:eastAsia="en-US"/>
        </w:rPr>
        <w:t>|   1024 9</w:t>
      </w:r>
      <w:proofErr w:type="gramStart"/>
      <w:r w:rsidRPr="002350AA">
        <w:rPr>
          <w:sz w:val="20"/>
          <w:szCs w:val="20"/>
          <w:lang w:eastAsia="en-US"/>
        </w:rPr>
        <w:t>d:b</w:t>
      </w:r>
      <w:proofErr w:type="gramEnd"/>
      <w:r w:rsidRPr="002350AA">
        <w:rPr>
          <w:sz w:val="20"/>
          <w:szCs w:val="20"/>
          <w:lang w:eastAsia="en-US"/>
        </w:rPr>
        <w:t>6:49:08:cb:69:bc:05:1e:6e:74:07:f6:fd:ee:02 (DSA)</w:t>
      </w:r>
    </w:p>
    <w:p w14:paraId="6CA56B84" w14:textId="77777777" w:rsidR="00F56CDA" w:rsidRPr="002350AA" w:rsidRDefault="00F56CDA" w:rsidP="002350AA">
      <w:pPr>
        <w:jc w:val="both"/>
        <w:rPr>
          <w:sz w:val="20"/>
          <w:szCs w:val="20"/>
          <w:lang w:eastAsia="en-US"/>
        </w:rPr>
      </w:pPr>
      <w:r w:rsidRPr="002350AA">
        <w:rPr>
          <w:sz w:val="20"/>
          <w:szCs w:val="20"/>
          <w:lang w:eastAsia="en-US"/>
        </w:rPr>
        <w:t>| ssh-dss 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</w:t>
      </w:r>
    </w:p>
    <w:p w14:paraId="211AA762" w14:textId="77777777" w:rsidR="00F56CDA" w:rsidRPr="002350AA" w:rsidRDefault="00F56CDA" w:rsidP="002350AA">
      <w:pPr>
        <w:jc w:val="both"/>
        <w:rPr>
          <w:sz w:val="20"/>
          <w:szCs w:val="20"/>
          <w:lang w:eastAsia="en-US"/>
        </w:rPr>
      </w:pPr>
      <w:r w:rsidRPr="002350AA">
        <w:rPr>
          <w:sz w:val="20"/>
          <w:szCs w:val="20"/>
          <w:lang w:eastAsia="en-US"/>
        </w:rPr>
        <w:lastRenderedPageBreak/>
        <w:t>|   2048 0e:c</w:t>
      </w:r>
      <w:proofErr w:type="gramStart"/>
      <w:r w:rsidRPr="002350AA">
        <w:rPr>
          <w:sz w:val="20"/>
          <w:szCs w:val="20"/>
          <w:lang w:eastAsia="en-US"/>
        </w:rPr>
        <w:t>6:47:e</w:t>
      </w:r>
      <w:proofErr w:type="gramEnd"/>
      <w:r w:rsidRPr="002350AA">
        <w:rPr>
          <w:sz w:val="20"/>
          <w:szCs w:val="20"/>
          <w:lang w:eastAsia="en-US"/>
        </w:rPr>
        <w:t>7:12:90:f2:6d:f2:21:76:8e:19:5c:46:ca (RSA)</w:t>
      </w:r>
    </w:p>
    <w:p w14:paraId="16941AF8" w14:textId="77777777" w:rsidR="00F56CDA" w:rsidRPr="002350AA" w:rsidRDefault="00F56CDA" w:rsidP="002350AA">
      <w:pPr>
        <w:jc w:val="both"/>
        <w:rPr>
          <w:sz w:val="20"/>
          <w:szCs w:val="20"/>
          <w:lang w:eastAsia="en-US"/>
        </w:rPr>
      </w:pPr>
      <w:r w:rsidRPr="002350AA">
        <w:rPr>
          <w:sz w:val="20"/>
          <w:szCs w:val="20"/>
          <w:lang w:eastAsia="en-US"/>
        </w:rPr>
        <w:t>|_ssh-rsa AAAAB3NzaC1yc2EAAAADAQABAAABAQCwWy++dzQjGNZBV7WNZ7qGETbqejwyYeEb6JMA59JQO80amEB4Xb50dL6kZ05CEtWoa1CFuflxMTnS7u+P3qQTShRdERTuetFP9ymlX6cFfGIaWs3201ng5hnIJurHb60rBYudsxC50cZ5ed1uen2j3LhPM6ZTLjCfy/7/nYKRnlYk1BQjj/VVClLeTZ/vFIM/qWyneaFZLeXUQpsrorx9a39M6h28lEfuKxtg9X71TX/qDjVbNM2K413YZ7a8xT+nHfQTaX/lUj8GXv5cpF0DtzwrOK0fWt6F2SlxgZudBead7YLWCgOd4guk70WfSSFCC/8XBpwoXTZ7oKfX6AJ9</w:t>
      </w:r>
    </w:p>
    <w:p w14:paraId="4ADB50B1"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64 VyOS telnetd</w:t>
      </w:r>
    </w:p>
    <w:p w14:paraId="5AB383C5"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64 lighttpd 1.4.28</w:t>
      </w:r>
    </w:p>
    <w:p w14:paraId="33D304DE"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416E8C7E"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4910A16E"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1E0DC2C5"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10F5AFD3"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64</w:t>
      </w:r>
    </w:p>
    <w:p w14:paraId="3C66E43B" w14:textId="77777777" w:rsidR="00F56CDA" w:rsidRPr="002350AA" w:rsidRDefault="00F56CDA" w:rsidP="002350AA">
      <w:pPr>
        <w:jc w:val="both"/>
        <w:rPr>
          <w:sz w:val="20"/>
          <w:szCs w:val="20"/>
          <w:lang w:eastAsia="en-US"/>
        </w:rPr>
      </w:pPr>
      <w:r w:rsidRPr="002350AA">
        <w:rPr>
          <w:sz w:val="20"/>
          <w:szCs w:val="20"/>
          <w:lang w:eastAsia="en-US"/>
        </w:rPr>
        <w:t>|_ssl-date: 2024-12-13T01:14:36+00:00; -1s from scanner time.</w:t>
      </w:r>
    </w:p>
    <w:p w14:paraId="524E7636" w14:textId="77777777" w:rsidR="00F56CDA" w:rsidRPr="002350AA" w:rsidRDefault="00F56CDA" w:rsidP="002350AA">
      <w:pPr>
        <w:jc w:val="both"/>
        <w:rPr>
          <w:sz w:val="20"/>
          <w:szCs w:val="20"/>
          <w:lang w:eastAsia="en-US"/>
        </w:rPr>
      </w:pPr>
      <w:r w:rsidRPr="002350AA">
        <w:rPr>
          <w:sz w:val="20"/>
          <w:szCs w:val="20"/>
          <w:lang w:eastAsia="en-US"/>
        </w:rPr>
        <w:t xml:space="preserve">Service Info: Host: vyos; OS: Linux; Device: router; CPE: </w:t>
      </w:r>
      <w:proofErr w:type="gramStart"/>
      <w:r w:rsidRPr="002350AA">
        <w:rPr>
          <w:sz w:val="20"/>
          <w:szCs w:val="20"/>
          <w:lang w:eastAsia="en-US"/>
        </w:rPr>
        <w:t>cpe:/o:linux</w:t>
      </w:r>
      <w:proofErr w:type="gramEnd"/>
      <w:r w:rsidRPr="002350AA">
        <w:rPr>
          <w:sz w:val="20"/>
          <w:szCs w:val="20"/>
          <w:lang w:eastAsia="en-US"/>
        </w:rPr>
        <w:t>:linux_kernel</w:t>
      </w:r>
    </w:p>
    <w:p w14:paraId="2719DA19" w14:textId="77777777" w:rsidR="00F56CDA" w:rsidRPr="002350AA" w:rsidRDefault="00F56CDA" w:rsidP="002350AA">
      <w:pPr>
        <w:jc w:val="both"/>
        <w:rPr>
          <w:sz w:val="20"/>
          <w:szCs w:val="20"/>
          <w:lang w:eastAsia="en-US"/>
        </w:rPr>
      </w:pPr>
    </w:p>
    <w:p w14:paraId="25D0BAD0"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539B8D36" w14:textId="77777777" w:rsidR="00F56CDA" w:rsidRPr="002350AA" w:rsidRDefault="00F56CDA" w:rsidP="002350AA">
      <w:pPr>
        <w:jc w:val="both"/>
        <w:rPr>
          <w:sz w:val="20"/>
          <w:szCs w:val="20"/>
          <w:lang w:eastAsia="en-US"/>
        </w:rPr>
      </w:pPr>
      <w:r w:rsidRPr="002350AA">
        <w:rPr>
          <w:sz w:val="20"/>
          <w:szCs w:val="20"/>
          <w:lang w:eastAsia="en-US"/>
        </w:rPr>
        <w:t>|_clock-skew: -1s</w:t>
      </w:r>
    </w:p>
    <w:p w14:paraId="11852DAE" w14:textId="77777777" w:rsidR="00F56CDA" w:rsidRPr="002350AA" w:rsidRDefault="00F56CDA" w:rsidP="002350AA">
      <w:pPr>
        <w:jc w:val="both"/>
        <w:rPr>
          <w:sz w:val="20"/>
          <w:szCs w:val="20"/>
          <w:lang w:eastAsia="en-US"/>
        </w:rPr>
      </w:pPr>
    </w:p>
    <w:p w14:paraId="3D36369D" w14:textId="77777777" w:rsidR="00F56CDA" w:rsidRPr="002350AA" w:rsidRDefault="00F56CDA" w:rsidP="002350AA">
      <w:pPr>
        <w:jc w:val="both"/>
        <w:rPr>
          <w:sz w:val="20"/>
          <w:szCs w:val="20"/>
          <w:lang w:eastAsia="en-US"/>
        </w:rPr>
      </w:pPr>
      <w:r w:rsidRPr="002350AA">
        <w:rPr>
          <w:sz w:val="20"/>
          <w:szCs w:val="20"/>
          <w:lang w:eastAsia="en-US"/>
        </w:rPr>
        <w:t>Nmap scan report for 192.168.0.226</w:t>
      </w:r>
    </w:p>
    <w:p w14:paraId="63DA0D09" w14:textId="77777777" w:rsidR="00F56CDA" w:rsidRPr="002350AA" w:rsidRDefault="00F56CDA" w:rsidP="002350AA">
      <w:pPr>
        <w:jc w:val="both"/>
        <w:rPr>
          <w:sz w:val="20"/>
          <w:szCs w:val="20"/>
          <w:lang w:eastAsia="en-US"/>
        </w:rPr>
      </w:pPr>
      <w:r w:rsidRPr="002350AA">
        <w:rPr>
          <w:sz w:val="20"/>
          <w:szCs w:val="20"/>
          <w:lang w:eastAsia="en-US"/>
        </w:rPr>
        <w:t>Host is up, received echo-reply ttl 63 (0.0075s latency).</w:t>
      </w:r>
    </w:p>
    <w:p w14:paraId="3F32F09B"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20453816"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1A856C4D" w14:textId="77777777" w:rsidR="00F56CDA" w:rsidRPr="002350AA" w:rsidRDefault="00F56CDA" w:rsidP="002350AA">
      <w:pPr>
        <w:jc w:val="both"/>
        <w:rPr>
          <w:sz w:val="20"/>
          <w:szCs w:val="20"/>
          <w:lang w:eastAsia="en-US"/>
        </w:rPr>
      </w:pPr>
      <w:r w:rsidRPr="002350AA">
        <w:rPr>
          <w:sz w:val="20"/>
          <w:szCs w:val="20"/>
          <w:lang w:eastAsia="en-US"/>
        </w:rPr>
        <w:t>Reason: 997 resets</w:t>
      </w:r>
    </w:p>
    <w:p w14:paraId="0B988451"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7518CFB2"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63 VyOS telnetd</w:t>
      </w:r>
    </w:p>
    <w:p w14:paraId="53E4C950"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63 lighttpd 1.4.28</w:t>
      </w:r>
    </w:p>
    <w:p w14:paraId="0B0BE067"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61AC76D4"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305791B0"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2A7CCB48"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108F416E" w14:textId="77777777" w:rsidR="00F56CDA" w:rsidRPr="002350AA" w:rsidRDefault="00F56CDA" w:rsidP="002350AA">
      <w:pPr>
        <w:jc w:val="both"/>
        <w:rPr>
          <w:sz w:val="20"/>
          <w:szCs w:val="20"/>
          <w:lang w:eastAsia="en-US"/>
        </w:rPr>
      </w:pPr>
      <w:r w:rsidRPr="002350AA">
        <w:rPr>
          <w:sz w:val="20"/>
          <w:szCs w:val="20"/>
          <w:lang w:eastAsia="en-US"/>
        </w:rPr>
        <w:lastRenderedPageBreak/>
        <w:t xml:space="preserve">443/tcp </w:t>
      </w:r>
      <w:proofErr w:type="gramStart"/>
      <w:r w:rsidRPr="002350AA">
        <w:rPr>
          <w:sz w:val="20"/>
          <w:szCs w:val="20"/>
          <w:lang w:eastAsia="en-US"/>
        </w:rPr>
        <w:t>open  ssl</w:t>
      </w:r>
      <w:proofErr w:type="gramEnd"/>
      <w:r w:rsidRPr="002350AA">
        <w:rPr>
          <w:sz w:val="20"/>
          <w:szCs w:val="20"/>
          <w:lang w:eastAsia="en-US"/>
        </w:rPr>
        <w:t>/https? syn-ack ttl 63</w:t>
      </w:r>
    </w:p>
    <w:p w14:paraId="62CDDC3F" w14:textId="77777777" w:rsidR="00F56CDA" w:rsidRPr="002350AA" w:rsidRDefault="00F56CDA" w:rsidP="002350AA">
      <w:pPr>
        <w:jc w:val="both"/>
        <w:rPr>
          <w:sz w:val="20"/>
          <w:szCs w:val="20"/>
          <w:lang w:eastAsia="en-US"/>
        </w:rPr>
      </w:pPr>
      <w:r w:rsidRPr="002350AA">
        <w:rPr>
          <w:sz w:val="20"/>
          <w:szCs w:val="20"/>
          <w:lang w:eastAsia="en-US"/>
        </w:rPr>
        <w:t>|_ssl-date: 2024-12-13T01:14:36+00:00; 0s from scanner time.</w:t>
      </w:r>
    </w:p>
    <w:p w14:paraId="0E873B13"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74F207BD" w14:textId="77777777" w:rsidR="00F56CDA" w:rsidRPr="002350AA" w:rsidRDefault="00F56CDA" w:rsidP="002350AA">
      <w:pPr>
        <w:jc w:val="both"/>
        <w:rPr>
          <w:sz w:val="20"/>
          <w:szCs w:val="20"/>
          <w:lang w:eastAsia="en-US"/>
        </w:rPr>
      </w:pPr>
    </w:p>
    <w:p w14:paraId="041FD493"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542AC911" w14:textId="77777777" w:rsidR="00F56CDA" w:rsidRPr="002350AA" w:rsidRDefault="00F56CDA" w:rsidP="002350AA">
      <w:pPr>
        <w:jc w:val="both"/>
        <w:rPr>
          <w:sz w:val="20"/>
          <w:szCs w:val="20"/>
          <w:lang w:eastAsia="en-US"/>
        </w:rPr>
      </w:pPr>
      <w:r w:rsidRPr="002350AA">
        <w:rPr>
          <w:sz w:val="20"/>
          <w:szCs w:val="20"/>
          <w:lang w:eastAsia="en-US"/>
        </w:rPr>
        <w:t>|_clock-skew: 0s</w:t>
      </w:r>
    </w:p>
    <w:p w14:paraId="08707DD3" w14:textId="77777777" w:rsidR="00F56CDA" w:rsidRPr="002350AA" w:rsidRDefault="00F56CDA" w:rsidP="002350AA">
      <w:pPr>
        <w:jc w:val="both"/>
        <w:rPr>
          <w:sz w:val="20"/>
          <w:szCs w:val="20"/>
          <w:lang w:eastAsia="en-US"/>
        </w:rPr>
      </w:pPr>
    </w:p>
    <w:p w14:paraId="5E97C9AA" w14:textId="77777777" w:rsidR="00F56CDA" w:rsidRPr="002350AA" w:rsidRDefault="00F56CDA" w:rsidP="002350AA">
      <w:pPr>
        <w:jc w:val="both"/>
        <w:rPr>
          <w:sz w:val="20"/>
          <w:szCs w:val="20"/>
          <w:lang w:eastAsia="en-US"/>
        </w:rPr>
      </w:pPr>
      <w:r w:rsidRPr="002350AA">
        <w:rPr>
          <w:sz w:val="20"/>
          <w:szCs w:val="20"/>
          <w:lang w:eastAsia="en-US"/>
        </w:rPr>
        <w:t>Nmap scan report for 192.168.0.229</w:t>
      </w:r>
    </w:p>
    <w:p w14:paraId="00205993" w14:textId="77777777" w:rsidR="00F56CDA" w:rsidRPr="002350AA" w:rsidRDefault="00F56CDA" w:rsidP="002350AA">
      <w:pPr>
        <w:jc w:val="both"/>
        <w:rPr>
          <w:sz w:val="20"/>
          <w:szCs w:val="20"/>
          <w:lang w:eastAsia="en-US"/>
        </w:rPr>
      </w:pPr>
      <w:r w:rsidRPr="002350AA">
        <w:rPr>
          <w:sz w:val="20"/>
          <w:szCs w:val="20"/>
          <w:lang w:eastAsia="en-US"/>
        </w:rPr>
        <w:t>Host is up, received echo-reply ttl 63 (0.0064s latency).</w:t>
      </w:r>
    </w:p>
    <w:p w14:paraId="74191592"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015D7296"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79019F9C" w14:textId="77777777" w:rsidR="00F56CDA" w:rsidRPr="002350AA" w:rsidRDefault="00F56CDA" w:rsidP="002350AA">
      <w:pPr>
        <w:jc w:val="both"/>
        <w:rPr>
          <w:sz w:val="20"/>
          <w:szCs w:val="20"/>
          <w:lang w:eastAsia="en-US"/>
        </w:rPr>
      </w:pPr>
      <w:r w:rsidRPr="002350AA">
        <w:rPr>
          <w:sz w:val="20"/>
          <w:szCs w:val="20"/>
          <w:lang w:eastAsia="en-US"/>
        </w:rPr>
        <w:t>Reason: 997 resets</w:t>
      </w:r>
    </w:p>
    <w:p w14:paraId="4E550993"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2F5D32FB"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63 VyOS telnetd</w:t>
      </w:r>
    </w:p>
    <w:p w14:paraId="25799436"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63 lighttpd 1.4.28</w:t>
      </w:r>
    </w:p>
    <w:p w14:paraId="4437AAF7"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26A6AD49"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63527E0B"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6EBA527F"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7CFBBE8E"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63</w:t>
      </w:r>
    </w:p>
    <w:p w14:paraId="60CA477E" w14:textId="77777777" w:rsidR="00F56CDA" w:rsidRPr="002350AA" w:rsidRDefault="00F56CDA" w:rsidP="002350AA">
      <w:pPr>
        <w:jc w:val="both"/>
        <w:rPr>
          <w:sz w:val="20"/>
          <w:szCs w:val="20"/>
          <w:lang w:eastAsia="en-US"/>
        </w:rPr>
      </w:pPr>
      <w:r w:rsidRPr="002350AA">
        <w:rPr>
          <w:sz w:val="20"/>
          <w:szCs w:val="20"/>
          <w:lang w:eastAsia="en-US"/>
        </w:rPr>
        <w:t>|_ssl-date: 2024-12-13T01:14:36+00:00; 0s from scanner time.</w:t>
      </w:r>
    </w:p>
    <w:p w14:paraId="4B259AFE"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7CB7E387" w14:textId="77777777" w:rsidR="00F56CDA" w:rsidRPr="002350AA" w:rsidRDefault="00F56CDA" w:rsidP="002350AA">
      <w:pPr>
        <w:jc w:val="both"/>
        <w:rPr>
          <w:sz w:val="20"/>
          <w:szCs w:val="20"/>
          <w:lang w:eastAsia="en-US"/>
        </w:rPr>
      </w:pPr>
    </w:p>
    <w:p w14:paraId="35A0A968"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6F8FBBE4" w14:textId="77777777" w:rsidR="00F56CDA" w:rsidRPr="002350AA" w:rsidRDefault="00F56CDA" w:rsidP="002350AA">
      <w:pPr>
        <w:jc w:val="both"/>
        <w:rPr>
          <w:sz w:val="20"/>
          <w:szCs w:val="20"/>
          <w:lang w:eastAsia="en-US"/>
        </w:rPr>
      </w:pPr>
      <w:r w:rsidRPr="002350AA">
        <w:rPr>
          <w:sz w:val="20"/>
          <w:szCs w:val="20"/>
          <w:lang w:eastAsia="en-US"/>
        </w:rPr>
        <w:t>|_clock-skew: 0s</w:t>
      </w:r>
    </w:p>
    <w:p w14:paraId="7828141C" w14:textId="77777777" w:rsidR="00F56CDA" w:rsidRPr="002350AA" w:rsidRDefault="00F56CDA" w:rsidP="002350AA">
      <w:pPr>
        <w:jc w:val="both"/>
        <w:rPr>
          <w:sz w:val="20"/>
          <w:szCs w:val="20"/>
          <w:lang w:eastAsia="en-US"/>
        </w:rPr>
      </w:pPr>
    </w:p>
    <w:p w14:paraId="349860CC" w14:textId="77777777" w:rsidR="00F56CDA" w:rsidRPr="002350AA" w:rsidRDefault="00F56CDA" w:rsidP="002350AA">
      <w:pPr>
        <w:jc w:val="both"/>
        <w:rPr>
          <w:sz w:val="20"/>
          <w:szCs w:val="20"/>
          <w:lang w:eastAsia="en-US"/>
        </w:rPr>
      </w:pPr>
      <w:r w:rsidRPr="002350AA">
        <w:rPr>
          <w:sz w:val="20"/>
          <w:szCs w:val="20"/>
          <w:lang w:eastAsia="en-US"/>
        </w:rPr>
        <w:t>Nmap scan report for 192.168.0.230</w:t>
      </w:r>
    </w:p>
    <w:p w14:paraId="54C637DE" w14:textId="77777777" w:rsidR="00F56CDA" w:rsidRPr="002350AA" w:rsidRDefault="00F56CDA" w:rsidP="002350AA">
      <w:pPr>
        <w:jc w:val="both"/>
        <w:rPr>
          <w:sz w:val="20"/>
          <w:szCs w:val="20"/>
          <w:lang w:eastAsia="en-US"/>
        </w:rPr>
      </w:pPr>
      <w:r w:rsidRPr="002350AA">
        <w:rPr>
          <w:sz w:val="20"/>
          <w:szCs w:val="20"/>
          <w:lang w:eastAsia="en-US"/>
        </w:rPr>
        <w:t>Host is up, received echo-reply ttl 62 (0.0045s latency).</w:t>
      </w:r>
    </w:p>
    <w:p w14:paraId="535A1D9C"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432EBAF8"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72C79901" w14:textId="77777777" w:rsidR="00F56CDA" w:rsidRPr="002350AA" w:rsidRDefault="00F56CDA" w:rsidP="002350AA">
      <w:pPr>
        <w:jc w:val="both"/>
        <w:rPr>
          <w:sz w:val="20"/>
          <w:szCs w:val="20"/>
          <w:lang w:eastAsia="en-US"/>
        </w:rPr>
      </w:pPr>
      <w:r w:rsidRPr="002350AA">
        <w:rPr>
          <w:sz w:val="20"/>
          <w:szCs w:val="20"/>
          <w:lang w:eastAsia="en-US"/>
        </w:rPr>
        <w:t>Reason: 997 resets</w:t>
      </w:r>
    </w:p>
    <w:p w14:paraId="6E459E31" w14:textId="77777777" w:rsidR="00F56CDA" w:rsidRPr="002350AA" w:rsidRDefault="00F56CDA" w:rsidP="002350AA">
      <w:pPr>
        <w:jc w:val="both"/>
        <w:rPr>
          <w:sz w:val="20"/>
          <w:szCs w:val="20"/>
          <w:lang w:eastAsia="en-US"/>
        </w:rPr>
      </w:pPr>
      <w:r w:rsidRPr="002350AA">
        <w:rPr>
          <w:sz w:val="20"/>
          <w:szCs w:val="20"/>
          <w:lang w:eastAsia="en-US"/>
        </w:rPr>
        <w:lastRenderedPageBreak/>
        <w:t>PORT    STATE SERVICE    REASON         VERSION</w:t>
      </w:r>
    </w:p>
    <w:p w14:paraId="7FD2AE1D"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62 VyOS telnetd</w:t>
      </w:r>
    </w:p>
    <w:p w14:paraId="506E9987"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62 lighttpd 1.4.28</w:t>
      </w:r>
    </w:p>
    <w:p w14:paraId="3E04A7C9"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53A59865"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12D43462"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71EA5756"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46255FE0"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62</w:t>
      </w:r>
    </w:p>
    <w:p w14:paraId="22DBE1EE" w14:textId="77777777" w:rsidR="00F56CDA" w:rsidRPr="002350AA" w:rsidRDefault="00F56CDA" w:rsidP="002350AA">
      <w:pPr>
        <w:jc w:val="both"/>
        <w:rPr>
          <w:sz w:val="20"/>
          <w:szCs w:val="20"/>
          <w:lang w:eastAsia="en-US"/>
        </w:rPr>
      </w:pPr>
      <w:r w:rsidRPr="002350AA">
        <w:rPr>
          <w:sz w:val="20"/>
          <w:szCs w:val="20"/>
          <w:lang w:eastAsia="en-US"/>
        </w:rPr>
        <w:t>|_ssl-date: 2024-12-13T01:14:36+00:00; 0s from scanner time.</w:t>
      </w:r>
    </w:p>
    <w:p w14:paraId="68771ADC"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3C4E5AFD" w14:textId="77777777" w:rsidR="00F56CDA" w:rsidRPr="002350AA" w:rsidRDefault="00F56CDA" w:rsidP="002350AA">
      <w:pPr>
        <w:jc w:val="both"/>
        <w:rPr>
          <w:sz w:val="20"/>
          <w:szCs w:val="20"/>
          <w:lang w:eastAsia="en-US"/>
        </w:rPr>
      </w:pPr>
    </w:p>
    <w:p w14:paraId="2505796C"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5E0FF215" w14:textId="77777777" w:rsidR="00F56CDA" w:rsidRPr="002350AA" w:rsidRDefault="00F56CDA" w:rsidP="002350AA">
      <w:pPr>
        <w:jc w:val="both"/>
        <w:rPr>
          <w:sz w:val="20"/>
          <w:szCs w:val="20"/>
          <w:lang w:eastAsia="en-US"/>
        </w:rPr>
      </w:pPr>
      <w:r w:rsidRPr="002350AA">
        <w:rPr>
          <w:sz w:val="20"/>
          <w:szCs w:val="20"/>
          <w:lang w:eastAsia="en-US"/>
        </w:rPr>
        <w:t>|_clock-skew: 0s</w:t>
      </w:r>
    </w:p>
    <w:p w14:paraId="24C70545" w14:textId="77777777" w:rsidR="00F56CDA" w:rsidRPr="002350AA" w:rsidRDefault="00F56CDA" w:rsidP="002350AA">
      <w:pPr>
        <w:jc w:val="both"/>
        <w:rPr>
          <w:sz w:val="20"/>
          <w:szCs w:val="20"/>
          <w:lang w:eastAsia="en-US"/>
        </w:rPr>
      </w:pPr>
    </w:p>
    <w:p w14:paraId="0221E24A" w14:textId="77777777" w:rsidR="00F56CDA" w:rsidRPr="002350AA" w:rsidRDefault="00F56CDA" w:rsidP="002350AA">
      <w:pPr>
        <w:jc w:val="both"/>
        <w:rPr>
          <w:sz w:val="20"/>
          <w:szCs w:val="20"/>
          <w:lang w:eastAsia="en-US"/>
        </w:rPr>
      </w:pPr>
      <w:r w:rsidRPr="002350AA">
        <w:rPr>
          <w:sz w:val="20"/>
          <w:szCs w:val="20"/>
          <w:lang w:eastAsia="en-US"/>
        </w:rPr>
        <w:t>Nmap scan report for 192.168.0.233</w:t>
      </w:r>
    </w:p>
    <w:p w14:paraId="68F2E987" w14:textId="77777777" w:rsidR="00F56CDA" w:rsidRPr="002350AA" w:rsidRDefault="00F56CDA" w:rsidP="002350AA">
      <w:pPr>
        <w:jc w:val="both"/>
        <w:rPr>
          <w:sz w:val="20"/>
          <w:szCs w:val="20"/>
          <w:lang w:eastAsia="en-US"/>
        </w:rPr>
      </w:pPr>
      <w:r w:rsidRPr="002350AA">
        <w:rPr>
          <w:sz w:val="20"/>
          <w:szCs w:val="20"/>
          <w:lang w:eastAsia="en-US"/>
        </w:rPr>
        <w:t>Host is up, received echo-reply ttl 62 (0.0046s latency).</w:t>
      </w:r>
    </w:p>
    <w:p w14:paraId="49F5C62C"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74C06690"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142BA7B0" w14:textId="77777777" w:rsidR="00F56CDA" w:rsidRPr="002350AA" w:rsidRDefault="00F56CDA" w:rsidP="002350AA">
      <w:pPr>
        <w:jc w:val="both"/>
        <w:rPr>
          <w:sz w:val="20"/>
          <w:szCs w:val="20"/>
          <w:lang w:eastAsia="en-US"/>
        </w:rPr>
      </w:pPr>
      <w:r w:rsidRPr="002350AA">
        <w:rPr>
          <w:sz w:val="20"/>
          <w:szCs w:val="20"/>
          <w:lang w:eastAsia="en-US"/>
        </w:rPr>
        <w:t>Reason: 997 resets</w:t>
      </w:r>
    </w:p>
    <w:p w14:paraId="69CCCAB3"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708924F8"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62 VyOS telnetd</w:t>
      </w:r>
    </w:p>
    <w:p w14:paraId="585C262B"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62 lighttpd 1.4.28</w:t>
      </w:r>
    </w:p>
    <w:p w14:paraId="623124FF"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126541A0"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51935BAF"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1D312A22"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022A20DD"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62</w:t>
      </w:r>
    </w:p>
    <w:p w14:paraId="253B6ED7" w14:textId="77777777" w:rsidR="00F56CDA" w:rsidRPr="002350AA" w:rsidRDefault="00F56CDA" w:rsidP="002350AA">
      <w:pPr>
        <w:jc w:val="both"/>
        <w:rPr>
          <w:sz w:val="20"/>
          <w:szCs w:val="20"/>
          <w:lang w:eastAsia="en-US"/>
        </w:rPr>
      </w:pPr>
      <w:r w:rsidRPr="002350AA">
        <w:rPr>
          <w:sz w:val="20"/>
          <w:szCs w:val="20"/>
          <w:lang w:eastAsia="en-US"/>
        </w:rPr>
        <w:t>|_ssl-date: 2024-12-13T01:14:36+00:00; 0s from scanner time.</w:t>
      </w:r>
    </w:p>
    <w:p w14:paraId="7417FC8E" w14:textId="77777777" w:rsidR="00F56CDA" w:rsidRPr="002350AA" w:rsidRDefault="00F56CDA" w:rsidP="002350AA">
      <w:pPr>
        <w:jc w:val="both"/>
        <w:rPr>
          <w:sz w:val="20"/>
          <w:szCs w:val="20"/>
          <w:lang w:eastAsia="en-US"/>
        </w:rPr>
      </w:pPr>
      <w:r w:rsidRPr="002350AA">
        <w:rPr>
          <w:sz w:val="20"/>
          <w:szCs w:val="20"/>
          <w:lang w:eastAsia="en-US"/>
        </w:rPr>
        <w:t>Service Info: Host: vyos; Device: router</w:t>
      </w:r>
    </w:p>
    <w:p w14:paraId="5740CB3F" w14:textId="77777777" w:rsidR="00F56CDA" w:rsidRPr="002350AA" w:rsidRDefault="00F56CDA" w:rsidP="002350AA">
      <w:pPr>
        <w:jc w:val="both"/>
        <w:rPr>
          <w:sz w:val="20"/>
          <w:szCs w:val="20"/>
          <w:lang w:eastAsia="en-US"/>
        </w:rPr>
      </w:pPr>
    </w:p>
    <w:p w14:paraId="6BC20CDF"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0E74B0D0" w14:textId="77777777" w:rsidR="00F56CDA" w:rsidRPr="002350AA" w:rsidRDefault="00F56CDA" w:rsidP="002350AA">
      <w:pPr>
        <w:jc w:val="both"/>
        <w:rPr>
          <w:sz w:val="20"/>
          <w:szCs w:val="20"/>
          <w:lang w:eastAsia="en-US"/>
        </w:rPr>
      </w:pPr>
      <w:r w:rsidRPr="002350AA">
        <w:rPr>
          <w:sz w:val="20"/>
          <w:szCs w:val="20"/>
          <w:lang w:eastAsia="en-US"/>
        </w:rPr>
        <w:lastRenderedPageBreak/>
        <w:t>|_clock-skew: 0s</w:t>
      </w:r>
    </w:p>
    <w:p w14:paraId="2DAFE152" w14:textId="77777777" w:rsidR="00F56CDA" w:rsidRPr="002350AA" w:rsidRDefault="00F56CDA" w:rsidP="002350AA">
      <w:pPr>
        <w:jc w:val="both"/>
        <w:rPr>
          <w:sz w:val="20"/>
          <w:szCs w:val="20"/>
          <w:lang w:eastAsia="en-US"/>
        </w:rPr>
      </w:pPr>
    </w:p>
    <w:p w14:paraId="4F63E4C0" w14:textId="77777777" w:rsidR="00F56CDA" w:rsidRPr="002350AA" w:rsidRDefault="00F56CDA" w:rsidP="002350AA">
      <w:pPr>
        <w:jc w:val="both"/>
        <w:rPr>
          <w:sz w:val="20"/>
          <w:szCs w:val="20"/>
          <w:lang w:eastAsia="en-US"/>
        </w:rPr>
      </w:pPr>
      <w:r w:rsidRPr="002350AA">
        <w:rPr>
          <w:sz w:val="20"/>
          <w:szCs w:val="20"/>
          <w:lang w:eastAsia="en-US"/>
        </w:rPr>
        <w:t>Nmap scan report for 192.168.0.234</w:t>
      </w:r>
    </w:p>
    <w:p w14:paraId="464B6B0C" w14:textId="77777777" w:rsidR="00F56CDA" w:rsidRPr="002350AA" w:rsidRDefault="00F56CDA" w:rsidP="002350AA">
      <w:pPr>
        <w:jc w:val="both"/>
        <w:rPr>
          <w:sz w:val="20"/>
          <w:szCs w:val="20"/>
          <w:lang w:eastAsia="en-US"/>
        </w:rPr>
      </w:pPr>
      <w:r w:rsidRPr="002350AA">
        <w:rPr>
          <w:sz w:val="20"/>
          <w:szCs w:val="20"/>
          <w:lang w:eastAsia="en-US"/>
        </w:rPr>
        <w:t>Host is up, received echo-reply ttl 61 (0.0053s latency).</w:t>
      </w:r>
    </w:p>
    <w:p w14:paraId="56568845"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50B6A1E5" w14:textId="77777777" w:rsidR="00F56CDA" w:rsidRPr="002350AA" w:rsidRDefault="00F56CDA" w:rsidP="002350AA">
      <w:pPr>
        <w:jc w:val="both"/>
        <w:rPr>
          <w:sz w:val="20"/>
          <w:szCs w:val="20"/>
          <w:lang w:eastAsia="en-US"/>
        </w:rPr>
      </w:pPr>
      <w:r w:rsidRPr="002350AA">
        <w:rPr>
          <w:sz w:val="20"/>
          <w:szCs w:val="20"/>
          <w:lang w:eastAsia="en-US"/>
        </w:rPr>
        <w:t>Not shown: 995 filtered ports</w:t>
      </w:r>
    </w:p>
    <w:p w14:paraId="096DBE70" w14:textId="77777777" w:rsidR="00F56CDA" w:rsidRPr="002350AA" w:rsidRDefault="00F56CDA" w:rsidP="002350AA">
      <w:pPr>
        <w:jc w:val="both"/>
        <w:rPr>
          <w:sz w:val="20"/>
          <w:szCs w:val="20"/>
          <w:lang w:eastAsia="en-US"/>
        </w:rPr>
      </w:pPr>
      <w:r w:rsidRPr="002350AA">
        <w:rPr>
          <w:sz w:val="20"/>
          <w:szCs w:val="20"/>
          <w:lang w:eastAsia="en-US"/>
        </w:rPr>
        <w:t>Reason: 995 no-responses</w:t>
      </w:r>
    </w:p>
    <w:p w14:paraId="522F85E9"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04311078" w14:textId="77777777" w:rsidR="00F56CDA" w:rsidRPr="002350AA" w:rsidRDefault="00F56CDA" w:rsidP="002350AA">
      <w:pPr>
        <w:jc w:val="both"/>
        <w:rPr>
          <w:sz w:val="20"/>
          <w:szCs w:val="20"/>
          <w:lang w:eastAsia="en-US"/>
        </w:rPr>
      </w:pPr>
      <w:r w:rsidRPr="002350AA">
        <w:rPr>
          <w:sz w:val="20"/>
          <w:szCs w:val="20"/>
          <w:lang w:eastAsia="en-US"/>
        </w:rPr>
        <w:t xml:space="preserve">53/tcp   </w:t>
      </w:r>
      <w:proofErr w:type="gramStart"/>
      <w:r w:rsidRPr="002350AA">
        <w:rPr>
          <w:sz w:val="20"/>
          <w:szCs w:val="20"/>
          <w:lang w:eastAsia="en-US"/>
        </w:rPr>
        <w:t>open  domain</w:t>
      </w:r>
      <w:proofErr w:type="gramEnd"/>
      <w:r w:rsidRPr="002350AA">
        <w:rPr>
          <w:sz w:val="20"/>
          <w:szCs w:val="20"/>
          <w:lang w:eastAsia="en-US"/>
        </w:rPr>
        <w:t xml:space="preserve">  syn-ack ttl 61 (generic dns response: REFUSED)</w:t>
      </w:r>
    </w:p>
    <w:p w14:paraId="69517062" w14:textId="77777777" w:rsidR="00F56CDA" w:rsidRPr="002350AA" w:rsidRDefault="00F56CDA" w:rsidP="002350AA">
      <w:pPr>
        <w:jc w:val="both"/>
        <w:rPr>
          <w:sz w:val="20"/>
          <w:szCs w:val="20"/>
          <w:lang w:eastAsia="en-US"/>
        </w:rPr>
      </w:pPr>
      <w:r w:rsidRPr="002350AA">
        <w:rPr>
          <w:sz w:val="20"/>
          <w:szCs w:val="20"/>
          <w:lang w:eastAsia="en-US"/>
        </w:rPr>
        <w:t xml:space="preserve">80/tcp   </w:t>
      </w:r>
      <w:proofErr w:type="gramStart"/>
      <w:r w:rsidRPr="002350AA">
        <w:rPr>
          <w:sz w:val="20"/>
          <w:szCs w:val="20"/>
          <w:lang w:eastAsia="en-US"/>
        </w:rPr>
        <w:t>open  http</w:t>
      </w:r>
      <w:proofErr w:type="gramEnd"/>
      <w:r w:rsidRPr="002350AA">
        <w:rPr>
          <w:sz w:val="20"/>
          <w:szCs w:val="20"/>
          <w:lang w:eastAsia="en-US"/>
        </w:rPr>
        <w:t xml:space="preserve">    syn-ack ttl 61 nginx</w:t>
      </w:r>
    </w:p>
    <w:p w14:paraId="7451408E" w14:textId="77777777" w:rsidR="00F56CDA" w:rsidRPr="002350AA" w:rsidRDefault="00F56CDA" w:rsidP="002350AA">
      <w:pPr>
        <w:jc w:val="both"/>
        <w:rPr>
          <w:sz w:val="20"/>
          <w:szCs w:val="20"/>
          <w:lang w:eastAsia="en-US"/>
        </w:rPr>
      </w:pPr>
      <w:r w:rsidRPr="002350AA">
        <w:rPr>
          <w:sz w:val="20"/>
          <w:szCs w:val="20"/>
          <w:lang w:eastAsia="en-US"/>
        </w:rPr>
        <w:t>|_http-favicon: Unknown favicon MD5: 082559A7867CF27ACAB7E9867A8B320F</w:t>
      </w:r>
    </w:p>
    <w:p w14:paraId="6C26896F"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1D735F49"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GET HEAD POST</w:t>
      </w:r>
    </w:p>
    <w:p w14:paraId="6E1B4603" w14:textId="77777777" w:rsidR="00F56CDA" w:rsidRPr="002350AA" w:rsidRDefault="00F56CDA" w:rsidP="002350AA">
      <w:pPr>
        <w:jc w:val="both"/>
        <w:rPr>
          <w:sz w:val="20"/>
          <w:szCs w:val="20"/>
          <w:lang w:eastAsia="en-US"/>
        </w:rPr>
      </w:pPr>
      <w:r w:rsidRPr="002350AA">
        <w:rPr>
          <w:sz w:val="20"/>
          <w:szCs w:val="20"/>
          <w:lang w:eastAsia="en-US"/>
        </w:rPr>
        <w:t>|_http-title: Login</w:t>
      </w:r>
    </w:p>
    <w:p w14:paraId="2759E0C5" w14:textId="77777777" w:rsidR="00F56CDA" w:rsidRPr="002350AA" w:rsidRDefault="00F56CDA" w:rsidP="002350AA">
      <w:pPr>
        <w:jc w:val="both"/>
        <w:rPr>
          <w:sz w:val="20"/>
          <w:szCs w:val="20"/>
          <w:lang w:eastAsia="en-US"/>
        </w:rPr>
      </w:pPr>
      <w:r w:rsidRPr="002350AA">
        <w:rPr>
          <w:sz w:val="20"/>
          <w:szCs w:val="20"/>
          <w:lang w:eastAsia="en-US"/>
        </w:rPr>
        <w:t xml:space="preserve">2601/tcp </w:t>
      </w:r>
      <w:proofErr w:type="gramStart"/>
      <w:r w:rsidRPr="002350AA">
        <w:rPr>
          <w:sz w:val="20"/>
          <w:szCs w:val="20"/>
          <w:lang w:eastAsia="en-US"/>
        </w:rPr>
        <w:t>open  quagga</w:t>
      </w:r>
      <w:proofErr w:type="gramEnd"/>
      <w:r w:rsidRPr="002350AA">
        <w:rPr>
          <w:sz w:val="20"/>
          <w:szCs w:val="20"/>
          <w:lang w:eastAsia="en-US"/>
        </w:rPr>
        <w:t xml:space="preserve">  syn-ack ttl 61 Quagga routing software 1.2.1 (Derivative of GNU Zebra)</w:t>
      </w:r>
    </w:p>
    <w:p w14:paraId="3E10ACD3" w14:textId="77777777" w:rsidR="00F56CDA" w:rsidRPr="002350AA" w:rsidRDefault="00F56CDA" w:rsidP="002350AA">
      <w:pPr>
        <w:jc w:val="both"/>
        <w:rPr>
          <w:sz w:val="20"/>
          <w:szCs w:val="20"/>
          <w:lang w:eastAsia="en-US"/>
        </w:rPr>
      </w:pPr>
      <w:r w:rsidRPr="002350AA">
        <w:rPr>
          <w:sz w:val="20"/>
          <w:szCs w:val="20"/>
          <w:lang w:eastAsia="en-US"/>
        </w:rPr>
        <w:t xml:space="preserve">2604/tcp </w:t>
      </w:r>
      <w:proofErr w:type="gramStart"/>
      <w:r w:rsidRPr="002350AA">
        <w:rPr>
          <w:sz w:val="20"/>
          <w:szCs w:val="20"/>
          <w:lang w:eastAsia="en-US"/>
        </w:rPr>
        <w:t>open  quagga</w:t>
      </w:r>
      <w:proofErr w:type="gramEnd"/>
      <w:r w:rsidRPr="002350AA">
        <w:rPr>
          <w:sz w:val="20"/>
          <w:szCs w:val="20"/>
          <w:lang w:eastAsia="en-US"/>
        </w:rPr>
        <w:t xml:space="preserve">  syn-ack ttl 61 Quagga routing software 1.2.1 (Derivative of GNU Zebra)</w:t>
      </w:r>
    </w:p>
    <w:p w14:paraId="20C2EA87" w14:textId="77777777" w:rsidR="00F56CDA" w:rsidRPr="002350AA" w:rsidRDefault="00F56CDA" w:rsidP="002350AA">
      <w:pPr>
        <w:jc w:val="both"/>
        <w:rPr>
          <w:sz w:val="20"/>
          <w:szCs w:val="20"/>
          <w:lang w:eastAsia="en-US"/>
        </w:rPr>
      </w:pPr>
      <w:r w:rsidRPr="002350AA">
        <w:rPr>
          <w:sz w:val="20"/>
          <w:szCs w:val="20"/>
          <w:lang w:eastAsia="en-US"/>
        </w:rPr>
        <w:t xml:space="preserve">2605/tcp </w:t>
      </w:r>
      <w:proofErr w:type="gramStart"/>
      <w:r w:rsidRPr="002350AA">
        <w:rPr>
          <w:sz w:val="20"/>
          <w:szCs w:val="20"/>
          <w:lang w:eastAsia="en-US"/>
        </w:rPr>
        <w:t>open  quagga</w:t>
      </w:r>
      <w:proofErr w:type="gramEnd"/>
      <w:r w:rsidRPr="002350AA">
        <w:rPr>
          <w:sz w:val="20"/>
          <w:szCs w:val="20"/>
          <w:lang w:eastAsia="en-US"/>
        </w:rPr>
        <w:t xml:space="preserve">  syn-ack ttl 61 Quagga routing software 1.2.1 (Derivative of GNU Zebra)</w:t>
      </w:r>
    </w:p>
    <w:p w14:paraId="70AC08A5" w14:textId="77777777" w:rsidR="00F56CDA" w:rsidRPr="002350AA" w:rsidRDefault="00F56CDA" w:rsidP="002350AA">
      <w:pPr>
        <w:jc w:val="both"/>
        <w:rPr>
          <w:sz w:val="20"/>
          <w:szCs w:val="20"/>
          <w:lang w:eastAsia="en-US"/>
        </w:rPr>
      </w:pPr>
      <w:r w:rsidRPr="002350AA">
        <w:rPr>
          <w:sz w:val="20"/>
          <w:szCs w:val="20"/>
          <w:lang w:eastAsia="en-US"/>
        </w:rPr>
        <w:t xml:space="preserve">1 service unrecognized despite returning data. If you know the service/version, please submit the following fingerprint at </w:t>
      </w:r>
      <w:proofErr w:type="gramStart"/>
      <w:r w:rsidRPr="002350AA">
        <w:rPr>
          <w:sz w:val="20"/>
          <w:szCs w:val="20"/>
          <w:lang w:eastAsia="en-US"/>
        </w:rPr>
        <w:t>https://nmap.org/cgi-bin/submit.cgi?new-service :</w:t>
      </w:r>
      <w:proofErr w:type="gramEnd"/>
    </w:p>
    <w:p w14:paraId="12D48659" w14:textId="77777777" w:rsidR="00F56CDA" w:rsidRPr="002350AA" w:rsidRDefault="00F56CDA" w:rsidP="002350AA">
      <w:pPr>
        <w:jc w:val="both"/>
        <w:rPr>
          <w:sz w:val="20"/>
          <w:szCs w:val="20"/>
          <w:lang w:eastAsia="en-US"/>
        </w:rPr>
      </w:pPr>
      <w:r w:rsidRPr="002350AA">
        <w:rPr>
          <w:sz w:val="20"/>
          <w:szCs w:val="20"/>
          <w:lang w:eastAsia="en-US"/>
        </w:rPr>
        <w:t>SF-Port53-</w:t>
      </w:r>
      <w:proofErr w:type="gramStart"/>
      <w:r w:rsidRPr="002350AA">
        <w:rPr>
          <w:sz w:val="20"/>
          <w:szCs w:val="20"/>
          <w:lang w:eastAsia="en-US"/>
        </w:rPr>
        <w:t>TCP:V</w:t>
      </w:r>
      <w:proofErr w:type="gramEnd"/>
      <w:r w:rsidRPr="002350AA">
        <w:rPr>
          <w:sz w:val="20"/>
          <w:szCs w:val="20"/>
          <w:lang w:eastAsia="en-US"/>
        </w:rPr>
        <w:t>=7.80%I=7%D=12/12%Time=675B8964%P=x86_64-pc-linux-gnu%r(DNS</w:t>
      </w:r>
    </w:p>
    <w:p w14:paraId="7E32C717" w14:textId="77777777" w:rsidR="00F56CDA" w:rsidRPr="002350AA" w:rsidRDefault="00F56CDA" w:rsidP="002350AA">
      <w:pPr>
        <w:jc w:val="both"/>
        <w:rPr>
          <w:sz w:val="20"/>
          <w:szCs w:val="20"/>
          <w:lang w:eastAsia="en-US"/>
        </w:rPr>
      </w:pPr>
      <w:proofErr w:type="gramStart"/>
      <w:r w:rsidRPr="002350AA">
        <w:rPr>
          <w:sz w:val="20"/>
          <w:szCs w:val="20"/>
          <w:lang w:eastAsia="en-US"/>
        </w:rPr>
        <w:t>SF:VersionBindReqTCP</w:t>
      </w:r>
      <w:proofErr w:type="gramEnd"/>
      <w:r w:rsidRPr="002350AA">
        <w:rPr>
          <w:sz w:val="20"/>
          <w:szCs w:val="20"/>
          <w:lang w:eastAsia="en-US"/>
        </w:rPr>
        <w:t>,E,"\0\x0c\0\x06\x81\x05\0\0\0\0\0\0\0\0")%r(DNSStatus</w:t>
      </w:r>
    </w:p>
    <w:p w14:paraId="7D0CB77C" w14:textId="77777777" w:rsidR="00F56CDA" w:rsidRPr="002350AA" w:rsidRDefault="00F56CDA" w:rsidP="002350AA">
      <w:pPr>
        <w:jc w:val="both"/>
        <w:rPr>
          <w:sz w:val="20"/>
          <w:szCs w:val="20"/>
          <w:lang w:eastAsia="en-US"/>
        </w:rPr>
      </w:pPr>
      <w:proofErr w:type="gramStart"/>
      <w:r w:rsidRPr="002350AA">
        <w:rPr>
          <w:sz w:val="20"/>
          <w:szCs w:val="20"/>
          <w:lang w:eastAsia="en-US"/>
        </w:rPr>
        <w:t>SF:RequestTCP</w:t>
      </w:r>
      <w:proofErr w:type="gramEnd"/>
      <w:r w:rsidRPr="002350AA">
        <w:rPr>
          <w:sz w:val="20"/>
          <w:szCs w:val="20"/>
          <w:lang w:eastAsia="en-US"/>
        </w:rPr>
        <w:t>,E,"\0\x0c\0\0\x90\x05\0\0\0\0\0\0\0\0");</w:t>
      </w:r>
    </w:p>
    <w:p w14:paraId="6BE8133E" w14:textId="77777777" w:rsidR="00F56CDA" w:rsidRPr="002350AA" w:rsidRDefault="00F56CDA" w:rsidP="002350AA">
      <w:pPr>
        <w:jc w:val="both"/>
        <w:rPr>
          <w:sz w:val="20"/>
          <w:szCs w:val="20"/>
          <w:lang w:eastAsia="en-US"/>
        </w:rPr>
      </w:pPr>
    </w:p>
    <w:p w14:paraId="413733D3" w14:textId="77777777" w:rsidR="00F56CDA" w:rsidRPr="002350AA" w:rsidRDefault="00F56CDA" w:rsidP="002350AA">
      <w:pPr>
        <w:jc w:val="both"/>
        <w:rPr>
          <w:sz w:val="20"/>
          <w:szCs w:val="20"/>
          <w:lang w:eastAsia="en-US"/>
        </w:rPr>
      </w:pPr>
      <w:r w:rsidRPr="002350AA">
        <w:rPr>
          <w:sz w:val="20"/>
          <w:szCs w:val="20"/>
          <w:lang w:eastAsia="en-US"/>
        </w:rPr>
        <w:t>Nmap scan report for 192.168.0.241</w:t>
      </w:r>
    </w:p>
    <w:p w14:paraId="7DCBFAB1" w14:textId="77777777" w:rsidR="00F56CDA" w:rsidRPr="002350AA" w:rsidRDefault="00F56CDA" w:rsidP="002350AA">
      <w:pPr>
        <w:jc w:val="both"/>
        <w:rPr>
          <w:sz w:val="20"/>
          <w:szCs w:val="20"/>
          <w:lang w:eastAsia="en-US"/>
        </w:rPr>
      </w:pPr>
      <w:r w:rsidRPr="002350AA">
        <w:rPr>
          <w:sz w:val="20"/>
          <w:szCs w:val="20"/>
          <w:lang w:eastAsia="en-US"/>
        </w:rPr>
        <w:t>Host is up, received echo-reply ttl 61 (0.0047s latency).</w:t>
      </w:r>
    </w:p>
    <w:p w14:paraId="155D5EBA"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3A07B3F4" w14:textId="77777777" w:rsidR="00F56CDA" w:rsidRPr="002350AA" w:rsidRDefault="00F56CDA" w:rsidP="002350AA">
      <w:pPr>
        <w:jc w:val="both"/>
        <w:rPr>
          <w:sz w:val="20"/>
          <w:szCs w:val="20"/>
          <w:lang w:eastAsia="en-US"/>
        </w:rPr>
      </w:pPr>
      <w:r w:rsidRPr="002350AA">
        <w:rPr>
          <w:sz w:val="20"/>
          <w:szCs w:val="20"/>
          <w:lang w:eastAsia="en-US"/>
        </w:rPr>
        <w:t>Not shown: 995 filtered ports</w:t>
      </w:r>
    </w:p>
    <w:p w14:paraId="548F5BD3" w14:textId="77777777" w:rsidR="00F56CDA" w:rsidRPr="002350AA" w:rsidRDefault="00F56CDA" w:rsidP="002350AA">
      <w:pPr>
        <w:jc w:val="both"/>
        <w:rPr>
          <w:sz w:val="20"/>
          <w:szCs w:val="20"/>
          <w:lang w:eastAsia="en-US"/>
        </w:rPr>
      </w:pPr>
      <w:r w:rsidRPr="002350AA">
        <w:rPr>
          <w:sz w:val="20"/>
          <w:szCs w:val="20"/>
          <w:lang w:eastAsia="en-US"/>
        </w:rPr>
        <w:t>Reason: 995 no-responses</w:t>
      </w:r>
    </w:p>
    <w:p w14:paraId="1AC292BC"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3583EB0C" w14:textId="77777777" w:rsidR="00F56CDA" w:rsidRPr="002350AA" w:rsidRDefault="00F56CDA" w:rsidP="002350AA">
      <w:pPr>
        <w:jc w:val="both"/>
        <w:rPr>
          <w:sz w:val="20"/>
          <w:szCs w:val="20"/>
          <w:lang w:eastAsia="en-US"/>
        </w:rPr>
      </w:pPr>
      <w:r w:rsidRPr="002350AA">
        <w:rPr>
          <w:sz w:val="20"/>
          <w:szCs w:val="20"/>
          <w:lang w:eastAsia="en-US"/>
        </w:rPr>
        <w:t xml:space="preserve">53/tcp   </w:t>
      </w:r>
      <w:proofErr w:type="gramStart"/>
      <w:r w:rsidRPr="002350AA">
        <w:rPr>
          <w:sz w:val="20"/>
          <w:szCs w:val="20"/>
          <w:lang w:eastAsia="en-US"/>
        </w:rPr>
        <w:t>open  domain</w:t>
      </w:r>
      <w:proofErr w:type="gramEnd"/>
      <w:r w:rsidRPr="002350AA">
        <w:rPr>
          <w:sz w:val="20"/>
          <w:szCs w:val="20"/>
          <w:lang w:eastAsia="en-US"/>
        </w:rPr>
        <w:t xml:space="preserve">  syn-ack ttl 61 (generic dns response: REFUSED)</w:t>
      </w:r>
    </w:p>
    <w:p w14:paraId="20DD0068" w14:textId="77777777" w:rsidR="00F56CDA" w:rsidRPr="002350AA" w:rsidRDefault="00F56CDA" w:rsidP="002350AA">
      <w:pPr>
        <w:jc w:val="both"/>
        <w:rPr>
          <w:sz w:val="20"/>
          <w:szCs w:val="20"/>
          <w:lang w:eastAsia="en-US"/>
        </w:rPr>
      </w:pPr>
      <w:r w:rsidRPr="002350AA">
        <w:rPr>
          <w:sz w:val="20"/>
          <w:szCs w:val="20"/>
          <w:lang w:eastAsia="en-US"/>
        </w:rPr>
        <w:t xml:space="preserve">80/tcp   </w:t>
      </w:r>
      <w:proofErr w:type="gramStart"/>
      <w:r w:rsidRPr="002350AA">
        <w:rPr>
          <w:sz w:val="20"/>
          <w:szCs w:val="20"/>
          <w:lang w:eastAsia="en-US"/>
        </w:rPr>
        <w:t>open  http</w:t>
      </w:r>
      <w:proofErr w:type="gramEnd"/>
      <w:r w:rsidRPr="002350AA">
        <w:rPr>
          <w:sz w:val="20"/>
          <w:szCs w:val="20"/>
          <w:lang w:eastAsia="en-US"/>
        </w:rPr>
        <w:t xml:space="preserve">    syn-ack ttl 61 nginx</w:t>
      </w:r>
    </w:p>
    <w:p w14:paraId="59654F7A" w14:textId="77777777" w:rsidR="00F56CDA" w:rsidRPr="002350AA" w:rsidRDefault="00F56CDA" w:rsidP="002350AA">
      <w:pPr>
        <w:jc w:val="both"/>
        <w:rPr>
          <w:sz w:val="20"/>
          <w:szCs w:val="20"/>
          <w:lang w:eastAsia="en-US"/>
        </w:rPr>
      </w:pPr>
      <w:r w:rsidRPr="002350AA">
        <w:rPr>
          <w:sz w:val="20"/>
          <w:szCs w:val="20"/>
          <w:lang w:eastAsia="en-US"/>
        </w:rPr>
        <w:lastRenderedPageBreak/>
        <w:t>|_http-favicon: Unknown favicon MD5: 082559A7867CF27ACAB7E9867A8B320F</w:t>
      </w:r>
    </w:p>
    <w:p w14:paraId="1EA6CFEB"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008320A0"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GET HEAD POST</w:t>
      </w:r>
    </w:p>
    <w:p w14:paraId="41873AB8" w14:textId="77777777" w:rsidR="00F56CDA" w:rsidRPr="002350AA" w:rsidRDefault="00F56CDA" w:rsidP="002350AA">
      <w:pPr>
        <w:jc w:val="both"/>
        <w:rPr>
          <w:sz w:val="20"/>
          <w:szCs w:val="20"/>
          <w:lang w:eastAsia="en-US"/>
        </w:rPr>
      </w:pPr>
      <w:r w:rsidRPr="002350AA">
        <w:rPr>
          <w:sz w:val="20"/>
          <w:szCs w:val="20"/>
          <w:lang w:eastAsia="en-US"/>
        </w:rPr>
        <w:t>|_http-title: Login</w:t>
      </w:r>
    </w:p>
    <w:p w14:paraId="7BE47F35" w14:textId="77777777" w:rsidR="00F56CDA" w:rsidRPr="002350AA" w:rsidRDefault="00F56CDA" w:rsidP="002350AA">
      <w:pPr>
        <w:jc w:val="both"/>
        <w:rPr>
          <w:sz w:val="20"/>
          <w:szCs w:val="20"/>
          <w:lang w:eastAsia="en-US"/>
        </w:rPr>
      </w:pPr>
      <w:r w:rsidRPr="002350AA">
        <w:rPr>
          <w:sz w:val="20"/>
          <w:szCs w:val="20"/>
          <w:lang w:eastAsia="en-US"/>
        </w:rPr>
        <w:t xml:space="preserve">2601/tcp </w:t>
      </w:r>
      <w:proofErr w:type="gramStart"/>
      <w:r w:rsidRPr="002350AA">
        <w:rPr>
          <w:sz w:val="20"/>
          <w:szCs w:val="20"/>
          <w:lang w:eastAsia="en-US"/>
        </w:rPr>
        <w:t>open  quagga</w:t>
      </w:r>
      <w:proofErr w:type="gramEnd"/>
      <w:r w:rsidRPr="002350AA">
        <w:rPr>
          <w:sz w:val="20"/>
          <w:szCs w:val="20"/>
          <w:lang w:eastAsia="en-US"/>
        </w:rPr>
        <w:t xml:space="preserve">  syn-ack ttl 61 Quagga routing software 1.2.1 (Derivative of GNU Zebra)</w:t>
      </w:r>
    </w:p>
    <w:p w14:paraId="07F0FBCF" w14:textId="77777777" w:rsidR="00F56CDA" w:rsidRPr="002350AA" w:rsidRDefault="00F56CDA" w:rsidP="002350AA">
      <w:pPr>
        <w:jc w:val="both"/>
        <w:rPr>
          <w:sz w:val="20"/>
          <w:szCs w:val="20"/>
          <w:lang w:eastAsia="en-US"/>
        </w:rPr>
      </w:pPr>
      <w:r w:rsidRPr="002350AA">
        <w:rPr>
          <w:sz w:val="20"/>
          <w:szCs w:val="20"/>
          <w:lang w:eastAsia="en-US"/>
        </w:rPr>
        <w:t xml:space="preserve">2604/tcp </w:t>
      </w:r>
      <w:proofErr w:type="gramStart"/>
      <w:r w:rsidRPr="002350AA">
        <w:rPr>
          <w:sz w:val="20"/>
          <w:szCs w:val="20"/>
          <w:lang w:eastAsia="en-US"/>
        </w:rPr>
        <w:t>open  quagga</w:t>
      </w:r>
      <w:proofErr w:type="gramEnd"/>
      <w:r w:rsidRPr="002350AA">
        <w:rPr>
          <w:sz w:val="20"/>
          <w:szCs w:val="20"/>
          <w:lang w:eastAsia="en-US"/>
        </w:rPr>
        <w:t xml:space="preserve">  syn-ack ttl 61 Quagga routing software 1.2.1 (Derivative of GNU Zebra)</w:t>
      </w:r>
    </w:p>
    <w:p w14:paraId="42F8E8E0" w14:textId="77777777" w:rsidR="00F56CDA" w:rsidRPr="002350AA" w:rsidRDefault="00F56CDA" w:rsidP="002350AA">
      <w:pPr>
        <w:jc w:val="both"/>
        <w:rPr>
          <w:sz w:val="20"/>
          <w:szCs w:val="20"/>
          <w:lang w:eastAsia="en-US"/>
        </w:rPr>
      </w:pPr>
      <w:r w:rsidRPr="002350AA">
        <w:rPr>
          <w:sz w:val="20"/>
          <w:szCs w:val="20"/>
          <w:lang w:eastAsia="en-US"/>
        </w:rPr>
        <w:t xml:space="preserve">2605/tcp </w:t>
      </w:r>
      <w:proofErr w:type="gramStart"/>
      <w:r w:rsidRPr="002350AA">
        <w:rPr>
          <w:sz w:val="20"/>
          <w:szCs w:val="20"/>
          <w:lang w:eastAsia="en-US"/>
        </w:rPr>
        <w:t>open  quagga</w:t>
      </w:r>
      <w:proofErr w:type="gramEnd"/>
      <w:r w:rsidRPr="002350AA">
        <w:rPr>
          <w:sz w:val="20"/>
          <w:szCs w:val="20"/>
          <w:lang w:eastAsia="en-US"/>
        </w:rPr>
        <w:t xml:space="preserve">  syn-ack ttl 61 Quagga routing software 1.2.1 (Derivative of GNU Zebra)</w:t>
      </w:r>
    </w:p>
    <w:p w14:paraId="620AA773" w14:textId="77777777" w:rsidR="00F56CDA" w:rsidRPr="002350AA" w:rsidRDefault="00F56CDA" w:rsidP="002350AA">
      <w:pPr>
        <w:jc w:val="both"/>
        <w:rPr>
          <w:sz w:val="20"/>
          <w:szCs w:val="20"/>
          <w:lang w:eastAsia="en-US"/>
        </w:rPr>
      </w:pPr>
      <w:r w:rsidRPr="002350AA">
        <w:rPr>
          <w:sz w:val="20"/>
          <w:szCs w:val="20"/>
          <w:lang w:eastAsia="en-US"/>
        </w:rPr>
        <w:t xml:space="preserve">1 service unrecognized despite returning data. If you know the service/version, please submit the following fingerprint at </w:t>
      </w:r>
      <w:proofErr w:type="gramStart"/>
      <w:r w:rsidRPr="002350AA">
        <w:rPr>
          <w:sz w:val="20"/>
          <w:szCs w:val="20"/>
          <w:lang w:eastAsia="en-US"/>
        </w:rPr>
        <w:t>https://nmap.org/cgi-bin/submit.cgi?new-service :</w:t>
      </w:r>
      <w:proofErr w:type="gramEnd"/>
    </w:p>
    <w:p w14:paraId="4DC6CAF5" w14:textId="77777777" w:rsidR="00F56CDA" w:rsidRPr="002350AA" w:rsidRDefault="00F56CDA" w:rsidP="002350AA">
      <w:pPr>
        <w:jc w:val="both"/>
        <w:rPr>
          <w:sz w:val="20"/>
          <w:szCs w:val="20"/>
          <w:lang w:eastAsia="en-US"/>
        </w:rPr>
      </w:pPr>
      <w:r w:rsidRPr="002350AA">
        <w:rPr>
          <w:sz w:val="20"/>
          <w:szCs w:val="20"/>
          <w:lang w:eastAsia="en-US"/>
        </w:rPr>
        <w:t>SF-Port53-</w:t>
      </w:r>
      <w:proofErr w:type="gramStart"/>
      <w:r w:rsidRPr="002350AA">
        <w:rPr>
          <w:sz w:val="20"/>
          <w:szCs w:val="20"/>
          <w:lang w:eastAsia="en-US"/>
        </w:rPr>
        <w:t>TCP:V</w:t>
      </w:r>
      <w:proofErr w:type="gramEnd"/>
      <w:r w:rsidRPr="002350AA">
        <w:rPr>
          <w:sz w:val="20"/>
          <w:szCs w:val="20"/>
          <w:lang w:eastAsia="en-US"/>
        </w:rPr>
        <w:t>=7.80%I=7%D=12/12%Time=675B8964%P=x86_64-pc-linux-gnu%r(DNS</w:t>
      </w:r>
    </w:p>
    <w:p w14:paraId="5E64ED39" w14:textId="77777777" w:rsidR="00F56CDA" w:rsidRPr="002350AA" w:rsidRDefault="00F56CDA" w:rsidP="002350AA">
      <w:pPr>
        <w:jc w:val="both"/>
        <w:rPr>
          <w:sz w:val="20"/>
          <w:szCs w:val="20"/>
          <w:lang w:eastAsia="en-US"/>
        </w:rPr>
      </w:pPr>
      <w:proofErr w:type="gramStart"/>
      <w:r w:rsidRPr="002350AA">
        <w:rPr>
          <w:sz w:val="20"/>
          <w:szCs w:val="20"/>
          <w:lang w:eastAsia="en-US"/>
        </w:rPr>
        <w:t>SF:VersionBindReqTCP</w:t>
      </w:r>
      <w:proofErr w:type="gramEnd"/>
      <w:r w:rsidRPr="002350AA">
        <w:rPr>
          <w:sz w:val="20"/>
          <w:szCs w:val="20"/>
          <w:lang w:eastAsia="en-US"/>
        </w:rPr>
        <w:t>,E,"\0\x0c\0\x06\x81\x05\0\0\0\0\0\0\0\0")%r(DNSStatus</w:t>
      </w:r>
    </w:p>
    <w:p w14:paraId="60ED83D7" w14:textId="77777777" w:rsidR="00F56CDA" w:rsidRPr="002350AA" w:rsidRDefault="00F56CDA" w:rsidP="002350AA">
      <w:pPr>
        <w:jc w:val="both"/>
        <w:rPr>
          <w:sz w:val="20"/>
          <w:szCs w:val="20"/>
          <w:lang w:eastAsia="en-US"/>
        </w:rPr>
      </w:pPr>
      <w:proofErr w:type="gramStart"/>
      <w:r w:rsidRPr="002350AA">
        <w:rPr>
          <w:sz w:val="20"/>
          <w:szCs w:val="20"/>
          <w:lang w:eastAsia="en-US"/>
        </w:rPr>
        <w:t>SF:RequestTCP</w:t>
      </w:r>
      <w:proofErr w:type="gramEnd"/>
      <w:r w:rsidRPr="002350AA">
        <w:rPr>
          <w:sz w:val="20"/>
          <w:szCs w:val="20"/>
          <w:lang w:eastAsia="en-US"/>
        </w:rPr>
        <w:t>,E,"\0\x0c\0\0\x90\x05\0\0\0\0\0\0\0\0");</w:t>
      </w:r>
    </w:p>
    <w:p w14:paraId="12E7AAAC" w14:textId="77777777" w:rsidR="00F56CDA" w:rsidRPr="002350AA" w:rsidRDefault="00F56CDA" w:rsidP="002350AA">
      <w:pPr>
        <w:jc w:val="both"/>
        <w:rPr>
          <w:sz w:val="20"/>
          <w:szCs w:val="20"/>
          <w:lang w:eastAsia="en-US"/>
        </w:rPr>
      </w:pPr>
    </w:p>
    <w:p w14:paraId="5C8B3A9C" w14:textId="77777777" w:rsidR="00F56CDA" w:rsidRPr="002350AA" w:rsidRDefault="00F56CDA" w:rsidP="002350AA">
      <w:pPr>
        <w:jc w:val="both"/>
        <w:rPr>
          <w:sz w:val="20"/>
          <w:szCs w:val="20"/>
          <w:lang w:eastAsia="en-US"/>
        </w:rPr>
      </w:pPr>
      <w:r w:rsidRPr="002350AA">
        <w:rPr>
          <w:sz w:val="20"/>
          <w:szCs w:val="20"/>
          <w:lang w:eastAsia="en-US"/>
        </w:rPr>
        <w:t>Nmap scan report for 192.168.0.242</w:t>
      </w:r>
    </w:p>
    <w:p w14:paraId="6454605D" w14:textId="77777777" w:rsidR="00F56CDA" w:rsidRPr="002350AA" w:rsidRDefault="00F56CDA" w:rsidP="002350AA">
      <w:pPr>
        <w:jc w:val="both"/>
        <w:rPr>
          <w:sz w:val="20"/>
          <w:szCs w:val="20"/>
          <w:lang w:eastAsia="en-US"/>
        </w:rPr>
      </w:pPr>
      <w:r w:rsidRPr="002350AA">
        <w:rPr>
          <w:sz w:val="20"/>
          <w:szCs w:val="20"/>
          <w:lang w:eastAsia="en-US"/>
        </w:rPr>
        <w:t>Host is up, received echo-reply ttl 60 (0.0048s latency).</w:t>
      </w:r>
    </w:p>
    <w:p w14:paraId="1401CCFE" w14:textId="77777777" w:rsidR="00F56CDA" w:rsidRPr="002350AA" w:rsidRDefault="00F56CDA" w:rsidP="002350AA">
      <w:pPr>
        <w:jc w:val="both"/>
        <w:rPr>
          <w:sz w:val="20"/>
          <w:szCs w:val="20"/>
          <w:lang w:eastAsia="en-US"/>
        </w:rPr>
      </w:pPr>
      <w:r w:rsidRPr="002350AA">
        <w:rPr>
          <w:sz w:val="20"/>
          <w:szCs w:val="20"/>
          <w:lang w:eastAsia="en-US"/>
        </w:rPr>
        <w:t>Scanned at 2024-12-12 20:08:44 EST for 892s</w:t>
      </w:r>
    </w:p>
    <w:p w14:paraId="2421F3C2"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459117E4" w14:textId="77777777" w:rsidR="00F56CDA" w:rsidRPr="002350AA" w:rsidRDefault="00F56CDA" w:rsidP="002350AA">
      <w:pPr>
        <w:jc w:val="both"/>
        <w:rPr>
          <w:sz w:val="20"/>
          <w:szCs w:val="20"/>
          <w:lang w:eastAsia="en-US"/>
        </w:rPr>
      </w:pPr>
      <w:r w:rsidRPr="002350AA">
        <w:rPr>
          <w:sz w:val="20"/>
          <w:szCs w:val="20"/>
          <w:lang w:eastAsia="en-US"/>
        </w:rPr>
        <w:t>Reason: 997 resets</w:t>
      </w:r>
    </w:p>
    <w:p w14:paraId="6A4E6B6E"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5D7C407D" w14:textId="77777777" w:rsidR="00F56CDA" w:rsidRPr="002350AA" w:rsidRDefault="00F56CDA" w:rsidP="002350AA">
      <w:pPr>
        <w:jc w:val="both"/>
        <w:rPr>
          <w:sz w:val="20"/>
          <w:szCs w:val="20"/>
          <w:lang w:eastAsia="en-US"/>
        </w:rPr>
      </w:pPr>
      <w:r w:rsidRPr="002350AA">
        <w:rPr>
          <w:sz w:val="20"/>
          <w:szCs w:val="20"/>
          <w:lang w:eastAsia="en-US"/>
        </w:rPr>
        <w:t>22/</w:t>
      </w:r>
      <w:proofErr w:type="gramStart"/>
      <w:r w:rsidRPr="002350AA">
        <w:rPr>
          <w:sz w:val="20"/>
          <w:szCs w:val="20"/>
          <w:lang w:eastAsia="en-US"/>
        </w:rPr>
        <w:t>tcp  open</w:t>
      </w:r>
      <w:proofErr w:type="gramEnd"/>
      <w:r w:rsidRPr="002350AA">
        <w:rPr>
          <w:sz w:val="20"/>
          <w:szCs w:val="20"/>
          <w:lang w:eastAsia="en-US"/>
        </w:rPr>
        <w:t xml:space="preserve">  ssh     syn-ack ttl 60 OpenSSH 6.6.1p1 Ubuntu 2ubuntu2.8 (Ubuntu Linux; protocol 2.0)</w:t>
      </w:r>
    </w:p>
    <w:p w14:paraId="02C2D9F9"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0830E1C7" w14:textId="77777777" w:rsidR="00F56CDA" w:rsidRPr="002350AA" w:rsidRDefault="00F56CDA" w:rsidP="002350AA">
      <w:pPr>
        <w:jc w:val="both"/>
        <w:rPr>
          <w:sz w:val="20"/>
          <w:szCs w:val="20"/>
          <w:lang w:eastAsia="en-US"/>
        </w:rPr>
      </w:pPr>
      <w:r w:rsidRPr="002350AA">
        <w:rPr>
          <w:sz w:val="20"/>
          <w:szCs w:val="20"/>
          <w:lang w:eastAsia="en-US"/>
        </w:rPr>
        <w:t>|   1024 4</w:t>
      </w:r>
      <w:proofErr w:type="gramStart"/>
      <w:r w:rsidRPr="002350AA">
        <w:rPr>
          <w:sz w:val="20"/>
          <w:szCs w:val="20"/>
          <w:lang w:eastAsia="en-US"/>
        </w:rPr>
        <w:t>e:f</w:t>
      </w:r>
      <w:proofErr w:type="gramEnd"/>
      <w:r w:rsidRPr="002350AA">
        <w:rPr>
          <w:sz w:val="20"/>
          <w:szCs w:val="20"/>
          <w:lang w:eastAsia="en-US"/>
        </w:rPr>
        <w:t>0:0d:7f:58:82:ca:00:6b:91:86:e9:e6:7f:c3:ad (DSA)</w:t>
      </w:r>
    </w:p>
    <w:p w14:paraId="56524B3D" w14:textId="77777777" w:rsidR="00F56CDA" w:rsidRPr="002350AA" w:rsidRDefault="00F56CDA" w:rsidP="002350AA">
      <w:pPr>
        <w:jc w:val="both"/>
        <w:rPr>
          <w:sz w:val="20"/>
          <w:szCs w:val="20"/>
          <w:lang w:eastAsia="en-US"/>
        </w:rPr>
      </w:pPr>
      <w:r w:rsidRPr="002350AA">
        <w:rPr>
          <w:sz w:val="20"/>
          <w:szCs w:val="20"/>
          <w:lang w:eastAsia="en-US"/>
        </w:rPr>
        <w:t>| ssh-dss 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</w:t>
      </w:r>
    </w:p>
    <w:p w14:paraId="2E1D399F" w14:textId="77777777" w:rsidR="00F56CDA" w:rsidRPr="002350AA" w:rsidRDefault="00F56CDA" w:rsidP="002350AA">
      <w:pPr>
        <w:jc w:val="both"/>
        <w:rPr>
          <w:sz w:val="20"/>
          <w:szCs w:val="20"/>
          <w:lang w:eastAsia="en-US"/>
        </w:rPr>
      </w:pPr>
      <w:r w:rsidRPr="002350AA">
        <w:rPr>
          <w:sz w:val="20"/>
          <w:szCs w:val="20"/>
          <w:lang w:eastAsia="en-US"/>
        </w:rPr>
        <w:t xml:space="preserve">|   2048 </w:t>
      </w:r>
      <w:proofErr w:type="gramStart"/>
      <w:r w:rsidRPr="002350AA">
        <w:rPr>
          <w:sz w:val="20"/>
          <w:szCs w:val="20"/>
          <w:lang w:eastAsia="en-US"/>
        </w:rPr>
        <w:t>98:07:02:69:93:9</w:t>
      </w:r>
      <w:proofErr w:type="gramEnd"/>
      <w:r w:rsidRPr="002350AA">
        <w:rPr>
          <w:sz w:val="20"/>
          <w:szCs w:val="20"/>
          <w:lang w:eastAsia="en-US"/>
        </w:rPr>
        <w:t>a:6c:ae:e2:c7:09:15:0b:9c:d5:a2 (RSA)</w:t>
      </w:r>
    </w:p>
    <w:p w14:paraId="3238447B" w14:textId="77777777" w:rsidR="00F56CDA" w:rsidRPr="002350AA" w:rsidRDefault="00F56CDA" w:rsidP="002350AA">
      <w:pPr>
        <w:jc w:val="both"/>
        <w:rPr>
          <w:sz w:val="20"/>
          <w:szCs w:val="20"/>
          <w:lang w:eastAsia="en-US"/>
        </w:rPr>
      </w:pPr>
      <w:r w:rsidRPr="002350AA">
        <w:rPr>
          <w:sz w:val="20"/>
          <w:szCs w:val="20"/>
          <w:lang w:eastAsia="en-US"/>
        </w:rPr>
        <w:t>| ssh-rsa AAAAB3NzaC1yc2EAAAADAQABAAABAQC7Pjmh8RE90yY/uC8zUKyMYyPAAGpLhy7CoPzBxiVF0TzIvab3/FMaVdMQ/Q4PVHfRRPKFrmdViyxhBs6GABABfihw1e1puQ21Q1f33HuMe+gYbHUrcBPx+myl6M/xx9lWE9cA5OZa9wQMhIxEH4U9AjLuQp5O0F2GrQtpgoV1Q7fu55kcH7Pyyu7RmBn4tBieCOPVYDlWVcKkxdPevqPPq0O0AJWFCnUnGqCIOuKK0utb</w:t>
      </w:r>
      <w:r w:rsidRPr="002350AA">
        <w:rPr>
          <w:sz w:val="20"/>
          <w:szCs w:val="20"/>
          <w:lang w:eastAsia="en-US"/>
        </w:rPr>
        <w:lastRenderedPageBreak/>
        <w:t>mcH+o7L9RHZfsTXWuIPJhcCfivznYP7O6pl6mgTj/q1Ed4FYKflK1XnVIPyEitwikIjvZ51XlVZ41FoDN7irhSnBHKVYYlzQbc3KEXHh</w:t>
      </w:r>
    </w:p>
    <w:p w14:paraId="33A7F39B" w14:textId="77777777" w:rsidR="00F56CDA" w:rsidRPr="002350AA" w:rsidRDefault="00F56CDA" w:rsidP="002350AA">
      <w:pPr>
        <w:jc w:val="both"/>
        <w:rPr>
          <w:sz w:val="20"/>
          <w:szCs w:val="20"/>
          <w:lang w:eastAsia="en-US"/>
        </w:rPr>
      </w:pPr>
      <w:r w:rsidRPr="002350AA">
        <w:rPr>
          <w:sz w:val="20"/>
          <w:szCs w:val="20"/>
          <w:lang w:eastAsia="en-US"/>
        </w:rPr>
        <w:t>|   256 7</w:t>
      </w:r>
      <w:proofErr w:type="gramStart"/>
      <w:r w:rsidRPr="002350AA">
        <w:rPr>
          <w:sz w:val="20"/>
          <w:szCs w:val="20"/>
          <w:lang w:eastAsia="en-US"/>
        </w:rPr>
        <w:t>d:36:06:98</w:t>
      </w:r>
      <w:proofErr w:type="gramEnd"/>
      <w:r w:rsidRPr="002350AA">
        <w:rPr>
          <w:sz w:val="20"/>
          <w:szCs w:val="20"/>
          <w:lang w:eastAsia="en-US"/>
        </w:rPr>
        <w:t>:fa:08:ce:1c:10:cb:a7:12:19:c8:09:17 (ECDSA)</w:t>
      </w:r>
    </w:p>
    <w:p w14:paraId="4D3961BE" w14:textId="77777777" w:rsidR="00F56CDA" w:rsidRPr="002350AA" w:rsidRDefault="00F56CDA" w:rsidP="002350AA">
      <w:pPr>
        <w:jc w:val="both"/>
        <w:rPr>
          <w:sz w:val="20"/>
          <w:szCs w:val="20"/>
          <w:lang w:eastAsia="en-US"/>
        </w:rPr>
      </w:pPr>
      <w:r w:rsidRPr="002350AA">
        <w:rPr>
          <w:sz w:val="20"/>
          <w:szCs w:val="20"/>
          <w:lang w:eastAsia="en-US"/>
        </w:rPr>
        <w:t>| ecdsa-sha2-nistp256 AAAAE2VjZHNhLXNoYTItbmlzdHAyNTYAAAAIbmlzdHAyNTYAAABBBBT8hbTz83LJheVpN/+r2xhhP+V899gb+oqs7OTg5KYKgUjeLscG7JISVuOSdPjL3l3iUhX+WM60XhHfysIHlUc=</w:t>
      </w:r>
    </w:p>
    <w:p w14:paraId="2D678719" w14:textId="77777777" w:rsidR="00F56CDA" w:rsidRPr="002350AA" w:rsidRDefault="00F56CDA" w:rsidP="002350AA">
      <w:pPr>
        <w:jc w:val="both"/>
        <w:rPr>
          <w:sz w:val="20"/>
          <w:szCs w:val="20"/>
          <w:lang w:eastAsia="en-US"/>
        </w:rPr>
      </w:pPr>
      <w:r w:rsidRPr="002350AA">
        <w:rPr>
          <w:sz w:val="20"/>
          <w:szCs w:val="20"/>
          <w:lang w:eastAsia="en-US"/>
        </w:rPr>
        <w:t>|   256 1</w:t>
      </w:r>
      <w:proofErr w:type="gramStart"/>
      <w:r w:rsidRPr="002350AA">
        <w:rPr>
          <w:sz w:val="20"/>
          <w:szCs w:val="20"/>
          <w:lang w:eastAsia="en-US"/>
        </w:rPr>
        <w:t>d:d</w:t>
      </w:r>
      <w:proofErr w:type="gramEnd"/>
      <w:r w:rsidRPr="002350AA">
        <w:rPr>
          <w:sz w:val="20"/>
          <w:szCs w:val="20"/>
          <w:lang w:eastAsia="en-US"/>
        </w:rPr>
        <w:t>3:6d:46:97:ba:7b:00:50:d6:5d:c5:68:e3:81:59 (ED25519)</w:t>
      </w:r>
    </w:p>
    <w:p w14:paraId="77B69216" w14:textId="77777777" w:rsidR="00F56CDA" w:rsidRPr="002350AA" w:rsidRDefault="00F56CDA" w:rsidP="002350AA">
      <w:pPr>
        <w:jc w:val="both"/>
        <w:rPr>
          <w:sz w:val="20"/>
          <w:szCs w:val="20"/>
          <w:lang w:eastAsia="en-US"/>
        </w:rPr>
      </w:pPr>
      <w:r w:rsidRPr="002350AA">
        <w:rPr>
          <w:sz w:val="20"/>
          <w:szCs w:val="20"/>
          <w:lang w:eastAsia="en-US"/>
        </w:rPr>
        <w:t>|_ssh-ed25519 AAAAC3NzaC1lZDI1NTE5AAAAIGHQVUaS3bqFhbOASS9DXcoFMTM6bp6eL95DzFHfxW6W</w:t>
      </w:r>
    </w:p>
    <w:p w14:paraId="320F4530"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60 Apache httpd 2.4.10 ((Unix))</w:t>
      </w:r>
    </w:p>
    <w:p w14:paraId="0EDE0B32" w14:textId="77777777" w:rsidR="00F56CDA" w:rsidRPr="002350AA" w:rsidRDefault="00F56CDA" w:rsidP="002350AA">
      <w:pPr>
        <w:jc w:val="both"/>
        <w:rPr>
          <w:sz w:val="20"/>
          <w:szCs w:val="20"/>
          <w:lang w:eastAsia="en-US"/>
        </w:rPr>
      </w:pPr>
      <w:r w:rsidRPr="002350AA">
        <w:rPr>
          <w:sz w:val="20"/>
          <w:szCs w:val="20"/>
          <w:lang w:eastAsia="en-US"/>
        </w:rPr>
        <w:t>|_http-favicon: Unknown favicon MD5: 967B30E5E95445E29B882CC82774AC96</w:t>
      </w:r>
    </w:p>
    <w:p w14:paraId="77603EF3"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425BDC8D" w14:textId="77777777" w:rsidR="00F56CDA" w:rsidRPr="002350AA" w:rsidRDefault="00F56CDA" w:rsidP="002350AA">
      <w:pPr>
        <w:jc w:val="both"/>
        <w:rPr>
          <w:sz w:val="20"/>
          <w:szCs w:val="20"/>
          <w:lang w:eastAsia="en-US"/>
        </w:rPr>
      </w:pPr>
      <w:r w:rsidRPr="002350AA">
        <w:rPr>
          <w:sz w:val="20"/>
          <w:szCs w:val="20"/>
          <w:lang w:eastAsia="en-US"/>
        </w:rPr>
        <w:t>|   Supported Methods: OPTIONS GET HEAD POST TRACE</w:t>
      </w:r>
    </w:p>
    <w:p w14:paraId="5928D2D4"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Potentially</w:t>
      </w:r>
      <w:proofErr w:type="gramEnd"/>
      <w:r w:rsidRPr="002350AA">
        <w:rPr>
          <w:sz w:val="20"/>
          <w:szCs w:val="20"/>
          <w:lang w:eastAsia="en-US"/>
        </w:rPr>
        <w:t xml:space="preserve"> risky methods: TRACE</w:t>
      </w:r>
    </w:p>
    <w:p w14:paraId="0E2D0568" w14:textId="77777777" w:rsidR="00F56CDA" w:rsidRPr="002350AA" w:rsidRDefault="00F56CDA" w:rsidP="002350AA">
      <w:pPr>
        <w:jc w:val="both"/>
        <w:rPr>
          <w:sz w:val="20"/>
          <w:szCs w:val="20"/>
          <w:lang w:eastAsia="en-US"/>
        </w:rPr>
      </w:pPr>
      <w:r w:rsidRPr="002350AA">
        <w:rPr>
          <w:sz w:val="20"/>
          <w:szCs w:val="20"/>
          <w:lang w:eastAsia="en-US"/>
        </w:rPr>
        <w:t>|_http-server-header: Apache/2.4.10 (Unix)</w:t>
      </w:r>
    </w:p>
    <w:p w14:paraId="703519F4" w14:textId="77777777" w:rsidR="00F56CDA" w:rsidRPr="002350AA" w:rsidRDefault="00F56CDA" w:rsidP="002350AA">
      <w:pPr>
        <w:jc w:val="both"/>
        <w:rPr>
          <w:sz w:val="20"/>
          <w:szCs w:val="20"/>
          <w:lang w:eastAsia="en-US"/>
        </w:rPr>
      </w:pPr>
      <w:r w:rsidRPr="002350AA">
        <w:rPr>
          <w:sz w:val="20"/>
          <w:szCs w:val="20"/>
          <w:lang w:eastAsia="en-US"/>
        </w:rPr>
        <w:t xml:space="preserve">|_http-title: CMP314 </w:t>
      </w:r>
      <w:proofErr w:type="gramStart"/>
      <w:r w:rsidRPr="002350AA">
        <w:rPr>
          <w:sz w:val="20"/>
          <w:szCs w:val="20"/>
          <w:lang w:eastAsia="en-US"/>
        </w:rPr>
        <w:t>-  Never</w:t>
      </w:r>
      <w:proofErr w:type="gramEnd"/>
      <w:r w:rsidRPr="002350AA">
        <w:rPr>
          <w:sz w:val="20"/>
          <w:szCs w:val="20"/>
          <w:lang w:eastAsia="en-US"/>
        </w:rPr>
        <w:t xml:space="preserve"> Going to Give You Up</w:t>
      </w:r>
    </w:p>
    <w:p w14:paraId="4031A82B" w14:textId="77777777" w:rsidR="00F56CDA" w:rsidRPr="002350AA" w:rsidRDefault="00F56CDA" w:rsidP="002350AA">
      <w:pPr>
        <w:jc w:val="both"/>
        <w:rPr>
          <w:sz w:val="20"/>
          <w:szCs w:val="20"/>
          <w:lang w:eastAsia="en-US"/>
        </w:rPr>
      </w:pPr>
      <w:r w:rsidRPr="002350AA">
        <w:rPr>
          <w:sz w:val="20"/>
          <w:szCs w:val="20"/>
          <w:lang w:eastAsia="en-US"/>
        </w:rPr>
        <w:t xml:space="preserve">111/tcp </w:t>
      </w:r>
      <w:proofErr w:type="gramStart"/>
      <w:r w:rsidRPr="002350AA">
        <w:rPr>
          <w:sz w:val="20"/>
          <w:szCs w:val="20"/>
          <w:lang w:eastAsia="en-US"/>
        </w:rPr>
        <w:t>open  rpcbind</w:t>
      </w:r>
      <w:proofErr w:type="gramEnd"/>
      <w:r w:rsidRPr="002350AA">
        <w:rPr>
          <w:sz w:val="20"/>
          <w:szCs w:val="20"/>
          <w:lang w:eastAsia="en-US"/>
        </w:rPr>
        <w:t xml:space="preserve"> syn-ack ttl 60 2-4 (RPC #100000)</w:t>
      </w:r>
    </w:p>
    <w:p w14:paraId="4C0D3D48" w14:textId="77777777" w:rsidR="00F56CDA" w:rsidRPr="002350AA" w:rsidRDefault="00F56CDA" w:rsidP="002350AA">
      <w:pPr>
        <w:jc w:val="both"/>
        <w:rPr>
          <w:sz w:val="20"/>
          <w:szCs w:val="20"/>
          <w:lang w:eastAsia="en-US"/>
        </w:rPr>
      </w:pPr>
      <w:r w:rsidRPr="002350AA">
        <w:rPr>
          <w:sz w:val="20"/>
          <w:szCs w:val="20"/>
          <w:lang w:eastAsia="en-US"/>
        </w:rPr>
        <w:t xml:space="preserve">| rpcinfo: </w:t>
      </w:r>
    </w:p>
    <w:p w14:paraId="32F4CDD2" w14:textId="77777777" w:rsidR="00F56CDA" w:rsidRPr="002350AA" w:rsidRDefault="00F56CDA" w:rsidP="002350AA">
      <w:pPr>
        <w:jc w:val="both"/>
        <w:rPr>
          <w:sz w:val="20"/>
          <w:szCs w:val="20"/>
          <w:lang w:eastAsia="en-US"/>
        </w:rPr>
      </w:pPr>
      <w:r w:rsidRPr="002350AA">
        <w:rPr>
          <w:sz w:val="20"/>
          <w:szCs w:val="20"/>
          <w:lang w:eastAsia="en-US"/>
        </w:rPr>
        <w:t>|   program version    port/</w:t>
      </w:r>
      <w:proofErr w:type="gramStart"/>
      <w:r w:rsidRPr="002350AA">
        <w:rPr>
          <w:sz w:val="20"/>
          <w:szCs w:val="20"/>
          <w:lang w:eastAsia="en-US"/>
        </w:rPr>
        <w:t>proto  service</w:t>
      </w:r>
      <w:proofErr w:type="gramEnd"/>
    </w:p>
    <w:p w14:paraId="7488C2E2"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111/tcp   rpcbind</w:t>
      </w:r>
    </w:p>
    <w:p w14:paraId="3DA950E3"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111/udp   rpcbind</w:t>
      </w:r>
    </w:p>
    <w:p w14:paraId="2390E6D0"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111/tcp6  rpcbind</w:t>
      </w:r>
    </w:p>
    <w:p w14:paraId="08F384F2"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111/udp6  rpcbind</w:t>
      </w:r>
    </w:p>
    <w:p w14:paraId="013FE10E"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34885/udp   status</w:t>
      </w:r>
    </w:p>
    <w:p w14:paraId="0AA97EDA"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34959/udp6  status</w:t>
      </w:r>
    </w:p>
    <w:p w14:paraId="23741D7B"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39368/tcp   status</w:t>
      </w:r>
    </w:p>
    <w:p w14:paraId="389BC413"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100024</w:t>
      </w:r>
      <w:proofErr w:type="gramEnd"/>
      <w:r w:rsidRPr="002350AA">
        <w:rPr>
          <w:sz w:val="20"/>
          <w:szCs w:val="20"/>
          <w:lang w:eastAsia="en-US"/>
        </w:rPr>
        <w:t xml:space="preserve">  1          59418/tcp6  status</w:t>
      </w:r>
    </w:p>
    <w:p w14:paraId="4ABDDA91" w14:textId="77777777" w:rsidR="00F56CDA" w:rsidRPr="002350AA" w:rsidRDefault="00F56CDA" w:rsidP="002350AA">
      <w:pPr>
        <w:jc w:val="both"/>
        <w:rPr>
          <w:sz w:val="20"/>
          <w:szCs w:val="20"/>
          <w:lang w:eastAsia="en-US"/>
        </w:rPr>
      </w:pPr>
      <w:r w:rsidRPr="002350AA">
        <w:rPr>
          <w:sz w:val="20"/>
          <w:szCs w:val="20"/>
          <w:lang w:eastAsia="en-US"/>
        </w:rPr>
        <w:t xml:space="preserve">Service Info: OS: Linux; CPE: </w:t>
      </w:r>
      <w:proofErr w:type="gramStart"/>
      <w:r w:rsidRPr="002350AA">
        <w:rPr>
          <w:sz w:val="20"/>
          <w:szCs w:val="20"/>
          <w:lang w:eastAsia="en-US"/>
        </w:rPr>
        <w:t>cpe:/o:linux</w:t>
      </w:r>
      <w:proofErr w:type="gramEnd"/>
      <w:r w:rsidRPr="002350AA">
        <w:rPr>
          <w:sz w:val="20"/>
          <w:szCs w:val="20"/>
          <w:lang w:eastAsia="en-US"/>
        </w:rPr>
        <w:t>:linux_kernel</w:t>
      </w:r>
    </w:p>
    <w:p w14:paraId="7076BDBF" w14:textId="77777777" w:rsidR="00F56CDA" w:rsidRPr="002350AA" w:rsidRDefault="00F56CDA" w:rsidP="002350AA">
      <w:pPr>
        <w:jc w:val="both"/>
        <w:rPr>
          <w:sz w:val="20"/>
          <w:szCs w:val="20"/>
          <w:lang w:eastAsia="en-US"/>
        </w:rPr>
      </w:pPr>
    </w:p>
    <w:p w14:paraId="165A36C2" w14:textId="77777777" w:rsidR="00F56CDA" w:rsidRPr="002350AA" w:rsidRDefault="00F56CDA" w:rsidP="002350AA">
      <w:pPr>
        <w:jc w:val="both"/>
        <w:rPr>
          <w:sz w:val="20"/>
          <w:szCs w:val="20"/>
          <w:lang w:eastAsia="en-US"/>
        </w:rPr>
      </w:pPr>
      <w:r w:rsidRPr="002350AA">
        <w:rPr>
          <w:sz w:val="20"/>
          <w:szCs w:val="20"/>
          <w:lang w:eastAsia="en-US"/>
        </w:rPr>
        <w:t>Nmap scan report for 192.168.0.194 [host down, received no-response]</w:t>
      </w:r>
    </w:p>
    <w:p w14:paraId="1DF37962" w14:textId="77777777" w:rsidR="00F56CDA" w:rsidRPr="002350AA" w:rsidRDefault="00F56CDA" w:rsidP="002350AA">
      <w:pPr>
        <w:jc w:val="both"/>
        <w:rPr>
          <w:sz w:val="20"/>
          <w:szCs w:val="20"/>
          <w:lang w:eastAsia="en-US"/>
        </w:rPr>
      </w:pPr>
      <w:r w:rsidRPr="002350AA">
        <w:rPr>
          <w:sz w:val="20"/>
          <w:szCs w:val="20"/>
          <w:lang w:eastAsia="en-US"/>
        </w:rPr>
        <w:t>Nmap scan report for 192.168.0.195 [host down, received no-response]</w:t>
      </w:r>
    </w:p>
    <w:p w14:paraId="20847454" w14:textId="77777777" w:rsidR="00F56CDA" w:rsidRPr="002350AA" w:rsidRDefault="00F56CDA" w:rsidP="002350AA">
      <w:pPr>
        <w:jc w:val="both"/>
        <w:rPr>
          <w:sz w:val="20"/>
          <w:szCs w:val="20"/>
          <w:lang w:eastAsia="en-US"/>
        </w:rPr>
      </w:pPr>
      <w:r w:rsidRPr="002350AA">
        <w:rPr>
          <w:sz w:val="20"/>
          <w:szCs w:val="20"/>
          <w:lang w:eastAsia="en-US"/>
        </w:rPr>
        <w:t>Nmap scan report for 192.168.0.196 [host down, received no-response]</w:t>
      </w:r>
    </w:p>
    <w:p w14:paraId="146F782F" w14:textId="77777777" w:rsidR="00F56CDA" w:rsidRPr="002350AA" w:rsidRDefault="00F56CDA" w:rsidP="002350AA">
      <w:pPr>
        <w:jc w:val="both"/>
        <w:rPr>
          <w:sz w:val="20"/>
          <w:szCs w:val="20"/>
          <w:lang w:eastAsia="en-US"/>
        </w:rPr>
      </w:pPr>
      <w:r w:rsidRPr="002350AA">
        <w:rPr>
          <w:sz w:val="20"/>
          <w:szCs w:val="20"/>
          <w:lang w:eastAsia="en-US"/>
        </w:rPr>
        <w:t>Nmap scan report for 192.168.0.197 [host down, received no-response]</w:t>
      </w:r>
    </w:p>
    <w:p w14:paraId="1362695C" w14:textId="77777777" w:rsidR="00F56CDA" w:rsidRPr="002350AA" w:rsidRDefault="00F56CDA" w:rsidP="002350AA">
      <w:pPr>
        <w:jc w:val="both"/>
        <w:rPr>
          <w:sz w:val="20"/>
          <w:szCs w:val="20"/>
          <w:lang w:eastAsia="en-US"/>
        </w:rPr>
      </w:pPr>
      <w:r w:rsidRPr="002350AA">
        <w:rPr>
          <w:sz w:val="20"/>
          <w:szCs w:val="20"/>
          <w:lang w:eastAsia="en-US"/>
        </w:rPr>
        <w:lastRenderedPageBreak/>
        <w:t>Nmap scan report for 192.168.0.198 [host down, received no-response]</w:t>
      </w:r>
    </w:p>
    <w:p w14:paraId="4170B06F" w14:textId="77777777" w:rsidR="00F56CDA" w:rsidRPr="002350AA" w:rsidRDefault="00F56CDA" w:rsidP="002350AA">
      <w:pPr>
        <w:jc w:val="both"/>
        <w:rPr>
          <w:sz w:val="20"/>
          <w:szCs w:val="20"/>
          <w:lang w:eastAsia="en-US"/>
        </w:rPr>
      </w:pPr>
      <w:r w:rsidRPr="002350AA">
        <w:rPr>
          <w:sz w:val="20"/>
          <w:szCs w:val="20"/>
          <w:lang w:eastAsia="en-US"/>
        </w:rPr>
        <w:t>Nmap scan report for 192.168.0.201 [host down, received no-response]</w:t>
      </w:r>
    </w:p>
    <w:p w14:paraId="1B2D6D24" w14:textId="77777777" w:rsidR="00F56CDA" w:rsidRPr="002350AA" w:rsidRDefault="00F56CDA" w:rsidP="002350AA">
      <w:pPr>
        <w:jc w:val="both"/>
        <w:rPr>
          <w:sz w:val="20"/>
          <w:szCs w:val="20"/>
          <w:lang w:eastAsia="en-US"/>
        </w:rPr>
      </w:pPr>
      <w:r w:rsidRPr="002350AA">
        <w:rPr>
          <w:sz w:val="20"/>
          <w:szCs w:val="20"/>
          <w:lang w:eastAsia="en-US"/>
        </w:rPr>
        <w:t>Nmap scan report for 192.168.0.202 [host down, received no-response]</w:t>
      </w:r>
    </w:p>
    <w:p w14:paraId="38C0B740" w14:textId="77777777" w:rsidR="00F56CDA" w:rsidRPr="002350AA" w:rsidRDefault="00F56CDA" w:rsidP="002350AA">
      <w:pPr>
        <w:jc w:val="both"/>
        <w:rPr>
          <w:sz w:val="20"/>
          <w:szCs w:val="20"/>
          <w:lang w:eastAsia="en-US"/>
        </w:rPr>
      </w:pPr>
      <w:r w:rsidRPr="002350AA">
        <w:rPr>
          <w:sz w:val="20"/>
          <w:szCs w:val="20"/>
          <w:lang w:eastAsia="en-US"/>
        </w:rPr>
        <w:t>Nmap scan report for 192.168.0.203 [host down, received no-response]</w:t>
      </w:r>
    </w:p>
    <w:p w14:paraId="5442DC6E" w14:textId="77777777" w:rsidR="00F56CDA" w:rsidRPr="002350AA" w:rsidRDefault="00F56CDA" w:rsidP="002350AA">
      <w:pPr>
        <w:jc w:val="both"/>
        <w:rPr>
          <w:sz w:val="20"/>
          <w:szCs w:val="20"/>
          <w:lang w:eastAsia="en-US"/>
        </w:rPr>
      </w:pPr>
      <w:r w:rsidRPr="002350AA">
        <w:rPr>
          <w:sz w:val="20"/>
          <w:szCs w:val="20"/>
          <w:lang w:eastAsia="en-US"/>
        </w:rPr>
        <w:t>Nmap scan report for 192.168.0.204 [host down, received no-response]</w:t>
      </w:r>
    </w:p>
    <w:p w14:paraId="240F3B0F" w14:textId="77777777" w:rsidR="00F56CDA" w:rsidRPr="002350AA" w:rsidRDefault="00F56CDA" w:rsidP="002350AA">
      <w:pPr>
        <w:jc w:val="both"/>
        <w:rPr>
          <w:sz w:val="20"/>
          <w:szCs w:val="20"/>
          <w:lang w:eastAsia="en-US"/>
        </w:rPr>
      </w:pPr>
      <w:r w:rsidRPr="002350AA">
        <w:rPr>
          <w:sz w:val="20"/>
          <w:szCs w:val="20"/>
          <w:lang w:eastAsia="en-US"/>
        </w:rPr>
        <w:t>Nmap scan report for 192.168.0.205 [host down, received no-response]</w:t>
      </w:r>
    </w:p>
    <w:p w14:paraId="775972C8" w14:textId="77777777" w:rsidR="00F56CDA" w:rsidRPr="002350AA" w:rsidRDefault="00F56CDA" w:rsidP="002350AA">
      <w:pPr>
        <w:jc w:val="both"/>
        <w:rPr>
          <w:sz w:val="20"/>
          <w:szCs w:val="20"/>
          <w:lang w:eastAsia="en-US"/>
        </w:rPr>
      </w:pPr>
      <w:r w:rsidRPr="002350AA">
        <w:rPr>
          <w:sz w:val="20"/>
          <w:szCs w:val="20"/>
          <w:lang w:eastAsia="en-US"/>
        </w:rPr>
        <w:t>Nmap scan report for 192.168.0.206 [host down, received no-response]</w:t>
      </w:r>
    </w:p>
    <w:p w14:paraId="3D9555AC" w14:textId="77777777" w:rsidR="00F56CDA" w:rsidRPr="002350AA" w:rsidRDefault="00F56CDA" w:rsidP="002350AA">
      <w:pPr>
        <w:jc w:val="both"/>
        <w:rPr>
          <w:sz w:val="20"/>
          <w:szCs w:val="20"/>
          <w:lang w:eastAsia="en-US"/>
        </w:rPr>
      </w:pPr>
      <w:r w:rsidRPr="002350AA">
        <w:rPr>
          <w:sz w:val="20"/>
          <w:szCs w:val="20"/>
          <w:lang w:eastAsia="en-US"/>
        </w:rPr>
        <w:t>Nmap scan report for 192.168.0.207 [host down, received no-response]</w:t>
      </w:r>
    </w:p>
    <w:p w14:paraId="25047A6F" w14:textId="77777777" w:rsidR="00F56CDA" w:rsidRPr="002350AA" w:rsidRDefault="00F56CDA" w:rsidP="002350AA">
      <w:pPr>
        <w:jc w:val="both"/>
        <w:rPr>
          <w:sz w:val="20"/>
          <w:szCs w:val="20"/>
          <w:lang w:eastAsia="en-US"/>
        </w:rPr>
      </w:pPr>
      <w:r w:rsidRPr="002350AA">
        <w:rPr>
          <w:sz w:val="20"/>
          <w:szCs w:val="20"/>
          <w:lang w:eastAsia="en-US"/>
        </w:rPr>
        <w:t>Nmap scan report for 192.168.0.208 [host down, received no-response]</w:t>
      </w:r>
    </w:p>
    <w:p w14:paraId="37D9AAB9" w14:textId="77777777" w:rsidR="00F56CDA" w:rsidRPr="002350AA" w:rsidRDefault="00F56CDA" w:rsidP="002350AA">
      <w:pPr>
        <w:jc w:val="both"/>
        <w:rPr>
          <w:sz w:val="20"/>
          <w:szCs w:val="20"/>
          <w:lang w:eastAsia="en-US"/>
        </w:rPr>
      </w:pPr>
      <w:r w:rsidRPr="002350AA">
        <w:rPr>
          <w:sz w:val="20"/>
          <w:szCs w:val="20"/>
          <w:lang w:eastAsia="en-US"/>
        </w:rPr>
        <w:t>Nmap scan report for 192.168.0.209 [host down, received no-response]</w:t>
      </w:r>
    </w:p>
    <w:p w14:paraId="3477501A" w14:textId="77777777" w:rsidR="00F56CDA" w:rsidRPr="002350AA" w:rsidRDefault="00F56CDA" w:rsidP="002350AA">
      <w:pPr>
        <w:jc w:val="both"/>
        <w:rPr>
          <w:sz w:val="20"/>
          <w:szCs w:val="20"/>
          <w:lang w:eastAsia="en-US"/>
        </w:rPr>
      </w:pPr>
      <w:r w:rsidRPr="002350AA">
        <w:rPr>
          <w:sz w:val="20"/>
          <w:szCs w:val="20"/>
          <w:lang w:eastAsia="en-US"/>
        </w:rPr>
        <w:t>Nmap scan report for 192.168.0.211 [host down, received no-response]</w:t>
      </w:r>
    </w:p>
    <w:p w14:paraId="6048C791" w14:textId="77777777" w:rsidR="00F56CDA" w:rsidRPr="002350AA" w:rsidRDefault="00F56CDA" w:rsidP="002350AA">
      <w:pPr>
        <w:jc w:val="both"/>
        <w:rPr>
          <w:sz w:val="20"/>
          <w:szCs w:val="20"/>
          <w:lang w:eastAsia="en-US"/>
        </w:rPr>
      </w:pPr>
      <w:r w:rsidRPr="002350AA">
        <w:rPr>
          <w:sz w:val="20"/>
          <w:szCs w:val="20"/>
          <w:lang w:eastAsia="en-US"/>
        </w:rPr>
        <w:t>Nmap scan report for 192.168.0.212 [host down, received no-response]</w:t>
      </w:r>
    </w:p>
    <w:p w14:paraId="631CE283" w14:textId="77777777" w:rsidR="00F56CDA" w:rsidRPr="002350AA" w:rsidRDefault="00F56CDA" w:rsidP="002350AA">
      <w:pPr>
        <w:jc w:val="both"/>
        <w:rPr>
          <w:sz w:val="20"/>
          <w:szCs w:val="20"/>
          <w:lang w:eastAsia="en-US"/>
        </w:rPr>
      </w:pPr>
      <w:r w:rsidRPr="002350AA">
        <w:rPr>
          <w:sz w:val="20"/>
          <w:szCs w:val="20"/>
          <w:lang w:eastAsia="en-US"/>
        </w:rPr>
        <w:t>Nmap scan report for 192.168.0.213 [host down, received no-response]</w:t>
      </w:r>
    </w:p>
    <w:p w14:paraId="662A9773" w14:textId="77777777" w:rsidR="00F56CDA" w:rsidRPr="002350AA" w:rsidRDefault="00F56CDA" w:rsidP="002350AA">
      <w:pPr>
        <w:jc w:val="both"/>
        <w:rPr>
          <w:sz w:val="20"/>
          <w:szCs w:val="20"/>
          <w:lang w:eastAsia="en-US"/>
        </w:rPr>
      </w:pPr>
      <w:r w:rsidRPr="002350AA">
        <w:rPr>
          <w:sz w:val="20"/>
          <w:szCs w:val="20"/>
          <w:lang w:eastAsia="en-US"/>
        </w:rPr>
        <w:t>Nmap scan report for 192.168.0.214 [host down, received no-response]</w:t>
      </w:r>
    </w:p>
    <w:p w14:paraId="0B010B25" w14:textId="77777777" w:rsidR="00F56CDA" w:rsidRPr="002350AA" w:rsidRDefault="00F56CDA" w:rsidP="002350AA">
      <w:pPr>
        <w:jc w:val="both"/>
        <w:rPr>
          <w:sz w:val="20"/>
          <w:szCs w:val="20"/>
          <w:lang w:eastAsia="en-US"/>
        </w:rPr>
      </w:pPr>
      <w:r w:rsidRPr="002350AA">
        <w:rPr>
          <w:sz w:val="20"/>
          <w:szCs w:val="20"/>
          <w:lang w:eastAsia="en-US"/>
        </w:rPr>
        <w:t>Nmap scan report for 192.168.0.215 [host down, received no-response]</w:t>
      </w:r>
    </w:p>
    <w:p w14:paraId="4215414A" w14:textId="77777777" w:rsidR="00F56CDA" w:rsidRPr="002350AA" w:rsidRDefault="00F56CDA" w:rsidP="002350AA">
      <w:pPr>
        <w:jc w:val="both"/>
        <w:rPr>
          <w:sz w:val="20"/>
          <w:szCs w:val="20"/>
          <w:lang w:eastAsia="en-US"/>
        </w:rPr>
      </w:pPr>
      <w:r w:rsidRPr="002350AA">
        <w:rPr>
          <w:sz w:val="20"/>
          <w:szCs w:val="20"/>
          <w:lang w:eastAsia="en-US"/>
        </w:rPr>
        <w:t>Nmap scan report for 192.168.0.216 [host down, received no-response]</w:t>
      </w:r>
    </w:p>
    <w:p w14:paraId="44768C39" w14:textId="77777777" w:rsidR="00F56CDA" w:rsidRPr="002350AA" w:rsidRDefault="00F56CDA" w:rsidP="002350AA">
      <w:pPr>
        <w:jc w:val="both"/>
        <w:rPr>
          <w:sz w:val="20"/>
          <w:szCs w:val="20"/>
          <w:lang w:eastAsia="en-US"/>
        </w:rPr>
      </w:pPr>
      <w:r w:rsidRPr="002350AA">
        <w:rPr>
          <w:sz w:val="20"/>
          <w:szCs w:val="20"/>
          <w:lang w:eastAsia="en-US"/>
        </w:rPr>
        <w:t>Nmap scan report for 192.168.0.217 [host down, received no-response]</w:t>
      </w:r>
    </w:p>
    <w:p w14:paraId="12EE4678" w14:textId="77777777" w:rsidR="00F56CDA" w:rsidRPr="002350AA" w:rsidRDefault="00F56CDA" w:rsidP="002350AA">
      <w:pPr>
        <w:jc w:val="both"/>
        <w:rPr>
          <w:sz w:val="20"/>
          <w:szCs w:val="20"/>
          <w:lang w:eastAsia="en-US"/>
        </w:rPr>
      </w:pPr>
      <w:r w:rsidRPr="002350AA">
        <w:rPr>
          <w:sz w:val="20"/>
          <w:szCs w:val="20"/>
          <w:lang w:eastAsia="en-US"/>
        </w:rPr>
        <w:t>Nmap scan report for 192.168.0.218 [host down, received no-response]</w:t>
      </w:r>
    </w:p>
    <w:p w14:paraId="5A122250" w14:textId="77777777" w:rsidR="00F56CDA" w:rsidRPr="002350AA" w:rsidRDefault="00F56CDA" w:rsidP="002350AA">
      <w:pPr>
        <w:jc w:val="both"/>
        <w:rPr>
          <w:sz w:val="20"/>
          <w:szCs w:val="20"/>
          <w:lang w:eastAsia="en-US"/>
        </w:rPr>
      </w:pPr>
      <w:r w:rsidRPr="002350AA">
        <w:rPr>
          <w:sz w:val="20"/>
          <w:szCs w:val="20"/>
          <w:lang w:eastAsia="en-US"/>
        </w:rPr>
        <w:t>Nmap scan report for 192.168.0.219 [host down, received no-response]</w:t>
      </w:r>
    </w:p>
    <w:p w14:paraId="04BB4429" w14:textId="77777777" w:rsidR="00F56CDA" w:rsidRPr="002350AA" w:rsidRDefault="00F56CDA" w:rsidP="002350AA">
      <w:pPr>
        <w:jc w:val="both"/>
        <w:rPr>
          <w:sz w:val="20"/>
          <w:szCs w:val="20"/>
          <w:lang w:eastAsia="en-US"/>
        </w:rPr>
      </w:pPr>
      <w:r w:rsidRPr="002350AA">
        <w:rPr>
          <w:sz w:val="20"/>
          <w:szCs w:val="20"/>
          <w:lang w:eastAsia="en-US"/>
        </w:rPr>
        <w:t>Nmap scan report for 192.168.0.220 [host down, received no-response]</w:t>
      </w:r>
    </w:p>
    <w:p w14:paraId="1F329E5B" w14:textId="77777777" w:rsidR="00F56CDA" w:rsidRPr="002350AA" w:rsidRDefault="00F56CDA" w:rsidP="002350AA">
      <w:pPr>
        <w:jc w:val="both"/>
        <w:rPr>
          <w:sz w:val="20"/>
          <w:szCs w:val="20"/>
          <w:lang w:eastAsia="en-US"/>
        </w:rPr>
      </w:pPr>
      <w:r w:rsidRPr="002350AA">
        <w:rPr>
          <w:sz w:val="20"/>
          <w:szCs w:val="20"/>
          <w:lang w:eastAsia="en-US"/>
        </w:rPr>
        <w:t>Nmap scan report for 192.168.0.221 [host down, received no-response]</w:t>
      </w:r>
    </w:p>
    <w:p w14:paraId="73F1CB24" w14:textId="77777777" w:rsidR="00F56CDA" w:rsidRPr="002350AA" w:rsidRDefault="00F56CDA" w:rsidP="002350AA">
      <w:pPr>
        <w:jc w:val="both"/>
        <w:rPr>
          <w:sz w:val="20"/>
          <w:szCs w:val="20"/>
          <w:lang w:eastAsia="en-US"/>
        </w:rPr>
      </w:pPr>
      <w:r w:rsidRPr="002350AA">
        <w:rPr>
          <w:sz w:val="20"/>
          <w:szCs w:val="20"/>
          <w:lang w:eastAsia="en-US"/>
        </w:rPr>
        <w:t>Nmap scan report for 192.168.0.222 [host down, received no-response]</w:t>
      </w:r>
    </w:p>
    <w:p w14:paraId="1E0B2C3A" w14:textId="77777777" w:rsidR="00F56CDA" w:rsidRPr="002350AA" w:rsidRDefault="00F56CDA" w:rsidP="002350AA">
      <w:pPr>
        <w:jc w:val="both"/>
        <w:rPr>
          <w:sz w:val="20"/>
          <w:szCs w:val="20"/>
          <w:lang w:eastAsia="en-US"/>
        </w:rPr>
      </w:pPr>
      <w:r w:rsidRPr="002350AA">
        <w:rPr>
          <w:sz w:val="20"/>
          <w:szCs w:val="20"/>
          <w:lang w:eastAsia="en-US"/>
        </w:rPr>
        <w:t>Nmap scan report for 192.168.0.223 [host down, received no-response]</w:t>
      </w:r>
    </w:p>
    <w:p w14:paraId="2DAC6232" w14:textId="77777777" w:rsidR="00F56CDA" w:rsidRPr="002350AA" w:rsidRDefault="00F56CDA" w:rsidP="002350AA">
      <w:pPr>
        <w:jc w:val="both"/>
        <w:rPr>
          <w:sz w:val="20"/>
          <w:szCs w:val="20"/>
          <w:lang w:eastAsia="en-US"/>
        </w:rPr>
      </w:pPr>
      <w:r w:rsidRPr="002350AA">
        <w:rPr>
          <w:sz w:val="20"/>
          <w:szCs w:val="20"/>
          <w:lang w:eastAsia="en-US"/>
        </w:rPr>
        <w:t>Nmap scan report for 192.168.0.193</w:t>
      </w:r>
    </w:p>
    <w:p w14:paraId="493FE9B0" w14:textId="77777777" w:rsidR="00F56CDA" w:rsidRPr="002350AA" w:rsidRDefault="00F56CDA" w:rsidP="002350AA">
      <w:pPr>
        <w:jc w:val="both"/>
        <w:rPr>
          <w:sz w:val="20"/>
          <w:szCs w:val="20"/>
          <w:lang w:eastAsia="en-US"/>
        </w:rPr>
      </w:pPr>
      <w:r w:rsidRPr="002350AA">
        <w:rPr>
          <w:sz w:val="20"/>
          <w:szCs w:val="20"/>
          <w:lang w:eastAsia="en-US"/>
        </w:rPr>
        <w:t>Host is up, received arp-response (0.0014s latency).</w:t>
      </w:r>
    </w:p>
    <w:p w14:paraId="33F4D064" w14:textId="77777777" w:rsidR="00F56CDA" w:rsidRPr="002350AA" w:rsidRDefault="00F56CDA" w:rsidP="002350AA">
      <w:pPr>
        <w:jc w:val="both"/>
        <w:rPr>
          <w:sz w:val="20"/>
          <w:szCs w:val="20"/>
          <w:lang w:eastAsia="en-US"/>
        </w:rPr>
      </w:pPr>
      <w:r w:rsidRPr="002350AA">
        <w:rPr>
          <w:sz w:val="20"/>
          <w:szCs w:val="20"/>
          <w:lang w:eastAsia="en-US"/>
        </w:rPr>
        <w:t>Scanned at 2024-12-12 20:09:19 EST for 985s</w:t>
      </w:r>
    </w:p>
    <w:p w14:paraId="51EB62CB" w14:textId="77777777" w:rsidR="00F56CDA" w:rsidRPr="002350AA" w:rsidRDefault="00F56CDA" w:rsidP="002350AA">
      <w:pPr>
        <w:jc w:val="both"/>
        <w:rPr>
          <w:sz w:val="20"/>
          <w:szCs w:val="20"/>
          <w:lang w:eastAsia="en-US"/>
        </w:rPr>
      </w:pPr>
      <w:r w:rsidRPr="002350AA">
        <w:rPr>
          <w:sz w:val="20"/>
          <w:szCs w:val="20"/>
          <w:lang w:eastAsia="en-US"/>
        </w:rPr>
        <w:t>Not shown: 996 closed ports</w:t>
      </w:r>
    </w:p>
    <w:p w14:paraId="4E39F71D" w14:textId="77777777" w:rsidR="00F56CDA" w:rsidRPr="002350AA" w:rsidRDefault="00F56CDA" w:rsidP="002350AA">
      <w:pPr>
        <w:jc w:val="both"/>
        <w:rPr>
          <w:sz w:val="20"/>
          <w:szCs w:val="20"/>
          <w:lang w:eastAsia="en-US"/>
        </w:rPr>
      </w:pPr>
      <w:r w:rsidRPr="002350AA">
        <w:rPr>
          <w:sz w:val="20"/>
          <w:szCs w:val="20"/>
          <w:lang w:eastAsia="en-US"/>
        </w:rPr>
        <w:t>Reason: 996 resets</w:t>
      </w:r>
    </w:p>
    <w:p w14:paraId="20C9E68F"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7C9EB950" w14:textId="77777777" w:rsidR="00F56CDA" w:rsidRPr="002350AA" w:rsidRDefault="00F56CDA" w:rsidP="002350AA">
      <w:pPr>
        <w:jc w:val="both"/>
        <w:rPr>
          <w:sz w:val="20"/>
          <w:szCs w:val="20"/>
          <w:lang w:eastAsia="en-US"/>
        </w:rPr>
      </w:pPr>
      <w:r w:rsidRPr="002350AA">
        <w:rPr>
          <w:sz w:val="20"/>
          <w:szCs w:val="20"/>
          <w:lang w:eastAsia="en-US"/>
        </w:rPr>
        <w:t>22/</w:t>
      </w:r>
      <w:proofErr w:type="gramStart"/>
      <w:r w:rsidRPr="002350AA">
        <w:rPr>
          <w:sz w:val="20"/>
          <w:szCs w:val="20"/>
          <w:lang w:eastAsia="en-US"/>
        </w:rPr>
        <w:t>tcp  open</w:t>
      </w:r>
      <w:proofErr w:type="gramEnd"/>
      <w:r w:rsidRPr="002350AA">
        <w:rPr>
          <w:sz w:val="20"/>
          <w:szCs w:val="20"/>
          <w:lang w:eastAsia="en-US"/>
        </w:rPr>
        <w:t xml:space="preserve">  ssh        syn-ack ttl 64 OpenSSH 5.5p1 Debian 6+squeeze8 (protocol 2.0)</w:t>
      </w:r>
    </w:p>
    <w:p w14:paraId="70382932"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35915C2D" w14:textId="77777777" w:rsidR="00F56CDA" w:rsidRPr="002350AA" w:rsidRDefault="00F56CDA" w:rsidP="002350AA">
      <w:pPr>
        <w:jc w:val="both"/>
        <w:rPr>
          <w:sz w:val="20"/>
          <w:szCs w:val="20"/>
          <w:lang w:eastAsia="en-US"/>
        </w:rPr>
      </w:pPr>
      <w:r w:rsidRPr="002350AA">
        <w:rPr>
          <w:sz w:val="20"/>
          <w:szCs w:val="20"/>
          <w:lang w:eastAsia="en-US"/>
        </w:rPr>
        <w:lastRenderedPageBreak/>
        <w:t>|   1024 9</w:t>
      </w:r>
      <w:proofErr w:type="gramStart"/>
      <w:r w:rsidRPr="002350AA">
        <w:rPr>
          <w:sz w:val="20"/>
          <w:szCs w:val="20"/>
          <w:lang w:eastAsia="en-US"/>
        </w:rPr>
        <w:t>d:b</w:t>
      </w:r>
      <w:proofErr w:type="gramEnd"/>
      <w:r w:rsidRPr="002350AA">
        <w:rPr>
          <w:sz w:val="20"/>
          <w:szCs w:val="20"/>
          <w:lang w:eastAsia="en-US"/>
        </w:rPr>
        <w:t>6:49:08:cb:69:bc:05:1e:6e:74:07:f6:fd:ee:02 (DSA)</w:t>
      </w:r>
    </w:p>
    <w:p w14:paraId="2489EB50" w14:textId="77777777" w:rsidR="00F56CDA" w:rsidRPr="002350AA" w:rsidRDefault="00F56CDA" w:rsidP="002350AA">
      <w:pPr>
        <w:jc w:val="both"/>
        <w:rPr>
          <w:sz w:val="20"/>
          <w:szCs w:val="20"/>
          <w:lang w:eastAsia="en-US"/>
        </w:rPr>
      </w:pPr>
      <w:r w:rsidRPr="002350AA">
        <w:rPr>
          <w:sz w:val="20"/>
          <w:szCs w:val="20"/>
          <w:lang w:eastAsia="en-US"/>
        </w:rPr>
        <w:t>| ssh-dss 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</w:t>
      </w:r>
    </w:p>
    <w:p w14:paraId="5A15220B" w14:textId="77777777" w:rsidR="00F56CDA" w:rsidRPr="002350AA" w:rsidRDefault="00F56CDA" w:rsidP="002350AA">
      <w:pPr>
        <w:jc w:val="both"/>
        <w:rPr>
          <w:sz w:val="20"/>
          <w:szCs w:val="20"/>
          <w:lang w:eastAsia="en-US"/>
        </w:rPr>
      </w:pPr>
      <w:r w:rsidRPr="002350AA">
        <w:rPr>
          <w:sz w:val="20"/>
          <w:szCs w:val="20"/>
          <w:lang w:eastAsia="en-US"/>
        </w:rPr>
        <w:t>|   2048 0e:c</w:t>
      </w:r>
      <w:proofErr w:type="gramStart"/>
      <w:r w:rsidRPr="002350AA">
        <w:rPr>
          <w:sz w:val="20"/>
          <w:szCs w:val="20"/>
          <w:lang w:eastAsia="en-US"/>
        </w:rPr>
        <w:t>6:47:e</w:t>
      </w:r>
      <w:proofErr w:type="gramEnd"/>
      <w:r w:rsidRPr="002350AA">
        <w:rPr>
          <w:sz w:val="20"/>
          <w:szCs w:val="20"/>
          <w:lang w:eastAsia="en-US"/>
        </w:rPr>
        <w:t>7:12:90:f2:6d:f2:21:76:8e:19:5c:46:ca (RSA)</w:t>
      </w:r>
    </w:p>
    <w:p w14:paraId="77C7F2DC" w14:textId="77777777" w:rsidR="00F56CDA" w:rsidRPr="002350AA" w:rsidRDefault="00F56CDA" w:rsidP="002350AA">
      <w:pPr>
        <w:jc w:val="both"/>
        <w:rPr>
          <w:sz w:val="20"/>
          <w:szCs w:val="20"/>
          <w:lang w:eastAsia="en-US"/>
        </w:rPr>
      </w:pPr>
      <w:r w:rsidRPr="002350AA">
        <w:rPr>
          <w:sz w:val="20"/>
          <w:szCs w:val="20"/>
          <w:lang w:eastAsia="en-US"/>
        </w:rPr>
        <w:t>|_ssh-rsa AAAAB3NzaC1yc2EAAAADAQABAAABAQCwWy++dzQjGNZBV7WNZ7qGETbqejwyYeEb6JMA59JQO80amEB4Xb50dL6kZ05CEtWoa1CFuflxMTnS7u+P3qQTShRdERTuetFP9ymlX6cFfGIaWs3201ng5hnIJurHb60rBYudsxC50cZ5ed1uen2j3LhPM6ZTLjCfy/7/nYKRnlYk1BQjj/VVClLeTZ/vFIM/qWyneaFZLeXUQpsrorx9a39M6h28lEfuKxtg9X71TX/qDjVbNM2K413YZ7a8xT+nHfQTaX/lUj8GXv5cpF0DtzwrOK0fWt6F2SlxgZudBead7YLWCgOd4guk70WfSSFCC/8XBpwoXTZ7oKfX6AJ9</w:t>
      </w:r>
    </w:p>
    <w:p w14:paraId="4CBCCD38" w14:textId="77777777" w:rsidR="00F56CDA" w:rsidRPr="002350AA" w:rsidRDefault="00F56CD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64 VyOS telnetd</w:t>
      </w:r>
    </w:p>
    <w:p w14:paraId="0219BB62"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64 lighttpd 1.4.28</w:t>
      </w:r>
    </w:p>
    <w:p w14:paraId="30365081"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2EBB3DA8"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603929E0" w14:textId="77777777" w:rsidR="00F56CDA" w:rsidRPr="002350AA" w:rsidRDefault="00F56CDA" w:rsidP="002350AA">
      <w:pPr>
        <w:jc w:val="both"/>
        <w:rPr>
          <w:sz w:val="20"/>
          <w:szCs w:val="20"/>
          <w:lang w:eastAsia="en-US"/>
        </w:rPr>
      </w:pPr>
      <w:r w:rsidRPr="002350AA">
        <w:rPr>
          <w:sz w:val="20"/>
          <w:szCs w:val="20"/>
          <w:lang w:eastAsia="en-US"/>
        </w:rPr>
        <w:t>|_http-server-header: lighttpd/1.4.28</w:t>
      </w:r>
    </w:p>
    <w:p w14:paraId="0C085A08" w14:textId="77777777" w:rsidR="00F56CDA" w:rsidRPr="002350AA" w:rsidRDefault="00F56CDA" w:rsidP="002350AA">
      <w:pPr>
        <w:jc w:val="both"/>
        <w:rPr>
          <w:sz w:val="20"/>
          <w:szCs w:val="20"/>
          <w:lang w:eastAsia="en-US"/>
        </w:rPr>
      </w:pPr>
      <w:r w:rsidRPr="002350AA">
        <w:rPr>
          <w:sz w:val="20"/>
          <w:szCs w:val="20"/>
          <w:lang w:eastAsia="en-US"/>
        </w:rPr>
        <w:t>|_http-title: Site doesn't have a title (text/html).</w:t>
      </w:r>
    </w:p>
    <w:p w14:paraId="3772AEB6" w14:textId="77777777" w:rsidR="00F56CDA" w:rsidRPr="002350AA" w:rsidRDefault="00F56CD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64</w:t>
      </w:r>
    </w:p>
    <w:p w14:paraId="45A552BC" w14:textId="77777777" w:rsidR="00F56CDA" w:rsidRPr="002350AA" w:rsidRDefault="00F56CDA" w:rsidP="002350AA">
      <w:pPr>
        <w:jc w:val="both"/>
        <w:rPr>
          <w:sz w:val="20"/>
          <w:szCs w:val="20"/>
          <w:lang w:eastAsia="en-US"/>
        </w:rPr>
      </w:pPr>
      <w:r w:rsidRPr="002350AA">
        <w:rPr>
          <w:sz w:val="20"/>
          <w:szCs w:val="20"/>
          <w:lang w:eastAsia="en-US"/>
        </w:rPr>
        <w:t>|_ssl-date: 2024-12-13T01:24:44+00:00; 0s from scanner time.</w:t>
      </w:r>
    </w:p>
    <w:p w14:paraId="7263CF3C" w14:textId="77777777" w:rsidR="00F56CDA" w:rsidRPr="002350AA" w:rsidRDefault="00F56CDA" w:rsidP="002350AA">
      <w:pPr>
        <w:jc w:val="both"/>
        <w:rPr>
          <w:sz w:val="20"/>
          <w:szCs w:val="20"/>
          <w:lang w:eastAsia="en-US"/>
        </w:rPr>
      </w:pPr>
      <w:r w:rsidRPr="002350AA">
        <w:rPr>
          <w:sz w:val="20"/>
          <w:szCs w:val="20"/>
          <w:lang w:eastAsia="en-US"/>
        </w:rPr>
        <w:t>MAC Address: 00:15:5</w:t>
      </w:r>
      <w:proofErr w:type="gramStart"/>
      <w:r w:rsidRPr="002350AA">
        <w:rPr>
          <w:sz w:val="20"/>
          <w:szCs w:val="20"/>
          <w:lang w:eastAsia="en-US"/>
        </w:rPr>
        <w:t>D:00:04:05</w:t>
      </w:r>
      <w:proofErr w:type="gramEnd"/>
      <w:r w:rsidRPr="002350AA">
        <w:rPr>
          <w:sz w:val="20"/>
          <w:szCs w:val="20"/>
          <w:lang w:eastAsia="en-US"/>
        </w:rPr>
        <w:t xml:space="preserve"> (Microsoft)</w:t>
      </w:r>
    </w:p>
    <w:p w14:paraId="7A1221EF" w14:textId="77777777" w:rsidR="00F56CDA" w:rsidRPr="002350AA" w:rsidRDefault="00F56CDA" w:rsidP="002350AA">
      <w:pPr>
        <w:jc w:val="both"/>
        <w:rPr>
          <w:sz w:val="20"/>
          <w:szCs w:val="20"/>
          <w:lang w:eastAsia="en-US"/>
        </w:rPr>
      </w:pPr>
      <w:r w:rsidRPr="002350AA">
        <w:rPr>
          <w:sz w:val="20"/>
          <w:szCs w:val="20"/>
          <w:lang w:eastAsia="en-US"/>
        </w:rPr>
        <w:t xml:space="preserve">Service Info: Host: vyos; OS: Linux; Device: router; CPE: </w:t>
      </w:r>
      <w:proofErr w:type="gramStart"/>
      <w:r w:rsidRPr="002350AA">
        <w:rPr>
          <w:sz w:val="20"/>
          <w:szCs w:val="20"/>
          <w:lang w:eastAsia="en-US"/>
        </w:rPr>
        <w:t>cpe:/o:linux</w:t>
      </w:r>
      <w:proofErr w:type="gramEnd"/>
      <w:r w:rsidRPr="002350AA">
        <w:rPr>
          <w:sz w:val="20"/>
          <w:szCs w:val="20"/>
          <w:lang w:eastAsia="en-US"/>
        </w:rPr>
        <w:t>:linux_kernel</w:t>
      </w:r>
    </w:p>
    <w:p w14:paraId="24ACD8D1" w14:textId="77777777" w:rsidR="00F56CDA" w:rsidRPr="002350AA" w:rsidRDefault="00F56CDA" w:rsidP="002350AA">
      <w:pPr>
        <w:jc w:val="both"/>
        <w:rPr>
          <w:sz w:val="20"/>
          <w:szCs w:val="20"/>
          <w:lang w:eastAsia="en-US"/>
        </w:rPr>
      </w:pPr>
    </w:p>
    <w:p w14:paraId="1606A1AB"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1774EB80" w14:textId="77777777" w:rsidR="00F56CDA" w:rsidRPr="002350AA" w:rsidRDefault="00F56CDA" w:rsidP="002350AA">
      <w:pPr>
        <w:jc w:val="both"/>
        <w:rPr>
          <w:sz w:val="20"/>
          <w:szCs w:val="20"/>
          <w:lang w:eastAsia="en-US"/>
        </w:rPr>
      </w:pPr>
      <w:r w:rsidRPr="002350AA">
        <w:rPr>
          <w:sz w:val="20"/>
          <w:szCs w:val="20"/>
          <w:lang w:eastAsia="en-US"/>
        </w:rPr>
        <w:t>|_clock-skew: 0s</w:t>
      </w:r>
    </w:p>
    <w:p w14:paraId="7B7B40D3" w14:textId="77777777" w:rsidR="00F56CDA" w:rsidRPr="002350AA" w:rsidRDefault="00F56CDA" w:rsidP="002350AA">
      <w:pPr>
        <w:jc w:val="both"/>
        <w:rPr>
          <w:sz w:val="20"/>
          <w:szCs w:val="20"/>
          <w:lang w:eastAsia="en-US"/>
        </w:rPr>
      </w:pPr>
    </w:p>
    <w:p w14:paraId="4272C8C0" w14:textId="77777777" w:rsidR="00F56CDA" w:rsidRPr="002350AA" w:rsidRDefault="00F56CDA" w:rsidP="002350AA">
      <w:pPr>
        <w:jc w:val="both"/>
        <w:rPr>
          <w:sz w:val="20"/>
          <w:szCs w:val="20"/>
          <w:lang w:eastAsia="en-US"/>
        </w:rPr>
      </w:pPr>
      <w:r w:rsidRPr="002350AA">
        <w:rPr>
          <w:sz w:val="20"/>
          <w:szCs w:val="20"/>
          <w:lang w:eastAsia="en-US"/>
        </w:rPr>
        <w:t>Nmap scan report for 192.168.0.199</w:t>
      </w:r>
    </w:p>
    <w:p w14:paraId="488C4F62" w14:textId="77777777" w:rsidR="00F56CDA" w:rsidRPr="002350AA" w:rsidRDefault="00F56CDA" w:rsidP="002350AA">
      <w:pPr>
        <w:jc w:val="both"/>
        <w:rPr>
          <w:sz w:val="20"/>
          <w:szCs w:val="20"/>
          <w:lang w:eastAsia="en-US"/>
        </w:rPr>
      </w:pPr>
      <w:r w:rsidRPr="002350AA">
        <w:rPr>
          <w:sz w:val="20"/>
          <w:szCs w:val="20"/>
          <w:lang w:eastAsia="en-US"/>
        </w:rPr>
        <w:t>Host is up, received arp-response (0.00061s latency).</w:t>
      </w:r>
    </w:p>
    <w:p w14:paraId="49CE3014" w14:textId="77777777" w:rsidR="00F56CDA" w:rsidRPr="002350AA" w:rsidRDefault="00F56CDA" w:rsidP="002350AA">
      <w:pPr>
        <w:jc w:val="both"/>
        <w:rPr>
          <w:sz w:val="20"/>
          <w:szCs w:val="20"/>
          <w:lang w:eastAsia="en-US"/>
        </w:rPr>
      </w:pPr>
      <w:r w:rsidRPr="002350AA">
        <w:rPr>
          <w:sz w:val="20"/>
          <w:szCs w:val="20"/>
          <w:lang w:eastAsia="en-US"/>
        </w:rPr>
        <w:t>Scanned at 2024-12-12 20:09:19 EST for 985s</w:t>
      </w:r>
    </w:p>
    <w:p w14:paraId="06174211" w14:textId="77777777" w:rsidR="00F56CDA" w:rsidRPr="002350AA" w:rsidRDefault="00F56CDA" w:rsidP="002350AA">
      <w:pPr>
        <w:jc w:val="both"/>
        <w:rPr>
          <w:sz w:val="20"/>
          <w:szCs w:val="20"/>
          <w:lang w:eastAsia="en-US"/>
        </w:rPr>
      </w:pPr>
      <w:r w:rsidRPr="002350AA">
        <w:rPr>
          <w:sz w:val="20"/>
          <w:szCs w:val="20"/>
          <w:lang w:eastAsia="en-US"/>
        </w:rPr>
        <w:t>Not shown: 997 filtered ports</w:t>
      </w:r>
    </w:p>
    <w:p w14:paraId="454E2EA3" w14:textId="77777777" w:rsidR="00F56CDA" w:rsidRPr="002350AA" w:rsidRDefault="00F56CDA" w:rsidP="002350AA">
      <w:pPr>
        <w:jc w:val="both"/>
        <w:rPr>
          <w:sz w:val="20"/>
          <w:szCs w:val="20"/>
          <w:lang w:eastAsia="en-US"/>
        </w:rPr>
      </w:pPr>
      <w:r w:rsidRPr="002350AA">
        <w:rPr>
          <w:sz w:val="20"/>
          <w:szCs w:val="20"/>
          <w:lang w:eastAsia="en-US"/>
        </w:rPr>
        <w:t>Reason: 997 no-responses</w:t>
      </w:r>
    </w:p>
    <w:p w14:paraId="63600059" w14:textId="77777777" w:rsidR="00F56CDA" w:rsidRPr="002350AA" w:rsidRDefault="00F56CDA" w:rsidP="002350AA">
      <w:pPr>
        <w:jc w:val="both"/>
        <w:rPr>
          <w:sz w:val="20"/>
          <w:szCs w:val="20"/>
          <w:lang w:eastAsia="en-US"/>
        </w:rPr>
      </w:pPr>
      <w:r w:rsidRPr="002350AA">
        <w:rPr>
          <w:sz w:val="20"/>
          <w:szCs w:val="20"/>
          <w:lang w:eastAsia="en-US"/>
        </w:rPr>
        <w:lastRenderedPageBreak/>
        <w:t>PORT     STATE SERVICE       REASON          VERSION</w:t>
      </w:r>
    </w:p>
    <w:p w14:paraId="74FA4E11" w14:textId="77777777" w:rsidR="00F56CDA" w:rsidRPr="002350AA" w:rsidRDefault="00F56CDA" w:rsidP="002350AA">
      <w:pPr>
        <w:jc w:val="both"/>
        <w:rPr>
          <w:sz w:val="20"/>
          <w:szCs w:val="20"/>
          <w:lang w:eastAsia="en-US"/>
        </w:rPr>
      </w:pPr>
      <w:r w:rsidRPr="002350AA">
        <w:rPr>
          <w:sz w:val="20"/>
          <w:szCs w:val="20"/>
          <w:lang w:eastAsia="en-US"/>
        </w:rPr>
        <w:t>135/</w:t>
      </w:r>
      <w:proofErr w:type="gramStart"/>
      <w:r w:rsidRPr="002350AA">
        <w:rPr>
          <w:sz w:val="20"/>
          <w:szCs w:val="20"/>
          <w:lang w:eastAsia="en-US"/>
        </w:rPr>
        <w:t>tcp  open</w:t>
      </w:r>
      <w:proofErr w:type="gramEnd"/>
      <w:r w:rsidRPr="002350AA">
        <w:rPr>
          <w:sz w:val="20"/>
          <w:szCs w:val="20"/>
          <w:lang w:eastAsia="en-US"/>
        </w:rPr>
        <w:t xml:space="preserve">  msrpc         syn-ack ttl 128 Microsoft Windows RPC</w:t>
      </w:r>
    </w:p>
    <w:p w14:paraId="4191C60E" w14:textId="77777777" w:rsidR="00F56CDA" w:rsidRPr="002350AA" w:rsidRDefault="00F56CDA" w:rsidP="002350AA">
      <w:pPr>
        <w:jc w:val="both"/>
        <w:rPr>
          <w:sz w:val="20"/>
          <w:szCs w:val="20"/>
          <w:lang w:eastAsia="en-US"/>
        </w:rPr>
      </w:pPr>
      <w:r w:rsidRPr="002350AA">
        <w:rPr>
          <w:sz w:val="20"/>
          <w:szCs w:val="20"/>
          <w:lang w:eastAsia="en-US"/>
        </w:rPr>
        <w:t xml:space="preserve">2179/tcp </w:t>
      </w:r>
      <w:proofErr w:type="gramStart"/>
      <w:r w:rsidRPr="002350AA">
        <w:rPr>
          <w:sz w:val="20"/>
          <w:szCs w:val="20"/>
          <w:lang w:eastAsia="en-US"/>
        </w:rPr>
        <w:t>open  vmrdp</w:t>
      </w:r>
      <w:proofErr w:type="gramEnd"/>
      <w:r w:rsidRPr="002350AA">
        <w:rPr>
          <w:sz w:val="20"/>
          <w:szCs w:val="20"/>
          <w:lang w:eastAsia="en-US"/>
        </w:rPr>
        <w:t>?        syn-ack ttl 128</w:t>
      </w:r>
    </w:p>
    <w:p w14:paraId="1067E5E0" w14:textId="77777777" w:rsidR="00F56CDA" w:rsidRPr="002350AA" w:rsidRDefault="00F56CDA" w:rsidP="002350AA">
      <w:pPr>
        <w:jc w:val="both"/>
        <w:rPr>
          <w:sz w:val="20"/>
          <w:szCs w:val="20"/>
          <w:lang w:eastAsia="en-US"/>
        </w:rPr>
      </w:pPr>
      <w:r w:rsidRPr="002350AA">
        <w:rPr>
          <w:sz w:val="20"/>
          <w:szCs w:val="20"/>
          <w:lang w:eastAsia="en-US"/>
        </w:rPr>
        <w:t xml:space="preserve">3389/tcp </w:t>
      </w:r>
      <w:proofErr w:type="gramStart"/>
      <w:r w:rsidRPr="002350AA">
        <w:rPr>
          <w:sz w:val="20"/>
          <w:szCs w:val="20"/>
          <w:lang w:eastAsia="en-US"/>
        </w:rPr>
        <w:t>open  ms</w:t>
      </w:r>
      <w:proofErr w:type="gramEnd"/>
      <w:r w:rsidRPr="002350AA">
        <w:rPr>
          <w:sz w:val="20"/>
          <w:szCs w:val="20"/>
          <w:lang w:eastAsia="en-US"/>
        </w:rPr>
        <w:t>-wbt-server syn-ack ttl 128 Microsoft Terminal Services</w:t>
      </w:r>
    </w:p>
    <w:p w14:paraId="7CEA6D3B" w14:textId="77777777" w:rsidR="00F56CDA" w:rsidRPr="002350AA" w:rsidRDefault="00F56CDA" w:rsidP="002350AA">
      <w:pPr>
        <w:jc w:val="both"/>
        <w:rPr>
          <w:sz w:val="20"/>
          <w:szCs w:val="20"/>
          <w:lang w:eastAsia="en-US"/>
        </w:rPr>
      </w:pPr>
      <w:r w:rsidRPr="002350AA">
        <w:rPr>
          <w:sz w:val="20"/>
          <w:szCs w:val="20"/>
          <w:lang w:eastAsia="en-US"/>
        </w:rPr>
        <w:t>| ssl-cert: Subject: commonName=ML-RefVm-133628</w:t>
      </w:r>
    </w:p>
    <w:p w14:paraId="486D6CBD" w14:textId="77777777" w:rsidR="00F56CDA" w:rsidRPr="002350AA" w:rsidRDefault="00F56CDA" w:rsidP="002350AA">
      <w:pPr>
        <w:jc w:val="both"/>
        <w:rPr>
          <w:sz w:val="20"/>
          <w:szCs w:val="20"/>
          <w:lang w:eastAsia="en-US"/>
        </w:rPr>
      </w:pPr>
      <w:r w:rsidRPr="002350AA">
        <w:rPr>
          <w:sz w:val="20"/>
          <w:szCs w:val="20"/>
          <w:lang w:eastAsia="en-US"/>
        </w:rPr>
        <w:t>| Issuer: commonName=ML-RefVm-133628</w:t>
      </w:r>
    </w:p>
    <w:p w14:paraId="28F175B0" w14:textId="77777777" w:rsidR="00F56CDA" w:rsidRPr="002350AA" w:rsidRDefault="00F56CDA" w:rsidP="002350AA">
      <w:pPr>
        <w:jc w:val="both"/>
        <w:rPr>
          <w:sz w:val="20"/>
          <w:szCs w:val="20"/>
          <w:lang w:eastAsia="en-US"/>
        </w:rPr>
      </w:pPr>
      <w:r w:rsidRPr="002350AA">
        <w:rPr>
          <w:sz w:val="20"/>
          <w:szCs w:val="20"/>
          <w:lang w:eastAsia="en-US"/>
        </w:rPr>
        <w:t>| Public Key type: rsa</w:t>
      </w:r>
    </w:p>
    <w:p w14:paraId="523CB169" w14:textId="77777777" w:rsidR="00F56CDA" w:rsidRPr="002350AA" w:rsidRDefault="00F56CDA" w:rsidP="002350AA">
      <w:pPr>
        <w:jc w:val="both"/>
        <w:rPr>
          <w:sz w:val="20"/>
          <w:szCs w:val="20"/>
          <w:lang w:eastAsia="en-US"/>
        </w:rPr>
      </w:pPr>
      <w:r w:rsidRPr="002350AA">
        <w:rPr>
          <w:sz w:val="20"/>
          <w:szCs w:val="20"/>
          <w:lang w:eastAsia="en-US"/>
        </w:rPr>
        <w:t>| Public Key bits: 2048</w:t>
      </w:r>
    </w:p>
    <w:p w14:paraId="7D6EE621" w14:textId="77777777" w:rsidR="00F56CDA" w:rsidRPr="002350AA" w:rsidRDefault="00F56CDA" w:rsidP="002350AA">
      <w:pPr>
        <w:jc w:val="both"/>
        <w:rPr>
          <w:sz w:val="20"/>
          <w:szCs w:val="20"/>
          <w:lang w:eastAsia="en-US"/>
        </w:rPr>
      </w:pPr>
      <w:r w:rsidRPr="002350AA">
        <w:rPr>
          <w:sz w:val="20"/>
          <w:szCs w:val="20"/>
          <w:lang w:eastAsia="en-US"/>
        </w:rPr>
        <w:t>| Signature Algorithm: sha256WithRSAEncryption</w:t>
      </w:r>
    </w:p>
    <w:p w14:paraId="227F69CA" w14:textId="77777777" w:rsidR="00F56CDA" w:rsidRPr="002350AA" w:rsidRDefault="00F56CDA" w:rsidP="002350AA">
      <w:pPr>
        <w:jc w:val="both"/>
        <w:rPr>
          <w:sz w:val="20"/>
          <w:szCs w:val="20"/>
          <w:lang w:eastAsia="en-US"/>
        </w:rPr>
      </w:pPr>
      <w:r w:rsidRPr="002350AA">
        <w:rPr>
          <w:sz w:val="20"/>
          <w:szCs w:val="20"/>
          <w:lang w:eastAsia="en-US"/>
        </w:rPr>
        <w:t>| Not valid before: 2024-10-14T09:20:33</w:t>
      </w:r>
    </w:p>
    <w:p w14:paraId="0D0A3025" w14:textId="77777777" w:rsidR="00F56CDA" w:rsidRPr="002350AA" w:rsidRDefault="00F56CDA" w:rsidP="002350AA">
      <w:pPr>
        <w:jc w:val="both"/>
        <w:rPr>
          <w:sz w:val="20"/>
          <w:szCs w:val="20"/>
          <w:lang w:eastAsia="en-US"/>
        </w:rPr>
      </w:pPr>
      <w:r w:rsidRPr="002350AA">
        <w:rPr>
          <w:sz w:val="20"/>
          <w:szCs w:val="20"/>
          <w:lang w:eastAsia="en-US"/>
        </w:rPr>
        <w:t xml:space="preserve">| Not valid </w:t>
      </w:r>
      <w:proofErr w:type="gramStart"/>
      <w:r w:rsidRPr="002350AA">
        <w:rPr>
          <w:sz w:val="20"/>
          <w:szCs w:val="20"/>
          <w:lang w:eastAsia="en-US"/>
        </w:rPr>
        <w:t>after:</w:t>
      </w:r>
      <w:proofErr w:type="gramEnd"/>
      <w:r w:rsidRPr="002350AA">
        <w:rPr>
          <w:sz w:val="20"/>
          <w:szCs w:val="20"/>
          <w:lang w:eastAsia="en-US"/>
        </w:rPr>
        <w:t xml:space="preserve">  2025-04-15T09:20:33</w:t>
      </w:r>
    </w:p>
    <w:p w14:paraId="5AE5B309" w14:textId="77777777" w:rsidR="00F56CDA" w:rsidRPr="002350AA" w:rsidRDefault="00F56CDA" w:rsidP="002350AA">
      <w:pPr>
        <w:jc w:val="both"/>
        <w:rPr>
          <w:sz w:val="20"/>
          <w:szCs w:val="20"/>
          <w:lang w:eastAsia="en-US"/>
        </w:rPr>
      </w:pPr>
      <w:r w:rsidRPr="002350AA">
        <w:rPr>
          <w:sz w:val="20"/>
          <w:szCs w:val="20"/>
          <w:lang w:eastAsia="en-US"/>
        </w:rPr>
        <w:t>| MD5:   c260 e7ed 0351 638c 7ed3 a7d5 451d 8089</w:t>
      </w:r>
    </w:p>
    <w:p w14:paraId="391257EE" w14:textId="77777777" w:rsidR="00F56CDA" w:rsidRPr="002350AA" w:rsidRDefault="00F56CDA" w:rsidP="002350AA">
      <w:pPr>
        <w:jc w:val="both"/>
        <w:rPr>
          <w:sz w:val="20"/>
          <w:szCs w:val="20"/>
          <w:lang w:eastAsia="en-US"/>
        </w:rPr>
      </w:pPr>
      <w:r w:rsidRPr="002350AA">
        <w:rPr>
          <w:sz w:val="20"/>
          <w:szCs w:val="20"/>
          <w:lang w:eastAsia="en-US"/>
        </w:rPr>
        <w:t>| SHA-1: e2ee f151 c08b ca54 daa8 06e8 791f c369 b872 beb4</w:t>
      </w:r>
    </w:p>
    <w:p w14:paraId="0FC42260" w14:textId="77777777" w:rsidR="00F56CDA" w:rsidRPr="002350AA" w:rsidRDefault="00F56CDA" w:rsidP="002350AA">
      <w:pPr>
        <w:jc w:val="both"/>
        <w:rPr>
          <w:sz w:val="20"/>
          <w:szCs w:val="20"/>
          <w:lang w:eastAsia="en-US"/>
        </w:rPr>
      </w:pPr>
      <w:r w:rsidRPr="002350AA">
        <w:rPr>
          <w:sz w:val="20"/>
          <w:szCs w:val="20"/>
          <w:lang w:eastAsia="en-US"/>
        </w:rPr>
        <w:t>| -----BEGIN CERTIFICATE-----</w:t>
      </w:r>
    </w:p>
    <w:p w14:paraId="72677957" w14:textId="77777777" w:rsidR="00F56CDA" w:rsidRPr="002350AA" w:rsidRDefault="00F56CDA" w:rsidP="002350AA">
      <w:pPr>
        <w:jc w:val="both"/>
        <w:rPr>
          <w:sz w:val="20"/>
          <w:szCs w:val="20"/>
          <w:lang w:eastAsia="en-US"/>
        </w:rPr>
      </w:pPr>
      <w:r w:rsidRPr="002350AA">
        <w:rPr>
          <w:sz w:val="20"/>
          <w:szCs w:val="20"/>
          <w:lang w:eastAsia="en-US"/>
        </w:rPr>
        <w:t>| MIIC4jCCAcqgAwIBAgIQFPP5HQogiopFScg8An5MhzANBgkqhkiG9w0BAQsFADAa</w:t>
      </w:r>
    </w:p>
    <w:p w14:paraId="06A6EEDA" w14:textId="77777777" w:rsidR="00F56CDA" w:rsidRPr="002350AA" w:rsidRDefault="00F56CDA" w:rsidP="002350AA">
      <w:pPr>
        <w:jc w:val="both"/>
        <w:rPr>
          <w:sz w:val="20"/>
          <w:szCs w:val="20"/>
          <w:lang w:eastAsia="en-US"/>
        </w:rPr>
      </w:pPr>
      <w:r w:rsidRPr="002350AA">
        <w:rPr>
          <w:sz w:val="20"/>
          <w:szCs w:val="20"/>
          <w:lang w:eastAsia="en-US"/>
        </w:rPr>
        <w:t>| MRgwFgYDVQQDEw9NTC1SZWZWbS0xMzM2MjgwHhcNMjQxMDE0MDkyMDMzWhcNMjUw</w:t>
      </w:r>
    </w:p>
    <w:p w14:paraId="4D25D891" w14:textId="77777777" w:rsidR="00F56CDA" w:rsidRPr="002350AA" w:rsidRDefault="00F56CDA" w:rsidP="002350AA">
      <w:pPr>
        <w:jc w:val="both"/>
        <w:rPr>
          <w:sz w:val="20"/>
          <w:szCs w:val="20"/>
          <w:lang w:eastAsia="en-US"/>
        </w:rPr>
      </w:pPr>
      <w:r w:rsidRPr="002350AA">
        <w:rPr>
          <w:sz w:val="20"/>
          <w:szCs w:val="20"/>
          <w:lang w:eastAsia="en-US"/>
        </w:rPr>
        <w:t>| NDE1MDkyMDMzWjAaMRgwFgYDVQQDEw9NTC1SZWZWbS0xMzM2MjgwggEiMA0GCSqG</w:t>
      </w:r>
    </w:p>
    <w:p w14:paraId="3FF2156E" w14:textId="77777777" w:rsidR="00F56CDA" w:rsidRPr="002350AA" w:rsidRDefault="00F56CDA" w:rsidP="002350AA">
      <w:pPr>
        <w:jc w:val="both"/>
        <w:rPr>
          <w:sz w:val="20"/>
          <w:szCs w:val="20"/>
          <w:lang w:eastAsia="en-US"/>
        </w:rPr>
      </w:pPr>
      <w:r w:rsidRPr="002350AA">
        <w:rPr>
          <w:sz w:val="20"/>
          <w:szCs w:val="20"/>
          <w:lang w:eastAsia="en-US"/>
        </w:rPr>
        <w:t>| SIb3DQEBAQUAA4IBDwAwggEKAoIBAQDBDhyrqBBwePHL22J8iCPgFW3+V6B1IZG6</w:t>
      </w:r>
    </w:p>
    <w:p w14:paraId="452D063C" w14:textId="77777777" w:rsidR="00F56CDA" w:rsidRPr="002350AA" w:rsidRDefault="00F56CDA" w:rsidP="002350AA">
      <w:pPr>
        <w:jc w:val="both"/>
        <w:rPr>
          <w:sz w:val="20"/>
          <w:szCs w:val="20"/>
          <w:lang w:eastAsia="en-US"/>
        </w:rPr>
      </w:pPr>
      <w:r w:rsidRPr="002350AA">
        <w:rPr>
          <w:sz w:val="20"/>
          <w:szCs w:val="20"/>
          <w:lang w:eastAsia="en-US"/>
        </w:rPr>
        <w:t>| cdeEWUNNAktZAVVZICnCq+TxDEkM5twkXFVKcArQD1Kzpr23Bs5iNfZEkmB5mG73</w:t>
      </w:r>
    </w:p>
    <w:p w14:paraId="6B550D80" w14:textId="77777777" w:rsidR="00F56CDA" w:rsidRPr="002350AA" w:rsidRDefault="00F56CDA" w:rsidP="002350AA">
      <w:pPr>
        <w:jc w:val="both"/>
        <w:rPr>
          <w:sz w:val="20"/>
          <w:szCs w:val="20"/>
          <w:lang w:eastAsia="en-US"/>
        </w:rPr>
      </w:pPr>
      <w:r w:rsidRPr="002350AA">
        <w:rPr>
          <w:sz w:val="20"/>
          <w:szCs w:val="20"/>
          <w:lang w:eastAsia="en-US"/>
        </w:rPr>
        <w:t>| owTV2E4UrTEYtvpZEV3LrmOE6Wt7ykHKlDkpalihT/ko9o8oCdCBTwoIp3fhfbNW</w:t>
      </w:r>
    </w:p>
    <w:p w14:paraId="38F3E24F" w14:textId="77777777" w:rsidR="00F56CDA" w:rsidRPr="002350AA" w:rsidRDefault="00F56CDA" w:rsidP="002350AA">
      <w:pPr>
        <w:jc w:val="both"/>
        <w:rPr>
          <w:sz w:val="20"/>
          <w:szCs w:val="20"/>
          <w:lang w:eastAsia="en-US"/>
        </w:rPr>
      </w:pPr>
      <w:r w:rsidRPr="002350AA">
        <w:rPr>
          <w:sz w:val="20"/>
          <w:szCs w:val="20"/>
          <w:lang w:eastAsia="en-US"/>
        </w:rPr>
        <w:t>| 2rV0bwM3aq/kJ8mNS4S2Ydc17pEisGLasOIpwacVRlM7QTHISOoYBb0CjgKKvDE2</w:t>
      </w:r>
    </w:p>
    <w:p w14:paraId="7F3DBF72" w14:textId="77777777" w:rsidR="00F56CDA" w:rsidRPr="002350AA" w:rsidRDefault="00F56CDA" w:rsidP="002350AA">
      <w:pPr>
        <w:jc w:val="both"/>
        <w:rPr>
          <w:sz w:val="20"/>
          <w:szCs w:val="20"/>
          <w:lang w:eastAsia="en-US"/>
        </w:rPr>
      </w:pPr>
      <w:r w:rsidRPr="002350AA">
        <w:rPr>
          <w:sz w:val="20"/>
          <w:szCs w:val="20"/>
          <w:lang w:eastAsia="en-US"/>
        </w:rPr>
        <w:t>| +dj7MxTdiXJ5kIYwDrQzaJh/S3AF8nY31zZRnA14L81tLfqtIuOtw67uA4QuHi2i</w:t>
      </w:r>
    </w:p>
    <w:p w14:paraId="7EE674F1" w14:textId="77777777" w:rsidR="00F56CDA" w:rsidRPr="002350AA" w:rsidRDefault="00F56CDA" w:rsidP="002350AA">
      <w:pPr>
        <w:jc w:val="both"/>
        <w:rPr>
          <w:sz w:val="20"/>
          <w:szCs w:val="20"/>
          <w:lang w:eastAsia="en-US"/>
        </w:rPr>
      </w:pPr>
      <w:r w:rsidRPr="002350AA">
        <w:rPr>
          <w:sz w:val="20"/>
          <w:szCs w:val="20"/>
          <w:lang w:eastAsia="en-US"/>
        </w:rPr>
        <w:t>| WQAyDWIs0FGgfsnP9yhMTtzy90xRUltd4XowiniRru0togA76fV5AgMBAAGjJDAi</w:t>
      </w:r>
    </w:p>
    <w:p w14:paraId="6A213D8E" w14:textId="77777777" w:rsidR="00F56CDA" w:rsidRPr="002350AA" w:rsidRDefault="00F56CDA" w:rsidP="002350AA">
      <w:pPr>
        <w:jc w:val="both"/>
        <w:rPr>
          <w:sz w:val="20"/>
          <w:szCs w:val="20"/>
          <w:lang w:eastAsia="en-US"/>
        </w:rPr>
      </w:pPr>
      <w:r w:rsidRPr="002350AA">
        <w:rPr>
          <w:sz w:val="20"/>
          <w:szCs w:val="20"/>
          <w:lang w:eastAsia="en-US"/>
        </w:rPr>
        <w:t>| MBMGA1UdJQQMMAoGCCsGAQUFBwMBMAsGA1UdDwQEAwIEMDANBgkqhkiG9w0BAQsF</w:t>
      </w:r>
    </w:p>
    <w:p w14:paraId="1843621B" w14:textId="77777777" w:rsidR="00F56CDA" w:rsidRPr="002350AA" w:rsidRDefault="00F56CDA" w:rsidP="002350AA">
      <w:pPr>
        <w:jc w:val="both"/>
        <w:rPr>
          <w:sz w:val="20"/>
          <w:szCs w:val="20"/>
          <w:lang w:eastAsia="en-US"/>
        </w:rPr>
      </w:pPr>
      <w:r w:rsidRPr="002350AA">
        <w:rPr>
          <w:sz w:val="20"/>
          <w:szCs w:val="20"/>
          <w:lang w:eastAsia="en-US"/>
        </w:rPr>
        <w:t>| AAOCAQEAsjG2gxBGVIkXSEW3ye2ke3DeicvPqbANQsezpbd1Qks8xsPgLrBAfYyh</w:t>
      </w:r>
    </w:p>
    <w:p w14:paraId="6C176066" w14:textId="77777777" w:rsidR="00F56CDA" w:rsidRPr="002350AA" w:rsidRDefault="00F56CDA" w:rsidP="002350AA">
      <w:pPr>
        <w:jc w:val="both"/>
        <w:rPr>
          <w:sz w:val="20"/>
          <w:szCs w:val="20"/>
          <w:lang w:eastAsia="en-US"/>
        </w:rPr>
      </w:pPr>
      <w:r w:rsidRPr="002350AA">
        <w:rPr>
          <w:sz w:val="20"/>
          <w:szCs w:val="20"/>
          <w:lang w:eastAsia="en-US"/>
        </w:rPr>
        <w:t>| BttTNqw48GnY+qF/h/9toInbQfb3c7b3JQE/PXdzL0koN6CcnJDAjOQxAx17hLOp</w:t>
      </w:r>
    </w:p>
    <w:p w14:paraId="57DA2AE7" w14:textId="77777777" w:rsidR="00F56CDA" w:rsidRPr="002350AA" w:rsidRDefault="00F56CDA" w:rsidP="002350AA">
      <w:pPr>
        <w:jc w:val="both"/>
        <w:rPr>
          <w:sz w:val="20"/>
          <w:szCs w:val="20"/>
          <w:lang w:eastAsia="en-US"/>
        </w:rPr>
      </w:pPr>
      <w:r w:rsidRPr="002350AA">
        <w:rPr>
          <w:sz w:val="20"/>
          <w:szCs w:val="20"/>
          <w:lang w:eastAsia="en-US"/>
        </w:rPr>
        <w:t>| iNfgXblwu/1XzWgsGjFUxLsK38I3HwkAwKmUXWSuv1lK+gAxpjgQr4Kzcna2pdad</w:t>
      </w:r>
    </w:p>
    <w:p w14:paraId="67ACD7E0" w14:textId="77777777" w:rsidR="00F56CDA" w:rsidRPr="002350AA" w:rsidRDefault="00F56CDA" w:rsidP="002350AA">
      <w:pPr>
        <w:jc w:val="both"/>
        <w:rPr>
          <w:sz w:val="20"/>
          <w:szCs w:val="20"/>
          <w:lang w:eastAsia="en-US"/>
        </w:rPr>
      </w:pPr>
      <w:r w:rsidRPr="002350AA">
        <w:rPr>
          <w:sz w:val="20"/>
          <w:szCs w:val="20"/>
          <w:lang w:eastAsia="en-US"/>
        </w:rPr>
        <w:t>| NH13OPfw6iXEymzvJqNWLyuM5YyHVZGZlZjq+6RkSW9iqJCKbyrIK9086dzpf8Op</w:t>
      </w:r>
    </w:p>
    <w:p w14:paraId="6CE2A528" w14:textId="77777777" w:rsidR="00F56CDA" w:rsidRPr="002350AA" w:rsidRDefault="00F56CDA" w:rsidP="002350AA">
      <w:pPr>
        <w:jc w:val="both"/>
        <w:rPr>
          <w:sz w:val="20"/>
          <w:szCs w:val="20"/>
          <w:lang w:eastAsia="en-US"/>
        </w:rPr>
      </w:pPr>
      <w:r w:rsidRPr="002350AA">
        <w:rPr>
          <w:sz w:val="20"/>
          <w:szCs w:val="20"/>
          <w:lang w:eastAsia="en-US"/>
        </w:rPr>
        <w:t>| u0oLrrFdpyiSp7s9r3LnIzRVU34Gf06r8ODqk0qJUW4WsbuxlLi4dBhxWtBRhowG</w:t>
      </w:r>
    </w:p>
    <w:p w14:paraId="4DE6E83D" w14:textId="77777777" w:rsidR="00F56CDA" w:rsidRPr="002350AA" w:rsidRDefault="00F56CDA" w:rsidP="002350AA">
      <w:pPr>
        <w:jc w:val="both"/>
        <w:rPr>
          <w:sz w:val="20"/>
          <w:szCs w:val="20"/>
          <w:lang w:eastAsia="en-US"/>
        </w:rPr>
      </w:pPr>
      <w:r w:rsidRPr="002350AA">
        <w:rPr>
          <w:sz w:val="20"/>
          <w:szCs w:val="20"/>
          <w:lang w:eastAsia="en-US"/>
        </w:rPr>
        <w:t>| QlgnoZedBd9FNlnUFHnSkzPk9QVZeg==</w:t>
      </w:r>
    </w:p>
    <w:p w14:paraId="2E685DFA" w14:textId="77777777" w:rsidR="00F56CDA" w:rsidRPr="002350AA" w:rsidRDefault="00F56CDA" w:rsidP="002350AA">
      <w:pPr>
        <w:jc w:val="both"/>
        <w:rPr>
          <w:sz w:val="20"/>
          <w:szCs w:val="20"/>
          <w:lang w:eastAsia="en-US"/>
        </w:rPr>
      </w:pPr>
      <w:r w:rsidRPr="002350AA">
        <w:rPr>
          <w:sz w:val="20"/>
          <w:szCs w:val="20"/>
          <w:lang w:eastAsia="en-US"/>
        </w:rPr>
        <w:t>|_-----END CERTIFICATE-----</w:t>
      </w:r>
    </w:p>
    <w:p w14:paraId="74EA1649" w14:textId="77777777" w:rsidR="00F56CDA" w:rsidRPr="002350AA" w:rsidRDefault="00F56CDA" w:rsidP="002350AA">
      <w:pPr>
        <w:jc w:val="both"/>
        <w:rPr>
          <w:sz w:val="20"/>
          <w:szCs w:val="20"/>
          <w:lang w:eastAsia="en-US"/>
        </w:rPr>
      </w:pPr>
      <w:r w:rsidRPr="002350AA">
        <w:rPr>
          <w:sz w:val="20"/>
          <w:szCs w:val="20"/>
          <w:lang w:eastAsia="en-US"/>
        </w:rPr>
        <w:lastRenderedPageBreak/>
        <w:t>|_ssl-date: 2024-12-13T01:24:44+00:00; 0s from scanner time.</w:t>
      </w:r>
    </w:p>
    <w:p w14:paraId="5365DFE3" w14:textId="77777777" w:rsidR="00F56CDA" w:rsidRPr="002350AA" w:rsidRDefault="00F56CDA" w:rsidP="002350AA">
      <w:pPr>
        <w:jc w:val="both"/>
        <w:rPr>
          <w:sz w:val="20"/>
          <w:szCs w:val="20"/>
          <w:lang w:eastAsia="en-US"/>
        </w:rPr>
      </w:pPr>
      <w:r w:rsidRPr="002350AA">
        <w:rPr>
          <w:sz w:val="20"/>
          <w:szCs w:val="20"/>
          <w:lang w:eastAsia="en-US"/>
        </w:rPr>
        <w:t>MAC Address: 00:15:5</w:t>
      </w:r>
      <w:proofErr w:type="gramStart"/>
      <w:r w:rsidRPr="002350AA">
        <w:rPr>
          <w:sz w:val="20"/>
          <w:szCs w:val="20"/>
          <w:lang w:eastAsia="en-US"/>
        </w:rPr>
        <w:t>D:00:04:01</w:t>
      </w:r>
      <w:proofErr w:type="gramEnd"/>
      <w:r w:rsidRPr="002350AA">
        <w:rPr>
          <w:sz w:val="20"/>
          <w:szCs w:val="20"/>
          <w:lang w:eastAsia="en-US"/>
        </w:rPr>
        <w:t xml:space="preserve"> (Microsoft)</w:t>
      </w:r>
    </w:p>
    <w:p w14:paraId="064ADA90" w14:textId="77777777" w:rsidR="00F56CDA" w:rsidRPr="002350AA" w:rsidRDefault="00F56CDA" w:rsidP="002350AA">
      <w:pPr>
        <w:jc w:val="both"/>
        <w:rPr>
          <w:sz w:val="20"/>
          <w:szCs w:val="20"/>
          <w:lang w:eastAsia="en-US"/>
        </w:rPr>
      </w:pPr>
      <w:r w:rsidRPr="002350AA">
        <w:rPr>
          <w:sz w:val="20"/>
          <w:szCs w:val="20"/>
          <w:lang w:eastAsia="en-US"/>
        </w:rPr>
        <w:t xml:space="preserve">Service Info: OS: Windows; CPE: </w:t>
      </w:r>
      <w:proofErr w:type="gramStart"/>
      <w:r w:rsidRPr="002350AA">
        <w:rPr>
          <w:sz w:val="20"/>
          <w:szCs w:val="20"/>
          <w:lang w:eastAsia="en-US"/>
        </w:rPr>
        <w:t>cpe:/o:microsoft</w:t>
      </w:r>
      <w:proofErr w:type="gramEnd"/>
      <w:r w:rsidRPr="002350AA">
        <w:rPr>
          <w:sz w:val="20"/>
          <w:szCs w:val="20"/>
          <w:lang w:eastAsia="en-US"/>
        </w:rPr>
        <w:t>:windows</w:t>
      </w:r>
    </w:p>
    <w:p w14:paraId="00AF8AA7" w14:textId="77777777" w:rsidR="00F56CDA" w:rsidRPr="002350AA" w:rsidRDefault="00F56CDA" w:rsidP="002350AA">
      <w:pPr>
        <w:jc w:val="both"/>
        <w:rPr>
          <w:sz w:val="20"/>
          <w:szCs w:val="20"/>
          <w:lang w:eastAsia="en-US"/>
        </w:rPr>
      </w:pPr>
    </w:p>
    <w:p w14:paraId="6966CEF4" w14:textId="77777777" w:rsidR="00F56CDA" w:rsidRPr="002350AA" w:rsidRDefault="00F56CDA" w:rsidP="002350AA">
      <w:pPr>
        <w:jc w:val="both"/>
        <w:rPr>
          <w:sz w:val="20"/>
          <w:szCs w:val="20"/>
          <w:lang w:eastAsia="en-US"/>
        </w:rPr>
      </w:pPr>
      <w:r w:rsidRPr="002350AA">
        <w:rPr>
          <w:sz w:val="20"/>
          <w:szCs w:val="20"/>
          <w:lang w:eastAsia="en-US"/>
        </w:rPr>
        <w:t>Host script results:</w:t>
      </w:r>
    </w:p>
    <w:p w14:paraId="281E5FE1" w14:textId="77777777" w:rsidR="00F56CDA" w:rsidRPr="002350AA" w:rsidRDefault="00F56CDA" w:rsidP="002350AA">
      <w:pPr>
        <w:jc w:val="both"/>
        <w:rPr>
          <w:sz w:val="20"/>
          <w:szCs w:val="20"/>
          <w:lang w:eastAsia="en-US"/>
        </w:rPr>
      </w:pPr>
      <w:r w:rsidRPr="002350AA">
        <w:rPr>
          <w:sz w:val="20"/>
          <w:szCs w:val="20"/>
          <w:lang w:eastAsia="en-US"/>
        </w:rPr>
        <w:t>|_clock-skew: 0s</w:t>
      </w:r>
    </w:p>
    <w:p w14:paraId="3050F5A2" w14:textId="77777777" w:rsidR="00F56CDA" w:rsidRPr="002350AA" w:rsidRDefault="00F56CDA" w:rsidP="002350AA">
      <w:pPr>
        <w:jc w:val="both"/>
        <w:rPr>
          <w:sz w:val="20"/>
          <w:szCs w:val="20"/>
          <w:lang w:eastAsia="en-US"/>
        </w:rPr>
      </w:pPr>
      <w:r w:rsidRPr="002350AA">
        <w:rPr>
          <w:sz w:val="20"/>
          <w:szCs w:val="20"/>
          <w:lang w:eastAsia="en-US"/>
        </w:rPr>
        <w:t>| nbstat: NetBIOS name: ML-REFVM-133628, NetBIOS user: &lt;unknown&gt;, NetBIOS MAC: 00:15:5d:00:04:01 (Microsoft)</w:t>
      </w:r>
    </w:p>
    <w:p w14:paraId="2CEC18DA" w14:textId="77777777" w:rsidR="00F56CDA" w:rsidRPr="002350AA" w:rsidRDefault="00F56CDA" w:rsidP="002350AA">
      <w:pPr>
        <w:jc w:val="both"/>
        <w:rPr>
          <w:sz w:val="20"/>
          <w:szCs w:val="20"/>
          <w:lang w:eastAsia="en-US"/>
        </w:rPr>
      </w:pPr>
      <w:r w:rsidRPr="002350AA">
        <w:rPr>
          <w:sz w:val="20"/>
          <w:szCs w:val="20"/>
          <w:lang w:eastAsia="en-US"/>
        </w:rPr>
        <w:t>| Names:</w:t>
      </w:r>
    </w:p>
    <w:p w14:paraId="7882243B" w14:textId="77777777" w:rsidR="00F56CDA" w:rsidRPr="002350AA" w:rsidRDefault="00F56CDA" w:rsidP="002350AA">
      <w:pPr>
        <w:jc w:val="both"/>
        <w:rPr>
          <w:sz w:val="20"/>
          <w:szCs w:val="20"/>
          <w:lang w:eastAsia="en-US"/>
        </w:rPr>
      </w:pPr>
      <w:r w:rsidRPr="002350AA">
        <w:rPr>
          <w:sz w:val="20"/>
          <w:szCs w:val="20"/>
          <w:lang w:eastAsia="en-US"/>
        </w:rPr>
        <w:t>|   WORKGROUP&lt;00&gt;        Flags: &lt;group&gt;&lt;active&gt;</w:t>
      </w:r>
    </w:p>
    <w:p w14:paraId="33B4DEC0" w14:textId="77777777" w:rsidR="00F56CDA" w:rsidRPr="002350AA" w:rsidRDefault="00F56CDA" w:rsidP="002350AA">
      <w:pPr>
        <w:jc w:val="both"/>
        <w:rPr>
          <w:sz w:val="20"/>
          <w:szCs w:val="20"/>
          <w:lang w:eastAsia="en-US"/>
        </w:rPr>
      </w:pPr>
      <w:r w:rsidRPr="002350AA">
        <w:rPr>
          <w:sz w:val="20"/>
          <w:szCs w:val="20"/>
          <w:lang w:eastAsia="en-US"/>
        </w:rPr>
        <w:t>|   ML-REFVM-133628&lt;00</w:t>
      </w:r>
      <w:proofErr w:type="gramStart"/>
      <w:r w:rsidRPr="002350AA">
        <w:rPr>
          <w:sz w:val="20"/>
          <w:szCs w:val="20"/>
          <w:lang w:eastAsia="en-US"/>
        </w:rPr>
        <w:t>&gt;  Flags</w:t>
      </w:r>
      <w:proofErr w:type="gramEnd"/>
      <w:r w:rsidRPr="002350AA">
        <w:rPr>
          <w:sz w:val="20"/>
          <w:szCs w:val="20"/>
          <w:lang w:eastAsia="en-US"/>
        </w:rPr>
        <w:t>: &lt;unique&gt;&lt;active&gt;</w:t>
      </w:r>
    </w:p>
    <w:p w14:paraId="3CD23435" w14:textId="77777777" w:rsidR="00F56CDA" w:rsidRPr="002350AA" w:rsidRDefault="00F56CDA" w:rsidP="002350AA">
      <w:pPr>
        <w:jc w:val="both"/>
        <w:rPr>
          <w:sz w:val="20"/>
          <w:szCs w:val="20"/>
          <w:lang w:eastAsia="en-US"/>
        </w:rPr>
      </w:pPr>
      <w:r w:rsidRPr="002350AA">
        <w:rPr>
          <w:sz w:val="20"/>
          <w:szCs w:val="20"/>
          <w:lang w:eastAsia="en-US"/>
        </w:rPr>
        <w:t>|   ML-REFVM-133628&lt;20</w:t>
      </w:r>
      <w:proofErr w:type="gramStart"/>
      <w:r w:rsidRPr="002350AA">
        <w:rPr>
          <w:sz w:val="20"/>
          <w:szCs w:val="20"/>
          <w:lang w:eastAsia="en-US"/>
        </w:rPr>
        <w:t>&gt;  Flags</w:t>
      </w:r>
      <w:proofErr w:type="gramEnd"/>
      <w:r w:rsidRPr="002350AA">
        <w:rPr>
          <w:sz w:val="20"/>
          <w:szCs w:val="20"/>
          <w:lang w:eastAsia="en-US"/>
        </w:rPr>
        <w:t>: &lt;unique&gt;&lt;active&gt;</w:t>
      </w:r>
    </w:p>
    <w:p w14:paraId="6729A187" w14:textId="77777777" w:rsidR="00F56CDA" w:rsidRPr="002350AA" w:rsidRDefault="00F56CDA" w:rsidP="002350AA">
      <w:pPr>
        <w:jc w:val="both"/>
        <w:rPr>
          <w:sz w:val="20"/>
          <w:szCs w:val="20"/>
          <w:lang w:eastAsia="en-US"/>
        </w:rPr>
      </w:pPr>
      <w:r w:rsidRPr="002350AA">
        <w:rPr>
          <w:sz w:val="20"/>
          <w:szCs w:val="20"/>
          <w:lang w:eastAsia="en-US"/>
        </w:rPr>
        <w:t>| Statistics:</w:t>
      </w:r>
    </w:p>
    <w:p w14:paraId="4326B4CC" w14:textId="77777777" w:rsidR="00F56CDA" w:rsidRPr="002350AA" w:rsidRDefault="00F56CDA" w:rsidP="002350AA">
      <w:pPr>
        <w:jc w:val="both"/>
        <w:rPr>
          <w:sz w:val="20"/>
          <w:szCs w:val="20"/>
          <w:lang w:eastAsia="en-US"/>
        </w:rPr>
      </w:pPr>
      <w:r w:rsidRPr="002350AA">
        <w:rPr>
          <w:sz w:val="20"/>
          <w:szCs w:val="20"/>
          <w:lang w:eastAsia="en-US"/>
        </w:rPr>
        <w:t>|   00 15 5d 00 04 01 00 00 00 00 00 00 00 00 00 00 00</w:t>
      </w:r>
    </w:p>
    <w:p w14:paraId="3EF2E082" w14:textId="77777777" w:rsidR="00F56CDA" w:rsidRPr="002350AA" w:rsidRDefault="00F56CDA" w:rsidP="002350AA">
      <w:pPr>
        <w:jc w:val="both"/>
        <w:rPr>
          <w:sz w:val="20"/>
          <w:szCs w:val="20"/>
          <w:lang w:eastAsia="en-US"/>
        </w:rPr>
      </w:pPr>
      <w:r w:rsidRPr="002350AA">
        <w:rPr>
          <w:sz w:val="20"/>
          <w:szCs w:val="20"/>
          <w:lang w:eastAsia="en-US"/>
        </w:rPr>
        <w:t>|   00 00 00 00 00 00 00 00 00 00 00 00 00 00 00 00 00</w:t>
      </w:r>
    </w:p>
    <w:p w14:paraId="069BB25F"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00</w:t>
      </w:r>
      <w:proofErr w:type="gramEnd"/>
      <w:r w:rsidRPr="002350AA">
        <w:rPr>
          <w:sz w:val="20"/>
          <w:szCs w:val="20"/>
          <w:lang w:eastAsia="en-US"/>
        </w:rPr>
        <w:t xml:space="preserve"> 00 00 00 00 00 00 00 00 00 00 00 00 00</w:t>
      </w:r>
    </w:p>
    <w:p w14:paraId="1E16A381" w14:textId="77777777" w:rsidR="00F56CDA" w:rsidRPr="002350AA" w:rsidRDefault="00F56CDA" w:rsidP="002350AA">
      <w:pPr>
        <w:jc w:val="both"/>
        <w:rPr>
          <w:sz w:val="20"/>
          <w:szCs w:val="20"/>
          <w:lang w:eastAsia="en-US"/>
        </w:rPr>
      </w:pPr>
    </w:p>
    <w:p w14:paraId="658B6028" w14:textId="77777777" w:rsidR="00F56CDA" w:rsidRPr="002350AA" w:rsidRDefault="00F56CDA" w:rsidP="002350AA">
      <w:pPr>
        <w:jc w:val="both"/>
        <w:rPr>
          <w:sz w:val="20"/>
          <w:szCs w:val="20"/>
          <w:lang w:eastAsia="en-US"/>
        </w:rPr>
      </w:pPr>
      <w:r w:rsidRPr="002350AA">
        <w:rPr>
          <w:sz w:val="20"/>
          <w:szCs w:val="20"/>
          <w:lang w:eastAsia="en-US"/>
        </w:rPr>
        <w:t>Nmap scan report for 192.168.0.210</w:t>
      </w:r>
    </w:p>
    <w:p w14:paraId="2EF4C5A2" w14:textId="77777777" w:rsidR="00F56CDA" w:rsidRPr="002350AA" w:rsidRDefault="00F56CDA" w:rsidP="002350AA">
      <w:pPr>
        <w:jc w:val="both"/>
        <w:rPr>
          <w:sz w:val="20"/>
          <w:szCs w:val="20"/>
          <w:lang w:eastAsia="en-US"/>
        </w:rPr>
      </w:pPr>
      <w:r w:rsidRPr="002350AA">
        <w:rPr>
          <w:sz w:val="20"/>
          <w:szCs w:val="20"/>
          <w:lang w:eastAsia="en-US"/>
        </w:rPr>
        <w:t>Host is up, received arp-response (0.0013s latency).</w:t>
      </w:r>
    </w:p>
    <w:p w14:paraId="7F4EAF4A" w14:textId="77777777" w:rsidR="00F56CDA" w:rsidRPr="002350AA" w:rsidRDefault="00F56CDA" w:rsidP="002350AA">
      <w:pPr>
        <w:jc w:val="both"/>
        <w:rPr>
          <w:sz w:val="20"/>
          <w:szCs w:val="20"/>
          <w:lang w:eastAsia="en-US"/>
        </w:rPr>
      </w:pPr>
      <w:r w:rsidRPr="002350AA">
        <w:rPr>
          <w:sz w:val="20"/>
          <w:szCs w:val="20"/>
          <w:lang w:eastAsia="en-US"/>
        </w:rPr>
        <w:t>Scanned at 2024-12-12 20:09:20 EST for 984s</w:t>
      </w:r>
    </w:p>
    <w:p w14:paraId="08A7A91D"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230F817F" w14:textId="77777777" w:rsidR="00F56CDA" w:rsidRPr="002350AA" w:rsidRDefault="00F56CDA" w:rsidP="002350AA">
      <w:pPr>
        <w:jc w:val="both"/>
        <w:rPr>
          <w:sz w:val="20"/>
          <w:szCs w:val="20"/>
          <w:lang w:eastAsia="en-US"/>
        </w:rPr>
      </w:pPr>
      <w:r w:rsidRPr="002350AA">
        <w:rPr>
          <w:sz w:val="20"/>
          <w:szCs w:val="20"/>
          <w:lang w:eastAsia="en-US"/>
        </w:rPr>
        <w:t>Reason: 997 resets</w:t>
      </w:r>
    </w:p>
    <w:p w14:paraId="24E7B550"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68237F2C" w14:textId="77777777" w:rsidR="00F56CDA" w:rsidRPr="002350AA" w:rsidRDefault="00F56CDA" w:rsidP="002350AA">
      <w:pPr>
        <w:jc w:val="both"/>
        <w:rPr>
          <w:sz w:val="20"/>
          <w:szCs w:val="20"/>
          <w:lang w:eastAsia="en-US"/>
        </w:rPr>
      </w:pPr>
      <w:r w:rsidRPr="002350AA">
        <w:rPr>
          <w:sz w:val="20"/>
          <w:szCs w:val="20"/>
          <w:lang w:eastAsia="en-US"/>
        </w:rPr>
        <w:t xml:space="preserve">22/tcp   </w:t>
      </w:r>
      <w:proofErr w:type="gramStart"/>
      <w:r w:rsidRPr="002350AA">
        <w:rPr>
          <w:sz w:val="20"/>
          <w:szCs w:val="20"/>
          <w:lang w:eastAsia="en-US"/>
        </w:rPr>
        <w:t>open  ssh</w:t>
      </w:r>
      <w:proofErr w:type="gramEnd"/>
      <w:r w:rsidRPr="002350AA">
        <w:rPr>
          <w:sz w:val="20"/>
          <w:szCs w:val="20"/>
          <w:lang w:eastAsia="en-US"/>
        </w:rPr>
        <w:t xml:space="preserve">     syn-ack ttl 64 OpenSSH 6.6.1p1 Ubuntu 2ubuntu2.8 (Ubuntu Linux; protocol 2.0)</w:t>
      </w:r>
    </w:p>
    <w:p w14:paraId="34D2B545"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1280DC54" w14:textId="77777777" w:rsidR="00F56CDA" w:rsidRPr="002350AA" w:rsidRDefault="00F56CDA" w:rsidP="002350AA">
      <w:pPr>
        <w:jc w:val="both"/>
        <w:rPr>
          <w:sz w:val="20"/>
          <w:szCs w:val="20"/>
          <w:lang w:eastAsia="en-US"/>
        </w:rPr>
      </w:pPr>
      <w:r w:rsidRPr="002350AA">
        <w:rPr>
          <w:sz w:val="20"/>
          <w:szCs w:val="20"/>
          <w:lang w:eastAsia="en-US"/>
        </w:rPr>
        <w:t>|   1024 4</w:t>
      </w:r>
      <w:proofErr w:type="gramStart"/>
      <w:r w:rsidRPr="002350AA">
        <w:rPr>
          <w:sz w:val="20"/>
          <w:szCs w:val="20"/>
          <w:lang w:eastAsia="en-US"/>
        </w:rPr>
        <w:t>e:f</w:t>
      </w:r>
      <w:proofErr w:type="gramEnd"/>
      <w:r w:rsidRPr="002350AA">
        <w:rPr>
          <w:sz w:val="20"/>
          <w:szCs w:val="20"/>
          <w:lang w:eastAsia="en-US"/>
        </w:rPr>
        <w:t>0:0d:7f:58:82:ca:00:6b:91:86:e9:e6:7f:c3:ad (DSA)</w:t>
      </w:r>
    </w:p>
    <w:p w14:paraId="74914832" w14:textId="77777777" w:rsidR="00F56CDA" w:rsidRPr="002350AA" w:rsidRDefault="00F56CDA" w:rsidP="002350AA">
      <w:pPr>
        <w:jc w:val="both"/>
        <w:rPr>
          <w:sz w:val="20"/>
          <w:szCs w:val="20"/>
          <w:lang w:eastAsia="en-US"/>
        </w:rPr>
      </w:pPr>
      <w:r w:rsidRPr="002350AA">
        <w:rPr>
          <w:sz w:val="20"/>
          <w:szCs w:val="20"/>
          <w:lang w:eastAsia="en-US"/>
        </w:rPr>
        <w:t>| ssh-dss 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</w:t>
      </w:r>
    </w:p>
    <w:p w14:paraId="048BA386" w14:textId="77777777" w:rsidR="00F56CDA" w:rsidRPr="002350AA" w:rsidRDefault="00F56CDA" w:rsidP="002350AA">
      <w:pPr>
        <w:jc w:val="both"/>
        <w:rPr>
          <w:sz w:val="20"/>
          <w:szCs w:val="20"/>
          <w:lang w:eastAsia="en-US"/>
        </w:rPr>
      </w:pPr>
      <w:r w:rsidRPr="002350AA">
        <w:rPr>
          <w:sz w:val="20"/>
          <w:szCs w:val="20"/>
          <w:lang w:eastAsia="en-US"/>
        </w:rPr>
        <w:lastRenderedPageBreak/>
        <w:t xml:space="preserve">|   2048 </w:t>
      </w:r>
      <w:proofErr w:type="gramStart"/>
      <w:r w:rsidRPr="002350AA">
        <w:rPr>
          <w:sz w:val="20"/>
          <w:szCs w:val="20"/>
          <w:lang w:eastAsia="en-US"/>
        </w:rPr>
        <w:t>98:07:02:69:93:9</w:t>
      </w:r>
      <w:proofErr w:type="gramEnd"/>
      <w:r w:rsidRPr="002350AA">
        <w:rPr>
          <w:sz w:val="20"/>
          <w:szCs w:val="20"/>
          <w:lang w:eastAsia="en-US"/>
        </w:rPr>
        <w:t>a:6c:ae:e2:c7:09:15:0b:9c:d5:a2 (RSA)</w:t>
      </w:r>
    </w:p>
    <w:p w14:paraId="7C0CFACE" w14:textId="77777777" w:rsidR="00F56CDA" w:rsidRPr="002350AA" w:rsidRDefault="00F56CDA" w:rsidP="002350AA">
      <w:pPr>
        <w:jc w:val="both"/>
        <w:rPr>
          <w:sz w:val="20"/>
          <w:szCs w:val="20"/>
          <w:lang w:eastAsia="en-US"/>
        </w:rPr>
      </w:pPr>
      <w:r w:rsidRPr="002350AA">
        <w:rPr>
          <w:sz w:val="20"/>
          <w:szCs w:val="20"/>
          <w:lang w:eastAsia="en-US"/>
        </w:rPr>
        <w:t>| ssh-rsa AAAAB3NzaC1yc2EAAAADAQABAAABAQC7Pjmh8RE90yY/uC8zUKyMYyPAAGpLhy7CoPzBxiVF0TzIvab3/FMaVdMQ/Q4PVHfRRPKFrmdViyxhBs6GABABfihw1e1puQ21Q1f33HuMe+gYbHUrcBPx+myl6M/xx9lWE9cA5OZa9wQMhIxEH4U9AjLuQp5O0F2GrQtpgoV1Q7fu55kcH7Pyyu7RmBn4tBieCOPVYDlWVcKkxdPevqPPq0O0AJWFCnUnGqCIOuKK0utbmcH+o7L9RHZfsTXWuIPJhcCfivznYP7O6pl6mgTj/q1Ed4FYKflK1XnVIPyEitwikIjvZ51XlVZ41FoDN7irhSnBHKVYYlzQbc3KEXHh</w:t>
      </w:r>
    </w:p>
    <w:p w14:paraId="18FEBAB5" w14:textId="77777777" w:rsidR="00F56CDA" w:rsidRPr="002350AA" w:rsidRDefault="00F56CDA" w:rsidP="002350AA">
      <w:pPr>
        <w:jc w:val="both"/>
        <w:rPr>
          <w:sz w:val="20"/>
          <w:szCs w:val="20"/>
          <w:lang w:eastAsia="en-US"/>
        </w:rPr>
      </w:pPr>
      <w:r w:rsidRPr="002350AA">
        <w:rPr>
          <w:sz w:val="20"/>
          <w:szCs w:val="20"/>
          <w:lang w:eastAsia="en-US"/>
        </w:rPr>
        <w:t>|   256 7</w:t>
      </w:r>
      <w:proofErr w:type="gramStart"/>
      <w:r w:rsidRPr="002350AA">
        <w:rPr>
          <w:sz w:val="20"/>
          <w:szCs w:val="20"/>
          <w:lang w:eastAsia="en-US"/>
        </w:rPr>
        <w:t>d:36:06:98</w:t>
      </w:r>
      <w:proofErr w:type="gramEnd"/>
      <w:r w:rsidRPr="002350AA">
        <w:rPr>
          <w:sz w:val="20"/>
          <w:szCs w:val="20"/>
          <w:lang w:eastAsia="en-US"/>
        </w:rPr>
        <w:t>:fa:08:ce:1c:10:cb:a7:12:19:c8:09:17 (ECDSA)</w:t>
      </w:r>
    </w:p>
    <w:p w14:paraId="7F4D6D9E" w14:textId="77777777" w:rsidR="00F56CDA" w:rsidRPr="002350AA" w:rsidRDefault="00F56CDA" w:rsidP="002350AA">
      <w:pPr>
        <w:jc w:val="both"/>
        <w:rPr>
          <w:sz w:val="20"/>
          <w:szCs w:val="20"/>
          <w:lang w:eastAsia="en-US"/>
        </w:rPr>
      </w:pPr>
      <w:r w:rsidRPr="002350AA">
        <w:rPr>
          <w:sz w:val="20"/>
          <w:szCs w:val="20"/>
          <w:lang w:eastAsia="en-US"/>
        </w:rPr>
        <w:t>| ecdsa-sha2-nistp256 AAAAE2VjZHNhLXNoYTItbmlzdHAyNTYAAAAIbmlzdHAyNTYAAABBBBT8hbTz83LJheVpN/+r2xhhP+V899gb+oqs7OTg5KYKgUjeLscG7JISVuOSdPjL3l3iUhX+WM60XhHfysIHlUc=</w:t>
      </w:r>
    </w:p>
    <w:p w14:paraId="58734B9F" w14:textId="77777777" w:rsidR="00F56CDA" w:rsidRPr="002350AA" w:rsidRDefault="00F56CDA" w:rsidP="002350AA">
      <w:pPr>
        <w:jc w:val="both"/>
        <w:rPr>
          <w:sz w:val="20"/>
          <w:szCs w:val="20"/>
          <w:lang w:eastAsia="en-US"/>
        </w:rPr>
      </w:pPr>
      <w:r w:rsidRPr="002350AA">
        <w:rPr>
          <w:sz w:val="20"/>
          <w:szCs w:val="20"/>
          <w:lang w:eastAsia="en-US"/>
        </w:rPr>
        <w:t>|   256 1</w:t>
      </w:r>
      <w:proofErr w:type="gramStart"/>
      <w:r w:rsidRPr="002350AA">
        <w:rPr>
          <w:sz w:val="20"/>
          <w:szCs w:val="20"/>
          <w:lang w:eastAsia="en-US"/>
        </w:rPr>
        <w:t>d:d</w:t>
      </w:r>
      <w:proofErr w:type="gramEnd"/>
      <w:r w:rsidRPr="002350AA">
        <w:rPr>
          <w:sz w:val="20"/>
          <w:szCs w:val="20"/>
          <w:lang w:eastAsia="en-US"/>
        </w:rPr>
        <w:t>3:6d:46:97:ba:7b:00:50:d6:5d:c5:68:e3:81:59 (ED25519)</w:t>
      </w:r>
    </w:p>
    <w:p w14:paraId="5A28EB1A" w14:textId="77777777" w:rsidR="00F56CDA" w:rsidRPr="002350AA" w:rsidRDefault="00F56CDA" w:rsidP="002350AA">
      <w:pPr>
        <w:jc w:val="both"/>
        <w:rPr>
          <w:sz w:val="20"/>
          <w:szCs w:val="20"/>
          <w:lang w:eastAsia="en-US"/>
        </w:rPr>
      </w:pPr>
      <w:r w:rsidRPr="002350AA">
        <w:rPr>
          <w:sz w:val="20"/>
          <w:szCs w:val="20"/>
          <w:lang w:eastAsia="en-US"/>
        </w:rPr>
        <w:t>|_ssh-ed25519 AAAAC3NzaC1lZDI1NTE5AAAAIGHQVUaS3bqFhbOASS9DXcoFMTM6bp6eL95DzFHfxW6W</w:t>
      </w:r>
    </w:p>
    <w:p w14:paraId="6ED02433" w14:textId="77777777" w:rsidR="00F56CDA" w:rsidRPr="002350AA" w:rsidRDefault="00F56CDA" w:rsidP="002350AA">
      <w:pPr>
        <w:jc w:val="both"/>
        <w:rPr>
          <w:sz w:val="20"/>
          <w:szCs w:val="20"/>
          <w:lang w:eastAsia="en-US"/>
        </w:rPr>
      </w:pPr>
      <w:r w:rsidRPr="002350AA">
        <w:rPr>
          <w:sz w:val="20"/>
          <w:szCs w:val="20"/>
          <w:lang w:eastAsia="en-US"/>
        </w:rPr>
        <w:t>111/</w:t>
      </w:r>
      <w:proofErr w:type="gramStart"/>
      <w:r w:rsidRPr="002350AA">
        <w:rPr>
          <w:sz w:val="20"/>
          <w:szCs w:val="20"/>
          <w:lang w:eastAsia="en-US"/>
        </w:rPr>
        <w:t>tcp  open</w:t>
      </w:r>
      <w:proofErr w:type="gramEnd"/>
      <w:r w:rsidRPr="002350AA">
        <w:rPr>
          <w:sz w:val="20"/>
          <w:szCs w:val="20"/>
          <w:lang w:eastAsia="en-US"/>
        </w:rPr>
        <w:t xml:space="preserve">  rpcbind syn-ack ttl 64 2-4 (RPC #100000)</w:t>
      </w:r>
    </w:p>
    <w:p w14:paraId="4209BDFA" w14:textId="77777777" w:rsidR="00F56CDA" w:rsidRPr="002350AA" w:rsidRDefault="00F56CDA" w:rsidP="002350AA">
      <w:pPr>
        <w:jc w:val="both"/>
        <w:rPr>
          <w:sz w:val="20"/>
          <w:szCs w:val="20"/>
          <w:lang w:eastAsia="en-US"/>
        </w:rPr>
      </w:pPr>
      <w:r w:rsidRPr="002350AA">
        <w:rPr>
          <w:sz w:val="20"/>
          <w:szCs w:val="20"/>
          <w:lang w:eastAsia="en-US"/>
        </w:rPr>
        <w:t xml:space="preserve">| rpcinfo: </w:t>
      </w:r>
    </w:p>
    <w:p w14:paraId="0AC9E6A2" w14:textId="77777777" w:rsidR="00F56CDA" w:rsidRPr="002350AA" w:rsidRDefault="00F56CDA" w:rsidP="002350AA">
      <w:pPr>
        <w:jc w:val="both"/>
        <w:rPr>
          <w:sz w:val="20"/>
          <w:szCs w:val="20"/>
          <w:lang w:eastAsia="en-US"/>
        </w:rPr>
      </w:pPr>
      <w:r w:rsidRPr="002350AA">
        <w:rPr>
          <w:sz w:val="20"/>
          <w:szCs w:val="20"/>
          <w:lang w:eastAsia="en-US"/>
        </w:rPr>
        <w:t>|   program version    port/</w:t>
      </w:r>
      <w:proofErr w:type="gramStart"/>
      <w:r w:rsidRPr="002350AA">
        <w:rPr>
          <w:sz w:val="20"/>
          <w:szCs w:val="20"/>
          <w:lang w:eastAsia="en-US"/>
        </w:rPr>
        <w:t>proto  service</w:t>
      </w:r>
      <w:proofErr w:type="gramEnd"/>
    </w:p>
    <w:p w14:paraId="7EA17AE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111/tcp   rpcbind</w:t>
      </w:r>
    </w:p>
    <w:p w14:paraId="13F5475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111/udp   rpcbind</w:t>
      </w:r>
    </w:p>
    <w:p w14:paraId="43BE907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111/tcp6  rpcbind</w:t>
      </w:r>
    </w:p>
    <w:p w14:paraId="00B950D2"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111/udp6  rpcbind</w:t>
      </w:r>
    </w:p>
    <w:p w14:paraId="605E3A1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   nfs</w:t>
      </w:r>
    </w:p>
    <w:p w14:paraId="19E862B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2049/tcp6  nfs</w:t>
      </w:r>
    </w:p>
    <w:p w14:paraId="03201FA3"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   nfs</w:t>
      </w:r>
    </w:p>
    <w:p w14:paraId="026A6E2F"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100003  2</w:t>
      </w:r>
      <w:proofErr w:type="gramEnd"/>
      <w:r w:rsidRPr="002350AA">
        <w:rPr>
          <w:sz w:val="20"/>
          <w:szCs w:val="20"/>
          <w:lang w:eastAsia="en-US"/>
        </w:rPr>
        <w:t>,3,4       2049/udp6  nfs</w:t>
      </w:r>
    </w:p>
    <w:p w14:paraId="4811BCDF"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34267/udp   mountd</w:t>
      </w:r>
    </w:p>
    <w:p w14:paraId="6B877F89"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45572/tcp6  mountd</w:t>
      </w:r>
    </w:p>
    <w:p w14:paraId="48349CBC"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48669/tcp   mountd</w:t>
      </w:r>
    </w:p>
    <w:p w14:paraId="256DBCC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100005  1</w:t>
      </w:r>
      <w:proofErr w:type="gramEnd"/>
      <w:r w:rsidRPr="002350AA">
        <w:rPr>
          <w:sz w:val="20"/>
          <w:szCs w:val="20"/>
          <w:lang w:eastAsia="en-US"/>
        </w:rPr>
        <w:t>,2,3      56608/udp6  mountd</w:t>
      </w:r>
    </w:p>
    <w:p w14:paraId="7DEFE805"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45639/udp6  nlockmgr</w:t>
      </w:r>
    </w:p>
    <w:p w14:paraId="77A4FDD3"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50889/tcp6  nlockmgr</w:t>
      </w:r>
    </w:p>
    <w:p w14:paraId="0FAA8B28"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57043/tcp   nlockmgr</w:t>
      </w:r>
    </w:p>
    <w:p w14:paraId="1CA9289E"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100021  1</w:t>
      </w:r>
      <w:proofErr w:type="gramEnd"/>
      <w:r w:rsidRPr="002350AA">
        <w:rPr>
          <w:sz w:val="20"/>
          <w:szCs w:val="20"/>
          <w:lang w:eastAsia="en-US"/>
        </w:rPr>
        <w:t>,3,4      57954/udp   nlockmgr</w:t>
      </w:r>
    </w:p>
    <w:p w14:paraId="2087F9E3"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39268/udp6  status</w:t>
      </w:r>
    </w:p>
    <w:p w14:paraId="1B8A2DB1" w14:textId="77777777" w:rsidR="00F56CDA" w:rsidRPr="002350AA" w:rsidRDefault="00F56CDA" w:rsidP="002350AA">
      <w:pPr>
        <w:jc w:val="both"/>
        <w:rPr>
          <w:sz w:val="20"/>
          <w:szCs w:val="20"/>
          <w:lang w:eastAsia="en-US"/>
        </w:rPr>
      </w:pPr>
      <w:r w:rsidRPr="002350AA">
        <w:rPr>
          <w:sz w:val="20"/>
          <w:szCs w:val="20"/>
          <w:lang w:eastAsia="en-US"/>
        </w:rPr>
        <w:lastRenderedPageBreak/>
        <w:t xml:space="preserve">|   </w:t>
      </w:r>
      <w:proofErr w:type="gramStart"/>
      <w:r w:rsidRPr="002350AA">
        <w:rPr>
          <w:sz w:val="20"/>
          <w:szCs w:val="20"/>
          <w:lang w:eastAsia="en-US"/>
        </w:rPr>
        <w:t>100024  1</w:t>
      </w:r>
      <w:proofErr w:type="gramEnd"/>
      <w:r w:rsidRPr="002350AA">
        <w:rPr>
          <w:sz w:val="20"/>
          <w:szCs w:val="20"/>
          <w:lang w:eastAsia="en-US"/>
        </w:rPr>
        <w:t xml:space="preserve">          39873/tcp6  status</w:t>
      </w:r>
    </w:p>
    <w:p w14:paraId="1F07A9EF"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59389/udp   status</w:t>
      </w:r>
    </w:p>
    <w:p w14:paraId="040EE602"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59789/tcp   status</w:t>
      </w:r>
    </w:p>
    <w:p w14:paraId="4A9A8656"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   nfs_acl</w:t>
      </w:r>
    </w:p>
    <w:p w14:paraId="25206025"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2049/tcp6  nfs_acl</w:t>
      </w:r>
    </w:p>
    <w:p w14:paraId="6615292E"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100227  2</w:t>
      </w:r>
      <w:proofErr w:type="gramEnd"/>
      <w:r w:rsidRPr="002350AA">
        <w:rPr>
          <w:sz w:val="20"/>
          <w:szCs w:val="20"/>
          <w:lang w:eastAsia="en-US"/>
        </w:rPr>
        <w:t>,3         2049/udp   nfs_acl</w:t>
      </w:r>
    </w:p>
    <w:p w14:paraId="54D9BD53"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100227</w:t>
      </w:r>
      <w:proofErr w:type="gramEnd"/>
      <w:r w:rsidRPr="002350AA">
        <w:rPr>
          <w:sz w:val="20"/>
          <w:szCs w:val="20"/>
          <w:lang w:eastAsia="en-US"/>
        </w:rPr>
        <w:t xml:space="preserve">  2,3         2049/udp6  nfs_acl</w:t>
      </w:r>
    </w:p>
    <w:p w14:paraId="4040FD68" w14:textId="77777777" w:rsidR="00F56CDA" w:rsidRPr="002350AA" w:rsidRDefault="00F56CDA" w:rsidP="002350AA">
      <w:pPr>
        <w:jc w:val="both"/>
        <w:rPr>
          <w:sz w:val="20"/>
          <w:szCs w:val="20"/>
          <w:lang w:eastAsia="en-US"/>
        </w:rPr>
      </w:pPr>
      <w:r w:rsidRPr="002350AA">
        <w:rPr>
          <w:sz w:val="20"/>
          <w:szCs w:val="20"/>
          <w:lang w:eastAsia="en-US"/>
        </w:rPr>
        <w:t xml:space="preserve">2049/tcp </w:t>
      </w:r>
      <w:proofErr w:type="gramStart"/>
      <w:r w:rsidRPr="002350AA">
        <w:rPr>
          <w:sz w:val="20"/>
          <w:szCs w:val="20"/>
          <w:lang w:eastAsia="en-US"/>
        </w:rPr>
        <w:t>open  nfs</w:t>
      </w:r>
      <w:proofErr w:type="gramEnd"/>
      <w:r w:rsidRPr="002350AA">
        <w:rPr>
          <w:sz w:val="20"/>
          <w:szCs w:val="20"/>
          <w:lang w:eastAsia="en-US"/>
        </w:rPr>
        <w:t>_acl syn-ack ttl 64 2-3 (RPC #100227)</w:t>
      </w:r>
    </w:p>
    <w:p w14:paraId="184659F9" w14:textId="77777777" w:rsidR="00F56CDA" w:rsidRPr="002350AA" w:rsidRDefault="00F56CDA" w:rsidP="002350AA">
      <w:pPr>
        <w:jc w:val="both"/>
        <w:rPr>
          <w:sz w:val="20"/>
          <w:szCs w:val="20"/>
          <w:lang w:eastAsia="en-US"/>
        </w:rPr>
      </w:pPr>
      <w:r w:rsidRPr="002350AA">
        <w:rPr>
          <w:sz w:val="20"/>
          <w:szCs w:val="20"/>
          <w:lang w:eastAsia="en-US"/>
        </w:rPr>
        <w:t>MAC Address: 00:15:5</w:t>
      </w:r>
      <w:proofErr w:type="gramStart"/>
      <w:r w:rsidRPr="002350AA">
        <w:rPr>
          <w:sz w:val="20"/>
          <w:szCs w:val="20"/>
          <w:lang w:eastAsia="en-US"/>
        </w:rPr>
        <w:t>D:00:04:04</w:t>
      </w:r>
      <w:proofErr w:type="gramEnd"/>
      <w:r w:rsidRPr="002350AA">
        <w:rPr>
          <w:sz w:val="20"/>
          <w:szCs w:val="20"/>
          <w:lang w:eastAsia="en-US"/>
        </w:rPr>
        <w:t xml:space="preserve"> (Microsoft)</w:t>
      </w:r>
    </w:p>
    <w:p w14:paraId="5DF65B1B" w14:textId="77777777" w:rsidR="00F56CDA" w:rsidRPr="002350AA" w:rsidRDefault="00F56CDA" w:rsidP="002350AA">
      <w:pPr>
        <w:jc w:val="both"/>
        <w:rPr>
          <w:sz w:val="20"/>
          <w:szCs w:val="20"/>
          <w:lang w:eastAsia="en-US"/>
        </w:rPr>
      </w:pPr>
      <w:r w:rsidRPr="002350AA">
        <w:rPr>
          <w:sz w:val="20"/>
          <w:szCs w:val="20"/>
          <w:lang w:eastAsia="en-US"/>
        </w:rPr>
        <w:t xml:space="preserve">Service Info: OS: Linux; CPE: </w:t>
      </w:r>
      <w:proofErr w:type="gramStart"/>
      <w:r w:rsidRPr="002350AA">
        <w:rPr>
          <w:sz w:val="20"/>
          <w:szCs w:val="20"/>
          <w:lang w:eastAsia="en-US"/>
        </w:rPr>
        <w:t>cpe:/o:linux</w:t>
      </w:r>
      <w:proofErr w:type="gramEnd"/>
      <w:r w:rsidRPr="002350AA">
        <w:rPr>
          <w:sz w:val="20"/>
          <w:szCs w:val="20"/>
          <w:lang w:eastAsia="en-US"/>
        </w:rPr>
        <w:t>:linux_kernel</w:t>
      </w:r>
    </w:p>
    <w:p w14:paraId="1683D7C3" w14:textId="26353657" w:rsidR="00F56CDA" w:rsidRDefault="00F56CDA" w:rsidP="002350AA">
      <w:pPr>
        <w:pStyle w:val="Heading3"/>
        <w:jc w:val="both"/>
        <w:rPr>
          <w:sz w:val="20"/>
          <w:szCs w:val="20"/>
          <w:lang w:eastAsia="en-US"/>
        </w:rPr>
      </w:pPr>
      <w:bookmarkStart w:id="158" w:name="_Toc185981786"/>
      <w:r w:rsidRPr="002350AA">
        <w:rPr>
          <w:sz w:val="20"/>
          <w:szCs w:val="20"/>
          <w:lang w:eastAsia="en-US"/>
        </w:rPr>
        <w:t>scanfs_192.168.0.240</w:t>
      </w:r>
      <w:bookmarkEnd w:id="158"/>
    </w:p>
    <w:p w14:paraId="695A9AD4" w14:textId="77777777" w:rsidR="0084250D" w:rsidRDefault="0084250D" w:rsidP="0084250D">
      <w:pPr>
        <w:rPr>
          <w:lang w:eastAsia="en-US"/>
        </w:rPr>
      </w:pPr>
    </w:p>
    <w:p w14:paraId="1D63BF72" w14:textId="786885AE" w:rsidR="0084250D" w:rsidRDefault="0084250D" w:rsidP="0084250D">
      <w:pPr>
        <w:pStyle w:val="Heading3"/>
        <w:rPr>
          <w:lang w:eastAsia="en-US"/>
        </w:rPr>
      </w:pPr>
      <w:bookmarkStart w:id="159" w:name="_Toc185981787"/>
      <w:r>
        <w:rPr>
          <w:lang w:eastAsia="en-US"/>
        </w:rPr>
        <w:t>scan_172.16.221.0</w:t>
      </w:r>
      <w:bookmarkEnd w:id="159"/>
    </w:p>
    <w:p w14:paraId="3934389C" w14:textId="77777777" w:rsidR="0084250D" w:rsidRDefault="0084250D" w:rsidP="0084250D">
      <w:pPr>
        <w:rPr>
          <w:lang w:eastAsia="en-US"/>
        </w:rPr>
      </w:pPr>
      <w:r>
        <w:rPr>
          <w:lang w:eastAsia="en-US"/>
        </w:rPr>
        <w:t xml:space="preserve"># Nmap 7.80 </w:t>
      </w:r>
      <w:proofErr w:type="gramStart"/>
      <w:r>
        <w:rPr>
          <w:lang w:eastAsia="en-US"/>
        </w:rPr>
        <w:t>scan initiated</w:t>
      </w:r>
      <w:proofErr w:type="gramEnd"/>
      <w:r>
        <w:rPr>
          <w:lang w:eastAsia="en-US"/>
        </w:rPr>
        <w:t xml:space="preserve"> Sun Dec 15 19:11:56 2024 as: nmap -vv -sC -sV -oA nmap/scan_172.16.221.0 172.16.221.0/24</w:t>
      </w:r>
    </w:p>
    <w:p w14:paraId="236C8C72" w14:textId="77777777" w:rsidR="0084250D" w:rsidRDefault="0084250D" w:rsidP="0084250D">
      <w:pPr>
        <w:rPr>
          <w:lang w:eastAsia="en-US"/>
        </w:rPr>
      </w:pPr>
      <w:r>
        <w:rPr>
          <w:lang w:eastAsia="en-US"/>
        </w:rPr>
        <w:t>Nmap scan report for 172.16.221.0 [host down, received no-response]</w:t>
      </w:r>
    </w:p>
    <w:p w14:paraId="1654A7BD" w14:textId="77777777" w:rsidR="0084250D" w:rsidRDefault="0084250D" w:rsidP="0084250D">
      <w:pPr>
        <w:rPr>
          <w:lang w:eastAsia="en-US"/>
        </w:rPr>
      </w:pPr>
      <w:r>
        <w:rPr>
          <w:lang w:eastAsia="en-US"/>
        </w:rPr>
        <w:t>Nmap scan report for 172.16.221.1 [host down, received host-unreach]</w:t>
      </w:r>
    </w:p>
    <w:p w14:paraId="48B3CB96" w14:textId="77777777" w:rsidR="0084250D" w:rsidRDefault="0084250D" w:rsidP="0084250D">
      <w:pPr>
        <w:rPr>
          <w:lang w:eastAsia="en-US"/>
        </w:rPr>
      </w:pPr>
      <w:r>
        <w:rPr>
          <w:lang w:eastAsia="en-US"/>
        </w:rPr>
        <w:t>Nmap scan report for 172.16.221.2 [host down, received no-response]</w:t>
      </w:r>
    </w:p>
    <w:p w14:paraId="34960FBC" w14:textId="77777777" w:rsidR="0084250D" w:rsidRDefault="0084250D" w:rsidP="0084250D">
      <w:pPr>
        <w:rPr>
          <w:lang w:eastAsia="en-US"/>
        </w:rPr>
      </w:pPr>
      <w:r>
        <w:rPr>
          <w:lang w:eastAsia="en-US"/>
        </w:rPr>
        <w:t>Nmap scan report for 172.16.221.3 [host down, received no-response]</w:t>
      </w:r>
    </w:p>
    <w:p w14:paraId="7BE67BC1" w14:textId="77777777" w:rsidR="0084250D" w:rsidRDefault="0084250D" w:rsidP="0084250D">
      <w:pPr>
        <w:rPr>
          <w:lang w:eastAsia="en-US"/>
        </w:rPr>
      </w:pPr>
      <w:r>
        <w:rPr>
          <w:lang w:eastAsia="en-US"/>
        </w:rPr>
        <w:t>Nmap scan report for 172.16.221.4 [host down, received no-response]</w:t>
      </w:r>
    </w:p>
    <w:p w14:paraId="5426A0DC" w14:textId="77777777" w:rsidR="0084250D" w:rsidRDefault="0084250D" w:rsidP="0084250D">
      <w:pPr>
        <w:rPr>
          <w:lang w:eastAsia="en-US"/>
        </w:rPr>
      </w:pPr>
      <w:r>
        <w:rPr>
          <w:lang w:eastAsia="en-US"/>
        </w:rPr>
        <w:t>Nmap scan report for 172.16.221.5 [host down, received no-response]</w:t>
      </w:r>
    </w:p>
    <w:p w14:paraId="68F5FA9A" w14:textId="77777777" w:rsidR="0084250D" w:rsidRDefault="0084250D" w:rsidP="0084250D">
      <w:pPr>
        <w:rPr>
          <w:lang w:eastAsia="en-US"/>
        </w:rPr>
      </w:pPr>
      <w:r>
        <w:rPr>
          <w:lang w:eastAsia="en-US"/>
        </w:rPr>
        <w:t>Nmap scan report for 172.16.221.6 [host down, received no-response]</w:t>
      </w:r>
    </w:p>
    <w:p w14:paraId="3F9BC840" w14:textId="77777777" w:rsidR="0084250D" w:rsidRDefault="0084250D" w:rsidP="0084250D">
      <w:pPr>
        <w:rPr>
          <w:lang w:eastAsia="en-US"/>
        </w:rPr>
      </w:pPr>
      <w:r>
        <w:rPr>
          <w:lang w:eastAsia="en-US"/>
        </w:rPr>
        <w:t>Nmap scan report for 172.16.221.7 [host down, received no-response]</w:t>
      </w:r>
    </w:p>
    <w:p w14:paraId="565E2514" w14:textId="77777777" w:rsidR="0084250D" w:rsidRDefault="0084250D" w:rsidP="0084250D">
      <w:pPr>
        <w:rPr>
          <w:lang w:eastAsia="en-US"/>
        </w:rPr>
      </w:pPr>
      <w:r>
        <w:rPr>
          <w:lang w:eastAsia="en-US"/>
        </w:rPr>
        <w:t>Nmap scan report for 172.16.221.8 [host down, received no-response]</w:t>
      </w:r>
    </w:p>
    <w:p w14:paraId="74C14455" w14:textId="77777777" w:rsidR="0084250D" w:rsidRDefault="0084250D" w:rsidP="0084250D">
      <w:pPr>
        <w:rPr>
          <w:lang w:eastAsia="en-US"/>
        </w:rPr>
      </w:pPr>
      <w:r>
        <w:rPr>
          <w:lang w:eastAsia="en-US"/>
        </w:rPr>
        <w:t>Nmap scan report for 172.16.221.9 [host down, received no-response]</w:t>
      </w:r>
    </w:p>
    <w:p w14:paraId="35676971" w14:textId="77777777" w:rsidR="0084250D" w:rsidRDefault="0084250D" w:rsidP="0084250D">
      <w:pPr>
        <w:rPr>
          <w:lang w:eastAsia="en-US"/>
        </w:rPr>
      </w:pPr>
      <w:r>
        <w:rPr>
          <w:lang w:eastAsia="en-US"/>
        </w:rPr>
        <w:t>Nmap scan report for 172.16.221.10 [host down, received no-response]</w:t>
      </w:r>
    </w:p>
    <w:p w14:paraId="5B44D191" w14:textId="77777777" w:rsidR="0084250D" w:rsidRDefault="0084250D" w:rsidP="0084250D">
      <w:pPr>
        <w:rPr>
          <w:lang w:eastAsia="en-US"/>
        </w:rPr>
      </w:pPr>
      <w:r>
        <w:rPr>
          <w:lang w:eastAsia="en-US"/>
        </w:rPr>
        <w:t>Nmap scan report for 172.16.221.11 [host down, received no-response]</w:t>
      </w:r>
    </w:p>
    <w:p w14:paraId="7A288662" w14:textId="77777777" w:rsidR="0084250D" w:rsidRDefault="0084250D" w:rsidP="0084250D">
      <w:pPr>
        <w:rPr>
          <w:lang w:eastAsia="en-US"/>
        </w:rPr>
      </w:pPr>
      <w:r>
        <w:rPr>
          <w:lang w:eastAsia="en-US"/>
        </w:rPr>
        <w:t>Nmap scan report for 172.16.221.12 [host down, received no-response]</w:t>
      </w:r>
    </w:p>
    <w:p w14:paraId="7FB84E37" w14:textId="77777777" w:rsidR="0084250D" w:rsidRDefault="0084250D" w:rsidP="0084250D">
      <w:pPr>
        <w:rPr>
          <w:lang w:eastAsia="en-US"/>
        </w:rPr>
      </w:pPr>
      <w:r>
        <w:rPr>
          <w:lang w:eastAsia="en-US"/>
        </w:rPr>
        <w:t>Nmap scan report for 172.16.221.13 [host down, received no-response]</w:t>
      </w:r>
    </w:p>
    <w:p w14:paraId="5C9D947B" w14:textId="77777777" w:rsidR="0084250D" w:rsidRDefault="0084250D" w:rsidP="0084250D">
      <w:pPr>
        <w:rPr>
          <w:lang w:eastAsia="en-US"/>
        </w:rPr>
      </w:pPr>
      <w:r>
        <w:rPr>
          <w:lang w:eastAsia="en-US"/>
        </w:rPr>
        <w:t>Nmap scan report for 172.16.221.14 [host down, received no-response]</w:t>
      </w:r>
    </w:p>
    <w:p w14:paraId="2456204E" w14:textId="77777777" w:rsidR="0084250D" w:rsidRDefault="0084250D" w:rsidP="0084250D">
      <w:pPr>
        <w:rPr>
          <w:lang w:eastAsia="en-US"/>
        </w:rPr>
      </w:pPr>
      <w:r>
        <w:rPr>
          <w:lang w:eastAsia="en-US"/>
        </w:rPr>
        <w:lastRenderedPageBreak/>
        <w:t>Nmap scan report for 172.16.221.15 [host down, received no-response]</w:t>
      </w:r>
    </w:p>
    <w:p w14:paraId="17222036" w14:textId="77777777" w:rsidR="0084250D" w:rsidRDefault="0084250D" w:rsidP="0084250D">
      <w:pPr>
        <w:rPr>
          <w:lang w:eastAsia="en-US"/>
        </w:rPr>
      </w:pPr>
      <w:r>
        <w:rPr>
          <w:lang w:eastAsia="en-US"/>
        </w:rPr>
        <w:t>Nmap scan report for 172.16.221.17 [host down, received no-response]</w:t>
      </w:r>
    </w:p>
    <w:p w14:paraId="133A8339" w14:textId="77777777" w:rsidR="0084250D" w:rsidRDefault="0084250D" w:rsidP="0084250D">
      <w:pPr>
        <w:rPr>
          <w:lang w:eastAsia="en-US"/>
        </w:rPr>
      </w:pPr>
      <w:r>
        <w:rPr>
          <w:lang w:eastAsia="en-US"/>
        </w:rPr>
        <w:t>Nmap scan report for 172.16.221.18 [host down, received no-response]</w:t>
      </w:r>
    </w:p>
    <w:p w14:paraId="46C8DFBF" w14:textId="77777777" w:rsidR="0084250D" w:rsidRDefault="0084250D" w:rsidP="0084250D">
      <w:pPr>
        <w:rPr>
          <w:lang w:eastAsia="en-US"/>
        </w:rPr>
      </w:pPr>
      <w:r>
        <w:rPr>
          <w:lang w:eastAsia="en-US"/>
        </w:rPr>
        <w:t>Nmap scan report for 172.16.221.19 [host down, received no-response]</w:t>
      </w:r>
    </w:p>
    <w:p w14:paraId="233C8B83" w14:textId="77777777" w:rsidR="0084250D" w:rsidRDefault="0084250D" w:rsidP="0084250D">
      <w:pPr>
        <w:rPr>
          <w:lang w:eastAsia="en-US"/>
        </w:rPr>
      </w:pPr>
      <w:r>
        <w:rPr>
          <w:lang w:eastAsia="en-US"/>
        </w:rPr>
        <w:t>Nmap scan report for 172.16.221.20 [host down, received no-response]</w:t>
      </w:r>
    </w:p>
    <w:p w14:paraId="64C0F45C" w14:textId="77777777" w:rsidR="0084250D" w:rsidRDefault="0084250D" w:rsidP="0084250D">
      <w:pPr>
        <w:rPr>
          <w:lang w:eastAsia="en-US"/>
        </w:rPr>
      </w:pPr>
      <w:r>
        <w:rPr>
          <w:lang w:eastAsia="en-US"/>
        </w:rPr>
        <w:t>Nmap scan report for 172.16.221.21 [host down, received no-response]</w:t>
      </w:r>
    </w:p>
    <w:p w14:paraId="596B4A1B" w14:textId="77777777" w:rsidR="0084250D" w:rsidRDefault="0084250D" w:rsidP="0084250D">
      <w:pPr>
        <w:rPr>
          <w:lang w:eastAsia="en-US"/>
        </w:rPr>
      </w:pPr>
      <w:r>
        <w:rPr>
          <w:lang w:eastAsia="en-US"/>
        </w:rPr>
        <w:t>Nmap scan report for 172.16.221.22 [host down, received no-response]</w:t>
      </w:r>
    </w:p>
    <w:p w14:paraId="0406E21A" w14:textId="77777777" w:rsidR="0084250D" w:rsidRDefault="0084250D" w:rsidP="0084250D">
      <w:pPr>
        <w:rPr>
          <w:lang w:eastAsia="en-US"/>
        </w:rPr>
      </w:pPr>
      <w:r>
        <w:rPr>
          <w:lang w:eastAsia="en-US"/>
        </w:rPr>
        <w:t>Nmap scan report for 172.16.221.23 [host down, received no-response]</w:t>
      </w:r>
    </w:p>
    <w:p w14:paraId="171CAF54" w14:textId="77777777" w:rsidR="0084250D" w:rsidRDefault="0084250D" w:rsidP="0084250D">
      <w:pPr>
        <w:rPr>
          <w:lang w:eastAsia="en-US"/>
        </w:rPr>
      </w:pPr>
      <w:r>
        <w:rPr>
          <w:lang w:eastAsia="en-US"/>
        </w:rPr>
        <w:t>Nmap scan report for 172.16.221.24 [host down, received no-response]</w:t>
      </w:r>
    </w:p>
    <w:p w14:paraId="427EDF9D" w14:textId="77777777" w:rsidR="0084250D" w:rsidRDefault="0084250D" w:rsidP="0084250D">
      <w:pPr>
        <w:rPr>
          <w:lang w:eastAsia="en-US"/>
        </w:rPr>
      </w:pPr>
      <w:r>
        <w:rPr>
          <w:lang w:eastAsia="en-US"/>
        </w:rPr>
        <w:t>Nmap scan report for 172.16.221.25 [host down, received no-response]</w:t>
      </w:r>
    </w:p>
    <w:p w14:paraId="1855696C" w14:textId="77777777" w:rsidR="0084250D" w:rsidRDefault="0084250D" w:rsidP="0084250D">
      <w:pPr>
        <w:rPr>
          <w:lang w:eastAsia="en-US"/>
        </w:rPr>
      </w:pPr>
      <w:r>
        <w:rPr>
          <w:lang w:eastAsia="en-US"/>
        </w:rPr>
        <w:t>Nmap scan report for 172.16.221.26 [host down, received no-response]</w:t>
      </w:r>
    </w:p>
    <w:p w14:paraId="1FBA107B" w14:textId="77777777" w:rsidR="0084250D" w:rsidRDefault="0084250D" w:rsidP="0084250D">
      <w:pPr>
        <w:rPr>
          <w:lang w:eastAsia="en-US"/>
        </w:rPr>
      </w:pPr>
      <w:r>
        <w:rPr>
          <w:lang w:eastAsia="en-US"/>
        </w:rPr>
        <w:t>Nmap scan report for 172.16.221.27 [host down, received no-response]</w:t>
      </w:r>
    </w:p>
    <w:p w14:paraId="4016F3A9" w14:textId="77777777" w:rsidR="0084250D" w:rsidRDefault="0084250D" w:rsidP="0084250D">
      <w:pPr>
        <w:rPr>
          <w:lang w:eastAsia="en-US"/>
        </w:rPr>
      </w:pPr>
      <w:r>
        <w:rPr>
          <w:lang w:eastAsia="en-US"/>
        </w:rPr>
        <w:t>Nmap scan report for 172.16.221.28 [host down, received no-response]</w:t>
      </w:r>
    </w:p>
    <w:p w14:paraId="4B8E5DFB" w14:textId="77777777" w:rsidR="0084250D" w:rsidRDefault="0084250D" w:rsidP="0084250D">
      <w:pPr>
        <w:rPr>
          <w:lang w:eastAsia="en-US"/>
        </w:rPr>
      </w:pPr>
      <w:r>
        <w:rPr>
          <w:lang w:eastAsia="en-US"/>
        </w:rPr>
        <w:t>Nmap scan report for 172.16.221.29 [host down, received no-response]</w:t>
      </w:r>
    </w:p>
    <w:p w14:paraId="2FB839E1" w14:textId="77777777" w:rsidR="0084250D" w:rsidRDefault="0084250D" w:rsidP="0084250D">
      <w:pPr>
        <w:rPr>
          <w:lang w:eastAsia="en-US"/>
        </w:rPr>
      </w:pPr>
      <w:r>
        <w:rPr>
          <w:lang w:eastAsia="en-US"/>
        </w:rPr>
        <w:t>Nmap scan report for 172.16.221.30 [host down, received no-response]</w:t>
      </w:r>
    </w:p>
    <w:p w14:paraId="49914275" w14:textId="77777777" w:rsidR="0084250D" w:rsidRDefault="0084250D" w:rsidP="0084250D">
      <w:pPr>
        <w:rPr>
          <w:lang w:eastAsia="en-US"/>
        </w:rPr>
      </w:pPr>
      <w:r>
        <w:rPr>
          <w:lang w:eastAsia="en-US"/>
        </w:rPr>
        <w:t>Nmap scan report for 172.16.221.31 [host down, received no-response]</w:t>
      </w:r>
    </w:p>
    <w:p w14:paraId="64AF548C" w14:textId="77777777" w:rsidR="0084250D" w:rsidRDefault="0084250D" w:rsidP="0084250D">
      <w:pPr>
        <w:rPr>
          <w:lang w:eastAsia="en-US"/>
        </w:rPr>
      </w:pPr>
      <w:r>
        <w:rPr>
          <w:lang w:eastAsia="en-US"/>
        </w:rPr>
        <w:t>Nmap scan report for 172.16.221.32 [host down, received no-response]</w:t>
      </w:r>
    </w:p>
    <w:p w14:paraId="354B7B17" w14:textId="77777777" w:rsidR="0084250D" w:rsidRDefault="0084250D" w:rsidP="0084250D">
      <w:pPr>
        <w:rPr>
          <w:lang w:eastAsia="en-US"/>
        </w:rPr>
      </w:pPr>
      <w:r>
        <w:rPr>
          <w:lang w:eastAsia="en-US"/>
        </w:rPr>
        <w:t>Nmap scan report for 172.16.221.33 [host down, received no-response]</w:t>
      </w:r>
    </w:p>
    <w:p w14:paraId="2BBE0157" w14:textId="77777777" w:rsidR="0084250D" w:rsidRDefault="0084250D" w:rsidP="0084250D">
      <w:pPr>
        <w:rPr>
          <w:lang w:eastAsia="en-US"/>
        </w:rPr>
      </w:pPr>
      <w:r>
        <w:rPr>
          <w:lang w:eastAsia="en-US"/>
        </w:rPr>
        <w:t>Nmap scan report for 172.16.221.34 [host down, received no-response]</w:t>
      </w:r>
    </w:p>
    <w:p w14:paraId="3346343B" w14:textId="77777777" w:rsidR="0084250D" w:rsidRDefault="0084250D" w:rsidP="0084250D">
      <w:pPr>
        <w:rPr>
          <w:lang w:eastAsia="en-US"/>
        </w:rPr>
      </w:pPr>
      <w:r>
        <w:rPr>
          <w:lang w:eastAsia="en-US"/>
        </w:rPr>
        <w:t>Nmap scan report for 172.16.221.35 [host down, received no-response]</w:t>
      </w:r>
    </w:p>
    <w:p w14:paraId="274E9C2B" w14:textId="77777777" w:rsidR="0084250D" w:rsidRDefault="0084250D" w:rsidP="0084250D">
      <w:pPr>
        <w:rPr>
          <w:lang w:eastAsia="en-US"/>
        </w:rPr>
      </w:pPr>
      <w:r>
        <w:rPr>
          <w:lang w:eastAsia="en-US"/>
        </w:rPr>
        <w:t>Nmap scan report for 172.16.221.36 [host down, received no-response]</w:t>
      </w:r>
    </w:p>
    <w:p w14:paraId="0DC9E435" w14:textId="77777777" w:rsidR="0084250D" w:rsidRDefault="0084250D" w:rsidP="0084250D">
      <w:pPr>
        <w:rPr>
          <w:lang w:eastAsia="en-US"/>
        </w:rPr>
      </w:pPr>
      <w:r>
        <w:rPr>
          <w:lang w:eastAsia="en-US"/>
        </w:rPr>
        <w:t>Nmap scan report for 172.16.221.37 [host down, received no-response]</w:t>
      </w:r>
    </w:p>
    <w:p w14:paraId="15447CC7" w14:textId="77777777" w:rsidR="0084250D" w:rsidRDefault="0084250D" w:rsidP="0084250D">
      <w:pPr>
        <w:rPr>
          <w:lang w:eastAsia="en-US"/>
        </w:rPr>
      </w:pPr>
      <w:r>
        <w:rPr>
          <w:lang w:eastAsia="en-US"/>
        </w:rPr>
        <w:t>Nmap scan report for 172.16.221.38 [host down, received no-response]</w:t>
      </w:r>
    </w:p>
    <w:p w14:paraId="7F73A89E" w14:textId="77777777" w:rsidR="0084250D" w:rsidRDefault="0084250D" w:rsidP="0084250D">
      <w:pPr>
        <w:rPr>
          <w:lang w:eastAsia="en-US"/>
        </w:rPr>
      </w:pPr>
      <w:r>
        <w:rPr>
          <w:lang w:eastAsia="en-US"/>
        </w:rPr>
        <w:t>Nmap scan report for 172.16.221.39 [host down, received no-response]</w:t>
      </w:r>
    </w:p>
    <w:p w14:paraId="1318BCCC" w14:textId="77777777" w:rsidR="0084250D" w:rsidRDefault="0084250D" w:rsidP="0084250D">
      <w:pPr>
        <w:rPr>
          <w:lang w:eastAsia="en-US"/>
        </w:rPr>
      </w:pPr>
      <w:r>
        <w:rPr>
          <w:lang w:eastAsia="en-US"/>
        </w:rPr>
        <w:t>Nmap scan report for 172.16.221.40 [host down, received no-response]</w:t>
      </w:r>
    </w:p>
    <w:p w14:paraId="370F9A47" w14:textId="77777777" w:rsidR="0084250D" w:rsidRDefault="0084250D" w:rsidP="0084250D">
      <w:pPr>
        <w:rPr>
          <w:lang w:eastAsia="en-US"/>
        </w:rPr>
      </w:pPr>
      <w:r>
        <w:rPr>
          <w:lang w:eastAsia="en-US"/>
        </w:rPr>
        <w:t>Nmap scan report for 172.16.221.41 [host down, received no-response]</w:t>
      </w:r>
    </w:p>
    <w:p w14:paraId="6C9E6A29" w14:textId="77777777" w:rsidR="0084250D" w:rsidRDefault="0084250D" w:rsidP="0084250D">
      <w:pPr>
        <w:rPr>
          <w:lang w:eastAsia="en-US"/>
        </w:rPr>
      </w:pPr>
      <w:r>
        <w:rPr>
          <w:lang w:eastAsia="en-US"/>
        </w:rPr>
        <w:t>Nmap scan report for 172.16.221.42 [host down, received no-response]</w:t>
      </w:r>
    </w:p>
    <w:p w14:paraId="145B94F8" w14:textId="77777777" w:rsidR="0084250D" w:rsidRDefault="0084250D" w:rsidP="0084250D">
      <w:pPr>
        <w:rPr>
          <w:lang w:eastAsia="en-US"/>
        </w:rPr>
      </w:pPr>
      <w:r>
        <w:rPr>
          <w:lang w:eastAsia="en-US"/>
        </w:rPr>
        <w:t>Nmap scan report for 172.16.221.43 [host down, received no-response]</w:t>
      </w:r>
    </w:p>
    <w:p w14:paraId="186E9B21" w14:textId="77777777" w:rsidR="0084250D" w:rsidRDefault="0084250D" w:rsidP="0084250D">
      <w:pPr>
        <w:rPr>
          <w:lang w:eastAsia="en-US"/>
        </w:rPr>
      </w:pPr>
      <w:r>
        <w:rPr>
          <w:lang w:eastAsia="en-US"/>
        </w:rPr>
        <w:t>Nmap scan report for 172.16.221.44 [host down, received no-response]</w:t>
      </w:r>
    </w:p>
    <w:p w14:paraId="6641FAD5" w14:textId="77777777" w:rsidR="0084250D" w:rsidRDefault="0084250D" w:rsidP="0084250D">
      <w:pPr>
        <w:rPr>
          <w:lang w:eastAsia="en-US"/>
        </w:rPr>
      </w:pPr>
      <w:r>
        <w:rPr>
          <w:lang w:eastAsia="en-US"/>
        </w:rPr>
        <w:lastRenderedPageBreak/>
        <w:t>Nmap scan report for 172.16.221.45 [host down, received no-response]</w:t>
      </w:r>
    </w:p>
    <w:p w14:paraId="0C409FEA" w14:textId="77777777" w:rsidR="0084250D" w:rsidRDefault="0084250D" w:rsidP="0084250D">
      <w:pPr>
        <w:rPr>
          <w:lang w:eastAsia="en-US"/>
        </w:rPr>
      </w:pPr>
      <w:r>
        <w:rPr>
          <w:lang w:eastAsia="en-US"/>
        </w:rPr>
        <w:t>Nmap scan report for 172.16.221.46 [host down, received no-response]</w:t>
      </w:r>
    </w:p>
    <w:p w14:paraId="26438204" w14:textId="77777777" w:rsidR="0084250D" w:rsidRDefault="0084250D" w:rsidP="0084250D">
      <w:pPr>
        <w:rPr>
          <w:lang w:eastAsia="en-US"/>
        </w:rPr>
      </w:pPr>
      <w:r>
        <w:rPr>
          <w:lang w:eastAsia="en-US"/>
        </w:rPr>
        <w:t>Nmap scan report for 172.16.221.47 [host down, received no-response]</w:t>
      </w:r>
    </w:p>
    <w:p w14:paraId="06DF9B2A" w14:textId="77777777" w:rsidR="0084250D" w:rsidRDefault="0084250D" w:rsidP="0084250D">
      <w:pPr>
        <w:rPr>
          <w:lang w:eastAsia="en-US"/>
        </w:rPr>
      </w:pPr>
      <w:r>
        <w:rPr>
          <w:lang w:eastAsia="en-US"/>
        </w:rPr>
        <w:t>Nmap scan report for 172.16.221.48 [host down, received no-response]</w:t>
      </w:r>
    </w:p>
    <w:p w14:paraId="4B504737" w14:textId="77777777" w:rsidR="0084250D" w:rsidRDefault="0084250D" w:rsidP="0084250D">
      <w:pPr>
        <w:rPr>
          <w:lang w:eastAsia="en-US"/>
        </w:rPr>
      </w:pPr>
      <w:r>
        <w:rPr>
          <w:lang w:eastAsia="en-US"/>
        </w:rPr>
        <w:t>Nmap scan report for 172.16.221.49 [host down, received no-response]</w:t>
      </w:r>
    </w:p>
    <w:p w14:paraId="61C8E238" w14:textId="77777777" w:rsidR="0084250D" w:rsidRDefault="0084250D" w:rsidP="0084250D">
      <w:pPr>
        <w:rPr>
          <w:lang w:eastAsia="en-US"/>
        </w:rPr>
      </w:pPr>
      <w:r>
        <w:rPr>
          <w:lang w:eastAsia="en-US"/>
        </w:rPr>
        <w:t>Nmap scan report for 172.16.221.50 [host down, received no-response]</w:t>
      </w:r>
    </w:p>
    <w:p w14:paraId="729B64FE" w14:textId="77777777" w:rsidR="0084250D" w:rsidRDefault="0084250D" w:rsidP="0084250D">
      <w:pPr>
        <w:rPr>
          <w:lang w:eastAsia="en-US"/>
        </w:rPr>
      </w:pPr>
      <w:r>
        <w:rPr>
          <w:lang w:eastAsia="en-US"/>
        </w:rPr>
        <w:t>Nmap scan report for 172.16.221.51 [host down, received no-response]</w:t>
      </w:r>
    </w:p>
    <w:p w14:paraId="4E7E5EA1" w14:textId="77777777" w:rsidR="0084250D" w:rsidRDefault="0084250D" w:rsidP="0084250D">
      <w:pPr>
        <w:rPr>
          <w:lang w:eastAsia="en-US"/>
        </w:rPr>
      </w:pPr>
      <w:r>
        <w:rPr>
          <w:lang w:eastAsia="en-US"/>
        </w:rPr>
        <w:t>Nmap scan report for 172.16.221.52 [host down, received no-response]</w:t>
      </w:r>
    </w:p>
    <w:p w14:paraId="61013827" w14:textId="77777777" w:rsidR="0084250D" w:rsidRDefault="0084250D" w:rsidP="0084250D">
      <w:pPr>
        <w:rPr>
          <w:lang w:eastAsia="en-US"/>
        </w:rPr>
      </w:pPr>
      <w:r>
        <w:rPr>
          <w:lang w:eastAsia="en-US"/>
        </w:rPr>
        <w:t>Nmap scan report for 172.16.221.53 [host down, received no-response]</w:t>
      </w:r>
    </w:p>
    <w:p w14:paraId="06D41F11" w14:textId="77777777" w:rsidR="0084250D" w:rsidRDefault="0084250D" w:rsidP="0084250D">
      <w:pPr>
        <w:rPr>
          <w:lang w:eastAsia="en-US"/>
        </w:rPr>
      </w:pPr>
      <w:r>
        <w:rPr>
          <w:lang w:eastAsia="en-US"/>
        </w:rPr>
        <w:t>Nmap scan report for 172.16.221.54 [host down, received no-response]</w:t>
      </w:r>
    </w:p>
    <w:p w14:paraId="12B87C10" w14:textId="77777777" w:rsidR="0084250D" w:rsidRDefault="0084250D" w:rsidP="0084250D">
      <w:pPr>
        <w:rPr>
          <w:lang w:eastAsia="en-US"/>
        </w:rPr>
      </w:pPr>
      <w:r>
        <w:rPr>
          <w:lang w:eastAsia="en-US"/>
        </w:rPr>
        <w:t>Nmap scan report for 172.16.221.55 [host down, received no-response]</w:t>
      </w:r>
    </w:p>
    <w:p w14:paraId="4A7C1DB8" w14:textId="77777777" w:rsidR="0084250D" w:rsidRDefault="0084250D" w:rsidP="0084250D">
      <w:pPr>
        <w:rPr>
          <w:lang w:eastAsia="en-US"/>
        </w:rPr>
      </w:pPr>
      <w:r>
        <w:rPr>
          <w:lang w:eastAsia="en-US"/>
        </w:rPr>
        <w:t>Nmap scan report for 172.16.221.56 [host down, received no-response]</w:t>
      </w:r>
    </w:p>
    <w:p w14:paraId="168D069F" w14:textId="77777777" w:rsidR="0084250D" w:rsidRDefault="0084250D" w:rsidP="0084250D">
      <w:pPr>
        <w:rPr>
          <w:lang w:eastAsia="en-US"/>
        </w:rPr>
      </w:pPr>
      <w:r>
        <w:rPr>
          <w:lang w:eastAsia="en-US"/>
        </w:rPr>
        <w:t>Nmap scan report for 172.16.221.57 [host down, received no-response]</w:t>
      </w:r>
    </w:p>
    <w:p w14:paraId="3B43AF05" w14:textId="77777777" w:rsidR="0084250D" w:rsidRDefault="0084250D" w:rsidP="0084250D">
      <w:pPr>
        <w:rPr>
          <w:lang w:eastAsia="en-US"/>
        </w:rPr>
      </w:pPr>
      <w:r>
        <w:rPr>
          <w:lang w:eastAsia="en-US"/>
        </w:rPr>
        <w:t>Nmap scan report for 172.16.221.58 [host down, received no-response]</w:t>
      </w:r>
    </w:p>
    <w:p w14:paraId="2E9E2191" w14:textId="77777777" w:rsidR="0084250D" w:rsidRDefault="0084250D" w:rsidP="0084250D">
      <w:pPr>
        <w:rPr>
          <w:lang w:eastAsia="en-US"/>
        </w:rPr>
      </w:pPr>
      <w:r>
        <w:rPr>
          <w:lang w:eastAsia="en-US"/>
        </w:rPr>
        <w:t>Nmap scan report for 172.16.221.59 [host down, received no-response]</w:t>
      </w:r>
    </w:p>
    <w:p w14:paraId="037A8DD9" w14:textId="77777777" w:rsidR="0084250D" w:rsidRDefault="0084250D" w:rsidP="0084250D">
      <w:pPr>
        <w:rPr>
          <w:lang w:eastAsia="en-US"/>
        </w:rPr>
      </w:pPr>
      <w:r>
        <w:rPr>
          <w:lang w:eastAsia="en-US"/>
        </w:rPr>
        <w:t>Nmap scan report for 172.16.221.60 [host down, received no-response]</w:t>
      </w:r>
    </w:p>
    <w:p w14:paraId="0FA06CF7" w14:textId="77777777" w:rsidR="0084250D" w:rsidRDefault="0084250D" w:rsidP="0084250D">
      <w:pPr>
        <w:rPr>
          <w:lang w:eastAsia="en-US"/>
        </w:rPr>
      </w:pPr>
      <w:r>
        <w:rPr>
          <w:lang w:eastAsia="en-US"/>
        </w:rPr>
        <w:t>Nmap scan report for 172.16.221.61 [host down, received no-response]</w:t>
      </w:r>
    </w:p>
    <w:p w14:paraId="1880FCE0" w14:textId="77777777" w:rsidR="0084250D" w:rsidRDefault="0084250D" w:rsidP="0084250D">
      <w:pPr>
        <w:rPr>
          <w:lang w:eastAsia="en-US"/>
        </w:rPr>
      </w:pPr>
      <w:r>
        <w:rPr>
          <w:lang w:eastAsia="en-US"/>
        </w:rPr>
        <w:t>Nmap scan report for 172.16.221.62 [host down, received no-response]</w:t>
      </w:r>
    </w:p>
    <w:p w14:paraId="2771D93F" w14:textId="77777777" w:rsidR="0084250D" w:rsidRDefault="0084250D" w:rsidP="0084250D">
      <w:pPr>
        <w:rPr>
          <w:lang w:eastAsia="en-US"/>
        </w:rPr>
      </w:pPr>
      <w:r>
        <w:rPr>
          <w:lang w:eastAsia="en-US"/>
        </w:rPr>
        <w:t>Nmap scan report for 172.16.221.63 [host down, received host-unreach]</w:t>
      </w:r>
    </w:p>
    <w:p w14:paraId="55A7FE62" w14:textId="77777777" w:rsidR="0084250D" w:rsidRDefault="0084250D" w:rsidP="0084250D">
      <w:pPr>
        <w:rPr>
          <w:lang w:eastAsia="en-US"/>
        </w:rPr>
      </w:pPr>
      <w:r>
        <w:rPr>
          <w:lang w:eastAsia="en-US"/>
        </w:rPr>
        <w:t>Nmap scan report for 172.16.221.64 [host down, received no-response]</w:t>
      </w:r>
    </w:p>
    <w:p w14:paraId="28D6CDCB" w14:textId="77777777" w:rsidR="0084250D" w:rsidRDefault="0084250D" w:rsidP="0084250D">
      <w:pPr>
        <w:rPr>
          <w:lang w:eastAsia="en-US"/>
        </w:rPr>
      </w:pPr>
      <w:r>
        <w:rPr>
          <w:lang w:eastAsia="en-US"/>
        </w:rPr>
        <w:t>Nmap scan report for 172.16.221.65 [host down, received no-response]</w:t>
      </w:r>
    </w:p>
    <w:p w14:paraId="53A1B691" w14:textId="77777777" w:rsidR="0084250D" w:rsidRDefault="0084250D" w:rsidP="0084250D">
      <w:pPr>
        <w:rPr>
          <w:lang w:eastAsia="en-US"/>
        </w:rPr>
      </w:pPr>
      <w:r>
        <w:rPr>
          <w:lang w:eastAsia="en-US"/>
        </w:rPr>
        <w:t>Nmap scan report for 172.16.221.66 [host down, received no-response]</w:t>
      </w:r>
    </w:p>
    <w:p w14:paraId="7DE5C000" w14:textId="77777777" w:rsidR="0084250D" w:rsidRDefault="0084250D" w:rsidP="0084250D">
      <w:pPr>
        <w:rPr>
          <w:lang w:eastAsia="en-US"/>
        </w:rPr>
      </w:pPr>
      <w:r>
        <w:rPr>
          <w:lang w:eastAsia="en-US"/>
        </w:rPr>
        <w:t>Nmap scan report for 172.16.221.67 [host down, received no-response]</w:t>
      </w:r>
    </w:p>
    <w:p w14:paraId="7203AC58" w14:textId="77777777" w:rsidR="0084250D" w:rsidRDefault="0084250D" w:rsidP="0084250D">
      <w:pPr>
        <w:rPr>
          <w:lang w:eastAsia="en-US"/>
        </w:rPr>
      </w:pPr>
      <w:r>
        <w:rPr>
          <w:lang w:eastAsia="en-US"/>
        </w:rPr>
        <w:t>Nmap scan report for 172.16.221.68 [host down, received no-response]</w:t>
      </w:r>
    </w:p>
    <w:p w14:paraId="11F79EFD" w14:textId="77777777" w:rsidR="0084250D" w:rsidRDefault="0084250D" w:rsidP="0084250D">
      <w:pPr>
        <w:rPr>
          <w:lang w:eastAsia="en-US"/>
        </w:rPr>
      </w:pPr>
      <w:r>
        <w:rPr>
          <w:lang w:eastAsia="en-US"/>
        </w:rPr>
        <w:t>Nmap scan report for 172.16.221.69 [host down, received no-response]</w:t>
      </w:r>
    </w:p>
    <w:p w14:paraId="639AFC7E" w14:textId="77777777" w:rsidR="0084250D" w:rsidRDefault="0084250D" w:rsidP="0084250D">
      <w:pPr>
        <w:rPr>
          <w:lang w:eastAsia="en-US"/>
        </w:rPr>
      </w:pPr>
      <w:r>
        <w:rPr>
          <w:lang w:eastAsia="en-US"/>
        </w:rPr>
        <w:t>Nmap scan report for 172.16.221.70 [host down, received no-response]</w:t>
      </w:r>
    </w:p>
    <w:p w14:paraId="4BD54A89" w14:textId="77777777" w:rsidR="0084250D" w:rsidRDefault="0084250D" w:rsidP="0084250D">
      <w:pPr>
        <w:rPr>
          <w:lang w:eastAsia="en-US"/>
        </w:rPr>
      </w:pPr>
      <w:r>
        <w:rPr>
          <w:lang w:eastAsia="en-US"/>
        </w:rPr>
        <w:t>Nmap scan report for 172.16.221.71 [host down, received no-response]</w:t>
      </w:r>
    </w:p>
    <w:p w14:paraId="50993EAA" w14:textId="77777777" w:rsidR="0084250D" w:rsidRDefault="0084250D" w:rsidP="0084250D">
      <w:pPr>
        <w:rPr>
          <w:lang w:eastAsia="en-US"/>
        </w:rPr>
      </w:pPr>
      <w:r>
        <w:rPr>
          <w:lang w:eastAsia="en-US"/>
        </w:rPr>
        <w:t>Nmap scan report for 172.16.221.72 [host down, received no-response]</w:t>
      </w:r>
    </w:p>
    <w:p w14:paraId="2205D1E2" w14:textId="77777777" w:rsidR="0084250D" w:rsidRDefault="0084250D" w:rsidP="0084250D">
      <w:pPr>
        <w:rPr>
          <w:lang w:eastAsia="en-US"/>
        </w:rPr>
      </w:pPr>
      <w:r>
        <w:rPr>
          <w:lang w:eastAsia="en-US"/>
        </w:rPr>
        <w:t>Nmap scan report for 172.16.221.73 [host down, received no-response]</w:t>
      </w:r>
    </w:p>
    <w:p w14:paraId="54518193" w14:textId="77777777" w:rsidR="0084250D" w:rsidRDefault="0084250D" w:rsidP="0084250D">
      <w:pPr>
        <w:rPr>
          <w:lang w:eastAsia="en-US"/>
        </w:rPr>
      </w:pPr>
      <w:r>
        <w:rPr>
          <w:lang w:eastAsia="en-US"/>
        </w:rPr>
        <w:lastRenderedPageBreak/>
        <w:t>Nmap scan report for 172.16.221.74 [host down, received no-response]</w:t>
      </w:r>
    </w:p>
    <w:p w14:paraId="55E4C043" w14:textId="77777777" w:rsidR="0084250D" w:rsidRDefault="0084250D" w:rsidP="0084250D">
      <w:pPr>
        <w:rPr>
          <w:lang w:eastAsia="en-US"/>
        </w:rPr>
      </w:pPr>
      <w:r>
        <w:rPr>
          <w:lang w:eastAsia="en-US"/>
        </w:rPr>
        <w:t>Nmap scan report for 172.16.221.75 [host down, received no-response]</w:t>
      </w:r>
    </w:p>
    <w:p w14:paraId="43B0BEB4" w14:textId="77777777" w:rsidR="0084250D" w:rsidRDefault="0084250D" w:rsidP="0084250D">
      <w:pPr>
        <w:rPr>
          <w:lang w:eastAsia="en-US"/>
        </w:rPr>
      </w:pPr>
      <w:r>
        <w:rPr>
          <w:lang w:eastAsia="en-US"/>
        </w:rPr>
        <w:t>Nmap scan report for 172.16.221.76 [host down, received no-response]</w:t>
      </w:r>
    </w:p>
    <w:p w14:paraId="6E90DC99" w14:textId="77777777" w:rsidR="0084250D" w:rsidRDefault="0084250D" w:rsidP="0084250D">
      <w:pPr>
        <w:rPr>
          <w:lang w:eastAsia="en-US"/>
        </w:rPr>
      </w:pPr>
      <w:r>
        <w:rPr>
          <w:lang w:eastAsia="en-US"/>
        </w:rPr>
        <w:t>Nmap scan report for 172.16.221.77 [host down, received no-response]</w:t>
      </w:r>
    </w:p>
    <w:p w14:paraId="466BD849" w14:textId="77777777" w:rsidR="0084250D" w:rsidRDefault="0084250D" w:rsidP="0084250D">
      <w:pPr>
        <w:rPr>
          <w:lang w:eastAsia="en-US"/>
        </w:rPr>
      </w:pPr>
      <w:r>
        <w:rPr>
          <w:lang w:eastAsia="en-US"/>
        </w:rPr>
        <w:t>Nmap scan report for 172.16.221.78 [host down, received no-response]</w:t>
      </w:r>
    </w:p>
    <w:p w14:paraId="3255485B" w14:textId="77777777" w:rsidR="0084250D" w:rsidRDefault="0084250D" w:rsidP="0084250D">
      <w:pPr>
        <w:rPr>
          <w:lang w:eastAsia="en-US"/>
        </w:rPr>
      </w:pPr>
      <w:r>
        <w:rPr>
          <w:lang w:eastAsia="en-US"/>
        </w:rPr>
        <w:t>Nmap scan report for 172.16.221.79 [host down, received no-response]</w:t>
      </w:r>
    </w:p>
    <w:p w14:paraId="0CC58AC0" w14:textId="77777777" w:rsidR="0084250D" w:rsidRDefault="0084250D" w:rsidP="0084250D">
      <w:pPr>
        <w:rPr>
          <w:lang w:eastAsia="en-US"/>
        </w:rPr>
      </w:pPr>
      <w:r>
        <w:rPr>
          <w:lang w:eastAsia="en-US"/>
        </w:rPr>
        <w:t>Nmap scan report for 172.16.221.80 [host down, received no-response]</w:t>
      </w:r>
    </w:p>
    <w:p w14:paraId="1168AA5D" w14:textId="77777777" w:rsidR="0084250D" w:rsidRDefault="0084250D" w:rsidP="0084250D">
      <w:pPr>
        <w:rPr>
          <w:lang w:eastAsia="en-US"/>
        </w:rPr>
      </w:pPr>
      <w:r>
        <w:rPr>
          <w:lang w:eastAsia="en-US"/>
        </w:rPr>
        <w:t>Nmap scan report for 172.16.221.81 [host down, received no-response]</w:t>
      </w:r>
    </w:p>
    <w:p w14:paraId="775C779E" w14:textId="77777777" w:rsidR="0084250D" w:rsidRDefault="0084250D" w:rsidP="0084250D">
      <w:pPr>
        <w:rPr>
          <w:lang w:eastAsia="en-US"/>
        </w:rPr>
      </w:pPr>
      <w:r>
        <w:rPr>
          <w:lang w:eastAsia="en-US"/>
        </w:rPr>
        <w:t>Nmap scan report for 172.16.221.82 [host down, received no-response]</w:t>
      </w:r>
    </w:p>
    <w:p w14:paraId="3165CD54" w14:textId="77777777" w:rsidR="0084250D" w:rsidRDefault="0084250D" w:rsidP="0084250D">
      <w:pPr>
        <w:rPr>
          <w:lang w:eastAsia="en-US"/>
        </w:rPr>
      </w:pPr>
      <w:r>
        <w:rPr>
          <w:lang w:eastAsia="en-US"/>
        </w:rPr>
        <w:t>Nmap scan report for 172.16.221.83 [host down, received no-response]</w:t>
      </w:r>
    </w:p>
    <w:p w14:paraId="2982DCC5" w14:textId="77777777" w:rsidR="0084250D" w:rsidRDefault="0084250D" w:rsidP="0084250D">
      <w:pPr>
        <w:rPr>
          <w:lang w:eastAsia="en-US"/>
        </w:rPr>
      </w:pPr>
      <w:r>
        <w:rPr>
          <w:lang w:eastAsia="en-US"/>
        </w:rPr>
        <w:t>Nmap scan report for 172.16.221.84 [host down, received no-response]</w:t>
      </w:r>
    </w:p>
    <w:p w14:paraId="1C5C2F76" w14:textId="77777777" w:rsidR="0084250D" w:rsidRDefault="0084250D" w:rsidP="0084250D">
      <w:pPr>
        <w:rPr>
          <w:lang w:eastAsia="en-US"/>
        </w:rPr>
      </w:pPr>
      <w:r>
        <w:rPr>
          <w:lang w:eastAsia="en-US"/>
        </w:rPr>
        <w:t>Nmap scan report for 172.16.221.85 [host down, received no-response]</w:t>
      </w:r>
    </w:p>
    <w:p w14:paraId="179576B2" w14:textId="77777777" w:rsidR="0084250D" w:rsidRDefault="0084250D" w:rsidP="0084250D">
      <w:pPr>
        <w:rPr>
          <w:lang w:eastAsia="en-US"/>
        </w:rPr>
      </w:pPr>
      <w:r>
        <w:rPr>
          <w:lang w:eastAsia="en-US"/>
        </w:rPr>
        <w:t>Nmap scan report for 172.16.221.86 [host down, received no-response]</w:t>
      </w:r>
    </w:p>
    <w:p w14:paraId="5BF74050" w14:textId="77777777" w:rsidR="0084250D" w:rsidRDefault="0084250D" w:rsidP="0084250D">
      <w:pPr>
        <w:rPr>
          <w:lang w:eastAsia="en-US"/>
        </w:rPr>
      </w:pPr>
      <w:r>
        <w:rPr>
          <w:lang w:eastAsia="en-US"/>
        </w:rPr>
        <w:t>Nmap scan report for 172.16.221.87 [host down, received no-response]</w:t>
      </w:r>
    </w:p>
    <w:p w14:paraId="376B1900" w14:textId="77777777" w:rsidR="0084250D" w:rsidRDefault="0084250D" w:rsidP="0084250D">
      <w:pPr>
        <w:rPr>
          <w:lang w:eastAsia="en-US"/>
        </w:rPr>
      </w:pPr>
      <w:r>
        <w:rPr>
          <w:lang w:eastAsia="en-US"/>
        </w:rPr>
        <w:t>Nmap scan report for 172.16.221.88 [host down, received no-response]</w:t>
      </w:r>
    </w:p>
    <w:p w14:paraId="22AAE9F9" w14:textId="77777777" w:rsidR="0084250D" w:rsidRDefault="0084250D" w:rsidP="0084250D">
      <w:pPr>
        <w:rPr>
          <w:lang w:eastAsia="en-US"/>
        </w:rPr>
      </w:pPr>
      <w:r>
        <w:rPr>
          <w:lang w:eastAsia="en-US"/>
        </w:rPr>
        <w:t>Nmap scan report for 172.16.221.89 [host down, received no-response]</w:t>
      </w:r>
    </w:p>
    <w:p w14:paraId="11DEA830" w14:textId="77777777" w:rsidR="0084250D" w:rsidRDefault="0084250D" w:rsidP="0084250D">
      <w:pPr>
        <w:rPr>
          <w:lang w:eastAsia="en-US"/>
        </w:rPr>
      </w:pPr>
      <w:r>
        <w:rPr>
          <w:lang w:eastAsia="en-US"/>
        </w:rPr>
        <w:t>Nmap scan report for 172.16.221.90 [host down, received no-response]</w:t>
      </w:r>
    </w:p>
    <w:p w14:paraId="25E6EBCB" w14:textId="77777777" w:rsidR="0084250D" w:rsidRDefault="0084250D" w:rsidP="0084250D">
      <w:pPr>
        <w:rPr>
          <w:lang w:eastAsia="en-US"/>
        </w:rPr>
      </w:pPr>
      <w:r>
        <w:rPr>
          <w:lang w:eastAsia="en-US"/>
        </w:rPr>
        <w:t>Nmap scan report for 172.16.221.91 [host down, received no-response]</w:t>
      </w:r>
    </w:p>
    <w:p w14:paraId="26F0809F" w14:textId="77777777" w:rsidR="0084250D" w:rsidRDefault="0084250D" w:rsidP="0084250D">
      <w:pPr>
        <w:rPr>
          <w:lang w:eastAsia="en-US"/>
        </w:rPr>
      </w:pPr>
      <w:r>
        <w:rPr>
          <w:lang w:eastAsia="en-US"/>
        </w:rPr>
        <w:t>Nmap scan report for 172.16.221.92 [host down, received no-response]</w:t>
      </w:r>
    </w:p>
    <w:p w14:paraId="73831E3D" w14:textId="77777777" w:rsidR="0084250D" w:rsidRDefault="0084250D" w:rsidP="0084250D">
      <w:pPr>
        <w:rPr>
          <w:lang w:eastAsia="en-US"/>
        </w:rPr>
      </w:pPr>
      <w:r>
        <w:rPr>
          <w:lang w:eastAsia="en-US"/>
        </w:rPr>
        <w:t>Nmap scan report for 172.16.221.93 [host down, received no-response]</w:t>
      </w:r>
    </w:p>
    <w:p w14:paraId="082BF922" w14:textId="77777777" w:rsidR="0084250D" w:rsidRDefault="0084250D" w:rsidP="0084250D">
      <w:pPr>
        <w:rPr>
          <w:lang w:eastAsia="en-US"/>
        </w:rPr>
      </w:pPr>
      <w:r>
        <w:rPr>
          <w:lang w:eastAsia="en-US"/>
        </w:rPr>
        <w:t>Nmap scan report for 172.16.221.94 [host down, received no-response]</w:t>
      </w:r>
    </w:p>
    <w:p w14:paraId="1A014148" w14:textId="77777777" w:rsidR="0084250D" w:rsidRDefault="0084250D" w:rsidP="0084250D">
      <w:pPr>
        <w:rPr>
          <w:lang w:eastAsia="en-US"/>
        </w:rPr>
      </w:pPr>
      <w:r>
        <w:rPr>
          <w:lang w:eastAsia="en-US"/>
        </w:rPr>
        <w:t>Nmap scan report for 172.16.221.95 [host down, received no-response]</w:t>
      </w:r>
    </w:p>
    <w:p w14:paraId="3D3215E9" w14:textId="77777777" w:rsidR="0084250D" w:rsidRDefault="0084250D" w:rsidP="0084250D">
      <w:pPr>
        <w:rPr>
          <w:lang w:eastAsia="en-US"/>
        </w:rPr>
      </w:pPr>
      <w:r>
        <w:rPr>
          <w:lang w:eastAsia="en-US"/>
        </w:rPr>
        <w:t>Nmap scan report for 172.16.221.96 [host down, received no-response]</w:t>
      </w:r>
    </w:p>
    <w:p w14:paraId="457F72AC" w14:textId="77777777" w:rsidR="0084250D" w:rsidRDefault="0084250D" w:rsidP="0084250D">
      <w:pPr>
        <w:rPr>
          <w:lang w:eastAsia="en-US"/>
        </w:rPr>
      </w:pPr>
      <w:r>
        <w:rPr>
          <w:lang w:eastAsia="en-US"/>
        </w:rPr>
        <w:t>Nmap scan report for 172.16.221.97 [host down, received no-response]</w:t>
      </w:r>
    </w:p>
    <w:p w14:paraId="455F00F5" w14:textId="77777777" w:rsidR="0084250D" w:rsidRDefault="0084250D" w:rsidP="0084250D">
      <w:pPr>
        <w:rPr>
          <w:lang w:eastAsia="en-US"/>
        </w:rPr>
      </w:pPr>
      <w:r>
        <w:rPr>
          <w:lang w:eastAsia="en-US"/>
        </w:rPr>
        <w:t>Nmap scan report for 172.16.221.98 [host down, received no-response]</w:t>
      </w:r>
    </w:p>
    <w:p w14:paraId="68B493FD" w14:textId="77777777" w:rsidR="0084250D" w:rsidRDefault="0084250D" w:rsidP="0084250D">
      <w:pPr>
        <w:rPr>
          <w:lang w:eastAsia="en-US"/>
        </w:rPr>
      </w:pPr>
      <w:r>
        <w:rPr>
          <w:lang w:eastAsia="en-US"/>
        </w:rPr>
        <w:t>Nmap scan report for 172.16.221.99 [host down, received no-response]</w:t>
      </w:r>
    </w:p>
    <w:p w14:paraId="729E3AB5" w14:textId="77777777" w:rsidR="0084250D" w:rsidRDefault="0084250D" w:rsidP="0084250D">
      <w:pPr>
        <w:rPr>
          <w:lang w:eastAsia="en-US"/>
        </w:rPr>
      </w:pPr>
      <w:r>
        <w:rPr>
          <w:lang w:eastAsia="en-US"/>
        </w:rPr>
        <w:t>Nmap scan report for 172.16.221.100 [host down, received no-response]</w:t>
      </w:r>
    </w:p>
    <w:p w14:paraId="3B3F1DE0" w14:textId="77777777" w:rsidR="0084250D" w:rsidRDefault="0084250D" w:rsidP="0084250D">
      <w:pPr>
        <w:rPr>
          <w:lang w:eastAsia="en-US"/>
        </w:rPr>
      </w:pPr>
      <w:r>
        <w:rPr>
          <w:lang w:eastAsia="en-US"/>
        </w:rPr>
        <w:t>Nmap scan report for 172.16.221.101 [host down, received no-response]</w:t>
      </w:r>
    </w:p>
    <w:p w14:paraId="7F69F868" w14:textId="77777777" w:rsidR="0084250D" w:rsidRDefault="0084250D" w:rsidP="0084250D">
      <w:pPr>
        <w:rPr>
          <w:lang w:eastAsia="en-US"/>
        </w:rPr>
      </w:pPr>
      <w:r>
        <w:rPr>
          <w:lang w:eastAsia="en-US"/>
        </w:rPr>
        <w:t>Nmap scan report for 172.16.221.102 [host down, received no-response]</w:t>
      </w:r>
    </w:p>
    <w:p w14:paraId="1F6BAC6A" w14:textId="77777777" w:rsidR="0084250D" w:rsidRDefault="0084250D" w:rsidP="0084250D">
      <w:pPr>
        <w:rPr>
          <w:lang w:eastAsia="en-US"/>
        </w:rPr>
      </w:pPr>
      <w:r>
        <w:rPr>
          <w:lang w:eastAsia="en-US"/>
        </w:rPr>
        <w:lastRenderedPageBreak/>
        <w:t>Nmap scan report for 172.16.221.103 [host down, received no-response]</w:t>
      </w:r>
    </w:p>
    <w:p w14:paraId="00C21117" w14:textId="77777777" w:rsidR="0084250D" w:rsidRDefault="0084250D" w:rsidP="0084250D">
      <w:pPr>
        <w:rPr>
          <w:lang w:eastAsia="en-US"/>
        </w:rPr>
      </w:pPr>
      <w:r>
        <w:rPr>
          <w:lang w:eastAsia="en-US"/>
        </w:rPr>
        <w:t>Nmap scan report for 172.16.221.104 [host down, received no-response]</w:t>
      </w:r>
    </w:p>
    <w:p w14:paraId="301643C6" w14:textId="77777777" w:rsidR="0084250D" w:rsidRDefault="0084250D" w:rsidP="0084250D">
      <w:pPr>
        <w:rPr>
          <w:lang w:eastAsia="en-US"/>
        </w:rPr>
      </w:pPr>
      <w:r>
        <w:rPr>
          <w:lang w:eastAsia="en-US"/>
        </w:rPr>
        <w:t>Nmap scan report for 172.16.221.105 [host down, received no-response]</w:t>
      </w:r>
    </w:p>
    <w:p w14:paraId="6132C10B" w14:textId="77777777" w:rsidR="0084250D" w:rsidRDefault="0084250D" w:rsidP="0084250D">
      <w:pPr>
        <w:rPr>
          <w:lang w:eastAsia="en-US"/>
        </w:rPr>
      </w:pPr>
      <w:r>
        <w:rPr>
          <w:lang w:eastAsia="en-US"/>
        </w:rPr>
        <w:t>Nmap scan report for 172.16.221.106 [host down, received no-response]</w:t>
      </w:r>
    </w:p>
    <w:p w14:paraId="7324BE96" w14:textId="77777777" w:rsidR="0084250D" w:rsidRDefault="0084250D" w:rsidP="0084250D">
      <w:pPr>
        <w:rPr>
          <w:lang w:eastAsia="en-US"/>
        </w:rPr>
      </w:pPr>
      <w:r>
        <w:rPr>
          <w:lang w:eastAsia="en-US"/>
        </w:rPr>
        <w:t>Nmap scan report for 172.16.221.107 [host down, received no-response]</w:t>
      </w:r>
    </w:p>
    <w:p w14:paraId="63B0851D" w14:textId="77777777" w:rsidR="0084250D" w:rsidRDefault="0084250D" w:rsidP="0084250D">
      <w:pPr>
        <w:rPr>
          <w:lang w:eastAsia="en-US"/>
        </w:rPr>
      </w:pPr>
      <w:r>
        <w:rPr>
          <w:lang w:eastAsia="en-US"/>
        </w:rPr>
        <w:t>Nmap scan report for 172.16.221.108 [host down, received no-response]</w:t>
      </w:r>
    </w:p>
    <w:p w14:paraId="05EF96DC" w14:textId="77777777" w:rsidR="0084250D" w:rsidRDefault="0084250D" w:rsidP="0084250D">
      <w:pPr>
        <w:rPr>
          <w:lang w:eastAsia="en-US"/>
        </w:rPr>
      </w:pPr>
      <w:r>
        <w:rPr>
          <w:lang w:eastAsia="en-US"/>
        </w:rPr>
        <w:t>Nmap scan report for 172.16.221.109 [host down, received no-response]</w:t>
      </w:r>
    </w:p>
    <w:p w14:paraId="537B29EC" w14:textId="77777777" w:rsidR="0084250D" w:rsidRDefault="0084250D" w:rsidP="0084250D">
      <w:pPr>
        <w:rPr>
          <w:lang w:eastAsia="en-US"/>
        </w:rPr>
      </w:pPr>
      <w:r>
        <w:rPr>
          <w:lang w:eastAsia="en-US"/>
        </w:rPr>
        <w:t>Nmap scan report for 172.16.221.110 [host down, received no-response]</w:t>
      </w:r>
    </w:p>
    <w:p w14:paraId="37041ED2" w14:textId="77777777" w:rsidR="0084250D" w:rsidRDefault="0084250D" w:rsidP="0084250D">
      <w:pPr>
        <w:rPr>
          <w:lang w:eastAsia="en-US"/>
        </w:rPr>
      </w:pPr>
      <w:r>
        <w:rPr>
          <w:lang w:eastAsia="en-US"/>
        </w:rPr>
        <w:t>Nmap scan report for 172.16.221.111 [host down, received no-response]</w:t>
      </w:r>
    </w:p>
    <w:p w14:paraId="341F4132" w14:textId="77777777" w:rsidR="0084250D" w:rsidRDefault="0084250D" w:rsidP="0084250D">
      <w:pPr>
        <w:rPr>
          <w:lang w:eastAsia="en-US"/>
        </w:rPr>
      </w:pPr>
      <w:r>
        <w:rPr>
          <w:lang w:eastAsia="en-US"/>
        </w:rPr>
        <w:t>Nmap scan report for 172.16.221.112 [host down, received no-response]</w:t>
      </w:r>
    </w:p>
    <w:p w14:paraId="2E14EC03" w14:textId="77777777" w:rsidR="0084250D" w:rsidRDefault="0084250D" w:rsidP="0084250D">
      <w:pPr>
        <w:rPr>
          <w:lang w:eastAsia="en-US"/>
        </w:rPr>
      </w:pPr>
      <w:r>
        <w:rPr>
          <w:lang w:eastAsia="en-US"/>
        </w:rPr>
        <w:t>Nmap scan report for 172.16.221.113 [host down, received no-response]</w:t>
      </w:r>
    </w:p>
    <w:p w14:paraId="73AF088D" w14:textId="77777777" w:rsidR="0084250D" w:rsidRDefault="0084250D" w:rsidP="0084250D">
      <w:pPr>
        <w:rPr>
          <w:lang w:eastAsia="en-US"/>
        </w:rPr>
      </w:pPr>
      <w:r>
        <w:rPr>
          <w:lang w:eastAsia="en-US"/>
        </w:rPr>
        <w:t>Nmap scan report for 172.16.221.114 [host down, received no-response]</w:t>
      </w:r>
    </w:p>
    <w:p w14:paraId="1CE804C8" w14:textId="77777777" w:rsidR="0084250D" w:rsidRDefault="0084250D" w:rsidP="0084250D">
      <w:pPr>
        <w:rPr>
          <w:lang w:eastAsia="en-US"/>
        </w:rPr>
      </w:pPr>
      <w:r>
        <w:rPr>
          <w:lang w:eastAsia="en-US"/>
        </w:rPr>
        <w:t>Nmap scan report for 172.16.221.115 [host down, received no-response]</w:t>
      </w:r>
    </w:p>
    <w:p w14:paraId="0C0C345E" w14:textId="77777777" w:rsidR="0084250D" w:rsidRDefault="0084250D" w:rsidP="0084250D">
      <w:pPr>
        <w:rPr>
          <w:lang w:eastAsia="en-US"/>
        </w:rPr>
      </w:pPr>
      <w:r>
        <w:rPr>
          <w:lang w:eastAsia="en-US"/>
        </w:rPr>
        <w:t>Nmap scan report for 172.16.221.116 [host down, received no-response]</w:t>
      </w:r>
    </w:p>
    <w:p w14:paraId="4B41A71B" w14:textId="77777777" w:rsidR="0084250D" w:rsidRDefault="0084250D" w:rsidP="0084250D">
      <w:pPr>
        <w:rPr>
          <w:lang w:eastAsia="en-US"/>
        </w:rPr>
      </w:pPr>
      <w:r>
        <w:rPr>
          <w:lang w:eastAsia="en-US"/>
        </w:rPr>
        <w:t>Nmap scan report for 172.16.221.117 [host down, received no-response]</w:t>
      </w:r>
    </w:p>
    <w:p w14:paraId="30B4900D" w14:textId="77777777" w:rsidR="0084250D" w:rsidRDefault="0084250D" w:rsidP="0084250D">
      <w:pPr>
        <w:rPr>
          <w:lang w:eastAsia="en-US"/>
        </w:rPr>
      </w:pPr>
      <w:r>
        <w:rPr>
          <w:lang w:eastAsia="en-US"/>
        </w:rPr>
        <w:t>Nmap scan report for 172.16.221.118 [host down, received no-response]</w:t>
      </w:r>
    </w:p>
    <w:p w14:paraId="1A070304" w14:textId="77777777" w:rsidR="0084250D" w:rsidRDefault="0084250D" w:rsidP="0084250D">
      <w:pPr>
        <w:rPr>
          <w:lang w:eastAsia="en-US"/>
        </w:rPr>
      </w:pPr>
      <w:r>
        <w:rPr>
          <w:lang w:eastAsia="en-US"/>
        </w:rPr>
        <w:t>Nmap scan report for 172.16.221.119 [host down, received no-response]</w:t>
      </w:r>
    </w:p>
    <w:p w14:paraId="1A0B5E16" w14:textId="77777777" w:rsidR="0084250D" w:rsidRDefault="0084250D" w:rsidP="0084250D">
      <w:pPr>
        <w:rPr>
          <w:lang w:eastAsia="en-US"/>
        </w:rPr>
      </w:pPr>
      <w:r>
        <w:rPr>
          <w:lang w:eastAsia="en-US"/>
        </w:rPr>
        <w:t>Nmap scan report for 172.16.221.120 [host down, received no-response]</w:t>
      </w:r>
    </w:p>
    <w:p w14:paraId="41253D38" w14:textId="77777777" w:rsidR="0084250D" w:rsidRDefault="0084250D" w:rsidP="0084250D">
      <w:pPr>
        <w:rPr>
          <w:lang w:eastAsia="en-US"/>
        </w:rPr>
      </w:pPr>
      <w:r>
        <w:rPr>
          <w:lang w:eastAsia="en-US"/>
        </w:rPr>
        <w:t>Nmap scan report for 172.16.221.121 [host down, received no-response]</w:t>
      </w:r>
    </w:p>
    <w:p w14:paraId="4CAA7545" w14:textId="77777777" w:rsidR="0084250D" w:rsidRDefault="0084250D" w:rsidP="0084250D">
      <w:pPr>
        <w:rPr>
          <w:lang w:eastAsia="en-US"/>
        </w:rPr>
      </w:pPr>
      <w:r>
        <w:rPr>
          <w:lang w:eastAsia="en-US"/>
        </w:rPr>
        <w:t>Nmap scan report for 172.16.221.122 [host down, received no-response]</w:t>
      </w:r>
    </w:p>
    <w:p w14:paraId="4261AF6F" w14:textId="77777777" w:rsidR="0084250D" w:rsidRDefault="0084250D" w:rsidP="0084250D">
      <w:pPr>
        <w:rPr>
          <w:lang w:eastAsia="en-US"/>
        </w:rPr>
      </w:pPr>
      <w:r>
        <w:rPr>
          <w:lang w:eastAsia="en-US"/>
        </w:rPr>
        <w:t>Nmap scan report for 172.16.221.123 [host down, received host-unreach]</w:t>
      </w:r>
    </w:p>
    <w:p w14:paraId="38940739" w14:textId="77777777" w:rsidR="0084250D" w:rsidRDefault="0084250D" w:rsidP="0084250D">
      <w:pPr>
        <w:rPr>
          <w:lang w:eastAsia="en-US"/>
        </w:rPr>
      </w:pPr>
      <w:r>
        <w:rPr>
          <w:lang w:eastAsia="en-US"/>
        </w:rPr>
        <w:t>Nmap scan report for 172.16.221.124 [host down, received no-response]</w:t>
      </w:r>
    </w:p>
    <w:p w14:paraId="21E5DDA4" w14:textId="77777777" w:rsidR="0084250D" w:rsidRDefault="0084250D" w:rsidP="0084250D">
      <w:pPr>
        <w:rPr>
          <w:lang w:eastAsia="en-US"/>
        </w:rPr>
      </w:pPr>
      <w:r>
        <w:rPr>
          <w:lang w:eastAsia="en-US"/>
        </w:rPr>
        <w:t>Nmap scan report for 172.16.221.125 [host down, received no-response]</w:t>
      </w:r>
    </w:p>
    <w:p w14:paraId="0A749E72" w14:textId="77777777" w:rsidR="0084250D" w:rsidRDefault="0084250D" w:rsidP="0084250D">
      <w:pPr>
        <w:rPr>
          <w:lang w:eastAsia="en-US"/>
        </w:rPr>
      </w:pPr>
      <w:r>
        <w:rPr>
          <w:lang w:eastAsia="en-US"/>
        </w:rPr>
        <w:t>Nmap scan report for 172.16.221.126 [host down, received host-unreach]</w:t>
      </w:r>
    </w:p>
    <w:p w14:paraId="36EF21EE" w14:textId="77777777" w:rsidR="0084250D" w:rsidRDefault="0084250D" w:rsidP="0084250D">
      <w:pPr>
        <w:rPr>
          <w:lang w:eastAsia="en-US"/>
        </w:rPr>
      </w:pPr>
      <w:r>
        <w:rPr>
          <w:lang w:eastAsia="en-US"/>
        </w:rPr>
        <w:t>Nmap scan report for 172.16.221.127 [host down, received no-response]</w:t>
      </w:r>
    </w:p>
    <w:p w14:paraId="0EF568E0" w14:textId="77777777" w:rsidR="0084250D" w:rsidRDefault="0084250D" w:rsidP="0084250D">
      <w:pPr>
        <w:rPr>
          <w:lang w:eastAsia="en-US"/>
        </w:rPr>
      </w:pPr>
      <w:r>
        <w:rPr>
          <w:lang w:eastAsia="en-US"/>
        </w:rPr>
        <w:t>Nmap scan report for 172.16.221.128 [host down, received no-response]</w:t>
      </w:r>
    </w:p>
    <w:p w14:paraId="77C522CD" w14:textId="77777777" w:rsidR="0084250D" w:rsidRDefault="0084250D" w:rsidP="0084250D">
      <w:pPr>
        <w:rPr>
          <w:lang w:eastAsia="en-US"/>
        </w:rPr>
      </w:pPr>
      <w:r>
        <w:rPr>
          <w:lang w:eastAsia="en-US"/>
        </w:rPr>
        <w:t>Nmap scan report for 172.16.221.129 [host down, received no-response]</w:t>
      </w:r>
    </w:p>
    <w:p w14:paraId="60D512F9" w14:textId="77777777" w:rsidR="0084250D" w:rsidRDefault="0084250D" w:rsidP="0084250D">
      <w:pPr>
        <w:rPr>
          <w:lang w:eastAsia="en-US"/>
        </w:rPr>
      </w:pPr>
      <w:r>
        <w:rPr>
          <w:lang w:eastAsia="en-US"/>
        </w:rPr>
        <w:t>Nmap scan report for 172.16.221.130 [host down, received no-response]</w:t>
      </w:r>
    </w:p>
    <w:p w14:paraId="6945C813" w14:textId="77777777" w:rsidR="0084250D" w:rsidRDefault="0084250D" w:rsidP="0084250D">
      <w:pPr>
        <w:rPr>
          <w:lang w:eastAsia="en-US"/>
        </w:rPr>
      </w:pPr>
      <w:r>
        <w:rPr>
          <w:lang w:eastAsia="en-US"/>
        </w:rPr>
        <w:t>Nmap scan report for 172.16.221.131 [host down, received no-response]</w:t>
      </w:r>
    </w:p>
    <w:p w14:paraId="35197724" w14:textId="77777777" w:rsidR="0084250D" w:rsidRDefault="0084250D" w:rsidP="0084250D">
      <w:pPr>
        <w:rPr>
          <w:lang w:eastAsia="en-US"/>
        </w:rPr>
      </w:pPr>
      <w:r>
        <w:rPr>
          <w:lang w:eastAsia="en-US"/>
        </w:rPr>
        <w:lastRenderedPageBreak/>
        <w:t>Nmap scan report for 172.16.221.132 [host down, received no-response]</w:t>
      </w:r>
    </w:p>
    <w:p w14:paraId="2CFC6BAF" w14:textId="77777777" w:rsidR="0084250D" w:rsidRDefault="0084250D" w:rsidP="0084250D">
      <w:pPr>
        <w:rPr>
          <w:lang w:eastAsia="en-US"/>
        </w:rPr>
      </w:pPr>
      <w:r>
        <w:rPr>
          <w:lang w:eastAsia="en-US"/>
        </w:rPr>
        <w:t>Nmap scan report for 172.16.221.133 [host down, received no-response]</w:t>
      </w:r>
    </w:p>
    <w:p w14:paraId="6ABBD69D" w14:textId="77777777" w:rsidR="0084250D" w:rsidRDefault="0084250D" w:rsidP="0084250D">
      <w:pPr>
        <w:rPr>
          <w:lang w:eastAsia="en-US"/>
        </w:rPr>
      </w:pPr>
      <w:r>
        <w:rPr>
          <w:lang w:eastAsia="en-US"/>
        </w:rPr>
        <w:t>Nmap scan report for 172.16.221.134 [host down, received no-response]</w:t>
      </w:r>
    </w:p>
    <w:p w14:paraId="43252E29" w14:textId="77777777" w:rsidR="0084250D" w:rsidRDefault="0084250D" w:rsidP="0084250D">
      <w:pPr>
        <w:rPr>
          <w:lang w:eastAsia="en-US"/>
        </w:rPr>
      </w:pPr>
      <w:r>
        <w:rPr>
          <w:lang w:eastAsia="en-US"/>
        </w:rPr>
        <w:t>Nmap scan report for 172.16.221.135 [host down, received no-response]</w:t>
      </w:r>
    </w:p>
    <w:p w14:paraId="0468AEAB" w14:textId="77777777" w:rsidR="0084250D" w:rsidRDefault="0084250D" w:rsidP="0084250D">
      <w:pPr>
        <w:rPr>
          <w:lang w:eastAsia="en-US"/>
        </w:rPr>
      </w:pPr>
      <w:r>
        <w:rPr>
          <w:lang w:eastAsia="en-US"/>
        </w:rPr>
        <w:t>Nmap scan report for 172.16.221.136 [host down, received no-response]</w:t>
      </w:r>
    </w:p>
    <w:p w14:paraId="3F018C72" w14:textId="77777777" w:rsidR="0084250D" w:rsidRDefault="0084250D" w:rsidP="0084250D">
      <w:pPr>
        <w:rPr>
          <w:lang w:eastAsia="en-US"/>
        </w:rPr>
      </w:pPr>
      <w:r>
        <w:rPr>
          <w:lang w:eastAsia="en-US"/>
        </w:rPr>
        <w:t>Nmap scan report for 172.16.221.137 [host down, received no-response]</w:t>
      </w:r>
    </w:p>
    <w:p w14:paraId="3975BF57" w14:textId="77777777" w:rsidR="0084250D" w:rsidRDefault="0084250D" w:rsidP="0084250D">
      <w:pPr>
        <w:rPr>
          <w:lang w:eastAsia="en-US"/>
        </w:rPr>
      </w:pPr>
      <w:r>
        <w:rPr>
          <w:lang w:eastAsia="en-US"/>
        </w:rPr>
        <w:t>Nmap scan report for 172.16.221.138 [host down, received host-unreach]</w:t>
      </w:r>
    </w:p>
    <w:p w14:paraId="753A42D8" w14:textId="77777777" w:rsidR="0084250D" w:rsidRDefault="0084250D" w:rsidP="0084250D">
      <w:pPr>
        <w:rPr>
          <w:lang w:eastAsia="en-US"/>
        </w:rPr>
      </w:pPr>
      <w:r>
        <w:rPr>
          <w:lang w:eastAsia="en-US"/>
        </w:rPr>
        <w:t>Nmap scan report for 172.16.221.139 [host down, received no-response]</w:t>
      </w:r>
    </w:p>
    <w:p w14:paraId="57235B4B" w14:textId="77777777" w:rsidR="0084250D" w:rsidRDefault="0084250D" w:rsidP="0084250D">
      <w:pPr>
        <w:rPr>
          <w:lang w:eastAsia="en-US"/>
        </w:rPr>
      </w:pPr>
      <w:r>
        <w:rPr>
          <w:lang w:eastAsia="en-US"/>
        </w:rPr>
        <w:t>Nmap scan report for 172.16.221.140 [host down, received no-response]</w:t>
      </w:r>
    </w:p>
    <w:p w14:paraId="02722BC9" w14:textId="77777777" w:rsidR="0084250D" w:rsidRDefault="0084250D" w:rsidP="0084250D">
      <w:pPr>
        <w:rPr>
          <w:lang w:eastAsia="en-US"/>
        </w:rPr>
      </w:pPr>
      <w:r>
        <w:rPr>
          <w:lang w:eastAsia="en-US"/>
        </w:rPr>
        <w:t>Nmap scan report for 172.16.221.141 [host down, received no-response]</w:t>
      </w:r>
    </w:p>
    <w:p w14:paraId="710661D5" w14:textId="77777777" w:rsidR="0084250D" w:rsidRDefault="0084250D" w:rsidP="0084250D">
      <w:pPr>
        <w:rPr>
          <w:lang w:eastAsia="en-US"/>
        </w:rPr>
      </w:pPr>
      <w:r>
        <w:rPr>
          <w:lang w:eastAsia="en-US"/>
        </w:rPr>
        <w:t>Nmap scan report for 172.16.221.142 [host down, received no-response]</w:t>
      </w:r>
    </w:p>
    <w:p w14:paraId="1CE421D8" w14:textId="77777777" w:rsidR="0084250D" w:rsidRDefault="0084250D" w:rsidP="0084250D">
      <w:pPr>
        <w:rPr>
          <w:lang w:eastAsia="en-US"/>
        </w:rPr>
      </w:pPr>
      <w:r>
        <w:rPr>
          <w:lang w:eastAsia="en-US"/>
        </w:rPr>
        <w:t>Nmap scan report for 172.16.221.143 [host down, received no-response]</w:t>
      </w:r>
    </w:p>
    <w:p w14:paraId="76F31071" w14:textId="77777777" w:rsidR="0084250D" w:rsidRDefault="0084250D" w:rsidP="0084250D">
      <w:pPr>
        <w:rPr>
          <w:lang w:eastAsia="en-US"/>
        </w:rPr>
      </w:pPr>
      <w:r>
        <w:rPr>
          <w:lang w:eastAsia="en-US"/>
        </w:rPr>
        <w:t>Nmap scan report for 172.16.221.144 [host down, received no-response]</w:t>
      </w:r>
    </w:p>
    <w:p w14:paraId="65CAA8FF" w14:textId="77777777" w:rsidR="0084250D" w:rsidRDefault="0084250D" w:rsidP="0084250D">
      <w:pPr>
        <w:rPr>
          <w:lang w:eastAsia="en-US"/>
        </w:rPr>
      </w:pPr>
      <w:r>
        <w:rPr>
          <w:lang w:eastAsia="en-US"/>
        </w:rPr>
        <w:t>Nmap scan report for 172.16.221.145 [host down, received no-response]</w:t>
      </w:r>
    </w:p>
    <w:p w14:paraId="2AC238D9" w14:textId="77777777" w:rsidR="0084250D" w:rsidRDefault="0084250D" w:rsidP="0084250D">
      <w:pPr>
        <w:rPr>
          <w:lang w:eastAsia="en-US"/>
        </w:rPr>
      </w:pPr>
      <w:r>
        <w:rPr>
          <w:lang w:eastAsia="en-US"/>
        </w:rPr>
        <w:t>Nmap scan report for 172.16.221.146 [host down, received no-response]</w:t>
      </w:r>
    </w:p>
    <w:p w14:paraId="780B9A1F" w14:textId="77777777" w:rsidR="0084250D" w:rsidRDefault="0084250D" w:rsidP="0084250D">
      <w:pPr>
        <w:rPr>
          <w:lang w:eastAsia="en-US"/>
        </w:rPr>
      </w:pPr>
      <w:r>
        <w:rPr>
          <w:lang w:eastAsia="en-US"/>
        </w:rPr>
        <w:t>Nmap scan report for 172.16.221.147 [host down, received no-response]</w:t>
      </w:r>
    </w:p>
    <w:p w14:paraId="7024876D" w14:textId="77777777" w:rsidR="0084250D" w:rsidRDefault="0084250D" w:rsidP="0084250D">
      <w:pPr>
        <w:rPr>
          <w:lang w:eastAsia="en-US"/>
        </w:rPr>
      </w:pPr>
      <w:r>
        <w:rPr>
          <w:lang w:eastAsia="en-US"/>
        </w:rPr>
        <w:t>Nmap scan report for 172.16.221.148 [host down, received no-response]</w:t>
      </w:r>
    </w:p>
    <w:p w14:paraId="446C5DA7" w14:textId="77777777" w:rsidR="0084250D" w:rsidRDefault="0084250D" w:rsidP="0084250D">
      <w:pPr>
        <w:rPr>
          <w:lang w:eastAsia="en-US"/>
        </w:rPr>
      </w:pPr>
      <w:r>
        <w:rPr>
          <w:lang w:eastAsia="en-US"/>
        </w:rPr>
        <w:t>Nmap scan report for 172.16.221.149 [host down, received no-response]</w:t>
      </w:r>
    </w:p>
    <w:p w14:paraId="0C51AFA8" w14:textId="77777777" w:rsidR="0084250D" w:rsidRDefault="0084250D" w:rsidP="0084250D">
      <w:pPr>
        <w:rPr>
          <w:lang w:eastAsia="en-US"/>
        </w:rPr>
      </w:pPr>
      <w:r>
        <w:rPr>
          <w:lang w:eastAsia="en-US"/>
        </w:rPr>
        <w:t>Nmap scan report for 172.16.221.150 [host down, received no-response]</w:t>
      </w:r>
    </w:p>
    <w:p w14:paraId="34CC674B" w14:textId="77777777" w:rsidR="0084250D" w:rsidRDefault="0084250D" w:rsidP="0084250D">
      <w:pPr>
        <w:rPr>
          <w:lang w:eastAsia="en-US"/>
        </w:rPr>
      </w:pPr>
      <w:r>
        <w:rPr>
          <w:lang w:eastAsia="en-US"/>
        </w:rPr>
        <w:t>Nmap scan report for 172.16.221.151 [host down, received no-response]</w:t>
      </w:r>
    </w:p>
    <w:p w14:paraId="20A388FB" w14:textId="77777777" w:rsidR="0084250D" w:rsidRDefault="0084250D" w:rsidP="0084250D">
      <w:pPr>
        <w:rPr>
          <w:lang w:eastAsia="en-US"/>
        </w:rPr>
      </w:pPr>
      <w:r>
        <w:rPr>
          <w:lang w:eastAsia="en-US"/>
        </w:rPr>
        <w:t>Nmap scan report for 172.16.221.152 [host down, received no-response]</w:t>
      </w:r>
    </w:p>
    <w:p w14:paraId="3CCACBC4" w14:textId="77777777" w:rsidR="0084250D" w:rsidRDefault="0084250D" w:rsidP="0084250D">
      <w:pPr>
        <w:rPr>
          <w:lang w:eastAsia="en-US"/>
        </w:rPr>
      </w:pPr>
      <w:r>
        <w:rPr>
          <w:lang w:eastAsia="en-US"/>
        </w:rPr>
        <w:t>Nmap scan report for 172.16.221.153 [host down, received no-response]</w:t>
      </w:r>
    </w:p>
    <w:p w14:paraId="4AF7FC17" w14:textId="77777777" w:rsidR="0084250D" w:rsidRDefault="0084250D" w:rsidP="0084250D">
      <w:pPr>
        <w:rPr>
          <w:lang w:eastAsia="en-US"/>
        </w:rPr>
      </w:pPr>
      <w:r>
        <w:rPr>
          <w:lang w:eastAsia="en-US"/>
        </w:rPr>
        <w:t>Nmap scan report for 172.16.221.154 [host down, received no-response]</w:t>
      </w:r>
    </w:p>
    <w:p w14:paraId="268EC8B0" w14:textId="77777777" w:rsidR="0084250D" w:rsidRDefault="0084250D" w:rsidP="0084250D">
      <w:pPr>
        <w:rPr>
          <w:lang w:eastAsia="en-US"/>
        </w:rPr>
      </w:pPr>
      <w:r>
        <w:rPr>
          <w:lang w:eastAsia="en-US"/>
        </w:rPr>
        <w:t>Nmap scan report for 172.16.221.155 [host down, received no-response]</w:t>
      </w:r>
    </w:p>
    <w:p w14:paraId="4EB5C29B" w14:textId="77777777" w:rsidR="0084250D" w:rsidRDefault="0084250D" w:rsidP="0084250D">
      <w:pPr>
        <w:rPr>
          <w:lang w:eastAsia="en-US"/>
        </w:rPr>
      </w:pPr>
      <w:r>
        <w:rPr>
          <w:lang w:eastAsia="en-US"/>
        </w:rPr>
        <w:t>Nmap scan report for 172.16.221.156 [host down, received no-response]</w:t>
      </w:r>
    </w:p>
    <w:p w14:paraId="2DF796C4" w14:textId="77777777" w:rsidR="0084250D" w:rsidRDefault="0084250D" w:rsidP="0084250D">
      <w:pPr>
        <w:rPr>
          <w:lang w:eastAsia="en-US"/>
        </w:rPr>
      </w:pPr>
      <w:r>
        <w:rPr>
          <w:lang w:eastAsia="en-US"/>
        </w:rPr>
        <w:t>Nmap scan report for 172.16.221.157 [host down, received no-response]</w:t>
      </w:r>
    </w:p>
    <w:p w14:paraId="0E5FAA9B" w14:textId="77777777" w:rsidR="0084250D" w:rsidRDefault="0084250D" w:rsidP="0084250D">
      <w:pPr>
        <w:rPr>
          <w:lang w:eastAsia="en-US"/>
        </w:rPr>
      </w:pPr>
      <w:r>
        <w:rPr>
          <w:lang w:eastAsia="en-US"/>
        </w:rPr>
        <w:t>Nmap scan report for 172.16.221.158 [host down, received no-response]</w:t>
      </w:r>
    </w:p>
    <w:p w14:paraId="0720C824" w14:textId="77777777" w:rsidR="0084250D" w:rsidRDefault="0084250D" w:rsidP="0084250D">
      <w:pPr>
        <w:rPr>
          <w:lang w:eastAsia="en-US"/>
        </w:rPr>
      </w:pPr>
      <w:r>
        <w:rPr>
          <w:lang w:eastAsia="en-US"/>
        </w:rPr>
        <w:t>Nmap scan report for 172.16.221.159 [host down, received no-response]</w:t>
      </w:r>
    </w:p>
    <w:p w14:paraId="0FAAB9AA" w14:textId="77777777" w:rsidR="0084250D" w:rsidRDefault="0084250D" w:rsidP="0084250D">
      <w:pPr>
        <w:rPr>
          <w:lang w:eastAsia="en-US"/>
        </w:rPr>
      </w:pPr>
      <w:r>
        <w:rPr>
          <w:lang w:eastAsia="en-US"/>
        </w:rPr>
        <w:t>Nmap scan report for 172.16.221.160 [host down, received no-response]</w:t>
      </w:r>
    </w:p>
    <w:p w14:paraId="23A16528" w14:textId="77777777" w:rsidR="0084250D" w:rsidRDefault="0084250D" w:rsidP="0084250D">
      <w:pPr>
        <w:rPr>
          <w:lang w:eastAsia="en-US"/>
        </w:rPr>
      </w:pPr>
      <w:r>
        <w:rPr>
          <w:lang w:eastAsia="en-US"/>
        </w:rPr>
        <w:lastRenderedPageBreak/>
        <w:t>Nmap scan report for 172.16.221.161 [host down, received no-response]</w:t>
      </w:r>
    </w:p>
    <w:p w14:paraId="01B2846E" w14:textId="77777777" w:rsidR="0084250D" w:rsidRDefault="0084250D" w:rsidP="0084250D">
      <w:pPr>
        <w:rPr>
          <w:lang w:eastAsia="en-US"/>
        </w:rPr>
      </w:pPr>
      <w:r>
        <w:rPr>
          <w:lang w:eastAsia="en-US"/>
        </w:rPr>
        <w:t>Nmap scan report for 172.16.221.162 [host down, received no-response]</w:t>
      </w:r>
    </w:p>
    <w:p w14:paraId="388F1BB8" w14:textId="77777777" w:rsidR="0084250D" w:rsidRDefault="0084250D" w:rsidP="0084250D">
      <w:pPr>
        <w:rPr>
          <w:lang w:eastAsia="en-US"/>
        </w:rPr>
      </w:pPr>
      <w:r>
        <w:rPr>
          <w:lang w:eastAsia="en-US"/>
        </w:rPr>
        <w:t>Nmap scan report for 172.16.221.163 [host down, received no-response]</w:t>
      </w:r>
    </w:p>
    <w:p w14:paraId="65273EAE" w14:textId="77777777" w:rsidR="0084250D" w:rsidRDefault="0084250D" w:rsidP="0084250D">
      <w:pPr>
        <w:rPr>
          <w:lang w:eastAsia="en-US"/>
        </w:rPr>
      </w:pPr>
      <w:r>
        <w:rPr>
          <w:lang w:eastAsia="en-US"/>
        </w:rPr>
        <w:t>Nmap scan report for 172.16.221.164 [host down, received no-response]</w:t>
      </w:r>
    </w:p>
    <w:p w14:paraId="2D9C8C14" w14:textId="77777777" w:rsidR="0084250D" w:rsidRDefault="0084250D" w:rsidP="0084250D">
      <w:pPr>
        <w:rPr>
          <w:lang w:eastAsia="en-US"/>
        </w:rPr>
      </w:pPr>
      <w:r>
        <w:rPr>
          <w:lang w:eastAsia="en-US"/>
        </w:rPr>
        <w:t>Nmap scan report for 172.16.221.165 [host down, received no-response]</w:t>
      </w:r>
    </w:p>
    <w:p w14:paraId="69B6A033" w14:textId="77777777" w:rsidR="0084250D" w:rsidRDefault="0084250D" w:rsidP="0084250D">
      <w:pPr>
        <w:rPr>
          <w:lang w:eastAsia="en-US"/>
        </w:rPr>
      </w:pPr>
      <w:r>
        <w:rPr>
          <w:lang w:eastAsia="en-US"/>
        </w:rPr>
        <w:t>Nmap scan report for 172.16.221.166 [host down, received no-response]</w:t>
      </w:r>
    </w:p>
    <w:p w14:paraId="1E2CA291" w14:textId="77777777" w:rsidR="0084250D" w:rsidRDefault="0084250D" w:rsidP="0084250D">
      <w:pPr>
        <w:rPr>
          <w:lang w:eastAsia="en-US"/>
        </w:rPr>
      </w:pPr>
      <w:r>
        <w:rPr>
          <w:lang w:eastAsia="en-US"/>
        </w:rPr>
        <w:t>Nmap scan report for 172.16.221.167 [host down, received no-response]</w:t>
      </w:r>
    </w:p>
    <w:p w14:paraId="31654694" w14:textId="77777777" w:rsidR="0084250D" w:rsidRDefault="0084250D" w:rsidP="0084250D">
      <w:pPr>
        <w:rPr>
          <w:lang w:eastAsia="en-US"/>
        </w:rPr>
      </w:pPr>
      <w:r>
        <w:rPr>
          <w:lang w:eastAsia="en-US"/>
        </w:rPr>
        <w:t>Nmap scan report for 172.16.221.168 [host down, received no-response]</w:t>
      </w:r>
    </w:p>
    <w:p w14:paraId="1551748F" w14:textId="77777777" w:rsidR="0084250D" w:rsidRDefault="0084250D" w:rsidP="0084250D">
      <w:pPr>
        <w:rPr>
          <w:lang w:eastAsia="en-US"/>
        </w:rPr>
      </w:pPr>
      <w:r>
        <w:rPr>
          <w:lang w:eastAsia="en-US"/>
        </w:rPr>
        <w:t>Nmap scan report for 172.16.221.169 [host down, received no-response]</w:t>
      </w:r>
    </w:p>
    <w:p w14:paraId="70F14ECA" w14:textId="77777777" w:rsidR="0084250D" w:rsidRDefault="0084250D" w:rsidP="0084250D">
      <w:pPr>
        <w:rPr>
          <w:lang w:eastAsia="en-US"/>
        </w:rPr>
      </w:pPr>
      <w:r>
        <w:rPr>
          <w:lang w:eastAsia="en-US"/>
        </w:rPr>
        <w:t>Nmap scan report for 172.16.221.170 [host down, received no-response]</w:t>
      </w:r>
    </w:p>
    <w:p w14:paraId="7468881A" w14:textId="77777777" w:rsidR="0084250D" w:rsidRDefault="0084250D" w:rsidP="0084250D">
      <w:pPr>
        <w:rPr>
          <w:lang w:eastAsia="en-US"/>
        </w:rPr>
      </w:pPr>
      <w:r>
        <w:rPr>
          <w:lang w:eastAsia="en-US"/>
        </w:rPr>
        <w:t>Nmap scan report for 172.16.221.171 [host down, received no-response]</w:t>
      </w:r>
    </w:p>
    <w:p w14:paraId="693A3CDD" w14:textId="77777777" w:rsidR="0084250D" w:rsidRDefault="0084250D" w:rsidP="0084250D">
      <w:pPr>
        <w:rPr>
          <w:lang w:eastAsia="en-US"/>
        </w:rPr>
      </w:pPr>
      <w:r>
        <w:rPr>
          <w:lang w:eastAsia="en-US"/>
        </w:rPr>
        <w:t>Nmap scan report for 172.16.221.172 [host down, received no-response]</w:t>
      </w:r>
    </w:p>
    <w:p w14:paraId="7A3DC804" w14:textId="77777777" w:rsidR="0084250D" w:rsidRDefault="0084250D" w:rsidP="0084250D">
      <w:pPr>
        <w:rPr>
          <w:lang w:eastAsia="en-US"/>
        </w:rPr>
      </w:pPr>
      <w:r>
        <w:rPr>
          <w:lang w:eastAsia="en-US"/>
        </w:rPr>
        <w:t>Nmap scan report for 172.16.221.173 [host down, received no-response]</w:t>
      </w:r>
    </w:p>
    <w:p w14:paraId="2F2F4A93" w14:textId="77777777" w:rsidR="0084250D" w:rsidRDefault="0084250D" w:rsidP="0084250D">
      <w:pPr>
        <w:rPr>
          <w:lang w:eastAsia="en-US"/>
        </w:rPr>
      </w:pPr>
      <w:r>
        <w:rPr>
          <w:lang w:eastAsia="en-US"/>
        </w:rPr>
        <w:t>Nmap scan report for 172.16.221.174 [host down, received no-response]</w:t>
      </w:r>
    </w:p>
    <w:p w14:paraId="444CAC77" w14:textId="77777777" w:rsidR="0084250D" w:rsidRDefault="0084250D" w:rsidP="0084250D">
      <w:pPr>
        <w:rPr>
          <w:lang w:eastAsia="en-US"/>
        </w:rPr>
      </w:pPr>
      <w:r>
        <w:rPr>
          <w:lang w:eastAsia="en-US"/>
        </w:rPr>
        <w:t>Nmap scan report for 172.16.221.175 [host down, received no-response]</w:t>
      </w:r>
    </w:p>
    <w:p w14:paraId="4C811A83" w14:textId="77777777" w:rsidR="0084250D" w:rsidRDefault="0084250D" w:rsidP="0084250D">
      <w:pPr>
        <w:rPr>
          <w:lang w:eastAsia="en-US"/>
        </w:rPr>
      </w:pPr>
      <w:r>
        <w:rPr>
          <w:lang w:eastAsia="en-US"/>
        </w:rPr>
        <w:t>Nmap scan report for 172.16.221.176 [host down, received no-response]</w:t>
      </w:r>
    </w:p>
    <w:p w14:paraId="0FE2DFCC" w14:textId="77777777" w:rsidR="0084250D" w:rsidRDefault="0084250D" w:rsidP="0084250D">
      <w:pPr>
        <w:rPr>
          <w:lang w:eastAsia="en-US"/>
        </w:rPr>
      </w:pPr>
      <w:r>
        <w:rPr>
          <w:lang w:eastAsia="en-US"/>
        </w:rPr>
        <w:t>Nmap scan report for 172.16.221.177 [host down, received no-response]</w:t>
      </w:r>
    </w:p>
    <w:p w14:paraId="0DB03E2C" w14:textId="77777777" w:rsidR="0084250D" w:rsidRDefault="0084250D" w:rsidP="0084250D">
      <w:pPr>
        <w:rPr>
          <w:lang w:eastAsia="en-US"/>
        </w:rPr>
      </w:pPr>
      <w:r>
        <w:rPr>
          <w:lang w:eastAsia="en-US"/>
        </w:rPr>
        <w:t>Nmap scan report for 172.16.221.178 [host down, received no-response]</w:t>
      </w:r>
    </w:p>
    <w:p w14:paraId="3D4DE624" w14:textId="77777777" w:rsidR="0084250D" w:rsidRDefault="0084250D" w:rsidP="0084250D">
      <w:pPr>
        <w:rPr>
          <w:lang w:eastAsia="en-US"/>
        </w:rPr>
      </w:pPr>
      <w:r>
        <w:rPr>
          <w:lang w:eastAsia="en-US"/>
        </w:rPr>
        <w:t>Nmap scan report for 172.16.221.179 [host down, received no-response]</w:t>
      </w:r>
    </w:p>
    <w:p w14:paraId="7082C9D8" w14:textId="77777777" w:rsidR="0084250D" w:rsidRDefault="0084250D" w:rsidP="0084250D">
      <w:pPr>
        <w:rPr>
          <w:lang w:eastAsia="en-US"/>
        </w:rPr>
      </w:pPr>
      <w:r>
        <w:rPr>
          <w:lang w:eastAsia="en-US"/>
        </w:rPr>
        <w:t>Nmap scan report for 172.16.221.180 [host down, received no-response]</w:t>
      </w:r>
    </w:p>
    <w:p w14:paraId="64864A58" w14:textId="77777777" w:rsidR="0084250D" w:rsidRDefault="0084250D" w:rsidP="0084250D">
      <w:pPr>
        <w:rPr>
          <w:lang w:eastAsia="en-US"/>
        </w:rPr>
      </w:pPr>
      <w:r>
        <w:rPr>
          <w:lang w:eastAsia="en-US"/>
        </w:rPr>
        <w:t>Nmap scan report for 172.16.221.181 [host down, received no-response]</w:t>
      </w:r>
    </w:p>
    <w:p w14:paraId="0EDEFAF2" w14:textId="77777777" w:rsidR="0084250D" w:rsidRDefault="0084250D" w:rsidP="0084250D">
      <w:pPr>
        <w:rPr>
          <w:lang w:eastAsia="en-US"/>
        </w:rPr>
      </w:pPr>
      <w:r>
        <w:rPr>
          <w:lang w:eastAsia="en-US"/>
        </w:rPr>
        <w:t>Nmap scan report for 172.16.221.182 [host down, received no-response]</w:t>
      </w:r>
    </w:p>
    <w:p w14:paraId="1B4DDBC0" w14:textId="77777777" w:rsidR="0084250D" w:rsidRDefault="0084250D" w:rsidP="0084250D">
      <w:pPr>
        <w:rPr>
          <w:lang w:eastAsia="en-US"/>
        </w:rPr>
      </w:pPr>
      <w:r>
        <w:rPr>
          <w:lang w:eastAsia="en-US"/>
        </w:rPr>
        <w:t>Nmap scan report for 172.16.221.183 [host down, received no-response]</w:t>
      </w:r>
    </w:p>
    <w:p w14:paraId="14F41351" w14:textId="77777777" w:rsidR="0084250D" w:rsidRDefault="0084250D" w:rsidP="0084250D">
      <w:pPr>
        <w:rPr>
          <w:lang w:eastAsia="en-US"/>
        </w:rPr>
      </w:pPr>
      <w:r>
        <w:rPr>
          <w:lang w:eastAsia="en-US"/>
        </w:rPr>
        <w:t>Nmap scan report for 172.16.221.184 [host down, received no-response]</w:t>
      </w:r>
    </w:p>
    <w:p w14:paraId="7295D799" w14:textId="77777777" w:rsidR="0084250D" w:rsidRDefault="0084250D" w:rsidP="0084250D">
      <w:pPr>
        <w:rPr>
          <w:lang w:eastAsia="en-US"/>
        </w:rPr>
      </w:pPr>
      <w:r>
        <w:rPr>
          <w:lang w:eastAsia="en-US"/>
        </w:rPr>
        <w:t>Nmap scan report for 172.16.221.185 [host down, received no-response]</w:t>
      </w:r>
    </w:p>
    <w:p w14:paraId="797D0C3A" w14:textId="77777777" w:rsidR="0084250D" w:rsidRDefault="0084250D" w:rsidP="0084250D">
      <w:pPr>
        <w:rPr>
          <w:lang w:eastAsia="en-US"/>
        </w:rPr>
      </w:pPr>
      <w:r>
        <w:rPr>
          <w:lang w:eastAsia="en-US"/>
        </w:rPr>
        <w:t>Nmap scan report for 172.16.221.186 [host down, received no-response]</w:t>
      </w:r>
    </w:p>
    <w:p w14:paraId="4D4B12D1" w14:textId="77777777" w:rsidR="0084250D" w:rsidRDefault="0084250D" w:rsidP="0084250D">
      <w:pPr>
        <w:rPr>
          <w:lang w:eastAsia="en-US"/>
        </w:rPr>
      </w:pPr>
      <w:r>
        <w:rPr>
          <w:lang w:eastAsia="en-US"/>
        </w:rPr>
        <w:t>Nmap scan report for 172.16.221.187 [host down, received no-response]</w:t>
      </w:r>
    </w:p>
    <w:p w14:paraId="541DBE9B" w14:textId="77777777" w:rsidR="0084250D" w:rsidRDefault="0084250D" w:rsidP="0084250D">
      <w:pPr>
        <w:rPr>
          <w:lang w:eastAsia="en-US"/>
        </w:rPr>
      </w:pPr>
      <w:r>
        <w:rPr>
          <w:lang w:eastAsia="en-US"/>
        </w:rPr>
        <w:t>Nmap scan report for 172.16.221.188 [host down, received no-response]</w:t>
      </w:r>
    </w:p>
    <w:p w14:paraId="1426229E" w14:textId="77777777" w:rsidR="0084250D" w:rsidRDefault="0084250D" w:rsidP="0084250D">
      <w:pPr>
        <w:rPr>
          <w:lang w:eastAsia="en-US"/>
        </w:rPr>
      </w:pPr>
      <w:r>
        <w:rPr>
          <w:lang w:eastAsia="en-US"/>
        </w:rPr>
        <w:t>Nmap scan report for 172.16.221.189 [host down, received no-response]</w:t>
      </w:r>
    </w:p>
    <w:p w14:paraId="160AC6DE" w14:textId="77777777" w:rsidR="0084250D" w:rsidRDefault="0084250D" w:rsidP="0084250D">
      <w:pPr>
        <w:rPr>
          <w:lang w:eastAsia="en-US"/>
        </w:rPr>
      </w:pPr>
      <w:r>
        <w:rPr>
          <w:lang w:eastAsia="en-US"/>
        </w:rPr>
        <w:lastRenderedPageBreak/>
        <w:t>Nmap scan report for 172.16.221.190 [host down, received no-response]</w:t>
      </w:r>
    </w:p>
    <w:p w14:paraId="367BE05B" w14:textId="77777777" w:rsidR="0084250D" w:rsidRDefault="0084250D" w:rsidP="0084250D">
      <w:pPr>
        <w:rPr>
          <w:lang w:eastAsia="en-US"/>
        </w:rPr>
      </w:pPr>
      <w:r>
        <w:rPr>
          <w:lang w:eastAsia="en-US"/>
        </w:rPr>
        <w:t>Nmap scan report for 172.16.221.191 [host down, received no-response]</w:t>
      </w:r>
    </w:p>
    <w:p w14:paraId="495AD541" w14:textId="77777777" w:rsidR="0084250D" w:rsidRDefault="0084250D" w:rsidP="0084250D">
      <w:pPr>
        <w:rPr>
          <w:lang w:eastAsia="en-US"/>
        </w:rPr>
      </w:pPr>
      <w:r>
        <w:rPr>
          <w:lang w:eastAsia="en-US"/>
        </w:rPr>
        <w:t>Nmap scan report for 172.16.221.192 [host down, received no-response]</w:t>
      </w:r>
    </w:p>
    <w:p w14:paraId="3CB4026B" w14:textId="77777777" w:rsidR="0084250D" w:rsidRDefault="0084250D" w:rsidP="0084250D">
      <w:pPr>
        <w:rPr>
          <w:lang w:eastAsia="en-US"/>
        </w:rPr>
      </w:pPr>
      <w:r>
        <w:rPr>
          <w:lang w:eastAsia="en-US"/>
        </w:rPr>
        <w:t>Nmap scan report for 172.16.221.193 [host down, received no-response]</w:t>
      </w:r>
    </w:p>
    <w:p w14:paraId="60CD9A9C" w14:textId="77777777" w:rsidR="0084250D" w:rsidRDefault="0084250D" w:rsidP="0084250D">
      <w:pPr>
        <w:rPr>
          <w:lang w:eastAsia="en-US"/>
        </w:rPr>
      </w:pPr>
      <w:r>
        <w:rPr>
          <w:lang w:eastAsia="en-US"/>
        </w:rPr>
        <w:t>Nmap scan report for 172.16.221.194 [host down, received no-response]</w:t>
      </w:r>
    </w:p>
    <w:p w14:paraId="4AB14769" w14:textId="77777777" w:rsidR="0084250D" w:rsidRDefault="0084250D" w:rsidP="0084250D">
      <w:pPr>
        <w:rPr>
          <w:lang w:eastAsia="en-US"/>
        </w:rPr>
      </w:pPr>
      <w:r>
        <w:rPr>
          <w:lang w:eastAsia="en-US"/>
        </w:rPr>
        <w:t>Nmap scan report for 172.16.221.195 [host down, received no-response]</w:t>
      </w:r>
    </w:p>
    <w:p w14:paraId="0E0D60D6" w14:textId="77777777" w:rsidR="0084250D" w:rsidRDefault="0084250D" w:rsidP="0084250D">
      <w:pPr>
        <w:rPr>
          <w:lang w:eastAsia="en-US"/>
        </w:rPr>
      </w:pPr>
      <w:r>
        <w:rPr>
          <w:lang w:eastAsia="en-US"/>
        </w:rPr>
        <w:t>Nmap scan report for 172.16.221.196 [host down, received no-response]</w:t>
      </w:r>
    </w:p>
    <w:p w14:paraId="3248B57B" w14:textId="77777777" w:rsidR="0084250D" w:rsidRDefault="0084250D" w:rsidP="0084250D">
      <w:pPr>
        <w:rPr>
          <w:lang w:eastAsia="en-US"/>
        </w:rPr>
      </w:pPr>
      <w:r>
        <w:rPr>
          <w:lang w:eastAsia="en-US"/>
        </w:rPr>
        <w:t>Nmap scan report for 172.16.221.197 [host down, received no-response]</w:t>
      </w:r>
    </w:p>
    <w:p w14:paraId="2A66EAF4" w14:textId="77777777" w:rsidR="0084250D" w:rsidRDefault="0084250D" w:rsidP="0084250D">
      <w:pPr>
        <w:rPr>
          <w:lang w:eastAsia="en-US"/>
        </w:rPr>
      </w:pPr>
      <w:r>
        <w:rPr>
          <w:lang w:eastAsia="en-US"/>
        </w:rPr>
        <w:t>Nmap scan report for 172.16.221.198 [host down, received no-response]</w:t>
      </w:r>
    </w:p>
    <w:p w14:paraId="4950601E" w14:textId="77777777" w:rsidR="0084250D" w:rsidRDefault="0084250D" w:rsidP="0084250D">
      <w:pPr>
        <w:rPr>
          <w:lang w:eastAsia="en-US"/>
        </w:rPr>
      </w:pPr>
      <w:r>
        <w:rPr>
          <w:lang w:eastAsia="en-US"/>
        </w:rPr>
        <w:t>Nmap scan report for 172.16.221.199 [host down, received no-response]</w:t>
      </w:r>
    </w:p>
    <w:p w14:paraId="2B8431B2" w14:textId="77777777" w:rsidR="0084250D" w:rsidRDefault="0084250D" w:rsidP="0084250D">
      <w:pPr>
        <w:rPr>
          <w:lang w:eastAsia="en-US"/>
        </w:rPr>
      </w:pPr>
      <w:r>
        <w:rPr>
          <w:lang w:eastAsia="en-US"/>
        </w:rPr>
        <w:t>Nmap scan report for 172.16.221.200 [host down, received no-response]</w:t>
      </w:r>
    </w:p>
    <w:p w14:paraId="0973487E" w14:textId="77777777" w:rsidR="0084250D" w:rsidRDefault="0084250D" w:rsidP="0084250D">
      <w:pPr>
        <w:rPr>
          <w:lang w:eastAsia="en-US"/>
        </w:rPr>
      </w:pPr>
      <w:r>
        <w:rPr>
          <w:lang w:eastAsia="en-US"/>
        </w:rPr>
        <w:t>Nmap scan report for 172.16.221.201 [host down, received no-response]</w:t>
      </w:r>
    </w:p>
    <w:p w14:paraId="26B0C08C" w14:textId="77777777" w:rsidR="0084250D" w:rsidRDefault="0084250D" w:rsidP="0084250D">
      <w:pPr>
        <w:rPr>
          <w:lang w:eastAsia="en-US"/>
        </w:rPr>
      </w:pPr>
      <w:r>
        <w:rPr>
          <w:lang w:eastAsia="en-US"/>
        </w:rPr>
        <w:t>Nmap scan report for 172.16.221.202 [host down, received no-response]</w:t>
      </w:r>
    </w:p>
    <w:p w14:paraId="65D78C3B" w14:textId="77777777" w:rsidR="0084250D" w:rsidRDefault="0084250D" w:rsidP="0084250D">
      <w:pPr>
        <w:rPr>
          <w:lang w:eastAsia="en-US"/>
        </w:rPr>
      </w:pPr>
      <w:r>
        <w:rPr>
          <w:lang w:eastAsia="en-US"/>
        </w:rPr>
        <w:t>Nmap scan report for 172.16.221.203 [host down, received no-response]</w:t>
      </w:r>
    </w:p>
    <w:p w14:paraId="192B9751" w14:textId="77777777" w:rsidR="0084250D" w:rsidRDefault="0084250D" w:rsidP="0084250D">
      <w:pPr>
        <w:rPr>
          <w:lang w:eastAsia="en-US"/>
        </w:rPr>
      </w:pPr>
      <w:r>
        <w:rPr>
          <w:lang w:eastAsia="en-US"/>
        </w:rPr>
        <w:t>Nmap scan report for 172.16.221.204 [host down, received no-response]</w:t>
      </w:r>
    </w:p>
    <w:p w14:paraId="3858B6C6" w14:textId="77777777" w:rsidR="0084250D" w:rsidRDefault="0084250D" w:rsidP="0084250D">
      <w:pPr>
        <w:rPr>
          <w:lang w:eastAsia="en-US"/>
        </w:rPr>
      </w:pPr>
      <w:r>
        <w:rPr>
          <w:lang w:eastAsia="en-US"/>
        </w:rPr>
        <w:t>Nmap scan report for 172.16.221.205 [host down, received no-response]</w:t>
      </w:r>
    </w:p>
    <w:p w14:paraId="3E68942F" w14:textId="77777777" w:rsidR="0084250D" w:rsidRDefault="0084250D" w:rsidP="0084250D">
      <w:pPr>
        <w:rPr>
          <w:lang w:eastAsia="en-US"/>
        </w:rPr>
      </w:pPr>
      <w:r>
        <w:rPr>
          <w:lang w:eastAsia="en-US"/>
        </w:rPr>
        <w:t>Nmap scan report for 172.16.221.206 [host down, received no-response]</w:t>
      </w:r>
    </w:p>
    <w:p w14:paraId="4D09A923" w14:textId="77777777" w:rsidR="0084250D" w:rsidRDefault="0084250D" w:rsidP="0084250D">
      <w:pPr>
        <w:rPr>
          <w:lang w:eastAsia="en-US"/>
        </w:rPr>
      </w:pPr>
      <w:r>
        <w:rPr>
          <w:lang w:eastAsia="en-US"/>
        </w:rPr>
        <w:t>Nmap scan report for 172.16.221.207 [host down, received no-response]</w:t>
      </w:r>
    </w:p>
    <w:p w14:paraId="06AA8A4C" w14:textId="77777777" w:rsidR="0084250D" w:rsidRDefault="0084250D" w:rsidP="0084250D">
      <w:pPr>
        <w:rPr>
          <w:lang w:eastAsia="en-US"/>
        </w:rPr>
      </w:pPr>
      <w:r>
        <w:rPr>
          <w:lang w:eastAsia="en-US"/>
        </w:rPr>
        <w:t>Nmap scan report for 172.16.221.208 [host down, received no-response]</w:t>
      </w:r>
    </w:p>
    <w:p w14:paraId="57882C45" w14:textId="77777777" w:rsidR="0084250D" w:rsidRDefault="0084250D" w:rsidP="0084250D">
      <w:pPr>
        <w:rPr>
          <w:lang w:eastAsia="en-US"/>
        </w:rPr>
      </w:pPr>
      <w:r>
        <w:rPr>
          <w:lang w:eastAsia="en-US"/>
        </w:rPr>
        <w:t>Nmap scan report for 172.16.221.209 [host down, received no-response]</w:t>
      </w:r>
    </w:p>
    <w:p w14:paraId="1E1748C8" w14:textId="77777777" w:rsidR="0084250D" w:rsidRDefault="0084250D" w:rsidP="0084250D">
      <w:pPr>
        <w:rPr>
          <w:lang w:eastAsia="en-US"/>
        </w:rPr>
      </w:pPr>
      <w:r>
        <w:rPr>
          <w:lang w:eastAsia="en-US"/>
        </w:rPr>
        <w:t>Nmap scan report for 172.16.221.210 [host down, received no-response]</w:t>
      </w:r>
    </w:p>
    <w:p w14:paraId="7E4FE1D7" w14:textId="77777777" w:rsidR="0084250D" w:rsidRDefault="0084250D" w:rsidP="0084250D">
      <w:pPr>
        <w:rPr>
          <w:lang w:eastAsia="en-US"/>
        </w:rPr>
      </w:pPr>
      <w:r>
        <w:rPr>
          <w:lang w:eastAsia="en-US"/>
        </w:rPr>
        <w:t>Nmap scan report for 172.16.221.211 [host down, received no-response]</w:t>
      </w:r>
    </w:p>
    <w:p w14:paraId="5997F65B" w14:textId="77777777" w:rsidR="0084250D" w:rsidRDefault="0084250D" w:rsidP="0084250D">
      <w:pPr>
        <w:rPr>
          <w:lang w:eastAsia="en-US"/>
        </w:rPr>
      </w:pPr>
      <w:r>
        <w:rPr>
          <w:lang w:eastAsia="en-US"/>
        </w:rPr>
        <w:t>Nmap scan report for 172.16.221.212 [host down, received no-response]</w:t>
      </w:r>
    </w:p>
    <w:p w14:paraId="35D2E7A3" w14:textId="77777777" w:rsidR="0084250D" w:rsidRDefault="0084250D" w:rsidP="0084250D">
      <w:pPr>
        <w:rPr>
          <w:lang w:eastAsia="en-US"/>
        </w:rPr>
      </w:pPr>
      <w:r>
        <w:rPr>
          <w:lang w:eastAsia="en-US"/>
        </w:rPr>
        <w:t>Nmap scan report for 172.16.221.213 [host down, received no-response]</w:t>
      </w:r>
    </w:p>
    <w:p w14:paraId="770D253D" w14:textId="77777777" w:rsidR="0084250D" w:rsidRDefault="0084250D" w:rsidP="0084250D">
      <w:pPr>
        <w:rPr>
          <w:lang w:eastAsia="en-US"/>
        </w:rPr>
      </w:pPr>
      <w:r>
        <w:rPr>
          <w:lang w:eastAsia="en-US"/>
        </w:rPr>
        <w:t>Nmap scan report for 172.16.221.214 [host down, received no-response]</w:t>
      </w:r>
    </w:p>
    <w:p w14:paraId="4E5A8ADF" w14:textId="77777777" w:rsidR="0084250D" w:rsidRDefault="0084250D" w:rsidP="0084250D">
      <w:pPr>
        <w:rPr>
          <w:lang w:eastAsia="en-US"/>
        </w:rPr>
      </w:pPr>
      <w:r>
        <w:rPr>
          <w:lang w:eastAsia="en-US"/>
        </w:rPr>
        <w:t>Nmap scan report for 172.16.221.215 [host down, received no-response]</w:t>
      </w:r>
    </w:p>
    <w:p w14:paraId="028E74A4" w14:textId="77777777" w:rsidR="0084250D" w:rsidRDefault="0084250D" w:rsidP="0084250D">
      <w:pPr>
        <w:rPr>
          <w:lang w:eastAsia="en-US"/>
        </w:rPr>
      </w:pPr>
      <w:r>
        <w:rPr>
          <w:lang w:eastAsia="en-US"/>
        </w:rPr>
        <w:t>Nmap scan report for 172.16.221.216 [host down, received no-response]</w:t>
      </w:r>
    </w:p>
    <w:p w14:paraId="2E1D7313" w14:textId="77777777" w:rsidR="0084250D" w:rsidRDefault="0084250D" w:rsidP="0084250D">
      <w:pPr>
        <w:rPr>
          <w:lang w:eastAsia="en-US"/>
        </w:rPr>
      </w:pPr>
      <w:r>
        <w:rPr>
          <w:lang w:eastAsia="en-US"/>
        </w:rPr>
        <w:t>Nmap scan report for 172.16.221.217 [host down, received no-response]</w:t>
      </w:r>
    </w:p>
    <w:p w14:paraId="3AD45BEC" w14:textId="77777777" w:rsidR="0084250D" w:rsidRDefault="0084250D" w:rsidP="0084250D">
      <w:pPr>
        <w:rPr>
          <w:lang w:eastAsia="en-US"/>
        </w:rPr>
      </w:pPr>
      <w:r>
        <w:rPr>
          <w:lang w:eastAsia="en-US"/>
        </w:rPr>
        <w:t>Nmap scan report for 172.16.221.218 [host down, received no-response]</w:t>
      </w:r>
    </w:p>
    <w:p w14:paraId="7FD74A2B" w14:textId="77777777" w:rsidR="0084250D" w:rsidRDefault="0084250D" w:rsidP="0084250D">
      <w:pPr>
        <w:rPr>
          <w:lang w:eastAsia="en-US"/>
        </w:rPr>
      </w:pPr>
      <w:r>
        <w:rPr>
          <w:lang w:eastAsia="en-US"/>
        </w:rPr>
        <w:lastRenderedPageBreak/>
        <w:t>Nmap scan report for 172.16.221.219 [host down, received no-response]</w:t>
      </w:r>
    </w:p>
    <w:p w14:paraId="014540DF" w14:textId="77777777" w:rsidR="0084250D" w:rsidRDefault="0084250D" w:rsidP="0084250D">
      <w:pPr>
        <w:rPr>
          <w:lang w:eastAsia="en-US"/>
        </w:rPr>
      </w:pPr>
      <w:r>
        <w:rPr>
          <w:lang w:eastAsia="en-US"/>
        </w:rPr>
        <w:t>Nmap scan report for 172.16.221.220 [host down, received host-unreach]</w:t>
      </w:r>
    </w:p>
    <w:p w14:paraId="58D65831" w14:textId="77777777" w:rsidR="0084250D" w:rsidRDefault="0084250D" w:rsidP="0084250D">
      <w:pPr>
        <w:rPr>
          <w:lang w:eastAsia="en-US"/>
        </w:rPr>
      </w:pPr>
      <w:r>
        <w:rPr>
          <w:lang w:eastAsia="en-US"/>
        </w:rPr>
        <w:t>Nmap scan report for 172.16.221.221 [host down, received no-response]</w:t>
      </w:r>
    </w:p>
    <w:p w14:paraId="32023DF3" w14:textId="77777777" w:rsidR="0084250D" w:rsidRDefault="0084250D" w:rsidP="0084250D">
      <w:pPr>
        <w:rPr>
          <w:lang w:eastAsia="en-US"/>
        </w:rPr>
      </w:pPr>
      <w:r>
        <w:rPr>
          <w:lang w:eastAsia="en-US"/>
        </w:rPr>
        <w:t>Nmap scan report for 172.16.221.222 [host down, received no-response]</w:t>
      </w:r>
    </w:p>
    <w:p w14:paraId="1B0F52AB" w14:textId="77777777" w:rsidR="0084250D" w:rsidRDefault="0084250D" w:rsidP="0084250D">
      <w:pPr>
        <w:rPr>
          <w:lang w:eastAsia="en-US"/>
        </w:rPr>
      </w:pPr>
      <w:r>
        <w:rPr>
          <w:lang w:eastAsia="en-US"/>
        </w:rPr>
        <w:t>Nmap scan report for 172.16.221.223 [host down, received no-response]</w:t>
      </w:r>
    </w:p>
    <w:p w14:paraId="35E33739" w14:textId="77777777" w:rsidR="0084250D" w:rsidRDefault="0084250D" w:rsidP="0084250D">
      <w:pPr>
        <w:rPr>
          <w:lang w:eastAsia="en-US"/>
        </w:rPr>
      </w:pPr>
      <w:r>
        <w:rPr>
          <w:lang w:eastAsia="en-US"/>
        </w:rPr>
        <w:t>Nmap scan report for 172.16.221.224 [host down, received no-response]</w:t>
      </w:r>
    </w:p>
    <w:p w14:paraId="68CA5C06" w14:textId="77777777" w:rsidR="0084250D" w:rsidRDefault="0084250D" w:rsidP="0084250D">
      <w:pPr>
        <w:rPr>
          <w:lang w:eastAsia="en-US"/>
        </w:rPr>
      </w:pPr>
      <w:r>
        <w:rPr>
          <w:lang w:eastAsia="en-US"/>
        </w:rPr>
        <w:t>Nmap scan report for 172.16.221.225 [host down, received no-response]</w:t>
      </w:r>
    </w:p>
    <w:p w14:paraId="3639359C" w14:textId="77777777" w:rsidR="0084250D" w:rsidRDefault="0084250D" w:rsidP="0084250D">
      <w:pPr>
        <w:rPr>
          <w:lang w:eastAsia="en-US"/>
        </w:rPr>
      </w:pPr>
      <w:r>
        <w:rPr>
          <w:lang w:eastAsia="en-US"/>
        </w:rPr>
        <w:t>Nmap scan report for 172.16.221.226 [host down, received no-response]</w:t>
      </w:r>
    </w:p>
    <w:p w14:paraId="4BCA7CEF" w14:textId="77777777" w:rsidR="0084250D" w:rsidRDefault="0084250D" w:rsidP="0084250D">
      <w:pPr>
        <w:rPr>
          <w:lang w:eastAsia="en-US"/>
        </w:rPr>
      </w:pPr>
      <w:r>
        <w:rPr>
          <w:lang w:eastAsia="en-US"/>
        </w:rPr>
        <w:t>Nmap scan report for 172.16.221.227 [host down, received no-response]</w:t>
      </w:r>
    </w:p>
    <w:p w14:paraId="3227BFCE" w14:textId="77777777" w:rsidR="0084250D" w:rsidRDefault="0084250D" w:rsidP="0084250D">
      <w:pPr>
        <w:rPr>
          <w:lang w:eastAsia="en-US"/>
        </w:rPr>
      </w:pPr>
      <w:r>
        <w:rPr>
          <w:lang w:eastAsia="en-US"/>
        </w:rPr>
        <w:t>Nmap scan report for 172.16.221.228 [host down, received no-response]</w:t>
      </w:r>
    </w:p>
    <w:p w14:paraId="39F619A7" w14:textId="77777777" w:rsidR="0084250D" w:rsidRDefault="0084250D" w:rsidP="0084250D">
      <w:pPr>
        <w:rPr>
          <w:lang w:eastAsia="en-US"/>
        </w:rPr>
      </w:pPr>
      <w:r>
        <w:rPr>
          <w:lang w:eastAsia="en-US"/>
        </w:rPr>
        <w:t>Nmap scan report for 172.16.221.229 [host down, received no-response]</w:t>
      </w:r>
    </w:p>
    <w:p w14:paraId="3142F103" w14:textId="77777777" w:rsidR="0084250D" w:rsidRDefault="0084250D" w:rsidP="0084250D">
      <w:pPr>
        <w:rPr>
          <w:lang w:eastAsia="en-US"/>
        </w:rPr>
      </w:pPr>
      <w:r>
        <w:rPr>
          <w:lang w:eastAsia="en-US"/>
        </w:rPr>
        <w:t>Nmap scan report for 172.16.221.230 [host down, received no-response]</w:t>
      </w:r>
    </w:p>
    <w:p w14:paraId="7024D5A8" w14:textId="77777777" w:rsidR="0084250D" w:rsidRDefault="0084250D" w:rsidP="0084250D">
      <w:pPr>
        <w:rPr>
          <w:lang w:eastAsia="en-US"/>
        </w:rPr>
      </w:pPr>
      <w:r>
        <w:rPr>
          <w:lang w:eastAsia="en-US"/>
        </w:rPr>
        <w:t>Nmap scan report for 172.16.221.231 [host down, received no-response]</w:t>
      </w:r>
    </w:p>
    <w:p w14:paraId="50257881" w14:textId="77777777" w:rsidR="0084250D" w:rsidRDefault="0084250D" w:rsidP="0084250D">
      <w:pPr>
        <w:rPr>
          <w:lang w:eastAsia="en-US"/>
        </w:rPr>
      </w:pPr>
      <w:r>
        <w:rPr>
          <w:lang w:eastAsia="en-US"/>
        </w:rPr>
        <w:t>Nmap scan report for 172.16.221.232 [host down, received no-response]</w:t>
      </w:r>
    </w:p>
    <w:p w14:paraId="488CCB0C" w14:textId="77777777" w:rsidR="0084250D" w:rsidRDefault="0084250D" w:rsidP="0084250D">
      <w:pPr>
        <w:rPr>
          <w:lang w:eastAsia="en-US"/>
        </w:rPr>
      </w:pPr>
      <w:r>
        <w:rPr>
          <w:lang w:eastAsia="en-US"/>
        </w:rPr>
        <w:t>Nmap scan report for 172.16.221.233 [host down, received no-response]</w:t>
      </w:r>
    </w:p>
    <w:p w14:paraId="5C56718F" w14:textId="77777777" w:rsidR="0084250D" w:rsidRDefault="0084250D" w:rsidP="0084250D">
      <w:pPr>
        <w:rPr>
          <w:lang w:eastAsia="en-US"/>
        </w:rPr>
      </w:pPr>
      <w:r>
        <w:rPr>
          <w:lang w:eastAsia="en-US"/>
        </w:rPr>
        <w:t>Nmap scan report for 172.16.221.234 [host down, received no-response]</w:t>
      </w:r>
    </w:p>
    <w:p w14:paraId="7B4F71DB" w14:textId="77777777" w:rsidR="0084250D" w:rsidRDefault="0084250D" w:rsidP="0084250D">
      <w:pPr>
        <w:rPr>
          <w:lang w:eastAsia="en-US"/>
        </w:rPr>
      </w:pPr>
      <w:r>
        <w:rPr>
          <w:lang w:eastAsia="en-US"/>
        </w:rPr>
        <w:t>Nmap scan report for 172.16.221.235 [host down, received no-response]</w:t>
      </w:r>
    </w:p>
    <w:p w14:paraId="31CFE8E1" w14:textId="77777777" w:rsidR="0084250D" w:rsidRDefault="0084250D" w:rsidP="0084250D">
      <w:pPr>
        <w:rPr>
          <w:lang w:eastAsia="en-US"/>
        </w:rPr>
      </w:pPr>
      <w:r>
        <w:rPr>
          <w:lang w:eastAsia="en-US"/>
        </w:rPr>
        <w:t>Nmap scan report for 172.16.221.236 [host down, received no-response]</w:t>
      </w:r>
    </w:p>
    <w:p w14:paraId="1025BF35" w14:textId="77777777" w:rsidR="0084250D" w:rsidRDefault="0084250D" w:rsidP="0084250D">
      <w:pPr>
        <w:rPr>
          <w:lang w:eastAsia="en-US"/>
        </w:rPr>
      </w:pPr>
      <w:r>
        <w:rPr>
          <w:lang w:eastAsia="en-US"/>
        </w:rPr>
        <w:t>Nmap scan report for 172.16.221.238 [host down, received no-response]</w:t>
      </w:r>
    </w:p>
    <w:p w14:paraId="132501F7" w14:textId="77777777" w:rsidR="0084250D" w:rsidRDefault="0084250D" w:rsidP="0084250D">
      <w:pPr>
        <w:rPr>
          <w:lang w:eastAsia="en-US"/>
        </w:rPr>
      </w:pPr>
      <w:r>
        <w:rPr>
          <w:lang w:eastAsia="en-US"/>
        </w:rPr>
        <w:t>Nmap scan report for 172.16.221.239 [host down, received no-response]</w:t>
      </w:r>
    </w:p>
    <w:p w14:paraId="0DC90C91" w14:textId="77777777" w:rsidR="0084250D" w:rsidRDefault="0084250D" w:rsidP="0084250D">
      <w:pPr>
        <w:rPr>
          <w:lang w:eastAsia="en-US"/>
        </w:rPr>
      </w:pPr>
      <w:r>
        <w:rPr>
          <w:lang w:eastAsia="en-US"/>
        </w:rPr>
        <w:t>Nmap scan report for 172.16.221.240 [host down, received host-unreach]</w:t>
      </w:r>
    </w:p>
    <w:p w14:paraId="74F3D41D" w14:textId="77777777" w:rsidR="0084250D" w:rsidRDefault="0084250D" w:rsidP="0084250D">
      <w:pPr>
        <w:rPr>
          <w:lang w:eastAsia="en-US"/>
        </w:rPr>
      </w:pPr>
      <w:r>
        <w:rPr>
          <w:lang w:eastAsia="en-US"/>
        </w:rPr>
        <w:t>Nmap scan report for 172.16.221.241 [host down, received no-response]</w:t>
      </w:r>
    </w:p>
    <w:p w14:paraId="491D5AA4" w14:textId="77777777" w:rsidR="0084250D" w:rsidRDefault="0084250D" w:rsidP="0084250D">
      <w:pPr>
        <w:rPr>
          <w:lang w:eastAsia="en-US"/>
        </w:rPr>
      </w:pPr>
      <w:r>
        <w:rPr>
          <w:lang w:eastAsia="en-US"/>
        </w:rPr>
        <w:t>Nmap scan report for 172.16.221.242 [host down, received no-response]</w:t>
      </w:r>
    </w:p>
    <w:p w14:paraId="062B1408" w14:textId="77777777" w:rsidR="0084250D" w:rsidRDefault="0084250D" w:rsidP="0084250D">
      <w:pPr>
        <w:rPr>
          <w:lang w:eastAsia="en-US"/>
        </w:rPr>
      </w:pPr>
      <w:r>
        <w:rPr>
          <w:lang w:eastAsia="en-US"/>
        </w:rPr>
        <w:t>Nmap scan report for 172.16.221.243 [host down, received no-response]</w:t>
      </w:r>
    </w:p>
    <w:p w14:paraId="3DAC3133" w14:textId="77777777" w:rsidR="0084250D" w:rsidRDefault="0084250D" w:rsidP="0084250D">
      <w:pPr>
        <w:rPr>
          <w:lang w:eastAsia="en-US"/>
        </w:rPr>
      </w:pPr>
      <w:r>
        <w:rPr>
          <w:lang w:eastAsia="en-US"/>
        </w:rPr>
        <w:t>Nmap scan report for 172.16.221.244 [host down, received no-response]</w:t>
      </w:r>
    </w:p>
    <w:p w14:paraId="11E85782" w14:textId="77777777" w:rsidR="0084250D" w:rsidRDefault="0084250D" w:rsidP="0084250D">
      <w:pPr>
        <w:rPr>
          <w:lang w:eastAsia="en-US"/>
        </w:rPr>
      </w:pPr>
      <w:r>
        <w:rPr>
          <w:lang w:eastAsia="en-US"/>
        </w:rPr>
        <w:t>Nmap scan report for 172.16.221.245 [host down, received no-response]</w:t>
      </w:r>
    </w:p>
    <w:p w14:paraId="1971D1DF" w14:textId="77777777" w:rsidR="0084250D" w:rsidRDefault="0084250D" w:rsidP="0084250D">
      <w:pPr>
        <w:rPr>
          <w:lang w:eastAsia="en-US"/>
        </w:rPr>
      </w:pPr>
      <w:r>
        <w:rPr>
          <w:lang w:eastAsia="en-US"/>
        </w:rPr>
        <w:t>Nmap scan report for 172.16.221.246 [host down, received no-response]</w:t>
      </w:r>
    </w:p>
    <w:p w14:paraId="3E8D21F7" w14:textId="77777777" w:rsidR="0084250D" w:rsidRDefault="0084250D" w:rsidP="0084250D">
      <w:pPr>
        <w:rPr>
          <w:lang w:eastAsia="en-US"/>
        </w:rPr>
      </w:pPr>
      <w:r>
        <w:rPr>
          <w:lang w:eastAsia="en-US"/>
        </w:rPr>
        <w:t>Nmap scan report for 172.16.221.247 [host down, received no-response]</w:t>
      </w:r>
    </w:p>
    <w:p w14:paraId="475CE549" w14:textId="77777777" w:rsidR="0084250D" w:rsidRDefault="0084250D" w:rsidP="0084250D">
      <w:pPr>
        <w:rPr>
          <w:lang w:eastAsia="en-US"/>
        </w:rPr>
      </w:pPr>
      <w:r>
        <w:rPr>
          <w:lang w:eastAsia="en-US"/>
        </w:rPr>
        <w:t>Nmap scan report for 172.16.221.248 [host down, received no-response]</w:t>
      </w:r>
    </w:p>
    <w:p w14:paraId="51D4F237" w14:textId="77777777" w:rsidR="0084250D" w:rsidRDefault="0084250D" w:rsidP="0084250D">
      <w:pPr>
        <w:rPr>
          <w:lang w:eastAsia="en-US"/>
        </w:rPr>
      </w:pPr>
      <w:r>
        <w:rPr>
          <w:lang w:eastAsia="en-US"/>
        </w:rPr>
        <w:lastRenderedPageBreak/>
        <w:t>Nmap scan report for 172.16.221.249 [host down, received no-response]</w:t>
      </w:r>
    </w:p>
    <w:p w14:paraId="715D19DE" w14:textId="77777777" w:rsidR="0084250D" w:rsidRDefault="0084250D" w:rsidP="0084250D">
      <w:pPr>
        <w:rPr>
          <w:lang w:eastAsia="en-US"/>
        </w:rPr>
      </w:pPr>
      <w:r>
        <w:rPr>
          <w:lang w:eastAsia="en-US"/>
        </w:rPr>
        <w:t>Nmap scan report for 172.16.221.250 [host down, received no-response]</w:t>
      </w:r>
    </w:p>
    <w:p w14:paraId="1BB65D73" w14:textId="77777777" w:rsidR="0084250D" w:rsidRDefault="0084250D" w:rsidP="0084250D">
      <w:pPr>
        <w:rPr>
          <w:lang w:eastAsia="en-US"/>
        </w:rPr>
      </w:pPr>
      <w:r>
        <w:rPr>
          <w:lang w:eastAsia="en-US"/>
        </w:rPr>
        <w:t>Nmap scan report for 172.16.221.251 [host down, received no-response]</w:t>
      </w:r>
    </w:p>
    <w:p w14:paraId="3E2BCBBC" w14:textId="77777777" w:rsidR="0084250D" w:rsidRDefault="0084250D" w:rsidP="0084250D">
      <w:pPr>
        <w:rPr>
          <w:lang w:eastAsia="en-US"/>
        </w:rPr>
      </w:pPr>
      <w:r>
        <w:rPr>
          <w:lang w:eastAsia="en-US"/>
        </w:rPr>
        <w:t>Nmap scan report for 172.16.221.252 [host down, received no-response]</w:t>
      </w:r>
    </w:p>
    <w:p w14:paraId="3133C5A9" w14:textId="77777777" w:rsidR="0084250D" w:rsidRDefault="0084250D" w:rsidP="0084250D">
      <w:pPr>
        <w:rPr>
          <w:lang w:eastAsia="en-US"/>
        </w:rPr>
      </w:pPr>
      <w:r>
        <w:rPr>
          <w:lang w:eastAsia="en-US"/>
        </w:rPr>
        <w:t>Nmap scan report for 172.16.221.253 [host down, received no-response]</w:t>
      </w:r>
    </w:p>
    <w:p w14:paraId="2A32C07C" w14:textId="77777777" w:rsidR="0084250D" w:rsidRDefault="0084250D" w:rsidP="0084250D">
      <w:pPr>
        <w:rPr>
          <w:lang w:eastAsia="en-US"/>
        </w:rPr>
      </w:pPr>
      <w:r>
        <w:rPr>
          <w:lang w:eastAsia="en-US"/>
        </w:rPr>
        <w:t>Nmap scan report for 172.16.221.254 [host down, received no-response]</w:t>
      </w:r>
    </w:p>
    <w:p w14:paraId="780F1196" w14:textId="77777777" w:rsidR="0084250D" w:rsidRDefault="0084250D" w:rsidP="0084250D">
      <w:pPr>
        <w:rPr>
          <w:lang w:eastAsia="en-US"/>
        </w:rPr>
      </w:pPr>
      <w:r>
        <w:rPr>
          <w:lang w:eastAsia="en-US"/>
        </w:rPr>
        <w:t>Nmap scan report for 172.16.221.255 [host down, received no-response]</w:t>
      </w:r>
    </w:p>
    <w:p w14:paraId="75229EB3" w14:textId="77777777" w:rsidR="0084250D" w:rsidRDefault="0084250D" w:rsidP="0084250D">
      <w:pPr>
        <w:rPr>
          <w:lang w:eastAsia="en-US"/>
        </w:rPr>
      </w:pPr>
      <w:r>
        <w:rPr>
          <w:lang w:eastAsia="en-US"/>
        </w:rPr>
        <w:t>Nmap scan report for 172.16.221.16</w:t>
      </w:r>
    </w:p>
    <w:p w14:paraId="4C2F38EE" w14:textId="77777777" w:rsidR="0084250D" w:rsidRDefault="0084250D" w:rsidP="0084250D">
      <w:pPr>
        <w:rPr>
          <w:lang w:eastAsia="en-US"/>
        </w:rPr>
      </w:pPr>
      <w:r>
        <w:rPr>
          <w:lang w:eastAsia="en-US"/>
        </w:rPr>
        <w:t>Host is up, received echo-reply ttl 64 (0.0016s latency).</w:t>
      </w:r>
    </w:p>
    <w:p w14:paraId="4AA7DEB3" w14:textId="77777777" w:rsidR="0084250D" w:rsidRDefault="0084250D" w:rsidP="0084250D">
      <w:pPr>
        <w:rPr>
          <w:lang w:eastAsia="en-US"/>
        </w:rPr>
      </w:pPr>
      <w:r>
        <w:rPr>
          <w:lang w:eastAsia="en-US"/>
        </w:rPr>
        <w:t>Scanned at 2024-12-15 19:11:58 EST for 152s</w:t>
      </w:r>
    </w:p>
    <w:p w14:paraId="25174382" w14:textId="77777777" w:rsidR="0084250D" w:rsidRDefault="0084250D" w:rsidP="0084250D">
      <w:pPr>
        <w:rPr>
          <w:lang w:eastAsia="en-US"/>
        </w:rPr>
      </w:pPr>
      <w:r>
        <w:rPr>
          <w:lang w:eastAsia="en-US"/>
        </w:rPr>
        <w:t>Not shown: 996 closed ports</w:t>
      </w:r>
    </w:p>
    <w:p w14:paraId="08859AD6" w14:textId="77777777" w:rsidR="0084250D" w:rsidRDefault="0084250D" w:rsidP="0084250D">
      <w:pPr>
        <w:rPr>
          <w:lang w:eastAsia="en-US"/>
        </w:rPr>
      </w:pPr>
      <w:r>
        <w:rPr>
          <w:lang w:eastAsia="en-US"/>
        </w:rPr>
        <w:t>Reason: 996 resets</w:t>
      </w:r>
    </w:p>
    <w:p w14:paraId="0891B799" w14:textId="77777777" w:rsidR="0084250D" w:rsidRDefault="0084250D" w:rsidP="0084250D">
      <w:pPr>
        <w:rPr>
          <w:lang w:eastAsia="en-US"/>
        </w:rPr>
      </w:pPr>
      <w:r>
        <w:rPr>
          <w:lang w:eastAsia="en-US"/>
        </w:rPr>
        <w:t>PORT    STATE SERVICE    REASON         VERSION</w:t>
      </w:r>
    </w:p>
    <w:p w14:paraId="593D105E" w14:textId="77777777" w:rsidR="0084250D" w:rsidRDefault="0084250D" w:rsidP="0084250D">
      <w:pPr>
        <w:rPr>
          <w:lang w:eastAsia="en-US"/>
        </w:rPr>
      </w:pPr>
      <w:r>
        <w:rPr>
          <w:lang w:eastAsia="en-US"/>
        </w:rPr>
        <w:t>22/</w:t>
      </w:r>
      <w:proofErr w:type="gramStart"/>
      <w:r>
        <w:rPr>
          <w:lang w:eastAsia="en-US"/>
        </w:rPr>
        <w:t>tcp  open</w:t>
      </w:r>
      <w:proofErr w:type="gramEnd"/>
      <w:r>
        <w:rPr>
          <w:lang w:eastAsia="en-US"/>
        </w:rPr>
        <w:t xml:space="preserve">  ssh        syn-ack ttl 64 OpenSSH 5.5p1 Debian 6+squeeze8 (protocol 2.0)</w:t>
      </w:r>
    </w:p>
    <w:p w14:paraId="16A9D14C" w14:textId="77777777" w:rsidR="0084250D" w:rsidRDefault="0084250D" w:rsidP="0084250D">
      <w:pPr>
        <w:rPr>
          <w:lang w:eastAsia="en-US"/>
        </w:rPr>
      </w:pPr>
      <w:r>
        <w:rPr>
          <w:lang w:eastAsia="en-US"/>
        </w:rPr>
        <w:t xml:space="preserve">| ssh-hostkey: </w:t>
      </w:r>
    </w:p>
    <w:p w14:paraId="0BCF20B6" w14:textId="77777777" w:rsidR="0084250D" w:rsidRDefault="0084250D" w:rsidP="0084250D">
      <w:pPr>
        <w:rPr>
          <w:lang w:eastAsia="en-US"/>
        </w:rPr>
      </w:pPr>
      <w:r>
        <w:rPr>
          <w:lang w:eastAsia="en-US"/>
        </w:rPr>
        <w:t>|   1024 9</w:t>
      </w:r>
      <w:proofErr w:type="gramStart"/>
      <w:r>
        <w:rPr>
          <w:lang w:eastAsia="en-US"/>
        </w:rPr>
        <w:t>d:b</w:t>
      </w:r>
      <w:proofErr w:type="gramEnd"/>
      <w:r>
        <w:rPr>
          <w:lang w:eastAsia="en-US"/>
        </w:rPr>
        <w:t>6:49:08:cb:69:bc:05:1e:6e:74:07:f6:fd:ee:02 (DSA)</w:t>
      </w:r>
    </w:p>
    <w:p w14:paraId="2426A043" w14:textId="77777777" w:rsidR="0084250D" w:rsidRDefault="0084250D" w:rsidP="0084250D">
      <w:pPr>
        <w:rPr>
          <w:lang w:eastAsia="en-US"/>
        </w:rPr>
      </w:pPr>
      <w:r>
        <w:rPr>
          <w:lang w:eastAsia="en-US"/>
        </w:rPr>
        <w:t>| ssh-dss 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</w:t>
      </w:r>
    </w:p>
    <w:p w14:paraId="78DF0261" w14:textId="77777777" w:rsidR="0084250D" w:rsidRDefault="0084250D" w:rsidP="0084250D">
      <w:pPr>
        <w:rPr>
          <w:lang w:eastAsia="en-US"/>
        </w:rPr>
      </w:pPr>
      <w:r>
        <w:rPr>
          <w:lang w:eastAsia="en-US"/>
        </w:rPr>
        <w:t>|   2048 0e:c</w:t>
      </w:r>
      <w:proofErr w:type="gramStart"/>
      <w:r>
        <w:rPr>
          <w:lang w:eastAsia="en-US"/>
        </w:rPr>
        <w:t>6:47:e</w:t>
      </w:r>
      <w:proofErr w:type="gramEnd"/>
      <w:r>
        <w:rPr>
          <w:lang w:eastAsia="en-US"/>
        </w:rPr>
        <w:t>7:12:90:f2:6d:f2:21:76:8e:19:5c:46:ca (RSA)</w:t>
      </w:r>
    </w:p>
    <w:p w14:paraId="1E6B2D7D" w14:textId="77777777" w:rsidR="0084250D" w:rsidRDefault="0084250D" w:rsidP="0084250D">
      <w:pPr>
        <w:rPr>
          <w:lang w:eastAsia="en-US"/>
        </w:rPr>
      </w:pPr>
      <w:r>
        <w:rPr>
          <w:lang w:eastAsia="en-US"/>
        </w:rPr>
        <w:t>|_ssh-rsa AAAAB3NzaC1yc2EAAAADAQABAAABAQCwWy++dzQjGNZBV7WNZ7qGETbqejwyYeEb6JMA59JQO80amEB4Xb50dL6kZ05CEtWoa1CFuflxMTnS7u+P3qQTShRdERTuetFP9ymlX6cFfGIaWs3201ng5hnIJurHb60rBYudsxC50cZ5ed1uen2j3LhPM6ZTLjCfy/7/nYKRnlYk1BQjj/VVClLeTZ/vFIM/qWyneaFZLeXUQpsrorx9a39M6h28lEfuKxtg9X71TX/qDjVbNM2K413YZ7a8xT+nHfQTaX/lUj8GXv5cpF0DtzwrOK0fWt6F2SlxgZudBead7YLWCgOd4guk70WfSSFCC/8XBpwoXTZ7oKfX6AJ9</w:t>
      </w:r>
    </w:p>
    <w:p w14:paraId="10BCDDC5" w14:textId="77777777" w:rsidR="0084250D" w:rsidRDefault="0084250D" w:rsidP="0084250D">
      <w:pPr>
        <w:rPr>
          <w:lang w:eastAsia="en-US"/>
        </w:rPr>
      </w:pPr>
      <w:r>
        <w:rPr>
          <w:lang w:eastAsia="en-US"/>
        </w:rPr>
        <w:t>23/</w:t>
      </w:r>
      <w:proofErr w:type="gramStart"/>
      <w:r>
        <w:rPr>
          <w:lang w:eastAsia="en-US"/>
        </w:rPr>
        <w:t>tcp  open</w:t>
      </w:r>
      <w:proofErr w:type="gramEnd"/>
      <w:r>
        <w:rPr>
          <w:lang w:eastAsia="en-US"/>
        </w:rPr>
        <w:t xml:space="preserve">  telnet     syn-ack ttl 64 VyOS telnetd</w:t>
      </w:r>
    </w:p>
    <w:p w14:paraId="38947B60" w14:textId="77777777" w:rsidR="0084250D" w:rsidRDefault="0084250D" w:rsidP="0084250D">
      <w:pPr>
        <w:rPr>
          <w:lang w:eastAsia="en-US"/>
        </w:rPr>
      </w:pPr>
      <w:r>
        <w:rPr>
          <w:lang w:eastAsia="en-US"/>
        </w:rPr>
        <w:t>80/</w:t>
      </w:r>
      <w:proofErr w:type="gramStart"/>
      <w:r>
        <w:rPr>
          <w:lang w:eastAsia="en-US"/>
        </w:rPr>
        <w:t>tcp  open</w:t>
      </w:r>
      <w:proofErr w:type="gramEnd"/>
      <w:r>
        <w:rPr>
          <w:lang w:eastAsia="en-US"/>
        </w:rPr>
        <w:t xml:space="preserve">  http       syn-ack ttl 64 lighttpd 1.4.28</w:t>
      </w:r>
    </w:p>
    <w:p w14:paraId="334DDD2E" w14:textId="77777777" w:rsidR="0084250D" w:rsidRDefault="0084250D" w:rsidP="0084250D">
      <w:pPr>
        <w:rPr>
          <w:lang w:eastAsia="en-US"/>
        </w:rPr>
      </w:pPr>
      <w:r>
        <w:rPr>
          <w:lang w:eastAsia="en-US"/>
        </w:rPr>
        <w:lastRenderedPageBreak/>
        <w:t xml:space="preserve">| http-methods: </w:t>
      </w:r>
    </w:p>
    <w:p w14:paraId="4D2AF63E" w14:textId="77777777" w:rsidR="0084250D" w:rsidRDefault="0084250D" w:rsidP="0084250D">
      <w:pPr>
        <w:rPr>
          <w:lang w:eastAsia="en-US"/>
        </w:rPr>
      </w:pPr>
      <w:r>
        <w:rPr>
          <w:lang w:eastAsia="en-US"/>
        </w:rPr>
        <w:t>|</w:t>
      </w:r>
      <w:proofErr w:type="gramStart"/>
      <w:r>
        <w:rPr>
          <w:lang w:eastAsia="en-US"/>
        </w:rPr>
        <w:t>_  Supported</w:t>
      </w:r>
      <w:proofErr w:type="gramEnd"/>
      <w:r>
        <w:rPr>
          <w:lang w:eastAsia="en-US"/>
        </w:rPr>
        <w:t xml:space="preserve"> Methods: OPTIONS GET HEAD POST</w:t>
      </w:r>
    </w:p>
    <w:p w14:paraId="04357BC6" w14:textId="77777777" w:rsidR="0084250D" w:rsidRDefault="0084250D" w:rsidP="0084250D">
      <w:pPr>
        <w:rPr>
          <w:lang w:eastAsia="en-US"/>
        </w:rPr>
      </w:pPr>
      <w:r>
        <w:rPr>
          <w:lang w:eastAsia="en-US"/>
        </w:rPr>
        <w:t>|_http-server-header: lighttpd/1.4.28</w:t>
      </w:r>
    </w:p>
    <w:p w14:paraId="12DA06D7" w14:textId="77777777" w:rsidR="0084250D" w:rsidRDefault="0084250D" w:rsidP="0084250D">
      <w:pPr>
        <w:rPr>
          <w:lang w:eastAsia="en-US"/>
        </w:rPr>
      </w:pPr>
      <w:r>
        <w:rPr>
          <w:lang w:eastAsia="en-US"/>
        </w:rPr>
        <w:t>|_http-title: Site doesn't have a title (text/html).</w:t>
      </w:r>
    </w:p>
    <w:p w14:paraId="51452A84" w14:textId="77777777" w:rsidR="0084250D" w:rsidRDefault="0084250D" w:rsidP="0084250D">
      <w:pPr>
        <w:rPr>
          <w:lang w:eastAsia="en-US"/>
        </w:rPr>
      </w:pPr>
      <w:r>
        <w:rPr>
          <w:lang w:eastAsia="en-US"/>
        </w:rPr>
        <w:t xml:space="preserve">443/tcp </w:t>
      </w:r>
      <w:proofErr w:type="gramStart"/>
      <w:r>
        <w:rPr>
          <w:lang w:eastAsia="en-US"/>
        </w:rPr>
        <w:t>open  ssl</w:t>
      </w:r>
      <w:proofErr w:type="gramEnd"/>
      <w:r>
        <w:rPr>
          <w:lang w:eastAsia="en-US"/>
        </w:rPr>
        <w:t>/https? syn-ack ttl 64</w:t>
      </w:r>
    </w:p>
    <w:p w14:paraId="657CDD92" w14:textId="77777777" w:rsidR="0084250D" w:rsidRDefault="0084250D" w:rsidP="0084250D">
      <w:pPr>
        <w:rPr>
          <w:lang w:eastAsia="en-US"/>
        </w:rPr>
      </w:pPr>
      <w:r>
        <w:rPr>
          <w:lang w:eastAsia="en-US"/>
        </w:rPr>
        <w:t>|_ssl-date: 2024-12-16T00:13:30+00:00; 0s from scanner time.</w:t>
      </w:r>
    </w:p>
    <w:p w14:paraId="024D1F28" w14:textId="77777777" w:rsidR="0084250D" w:rsidRDefault="0084250D" w:rsidP="0084250D">
      <w:pPr>
        <w:rPr>
          <w:lang w:eastAsia="en-US"/>
        </w:rPr>
      </w:pPr>
      <w:r>
        <w:rPr>
          <w:lang w:eastAsia="en-US"/>
        </w:rPr>
        <w:t xml:space="preserve">Service Info: Host: vyos; OS: Linux; Device: router; CPE: </w:t>
      </w:r>
      <w:proofErr w:type="gramStart"/>
      <w:r>
        <w:rPr>
          <w:lang w:eastAsia="en-US"/>
        </w:rPr>
        <w:t>cpe:/o:linux</w:t>
      </w:r>
      <w:proofErr w:type="gramEnd"/>
      <w:r>
        <w:rPr>
          <w:lang w:eastAsia="en-US"/>
        </w:rPr>
        <w:t>:linux_kernel</w:t>
      </w:r>
    </w:p>
    <w:p w14:paraId="63B0F155" w14:textId="77777777" w:rsidR="0084250D" w:rsidRDefault="0084250D" w:rsidP="0084250D">
      <w:pPr>
        <w:rPr>
          <w:lang w:eastAsia="en-US"/>
        </w:rPr>
      </w:pPr>
    </w:p>
    <w:p w14:paraId="162745BE" w14:textId="77777777" w:rsidR="0084250D" w:rsidRDefault="0084250D" w:rsidP="0084250D">
      <w:pPr>
        <w:rPr>
          <w:lang w:eastAsia="en-US"/>
        </w:rPr>
      </w:pPr>
      <w:r>
        <w:rPr>
          <w:lang w:eastAsia="en-US"/>
        </w:rPr>
        <w:t>Host script results:</w:t>
      </w:r>
    </w:p>
    <w:p w14:paraId="7BAB37CD" w14:textId="77777777" w:rsidR="0084250D" w:rsidRDefault="0084250D" w:rsidP="0084250D">
      <w:pPr>
        <w:rPr>
          <w:lang w:eastAsia="en-US"/>
        </w:rPr>
      </w:pPr>
      <w:r>
        <w:rPr>
          <w:lang w:eastAsia="en-US"/>
        </w:rPr>
        <w:t>|_clock-skew: 0s</w:t>
      </w:r>
    </w:p>
    <w:p w14:paraId="7288B2FF" w14:textId="77777777" w:rsidR="0084250D" w:rsidRDefault="0084250D" w:rsidP="0084250D">
      <w:pPr>
        <w:rPr>
          <w:lang w:eastAsia="en-US"/>
        </w:rPr>
      </w:pPr>
    </w:p>
    <w:p w14:paraId="0147E6D6" w14:textId="77777777" w:rsidR="0084250D" w:rsidRDefault="0084250D" w:rsidP="0084250D">
      <w:pPr>
        <w:rPr>
          <w:lang w:eastAsia="en-US"/>
        </w:rPr>
      </w:pPr>
      <w:r>
        <w:rPr>
          <w:lang w:eastAsia="en-US"/>
        </w:rPr>
        <w:t>Nmap scan report for 172.16.221.237</w:t>
      </w:r>
    </w:p>
    <w:p w14:paraId="3E6F5F82" w14:textId="77777777" w:rsidR="0084250D" w:rsidRDefault="0084250D" w:rsidP="0084250D">
      <w:pPr>
        <w:rPr>
          <w:lang w:eastAsia="en-US"/>
        </w:rPr>
      </w:pPr>
      <w:r>
        <w:rPr>
          <w:lang w:eastAsia="en-US"/>
        </w:rPr>
        <w:t>Host is up, received echo-reply ttl 63 (0.0024s latency).</w:t>
      </w:r>
    </w:p>
    <w:p w14:paraId="51AFC7CE" w14:textId="77777777" w:rsidR="0084250D" w:rsidRDefault="0084250D" w:rsidP="0084250D">
      <w:pPr>
        <w:rPr>
          <w:lang w:eastAsia="en-US"/>
        </w:rPr>
      </w:pPr>
      <w:r>
        <w:rPr>
          <w:lang w:eastAsia="en-US"/>
        </w:rPr>
        <w:t>Scanned at 2024-12-15 19:11:59 EST for 151s</w:t>
      </w:r>
    </w:p>
    <w:p w14:paraId="5F911D60" w14:textId="77777777" w:rsidR="0084250D" w:rsidRDefault="0084250D" w:rsidP="0084250D">
      <w:pPr>
        <w:rPr>
          <w:lang w:eastAsia="en-US"/>
        </w:rPr>
      </w:pPr>
      <w:r>
        <w:rPr>
          <w:lang w:eastAsia="en-US"/>
        </w:rPr>
        <w:t>Not shown: 998 closed ports</w:t>
      </w:r>
    </w:p>
    <w:p w14:paraId="5D20C929" w14:textId="77777777" w:rsidR="0084250D" w:rsidRDefault="0084250D" w:rsidP="0084250D">
      <w:pPr>
        <w:rPr>
          <w:lang w:eastAsia="en-US"/>
        </w:rPr>
      </w:pPr>
      <w:r>
        <w:rPr>
          <w:lang w:eastAsia="en-US"/>
        </w:rPr>
        <w:t>Reason: 998 resets</w:t>
      </w:r>
    </w:p>
    <w:p w14:paraId="4DD20934" w14:textId="77777777" w:rsidR="0084250D" w:rsidRDefault="0084250D" w:rsidP="0084250D">
      <w:pPr>
        <w:rPr>
          <w:lang w:eastAsia="en-US"/>
        </w:rPr>
      </w:pPr>
      <w:r>
        <w:rPr>
          <w:lang w:eastAsia="en-US"/>
        </w:rPr>
        <w:t xml:space="preserve">PORT    STATE </w:t>
      </w:r>
      <w:proofErr w:type="gramStart"/>
      <w:r>
        <w:rPr>
          <w:lang w:eastAsia="en-US"/>
        </w:rPr>
        <w:t>SERVICE  REASON</w:t>
      </w:r>
      <w:proofErr w:type="gramEnd"/>
      <w:r>
        <w:rPr>
          <w:lang w:eastAsia="en-US"/>
        </w:rPr>
        <w:t xml:space="preserve">         VERSION</w:t>
      </w:r>
    </w:p>
    <w:p w14:paraId="0DB7EB88" w14:textId="77777777" w:rsidR="0084250D" w:rsidRDefault="0084250D" w:rsidP="0084250D">
      <w:pPr>
        <w:rPr>
          <w:lang w:eastAsia="en-US"/>
        </w:rPr>
      </w:pPr>
      <w:r>
        <w:rPr>
          <w:lang w:eastAsia="en-US"/>
        </w:rPr>
        <w:t>80/</w:t>
      </w:r>
      <w:proofErr w:type="gramStart"/>
      <w:r>
        <w:rPr>
          <w:lang w:eastAsia="en-US"/>
        </w:rPr>
        <w:t>tcp  open</w:t>
      </w:r>
      <w:proofErr w:type="gramEnd"/>
      <w:r>
        <w:rPr>
          <w:lang w:eastAsia="en-US"/>
        </w:rPr>
        <w:t xml:space="preserve">  http     syn-ack ttl 63 Apache httpd 2.2.22 ((Ubuntu))</w:t>
      </w:r>
    </w:p>
    <w:p w14:paraId="63D37980" w14:textId="77777777" w:rsidR="0084250D" w:rsidRDefault="0084250D" w:rsidP="0084250D">
      <w:pPr>
        <w:rPr>
          <w:lang w:eastAsia="en-US"/>
        </w:rPr>
      </w:pPr>
      <w:r>
        <w:rPr>
          <w:lang w:eastAsia="en-US"/>
        </w:rPr>
        <w:t xml:space="preserve">| http-methods: </w:t>
      </w:r>
    </w:p>
    <w:p w14:paraId="42E90D13" w14:textId="77777777" w:rsidR="0084250D" w:rsidRDefault="0084250D" w:rsidP="0084250D">
      <w:pPr>
        <w:rPr>
          <w:lang w:eastAsia="en-US"/>
        </w:rPr>
      </w:pPr>
      <w:r>
        <w:rPr>
          <w:lang w:eastAsia="en-US"/>
        </w:rPr>
        <w:t>|</w:t>
      </w:r>
      <w:proofErr w:type="gramStart"/>
      <w:r>
        <w:rPr>
          <w:lang w:eastAsia="en-US"/>
        </w:rPr>
        <w:t>_  Supported</w:t>
      </w:r>
      <w:proofErr w:type="gramEnd"/>
      <w:r>
        <w:rPr>
          <w:lang w:eastAsia="en-US"/>
        </w:rPr>
        <w:t xml:space="preserve"> Methods: OPTIONS GET HEAD POST</w:t>
      </w:r>
    </w:p>
    <w:p w14:paraId="01A7691F" w14:textId="77777777" w:rsidR="0084250D" w:rsidRDefault="0084250D" w:rsidP="0084250D">
      <w:pPr>
        <w:rPr>
          <w:lang w:eastAsia="en-US"/>
        </w:rPr>
      </w:pPr>
      <w:r>
        <w:rPr>
          <w:lang w:eastAsia="en-US"/>
        </w:rPr>
        <w:t>|_http-server-header: Apache/2.2.22 (Ubuntu)</w:t>
      </w:r>
    </w:p>
    <w:p w14:paraId="0E788E3A" w14:textId="77777777" w:rsidR="0084250D" w:rsidRDefault="0084250D" w:rsidP="0084250D">
      <w:pPr>
        <w:rPr>
          <w:lang w:eastAsia="en-US"/>
        </w:rPr>
      </w:pPr>
      <w:r>
        <w:rPr>
          <w:lang w:eastAsia="en-US"/>
        </w:rPr>
        <w:t>|_http-title: Site doesn't have a title (text/html).</w:t>
      </w:r>
    </w:p>
    <w:p w14:paraId="41F4F0E2" w14:textId="77777777" w:rsidR="0084250D" w:rsidRDefault="0084250D" w:rsidP="0084250D">
      <w:pPr>
        <w:rPr>
          <w:lang w:eastAsia="en-US"/>
        </w:rPr>
      </w:pPr>
      <w:r>
        <w:rPr>
          <w:lang w:eastAsia="en-US"/>
        </w:rPr>
        <w:t xml:space="preserve">443/tcp </w:t>
      </w:r>
      <w:proofErr w:type="gramStart"/>
      <w:r>
        <w:rPr>
          <w:lang w:eastAsia="en-US"/>
        </w:rPr>
        <w:t>open  ssl</w:t>
      </w:r>
      <w:proofErr w:type="gramEnd"/>
      <w:r>
        <w:rPr>
          <w:lang w:eastAsia="en-US"/>
        </w:rPr>
        <w:t>/http syn-ack ttl 63 Apache httpd 2.2.22 ((Ubuntu))</w:t>
      </w:r>
    </w:p>
    <w:p w14:paraId="6CC9DAB7" w14:textId="77777777" w:rsidR="0084250D" w:rsidRDefault="0084250D" w:rsidP="0084250D">
      <w:pPr>
        <w:rPr>
          <w:lang w:eastAsia="en-US"/>
        </w:rPr>
      </w:pPr>
      <w:r>
        <w:rPr>
          <w:lang w:eastAsia="en-US"/>
        </w:rPr>
        <w:t xml:space="preserve">| http-methods: </w:t>
      </w:r>
    </w:p>
    <w:p w14:paraId="16D88117" w14:textId="77777777" w:rsidR="0084250D" w:rsidRDefault="0084250D" w:rsidP="0084250D">
      <w:pPr>
        <w:rPr>
          <w:lang w:eastAsia="en-US"/>
        </w:rPr>
      </w:pPr>
      <w:r>
        <w:rPr>
          <w:lang w:eastAsia="en-US"/>
        </w:rPr>
        <w:t>|</w:t>
      </w:r>
      <w:proofErr w:type="gramStart"/>
      <w:r>
        <w:rPr>
          <w:lang w:eastAsia="en-US"/>
        </w:rPr>
        <w:t>_  Supported</w:t>
      </w:r>
      <w:proofErr w:type="gramEnd"/>
      <w:r>
        <w:rPr>
          <w:lang w:eastAsia="en-US"/>
        </w:rPr>
        <w:t xml:space="preserve"> Methods: OPTIONS GET HEAD POST</w:t>
      </w:r>
    </w:p>
    <w:p w14:paraId="0ADD0455" w14:textId="77777777" w:rsidR="0084250D" w:rsidRDefault="0084250D" w:rsidP="0084250D">
      <w:pPr>
        <w:rPr>
          <w:lang w:eastAsia="en-US"/>
        </w:rPr>
      </w:pPr>
      <w:r>
        <w:rPr>
          <w:lang w:eastAsia="en-US"/>
        </w:rPr>
        <w:t>|_http-server-header: Apache/2.2.22 (Ubuntu)</w:t>
      </w:r>
    </w:p>
    <w:p w14:paraId="5BFBF476" w14:textId="77777777" w:rsidR="0084250D" w:rsidRDefault="0084250D" w:rsidP="0084250D">
      <w:pPr>
        <w:rPr>
          <w:lang w:eastAsia="en-US"/>
        </w:rPr>
      </w:pPr>
      <w:r>
        <w:rPr>
          <w:lang w:eastAsia="en-US"/>
        </w:rPr>
        <w:t>|_http-title: Site doesn't have a title (text/html).</w:t>
      </w:r>
    </w:p>
    <w:p w14:paraId="6BDE4CEC" w14:textId="77777777" w:rsidR="0084250D" w:rsidRDefault="0084250D" w:rsidP="0084250D">
      <w:pPr>
        <w:rPr>
          <w:lang w:eastAsia="en-US"/>
        </w:rPr>
      </w:pPr>
      <w:r>
        <w:rPr>
          <w:lang w:eastAsia="en-US"/>
        </w:rPr>
        <w:t>| ssl-cert: Subject: commonName=ubuntu</w:t>
      </w:r>
    </w:p>
    <w:p w14:paraId="4A39F5D1" w14:textId="77777777" w:rsidR="0084250D" w:rsidRDefault="0084250D" w:rsidP="0084250D">
      <w:pPr>
        <w:rPr>
          <w:lang w:eastAsia="en-US"/>
        </w:rPr>
      </w:pPr>
      <w:r>
        <w:rPr>
          <w:lang w:eastAsia="en-US"/>
        </w:rPr>
        <w:t>| Issuer: commonName=ubuntu</w:t>
      </w:r>
    </w:p>
    <w:p w14:paraId="2C9824F9" w14:textId="77777777" w:rsidR="0084250D" w:rsidRDefault="0084250D" w:rsidP="0084250D">
      <w:pPr>
        <w:rPr>
          <w:lang w:eastAsia="en-US"/>
        </w:rPr>
      </w:pPr>
      <w:r>
        <w:rPr>
          <w:lang w:eastAsia="en-US"/>
        </w:rPr>
        <w:lastRenderedPageBreak/>
        <w:t>| Public Key type: rsa</w:t>
      </w:r>
    </w:p>
    <w:p w14:paraId="63CF3A53" w14:textId="77777777" w:rsidR="0084250D" w:rsidRDefault="0084250D" w:rsidP="0084250D">
      <w:pPr>
        <w:rPr>
          <w:lang w:eastAsia="en-US"/>
        </w:rPr>
      </w:pPr>
      <w:r>
        <w:rPr>
          <w:lang w:eastAsia="en-US"/>
        </w:rPr>
        <w:t>| Public Key bits: 2048</w:t>
      </w:r>
    </w:p>
    <w:p w14:paraId="1FFD6223" w14:textId="77777777" w:rsidR="0084250D" w:rsidRDefault="0084250D" w:rsidP="0084250D">
      <w:pPr>
        <w:rPr>
          <w:lang w:eastAsia="en-US"/>
        </w:rPr>
      </w:pPr>
      <w:r>
        <w:rPr>
          <w:lang w:eastAsia="en-US"/>
        </w:rPr>
        <w:t>| Signature Algorithm: sha1WithRSAEncryption</w:t>
      </w:r>
    </w:p>
    <w:p w14:paraId="56AAA657" w14:textId="77777777" w:rsidR="0084250D" w:rsidRDefault="0084250D" w:rsidP="0084250D">
      <w:pPr>
        <w:rPr>
          <w:lang w:eastAsia="en-US"/>
        </w:rPr>
      </w:pPr>
      <w:r>
        <w:rPr>
          <w:lang w:eastAsia="en-US"/>
        </w:rPr>
        <w:t>| Not valid before: 2014-04-29T04:28:50</w:t>
      </w:r>
    </w:p>
    <w:p w14:paraId="6BBC3856" w14:textId="77777777" w:rsidR="0084250D" w:rsidRDefault="0084250D" w:rsidP="0084250D">
      <w:pPr>
        <w:rPr>
          <w:lang w:eastAsia="en-US"/>
        </w:rPr>
      </w:pPr>
      <w:r>
        <w:rPr>
          <w:lang w:eastAsia="en-US"/>
        </w:rPr>
        <w:t xml:space="preserve">| Not valid </w:t>
      </w:r>
      <w:proofErr w:type="gramStart"/>
      <w:r>
        <w:rPr>
          <w:lang w:eastAsia="en-US"/>
        </w:rPr>
        <w:t>after:</w:t>
      </w:r>
      <w:proofErr w:type="gramEnd"/>
      <w:r>
        <w:rPr>
          <w:lang w:eastAsia="en-US"/>
        </w:rPr>
        <w:t xml:space="preserve">  2024-04-26T04:28:50</w:t>
      </w:r>
    </w:p>
    <w:p w14:paraId="2ECA2830" w14:textId="77777777" w:rsidR="0084250D" w:rsidRDefault="0084250D" w:rsidP="0084250D">
      <w:pPr>
        <w:rPr>
          <w:lang w:eastAsia="en-US"/>
        </w:rPr>
      </w:pPr>
      <w:r>
        <w:rPr>
          <w:lang w:eastAsia="en-US"/>
        </w:rPr>
        <w:t>| MD5:   7f1a b162 4634 2575 b135 4e8e f26a 611d</w:t>
      </w:r>
    </w:p>
    <w:p w14:paraId="1C74977A" w14:textId="77777777" w:rsidR="0084250D" w:rsidRDefault="0084250D" w:rsidP="0084250D">
      <w:pPr>
        <w:rPr>
          <w:lang w:eastAsia="en-US"/>
        </w:rPr>
      </w:pPr>
      <w:r>
        <w:rPr>
          <w:lang w:eastAsia="en-US"/>
        </w:rPr>
        <w:t>| SHA-1: 6d30 f144 e728 cca5 80d2 e9aa 4a47 c0d8 a154 a78a</w:t>
      </w:r>
    </w:p>
    <w:p w14:paraId="3FE3D539" w14:textId="77777777" w:rsidR="0084250D" w:rsidRDefault="0084250D" w:rsidP="0084250D">
      <w:pPr>
        <w:rPr>
          <w:lang w:eastAsia="en-US"/>
        </w:rPr>
      </w:pPr>
      <w:r>
        <w:rPr>
          <w:lang w:eastAsia="en-US"/>
        </w:rPr>
        <w:t>| -----BEGIN CERTIFICATE-----</w:t>
      </w:r>
    </w:p>
    <w:p w14:paraId="2277C480" w14:textId="77777777" w:rsidR="0084250D" w:rsidRDefault="0084250D" w:rsidP="0084250D">
      <w:pPr>
        <w:rPr>
          <w:lang w:eastAsia="en-US"/>
        </w:rPr>
      </w:pPr>
      <w:r>
        <w:rPr>
          <w:lang w:eastAsia="en-US"/>
        </w:rPr>
        <w:t>| MIICnjCCAYYCCQDrJbAHmo5IfTANBgkqhkiG9w0BAQUFADARMQ8wDQYDVQQDEwZ1</w:t>
      </w:r>
    </w:p>
    <w:p w14:paraId="67BA1F57" w14:textId="77777777" w:rsidR="0084250D" w:rsidRDefault="0084250D" w:rsidP="0084250D">
      <w:pPr>
        <w:rPr>
          <w:lang w:eastAsia="en-US"/>
        </w:rPr>
      </w:pPr>
      <w:r>
        <w:rPr>
          <w:lang w:eastAsia="en-US"/>
        </w:rPr>
        <w:t>| YnVudHUwHhcNMTQwNDI5MDQyODUwWhcNMjQwNDI2MDQyODUwWjARMQ8wDQYDVQQD</w:t>
      </w:r>
    </w:p>
    <w:p w14:paraId="6A513953" w14:textId="77777777" w:rsidR="0084250D" w:rsidRDefault="0084250D" w:rsidP="0084250D">
      <w:pPr>
        <w:rPr>
          <w:lang w:eastAsia="en-US"/>
        </w:rPr>
      </w:pPr>
      <w:r>
        <w:rPr>
          <w:lang w:eastAsia="en-US"/>
        </w:rPr>
        <w:t>| EwZ1YnVudHUwggEiMA0GCSqGSIb3DQEBAQUAA4IBDwAwggEKAoIBAQC61ofJqLAc</w:t>
      </w:r>
    </w:p>
    <w:p w14:paraId="4911147F" w14:textId="77777777" w:rsidR="0084250D" w:rsidRDefault="0084250D" w:rsidP="0084250D">
      <w:pPr>
        <w:rPr>
          <w:lang w:eastAsia="en-US"/>
        </w:rPr>
      </w:pPr>
      <w:r>
        <w:rPr>
          <w:lang w:eastAsia="en-US"/>
        </w:rPr>
        <w:t>| rrp+UUYZG5cH8EuKmCgYIWnY8229SLCzAvFeXO7bIMDr7gig26F2Q2sYsCBJUsvm</w:t>
      </w:r>
    </w:p>
    <w:p w14:paraId="2F4C22D5" w14:textId="77777777" w:rsidR="0084250D" w:rsidRDefault="0084250D" w:rsidP="0084250D">
      <w:pPr>
        <w:rPr>
          <w:lang w:eastAsia="en-US"/>
        </w:rPr>
      </w:pPr>
      <w:r>
        <w:rPr>
          <w:lang w:eastAsia="en-US"/>
        </w:rPr>
        <w:t>| /ML+qpxKisujmPDkqIRdg+y9Nc7EyAbi86Ic+dEHBUSiJb1NgkSSTZ2JrWMFgNGT</w:t>
      </w:r>
    </w:p>
    <w:p w14:paraId="16E0FEED" w14:textId="77777777" w:rsidR="0084250D" w:rsidRDefault="0084250D" w:rsidP="0084250D">
      <w:pPr>
        <w:rPr>
          <w:lang w:eastAsia="en-US"/>
        </w:rPr>
      </w:pPr>
      <w:r>
        <w:rPr>
          <w:lang w:eastAsia="en-US"/>
        </w:rPr>
        <w:t>| G144hEzVXL2Z7ZpYelINyzSCkJYcsAwInqtxIcBAywt8pmIdlPaFOzuUxBCzfyza</w:t>
      </w:r>
    </w:p>
    <w:p w14:paraId="50A090C1" w14:textId="77777777" w:rsidR="0084250D" w:rsidRDefault="0084250D" w:rsidP="0084250D">
      <w:pPr>
        <w:rPr>
          <w:lang w:eastAsia="en-US"/>
        </w:rPr>
      </w:pPr>
      <w:r>
        <w:rPr>
          <w:lang w:eastAsia="en-US"/>
        </w:rPr>
        <w:t>| OUv+cPDUver1j1lS0ZBZoRnaypLp2tTs5HeDeGoujxpeP78b8t80YalpJTs62ezf</w:t>
      </w:r>
    </w:p>
    <w:p w14:paraId="3ADE20F8" w14:textId="77777777" w:rsidR="0084250D" w:rsidRDefault="0084250D" w:rsidP="0084250D">
      <w:pPr>
        <w:rPr>
          <w:lang w:eastAsia="en-US"/>
        </w:rPr>
      </w:pPr>
      <w:r>
        <w:rPr>
          <w:lang w:eastAsia="en-US"/>
        </w:rPr>
        <w:t>| AyK4rTriXGxCDsYJReX6oGKZtjaaoO22aBI24u8YARQjiSTkK8Bt47rJ08UAw2Oa</w:t>
      </w:r>
    </w:p>
    <w:p w14:paraId="76A3904C" w14:textId="77777777" w:rsidR="0084250D" w:rsidRDefault="0084250D" w:rsidP="0084250D">
      <w:pPr>
        <w:rPr>
          <w:lang w:eastAsia="en-US"/>
        </w:rPr>
      </w:pPr>
      <w:r>
        <w:rPr>
          <w:lang w:eastAsia="en-US"/>
        </w:rPr>
        <w:t>| fj9oBoHSWGS9AgMBAAEwDQYJKoZIhvcNAQEFBQADggEBACx6FvPsT2sUXDiQs5XY</w:t>
      </w:r>
    </w:p>
    <w:p w14:paraId="7BE3BB60" w14:textId="77777777" w:rsidR="0084250D" w:rsidRDefault="0084250D" w:rsidP="0084250D">
      <w:pPr>
        <w:rPr>
          <w:lang w:eastAsia="en-US"/>
        </w:rPr>
      </w:pPr>
      <w:r>
        <w:rPr>
          <w:lang w:eastAsia="en-US"/>
        </w:rPr>
        <w:t>| cwCIVN9SawUUs6q1f3YbdnlVsUN0ImEjiX46FsWYW/OIFDiJ4Gw9R5a1St8Dg+eQ</w:t>
      </w:r>
    </w:p>
    <w:p w14:paraId="6A98572C" w14:textId="77777777" w:rsidR="0084250D" w:rsidRDefault="0084250D" w:rsidP="0084250D">
      <w:pPr>
        <w:rPr>
          <w:lang w:eastAsia="en-US"/>
        </w:rPr>
      </w:pPr>
      <w:r>
        <w:rPr>
          <w:lang w:eastAsia="en-US"/>
        </w:rPr>
        <w:t>| j2iy+9eRR/FqtQ4/tORuNyo7tEyinAfa6EgDL9V6lvGdd9ESv7sE8B+zv8jfZ0EF</w:t>
      </w:r>
    </w:p>
    <w:p w14:paraId="71551237" w14:textId="77777777" w:rsidR="0084250D" w:rsidRDefault="0084250D" w:rsidP="0084250D">
      <w:pPr>
        <w:rPr>
          <w:lang w:eastAsia="en-US"/>
        </w:rPr>
      </w:pPr>
      <w:r>
        <w:rPr>
          <w:lang w:eastAsia="en-US"/>
        </w:rPr>
        <w:t>| S/up1QtLu7RQoXj0Cf8YWdzqw+/5yzI75IlmbFZ/NWKwC80NGMm6alDCcZX4jHCz</w:t>
      </w:r>
    </w:p>
    <w:p w14:paraId="67A8C303" w14:textId="77777777" w:rsidR="0084250D" w:rsidRDefault="0084250D" w:rsidP="0084250D">
      <w:pPr>
        <w:rPr>
          <w:lang w:eastAsia="en-US"/>
        </w:rPr>
      </w:pPr>
      <w:r>
        <w:rPr>
          <w:lang w:eastAsia="en-US"/>
        </w:rPr>
        <w:t>| lU6Az5S8z56aF1TDnQE1k4xFVl6zKRPxcGRNIvKsTKf4R2gkv3zbg4SMhEi+UOWx</w:t>
      </w:r>
    </w:p>
    <w:p w14:paraId="504E2DD2" w14:textId="77777777" w:rsidR="0084250D" w:rsidRDefault="0084250D" w:rsidP="0084250D">
      <w:pPr>
        <w:rPr>
          <w:lang w:eastAsia="en-US"/>
        </w:rPr>
      </w:pPr>
      <w:r>
        <w:rPr>
          <w:lang w:eastAsia="en-US"/>
        </w:rPr>
        <w:t>| NAFFF15/L9WAoVxW9qsYPp4CcifEmjWa7ykGSc2NTzSQJ8HrZMYHJ42y0d2QTG4c</w:t>
      </w:r>
    </w:p>
    <w:p w14:paraId="6240A20F" w14:textId="77777777" w:rsidR="0084250D" w:rsidRDefault="0084250D" w:rsidP="0084250D">
      <w:pPr>
        <w:rPr>
          <w:lang w:eastAsia="en-US"/>
        </w:rPr>
      </w:pPr>
      <w:r>
        <w:rPr>
          <w:lang w:eastAsia="en-US"/>
        </w:rPr>
        <w:t>| epU=</w:t>
      </w:r>
    </w:p>
    <w:p w14:paraId="6496124F" w14:textId="77777777" w:rsidR="0084250D" w:rsidRDefault="0084250D" w:rsidP="0084250D">
      <w:pPr>
        <w:rPr>
          <w:lang w:eastAsia="en-US"/>
        </w:rPr>
      </w:pPr>
      <w:r>
        <w:rPr>
          <w:lang w:eastAsia="en-US"/>
        </w:rPr>
        <w:t>|_-----END CERTIFICATE-----</w:t>
      </w:r>
    </w:p>
    <w:p w14:paraId="6C493A03" w14:textId="77777777" w:rsidR="0084250D" w:rsidRDefault="0084250D" w:rsidP="0084250D">
      <w:pPr>
        <w:rPr>
          <w:lang w:eastAsia="en-US"/>
        </w:rPr>
      </w:pPr>
      <w:r>
        <w:rPr>
          <w:lang w:eastAsia="en-US"/>
        </w:rPr>
        <w:t>|_ssl-date: 2024-12-16T00:13:30+00:00; 0s from scanner time.</w:t>
      </w:r>
    </w:p>
    <w:p w14:paraId="504372B6" w14:textId="77777777" w:rsidR="0084250D" w:rsidRDefault="0084250D" w:rsidP="0084250D">
      <w:pPr>
        <w:rPr>
          <w:lang w:eastAsia="en-US"/>
        </w:rPr>
      </w:pPr>
    </w:p>
    <w:p w14:paraId="46948011" w14:textId="77777777" w:rsidR="0084250D" w:rsidRDefault="0084250D" w:rsidP="0084250D">
      <w:pPr>
        <w:rPr>
          <w:lang w:eastAsia="en-US"/>
        </w:rPr>
      </w:pPr>
      <w:r>
        <w:rPr>
          <w:lang w:eastAsia="en-US"/>
        </w:rPr>
        <w:t>Host script results:</w:t>
      </w:r>
    </w:p>
    <w:p w14:paraId="4A01DEBF" w14:textId="77777777" w:rsidR="0084250D" w:rsidRDefault="0084250D" w:rsidP="0084250D">
      <w:pPr>
        <w:rPr>
          <w:lang w:eastAsia="en-US"/>
        </w:rPr>
      </w:pPr>
      <w:r>
        <w:rPr>
          <w:lang w:eastAsia="en-US"/>
        </w:rPr>
        <w:t>|_clock-skew: 0s</w:t>
      </w:r>
    </w:p>
    <w:p w14:paraId="44CB25AB" w14:textId="77777777" w:rsidR="0084250D" w:rsidRDefault="0084250D" w:rsidP="0084250D">
      <w:pPr>
        <w:rPr>
          <w:lang w:eastAsia="en-US"/>
        </w:rPr>
      </w:pPr>
    </w:p>
    <w:p w14:paraId="4070FA9F" w14:textId="77777777" w:rsidR="0084250D" w:rsidRDefault="0084250D" w:rsidP="0084250D">
      <w:pPr>
        <w:rPr>
          <w:lang w:eastAsia="en-US"/>
        </w:rPr>
      </w:pPr>
      <w:r>
        <w:rPr>
          <w:lang w:eastAsia="en-US"/>
        </w:rPr>
        <w:lastRenderedPageBreak/>
        <w:t>Post-scan script results:</w:t>
      </w:r>
    </w:p>
    <w:p w14:paraId="494B7602" w14:textId="77777777" w:rsidR="0084250D" w:rsidRDefault="0084250D" w:rsidP="0084250D">
      <w:pPr>
        <w:rPr>
          <w:lang w:eastAsia="en-US"/>
        </w:rPr>
      </w:pPr>
      <w:r>
        <w:rPr>
          <w:lang w:eastAsia="en-US"/>
        </w:rPr>
        <w:t xml:space="preserve">| clock-skew: </w:t>
      </w:r>
    </w:p>
    <w:p w14:paraId="6EFB192B" w14:textId="77777777" w:rsidR="0084250D" w:rsidRDefault="0084250D" w:rsidP="0084250D">
      <w:pPr>
        <w:rPr>
          <w:lang w:eastAsia="en-US"/>
        </w:rPr>
      </w:pPr>
      <w:r>
        <w:rPr>
          <w:lang w:eastAsia="en-US"/>
        </w:rPr>
        <w:t xml:space="preserve">|   0s: </w:t>
      </w:r>
    </w:p>
    <w:p w14:paraId="32017CC9" w14:textId="77777777" w:rsidR="0084250D" w:rsidRDefault="0084250D" w:rsidP="0084250D">
      <w:pPr>
        <w:rPr>
          <w:lang w:eastAsia="en-US"/>
        </w:rPr>
      </w:pPr>
      <w:r>
        <w:rPr>
          <w:lang w:eastAsia="en-US"/>
        </w:rPr>
        <w:t>|     172.16.221.16</w:t>
      </w:r>
    </w:p>
    <w:p w14:paraId="7E1CEFBA" w14:textId="77777777" w:rsidR="0084250D" w:rsidRDefault="0084250D" w:rsidP="0084250D">
      <w:pPr>
        <w:rPr>
          <w:lang w:eastAsia="en-US"/>
        </w:rPr>
      </w:pPr>
      <w:r>
        <w:rPr>
          <w:lang w:eastAsia="en-US"/>
        </w:rPr>
        <w:t>|_    172.16.221.237</w:t>
      </w:r>
    </w:p>
    <w:p w14:paraId="3725A211" w14:textId="77777777" w:rsidR="0084250D" w:rsidRDefault="0084250D" w:rsidP="0084250D">
      <w:pPr>
        <w:rPr>
          <w:lang w:eastAsia="en-US"/>
        </w:rPr>
      </w:pPr>
      <w:r>
        <w:rPr>
          <w:lang w:eastAsia="en-US"/>
        </w:rPr>
        <w:t>Read data files from: /usr/bin</w:t>
      </w:r>
      <w:proofErr w:type="gramStart"/>
      <w:r>
        <w:rPr>
          <w:lang w:eastAsia="en-US"/>
        </w:rPr>
        <w:t>/..</w:t>
      </w:r>
      <w:proofErr w:type="gramEnd"/>
      <w:r>
        <w:rPr>
          <w:lang w:eastAsia="en-US"/>
        </w:rPr>
        <w:t>/share/nmap</w:t>
      </w:r>
    </w:p>
    <w:p w14:paraId="39C72471" w14:textId="77777777" w:rsidR="0084250D" w:rsidRDefault="0084250D" w:rsidP="0084250D">
      <w:pPr>
        <w:rPr>
          <w:lang w:eastAsia="en-US"/>
        </w:rPr>
      </w:pPr>
      <w:r>
        <w:rPr>
          <w:lang w:eastAsia="en-US"/>
        </w:rPr>
        <w:t xml:space="preserve">Service detection performed. Please report any incorrect results at </w:t>
      </w:r>
      <w:proofErr w:type="gramStart"/>
      <w:r>
        <w:rPr>
          <w:lang w:eastAsia="en-US"/>
        </w:rPr>
        <w:t>https://nmap.org/submit/ .</w:t>
      </w:r>
      <w:proofErr w:type="gramEnd"/>
    </w:p>
    <w:p w14:paraId="1C3216E7" w14:textId="27CDDAB8" w:rsidR="0084250D" w:rsidRPr="0084250D" w:rsidRDefault="0084250D" w:rsidP="0084250D">
      <w:pPr>
        <w:rPr>
          <w:lang w:eastAsia="en-US"/>
        </w:rPr>
      </w:pPr>
      <w:r>
        <w:rPr>
          <w:lang w:eastAsia="en-US"/>
        </w:rPr>
        <w:t># Nmap done at Sun Dec 15 19:14:30 2024 -- 256 IP addresses (2 hosts up) scanned in 154.41 seconds</w:t>
      </w:r>
    </w:p>
    <w:p w14:paraId="1A400849" w14:textId="77777777" w:rsidR="00F56CDA" w:rsidRPr="002350AA" w:rsidRDefault="00F56CDA" w:rsidP="002350AA">
      <w:pPr>
        <w:jc w:val="both"/>
        <w:rPr>
          <w:sz w:val="20"/>
          <w:szCs w:val="20"/>
          <w:lang w:eastAsia="en-US"/>
        </w:rPr>
      </w:pPr>
    </w:p>
    <w:p w14:paraId="13418C3D" w14:textId="77777777" w:rsidR="00F56CDA" w:rsidRPr="002350AA" w:rsidRDefault="00F56CDA"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Thu Nov 28 20:01:47 2024 as: nmap -vv -sC -sV -oA nmap/scanfs_192.168.0.240 192.168.0.240/30</w:t>
      </w:r>
    </w:p>
    <w:p w14:paraId="54ADC5FE" w14:textId="77777777" w:rsidR="00F56CDA" w:rsidRPr="002350AA" w:rsidRDefault="00F56CDA" w:rsidP="002350AA">
      <w:pPr>
        <w:jc w:val="both"/>
        <w:rPr>
          <w:sz w:val="20"/>
          <w:szCs w:val="20"/>
          <w:lang w:eastAsia="en-US"/>
        </w:rPr>
      </w:pPr>
      <w:r w:rsidRPr="002350AA">
        <w:rPr>
          <w:sz w:val="20"/>
          <w:szCs w:val="20"/>
          <w:lang w:eastAsia="en-US"/>
        </w:rPr>
        <w:t>Nmap scan report for 192.168.0.240 [host down, received no-response]</w:t>
      </w:r>
    </w:p>
    <w:p w14:paraId="29918634" w14:textId="77777777" w:rsidR="00F56CDA" w:rsidRPr="002350AA" w:rsidRDefault="00F56CDA" w:rsidP="002350AA">
      <w:pPr>
        <w:jc w:val="both"/>
        <w:rPr>
          <w:sz w:val="20"/>
          <w:szCs w:val="20"/>
          <w:lang w:eastAsia="en-US"/>
        </w:rPr>
      </w:pPr>
      <w:r w:rsidRPr="002350AA">
        <w:rPr>
          <w:sz w:val="20"/>
          <w:szCs w:val="20"/>
          <w:lang w:eastAsia="en-US"/>
        </w:rPr>
        <w:t>Nmap scan report for 192.168.0.241 [host down, received no-response]</w:t>
      </w:r>
    </w:p>
    <w:p w14:paraId="4ED64611" w14:textId="77777777" w:rsidR="00F56CDA" w:rsidRPr="002350AA" w:rsidRDefault="00F56CDA" w:rsidP="002350AA">
      <w:pPr>
        <w:jc w:val="both"/>
        <w:rPr>
          <w:sz w:val="20"/>
          <w:szCs w:val="20"/>
          <w:lang w:eastAsia="en-US"/>
        </w:rPr>
      </w:pPr>
      <w:r w:rsidRPr="002350AA">
        <w:rPr>
          <w:sz w:val="20"/>
          <w:szCs w:val="20"/>
          <w:lang w:eastAsia="en-US"/>
        </w:rPr>
        <w:t>Nmap scan report for 192.168.0.243 [host down, received no-response]</w:t>
      </w:r>
    </w:p>
    <w:p w14:paraId="0D4AD777" w14:textId="77777777" w:rsidR="00F56CDA" w:rsidRPr="002350AA" w:rsidRDefault="00F56CDA" w:rsidP="002350AA">
      <w:pPr>
        <w:jc w:val="both"/>
        <w:rPr>
          <w:sz w:val="20"/>
          <w:szCs w:val="20"/>
          <w:lang w:eastAsia="en-US"/>
        </w:rPr>
      </w:pPr>
      <w:r w:rsidRPr="002350AA">
        <w:rPr>
          <w:sz w:val="20"/>
          <w:szCs w:val="20"/>
          <w:lang w:eastAsia="en-US"/>
        </w:rPr>
        <w:t>Nmap scan report for 192.168.0.242</w:t>
      </w:r>
    </w:p>
    <w:p w14:paraId="0B38A92E" w14:textId="77777777" w:rsidR="00F56CDA" w:rsidRPr="002350AA" w:rsidRDefault="00F56CDA" w:rsidP="002350AA">
      <w:pPr>
        <w:jc w:val="both"/>
        <w:rPr>
          <w:sz w:val="20"/>
          <w:szCs w:val="20"/>
          <w:lang w:eastAsia="en-US"/>
        </w:rPr>
      </w:pPr>
      <w:r w:rsidRPr="002350AA">
        <w:rPr>
          <w:sz w:val="20"/>
          <w:szCs w:val="20"/>
          <w:lang w:eastAsia="en-US"/>
        </w:rPr>
        <w:t>Host is up, received reset ttl 60 (0.0084s latency).</w:t>
      </w:r>
    </w:p>
    <w:p w14:paraId="17BEFEFD" w14:textId="77777777" w:rsidR="00F56CDA" w:rsidRPr="002350AA" w:rsidRDefault="00F56CDA" w:rsidP="002350AA">
      <w:pPr>
        <w:jc w:val="both"/>
        <w:rPr>
          <w:sz w:val="20"/>
          <w:szCs w:val="20"/>
          <w:lang w:eastAsia="en-US"/>
        </w:rPr>
      </w:pPr>
      <w:r w:rsidRPr="002350AA">
        <w:rPr>
          <w:sz w:val="20"/>
          <w:szCs w:val="20"/>
          <w:lang w:eastAsia="en-US"/>
        </w:rPr>
        <w:t>Scanned at 2024-11-28 20:01:48 EST for 21s</w:t>
      </w:r>
    </w:p>
    <w:p w14:paraId="1548E902" w14:textId="77777777" w:rsidR="00F56CDA" w:rsidRPr="002350AA" w:rsidRDefault="00F56CDA" w:rsidP="002350AA">
      <w:pPr>
        <w:jc w:val="both"/>
        <w:rPr>
          <w:sz w:val="20"/>
          <w:szCs w:val="20"/>
          <w:lang w:eastAsia="en-US"/>
        </w:rPr>
      </w:pPr>
      <w:r w:rsidRPr="002350AA">
        <w:rPr>
          <w:sz w:val="20"/>
          <w:szCs w:val="20"/>
          <w:lang w:eastAsia="en-US"/>
        </w:rPr>
        <w:t>Not shown: 997 closed ports</w:t>
      </w:r>
    </w:p>
    <w:p w14:paraId="291FB4F0" w14:textId="77777777" w:rsidR="00F56CDA" w:rsidRPr="002350AA" w:rsidRDefault="00F56CDA" w:rsidP="002350AA">
      <w:pPr>
        <w:jc w:val="both"/>
        <w:rPr>
          <w:sz w:val="20"/>
          <w:szCs w:val="20"/>
          <w:lang w:eastAsia="en-US"/>
        </w:rPr>
      </w:pPr>
      <w:r w:rsidRPr="002350AA">
        <w:rPr>
          <w:sz w:val="20"/>
          <w:szCs w:val="20"/>
          <w:lang w:eastAsia="en-US"/>
        </w:rPr>
        <w:t>Reason: 997 resets</w:t>
      </w:r>
    </w:p>
    <w:p w14:paraId="406D3268" w14:textId="77777777" w:rsidR="00F56CDA" w:rsidRPr="002350AA" w:rsidRDefault="00F56CDA" w:rsidP="002350AA">
      <w:pPr>
        <w:jc w:val="both"/>
        <w:rPr>
          <w:sz w:val="20"/>
          <w:szCs w:val="20"/>
          <w:lang w:eastAsia="en-US"/>
        </w:rPr>
      </w:pPr>
      <w:r w:rsidRPr="002350AA">
        <w:rPr>
          <w:sz w:val="20"/>
          <w:szCs w:val="20"/>
          <w:lang w:eastAsia="en-US"/>
        </w:rPr>
        <w:t>PORT    STATE SERVICE REASON         VERSION</w:t>
      </w:r>
    </w:p>
    <w:p w14:paraId="383383BE" w14:textId="77777777" w:rsidR="00F56CDA" w:rsidRPr="002350AA" w:rsidRDefault="00F56CDA" w:rsidP="002350AA">
      <w:pPr>
        <w:jc w:val="both"/>
        <w:rPr>
          <w:sz w:val="20"/>
          <w:szCs w:val="20"/>
          <w:lang w:eastAsia="en-US"/>
        </w:rPr>
      </w:pPr>
      <w:r w:rsidRPr="002350AA">
        <w:rPr>
          <w:sz w:val="20"/>
          <w:szCs w:val="20"/>
          <w:lang w:eastAsia="en-US"/>
        </w:rPr>
        <w:t>22/</w:t>
      </w:r>
      <w:proofErr w:type="gramStart"/>
      <w:r w:rsidRPr="002350AA">
        <w:rPr>
          <w:sz w:val="20"/>
          <w:szCs w:val="20"/>
          <w:lang w:eastAsia="en-US"/>
        </w:rPr>
        <w:t>tcp  open</w:t>
      </w:r>
      <w:proofErr w:type="gramEnd"/>
      <w:r w:rsidRPr="002350AA">
        <w:rPr>
          <w:sz w:val="20"/>
          <w:szCs w:val="20"/>
          <w:lang w:eastAsia="en-US"/>
        </w:rPr>
        <w:t xml:space="preserve">  ssh     syn-ack ttl 60 OpenSSH 6.6.1p1 Ubuntu 2ubuntu2.8 (Ubuntu Linux; protocol 2.0)</w:t>
      </w:r>
    </w:p>
    <w:p w14:paraId="2B51E033" w14:textId="77777777" w:rsidR="00F56CDA" w:rsidRPr="002350AA" w:rsidRDefault="00F56CDA" w:rsidP="002350AA">
      <w:pPr>
        <w:jc w:val="both"/>
        <w:rPr>
          <w:sz w:val="20"/>
          <w:szCs w:val="20"/>
          <w:lang w:eastAsia="en-US"/>
        </w:rPr>
      </w:pPr>
      <w:r w:rsidRPr="002350AA">
        <w:rPr>
          <w:sz w:val="20"/>
          <w:szCs w:val="20"/>
          <w:lang w:eastAsia="en-US"/>
        </w:rPr>
        <w:t xml:space="preserve">| ssh-hostkey: </w:t>
      </w:r>
    </w:p>
    <w:p w14:paraId="7F12C5A3" w14:textId="77777777" w:rsidR="00F56CDA" w:rsidRPr="002350AA" w:rsidRDefault="00F56CDA" w:rsidP="002350AA">
      <w:pPr>
        <w:jc w:val="both"/>
        <w:rPr>
          <w:sz w:val="20"/>
          <w:szCs w:val="20"/>
          <w:lang w:eastAsia="en-US"/>
        </w:rPr>
      </w:pPr>
      <w:r w:rsidRPr="002350AA">
        <w:rPr>
          <w:sz w:val="20"/>
          <w:szCs w:val="20"/>
          <w:lang w:eastAsia="en-US"/>
        </w:rPr>
        <w:t>|   1024 4</w:t>
      </w:r>
      <w:proofErr w:type="gramStart"/>
      <w:r w:rsidRPr="002350AA">
        <w:rPr>
          <w:sz w:val="20"/>
          <w:szCs w:val="20"/>
          <w:lang w:eastAsia="en-US"/>
        </w:rPr>
        <w:t>e:f</w:t>
      </w:r>
      <w:proofErr w:type="gramEnd"/>
      <w:r w:rsidRPr="002350AA">
        <w:rPr>
          <w:sz w:val="20"/>
          <w:szCs w:val="20"/>
          <w:lang w:eastAsia="en-US"/>
        </w:rPr>
        <w:t>0:0d:7f:58:82:ca:00:6b:91:86:e9:e6:7f:c3:ad (DSA)</w:t>
      </w:r>
    </w:p>
    <w:p w14:paraId="0E34F880" w14:textId="77777777" w:rsidR="00F56CDA" w:rsidRPr="002350AA" w:rsidRDefault="00F56CDA" w:rsidP="002350AA">
      <w:pPr>
        <w:jc w:val="both"/>
        <w:rPr>
          <w:sz w:val="20"/>
          <w:szCs w:val="20"/>
          <w:lang w:eastAsia="en-US"/>
        </w:rPr>
      </w:pPr>
      <w:r w:rsidRPr="002350AA">
        <w:rPr>
          <w:sz w:val="20"/>
          <w:szCs w:val="20"/>
          <w:lang w:eastAsia="en-US"/>
        </w:rPr>
        <w:t>| ssh-dss 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</w:t>
      </w:r>
    </w:p>
    <w:p w14:paraId="212E0AC3" w14:textId="77777777" w:rsidR="00F56CDA" w:rsidRPr="002350AA" w:rsidRDefault="00F56CDA" w:rsidP="002350AA">
      <w:pPr>
        <w:jc w:val="both"/>
        <w:rPr>
          <w:sz w:val="20"/>
          <w:szCs w:val="20"/>
          <w:lang w:eastAsia="en-US"/>
        </w:rPr>
      </w:pPr>
      <w:r w:rsidRPr="002350AA">
        <w:rPr>
          <w:sz w:val="20"/>
          <w:szCs w:val="20"/>
          <w:lang w:eastAsia="en-US"/>
        </w:rPr>
        <w:t xml:space="preserve">|   2048 </w:t>
      </w:r>
      <w:proofErr w:type="gramStart"/>
      <w:r w:rsidRPr="002350AA">
        <w:rPr>
          <w:sz w:val="20"/>
          <w:szCs w:val="20"/>
          <w:lang w:eastAsia="en-US"/>
        </w:rPr>
        <w:t>98:07:02:69:93:9</w:t>
      </w:r>
      <w:proofErr w:type="gramEnd"/>
      <w:r w:rsidRPr="002350AA">
        <w:rPr>
          <w:sz w:val="20"/>
          <w:szCs w:val="20"/>
          <w:lang w:eastAsia="en-US"/>
        </w:rPr>
        <w:t>a:6c:ae:e2:c7:09:15:0b:9c:d5:a2 (RSA)</w:t>
      </w:r>
    </w:p>
    <w:p w14:paraId="7E5FA085" w14:textId="77777777" w:rsidR="00F56CDA" w:rsidRPr="002350AA" w:rsidRDefault="00F56CDA" w:rsidP="002350AA">
      <w:pPr>
        <w:jc w:val="both"/>
        <w:rPr>
          <w:sz w:val="20"/>
          <w:szCs w:val="20"/>
          <w:lang w:eastAsia="en-US"/>
        </w:rPr>
      </w:pPr>
      <w:r w:rsidRPr="002350AA">
        <w:rPr>
          <w:sz w:val="20"/>
          <w:szCs w:val="20"/>
          <w:lang w:eastAsia="en-US"/>
        </w:rPr>
        <w:lastRenderedPageBreak/>
        <w:t>| ssh-rsa AAAAB3NzaC1yc2EAAAADAQABAAABAQC7Pjmh8RE90yY/uC8zUKyMYyPAAGpLhy7CoPzBxiVF0TzIvab3/FMaVdMQ/Q4PVHfRRPKFrmdViyxhBs6GABABfihw1e1puQ21Q1f33HuMe+gYbHUrcBPx+myl6M/xx9lWE9cA5OZa9wQMhIxEH4U9AjLuQp5O0F2GrQtpgoV1Q7fu55kcH7Pyyu7RmBn4tBieCOPVYDlWVcKkxdPevqPPq0O0AJWFCnUnGqCIOuKK0utbmcH+o7L9RHZfsTXWuIPJhcCfivznYP7O6pl6mgTj/q1Ed4FYKflK1XnVIPyEitwikIjvZ51XlVZ41FoDN7irhSnBHKVYYlzQbc3KEXHh</w:t>
      </w:r>
    </w:p>
    <w:p w14:paraId="359E0BAC" w14:textId="77777777" w:rsidR="00F56CDA" w:rsidRPr="002350AA" w:rsidRDefault="00F56CDA" w:rsidP="002350AA">
      <w:pPr>
        <w:jc w:val="both"/>
        <w:rPr>
          <w:sz w:val="20"/>
          <w:szCs w:val="20"/>
          <w:lang w:eastAsia="en-US"/>
        </w:rPr>
      </w:pPr>
      <w:r w:rsidRPr="002350AA">
        <w:rPr>
          <w:sz w:val="20"/>
          <w:szCs w:val="20"/>
          <w:lang w:eastAsia="en-US"/>
        </w:rPr>
        <w:t>|   256 7</w:t>
      </w:r>
      <w:proofErr w:type="gramStart"/>
      <w:r w:rsidRPr="002350AA">
        <w:rPr>
          <w:sz w:val="20"/>
          <w:szCs w:val="20"/>
          <w:lang w:eastAsia="en-US"/>
        </w:rPr>
        <w:t>d:36:06:98</w:t>
      </w:r>
      <w:proofErr w:type="gramEnd"/>
      <w:r w:rsidRPr="002350AA">
        <w:rPr>
          <w:sz w:val="20"/>
          <w:szCs w:val="20"/>
          <w:lang w:eastAsia="en-US"/>
        </w:rPr>
        <w:t>:fa:08:ce:1c:10:cb:a7:12:19:c8:09:17 (ECDSA)</w:t>
      </w:r>
    </w:p>
    <w:p w14:paraId="0B329AFB" w14:textId="77777777" w:rsidR="00F56CDA" w:rsidRPr="002350AA" w:rsidRDefault="00F56CDA" w:rsidP="002350AA">
      <w:pPr>
        <w:jc w:val="both"/>
        <w:rPr>
          <w:sz w:val="20"/>
          <w:szCs w:val="20"/>
          <w:lang w:eastAsia="en-US"/>
        </w:rPr>
      </w:pPr>
      <w:r w:rsidRPr="002350AA">
        <w:rPr>
          <w:sz w:val="20"/>
          <w:szCs w:val="20"/>
          <w:lang w:eastAsia="en-US"/>
        </w:rPr>
        <w:t>| ecdsa-sha2-nistp256 AAAAE2VjZHNhLXNoYTItbmlzdHAyNTYAAAAIbmlzdHAyNTYAAABBBBT8hbTz83LJheVpN/+r2xhhP+V899gb+oqs7OTg5KYKgUjeLscG7JISVuOSdPjL3l3iUhX+WM60XhHfysIHlUc=</w:t>
      </w:r>
    </w:p>
    <w:p w14:paraId="2F704C54" w14:textId="77777777" w:rsidR="00F56CDA" w:rsidRPr="002350AA" w:rsidRDefault="00F56CDA" w:rsidP="002350AA">
      <w:pPr>
        <w:jc w:val="both"/>
        <w:rPr>
          <w:sz w:val="20"/>
          <w:szCs w:val="20"/>
          <w:lang w:eastAsia="en-US"/>
        </w:rPr>
      </w:pPr>
      <w:r w:rsidRPr="002350AA">
        <w:rPr>
          <w:sz w:val="20"/>
          <w:szCs w:val="20"/>
          <w:lang w:eastAsia="en-US"/>
        </w:rPr>
        <w:t>|   256 1</w:t>
      </w:r>
      <w:proofErr w:type="gramStart"/>
      <w:r w:rsidRPr="002350AA">
        <w:rPr>
          <w:sz w:val="20"/>
          <w:szCs w:val="20"/>
          <w:lang w:eastAsia="en-US"/>
        </w:rPr>
        <w:t>d:d</w:t>
      </w:r>
      <w:proofErr w:type="gramEnd"/>
      <w:r w:rsidRPr="002350AA">
        <w:rPr>
          <w:sz w:val="20"/>
          <w:szCs w:val="20"/>
          <w:lang w:eastAsia="en-US"/>
        </w:rPr>
        <w:t>3:6d:46:97:ba:7b:00:50:d6:5d:c5:68:e3:81:59 (ED25519)</w:t>
      </w:r>
    </w:p>
    <w:p w14:paraId="022CEE63" w14:textId="77777777" w:rsidR="00F56CDA" w:rsidRPr="002350AA" w:rsidRDefault="00F56CDA" w:rsidP="002350AA">
      <w:pPr>
        <w:jc w:val="both"/>
        <w:rPr>
          <w:sz w:val="20"/>
          <w:szCs w:val="20"/>
          <w:lang w:eastAsia="en-US"/>
        </w:rPr>
      </w:pPr>
      <w:r w:rsidRPr="002350AA">
        <w:rPr>
          <w:sz w:val="20"/>
          <w:szCs w:val="20"/>
          <w:lang w:eastAsia="en-US"/>
        </w:rPr>
        <w:t>|_ssh-ed25519 AAAAC3NzaC1lZDI1NTE5AAAAIGHQVUaS3bqFhbOASS9DXcoFMTM6bp6eL95DzFHfxW6W</w:t>
      </w:r>
    </w:p>
    <w:p w14:paraId="10C20477" w14:textId="77777777" w:rsidR="00F56CDA" w:rsidRPr="002350AA" w:rsidRDefault="00F56CD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60 Apache httpd 2.4.10 ((Unix))</w:t>
      </w:r>
    </w:p>
    <w:p w14:paraId="7E31FB0F" w14:textId="77777777" w:rsidR="00F56CDA" w:rsidRPr="002350AA" w:rsidRDefault="00F56CDA" w:rsidP="002350AA">
      <w:pPr>
        <w:jc w:val="both"/>
        <w:rPr>
          <w:sz w:val="20"/>
          <w:szCs w:val="20"/>
          <w:lang w:eastAsia="en-US"/>
        </w:rPr>
      </w:pPr>
      <w:r w:rsidRPr="002350AA">
        <w:rPr>
          <w:sz w:val="20"/>
          <w:szCs w:val="20"/>
          <w:lang w:eastAsia="en-US"/>
        </w:rPr>
        <w:t>|_http-favicon: Unknown favicon MD5: 967B30E5E95445E29B882CC82774AC96</w:t>
      </w:r>
    </w:p>
    <w:p w14:paraId="5E795746" w14:textId="77777777" w:rsidR="00F56CDA" w:rsidRPr="002350AA" w:rsidRDefault="00F56CDA" w:rsidP="002350AA">
      <w:pPr>
        <w:jc w:val="both"/>
        <w:rPr>
          <w:sz w:val="20"/>
          <w:szCs w:val="20"/>
          <w:lang w:eastAsia="en-US"/>
        </w:rPr>
      </w:pPr>
      <w:r w:rsidRPr="002350AA">
        <w:rPr>
          <w:sz w:val="20"/>
          <w:szCs w:val="20"/>
          <w:lang w:eastAsia="en-US"/>
        </w:rPr>
        <w:t xml:space="preserve">| http-methods: </w:t>
      </w:r>
    </w:p>
    <w:p w14:paraId="7015F6C3" w14:textId="77777777" w:rsidR="00F56CDA" w:rsidRPr="002350AA" w:rsidRDefault="00F56CDA" w:rsidP="002350AA">
      <w:pPr>
        <w:jc w:val="both"/>
        <w:rPr>
          <w:sz w:val="20"/>
          <w:szCs w:val="20"/>
          <w:lang w:eastAsia="en-US"/>
        </w:rPr>
      </w:pPr>
      <w:r w:rsidRPr="002350AA">
        <w:rPr>
          <w:sz w:val="20"/>
          <w:szCs w:val="20"/>
          <w:lang w:eastAsia="en-US"/>
        </w:rPr>
        <w:t>|   Supported Methods: GET HEAD POST OPTIONS TRACE</w:t>
      </w:r>
    </w:p>
    <w:p w14:paraId="15A88AFB"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Potentially</w:t>
      </w:r>
      <w:proofErr w:type="gramEnd"/>
      <w:r w:rsidRPr="002350AA">
        <w:rPr>
          <w:sz w:val="20"/>
          <w:szCs w:val="20"/>
          <w:lang w:eastAsia="en-US"/>
        </w:rPr>
        <w:t xml:space="preserve"> risky methods: TRACE</w:t>
      </w:r>
    </w:p>
    <w:p w14:paraId="7DE887A3" w14:textId="77777777" w:rsidR="00F56CDA" w:rsidRPr="002350AA" w:rsidRDefault="00F56CDA" w:rsidP="002350AA">
      <w:pPr>
        <w:jc w:val="both"/>
        <w:rPr>
          <w:sz w:val="20"/>
          <w:szCs w:val="20"/>
          <w:lang w:eastAsia="en-US"/>
        </w:rPr>
      </w:pPr>
      <w:r w:rsidRPr="002350AA">
        <w:rPr>
          <w:sz w:val="20"/>
          <w:szCs w:val="20"/>
          <w:lang w:eastAsia="en-US"/>
        </w:rPr>
        <w:t>|_http-server-header: Apache/2.4.10 (Unix)</w:t>
      </w:r>
    </w:p>
    <w:p w14:paraId="5CA86ADB" w14:textId="77777777" w:rsidR="00F56CDA" w:rsidRPr="002350AA" w:rsidRDefault="00F56CDA" w:rsidP="002350AA">
      <w:pPr>
        <w:jc w:val="both"/>
        <w:rPr>
          <w:sz w:val="20"/>
          <w:szCs w:val="20"/>
          <w:lang w:eastAsia="en-US"/>
        </w:rPr>
      </w:pPr>
      <w:r w:rsidRPr="002350AA">
        <w:rPr>
          <w:sz w:val="20"/>
          <w:szCs w:val="20"/>
          <w:lang w:eastAsia="en-US"/>
        </w:rPr>
        <w:t xml:space="preserve">|_http-title: CMP314 </w:t>
      </w:r>
      <w:proofErr w:type="gramStart"/>
      <w:r w:rsidRPr="002350AA">
        <w:rPr>
          <w:sz w:val="20"/>
          <w:szCs w:val="20"/>
          <w:lang w:eastAsia="en-US"/>
        </w:rPr>
        <w:t>-  Never</w:t>
      </w:r>
      <w:proofErr w:type="gramEnd"/>
      <w:r w:rsidRPr="002350AA">
        <w:rPr>
          <w:sz w:val="20"/>
          <w:szCs w:val="20"/>
          <w:lang w:eastAsia="en-US"/>
        </w:rPr>
        <w:t xml:space="preserve"> Going to Give You Up</w:t>
      </w:r>
    </w:p>
    <w:p w14:paraId="44182A1A" w14:textId="77777777" w:rsidR="00F56CDA" w:rsidRPr="002350AA" w:rsidRDefault="00F56CDA" w:rsidP="002350AA">
      <w:pPr>
        <w:jc w:val="both"/>
        <w:rPr>
          <w:sz w:val="20"/>
          <w:szCs w:val="20"/>
          <w:lang w:eastAsia="en-US"/>
        </w:rPr>
      </w:pPr>
      <w:r w:rsidRPr="002350AA">
        <w:rPr>
          <w:sz w:val="20"/>
          <w:szCs w:val="20"/>
          <w:lang w:eastAsia="en-US"/>
        </w:rPr>
        <w:t xml:space="preserve">111/tcp </w:t>
      </w:r>
      <w:proofErr w:type="gramStart"/>
      <w:r w:rsidRPr="002350AA">
        <w:rPr>
          <w:sz w:val="20"/>
          <w:szCs w:val="20"/>
          <w:lang w:eastAsia="en-US"/>
        </w:rPr>
        <w:t>open  rpcbind</w:t>
      </w:r>
      <w:proofErr w:type="gramEnd"/>
      <w:r w:rsidRPr="002350AA">
        <w:rPr>
          <w:sz w:val="20"/>
          <w:szCs w:val="20"/>
          <w:lang w:eastAsia="en-US"/>
        </w:rPr>
        <w:t xml:space="preserve"> syn-ack ttl 60 2-4 (RPC #100000)</w:t>
      </w:r>
    </w:p>
    <w:p w14:paraId="6E13F96A" w14:textId="77777777" w:rsidR="00F56CDA" w:rsidRPr="002350AA" w:rsidRDefault="00F56CDA" w:rsidP="002350AA">
      <w:pPr>
        <w:jc w:val="both"/>
        <w:rPr>
          <w:sz w:val="20"/>
          <w:szCs w:val="20"/>
          <w:lang w:eastAsia="en-US"/>
        </w:rPr>
      </w:pPr>
      <w:r w:rsidRPr="002350AA">
        <w:rPr>
          <w:sz w:val="20"/>
          <w:szCs w:val="20"/>
          <w:lang w:eastAsia="en-US"/>
        </w:rPr>
        <w:t xml:space="preserve">| rpcinfo: </w:t>
      </w:r>
    </w:p>
    <w:p w14:paraId="0F544CC6" w14:textId="77777777" w:rsidR="00F56CDA" w:rsidRPr="002350AA" w:rsidRDefault="00F56CDA" w:rsidP="002350AA">
      <w:pPr>
        <w:jc w:val="both"/>
        <w:rPr>
          <w:sz w:val="20"/>
          <w:szCs w:val="20"/>
          <w:lang w:eastAsia="en-US"/>
        </w:rPr>
      </w:pPr>
      <w:r w:rsidRPr="002350AA">
        <w:rPr>
          <w:sz w:val="20"/>
          <w:szCs w:val="20"/>
          <w:lang w:eastAsia="en-US"/>
        </w:rPr>
        <w:t>|   program version    port/</w:t>
      </w:r>
      <w:proofErr w:type="gramStart"/>
      <w:r w:rsidRPr="002350AA">
        <w:rPr>
          <w:sz w:val="20"/>
          <w:szCs w:val="20"/>
          <w:lang w:eastAsia="en-US"/>
        </w:rPr>
        <w:t>proto  service</w:t>
      </w:r>
      <w:proofErr w:type="gramEnd"/>
    </w:p>
    <w:p w14:paraId="301205BF"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111/tcp   rpcbind</w:t>
      </w:r>
    </w:p>
    <w:p w14:paraId="3E73449B"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100000  2</w:t>
      </w:r>
      <w:proofErr w:type="gramEnd"/>
      <w:r w:rsidRPr="002350AA">
        <w:rPr>
          <w:sz w:val="20"/>
          <w:szCs w:val="20"/>
          <w:lang w:eastAsia="en-US"/>
        </w:rPr>
        <w:t>,3,4        111/udp   rpcbind</w:t>
      </w:r>
    </w:p>
    <w:p w14:paraId="671BCE71"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111/tcp6  rpcbind</w:t>
      </w:r>
    </w:p>
    <w:p w14:paraId="30CBA09D"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100000  3</w:t>
      </w:r>
      <w:proofErr w:type="gramEnd"/>
      <w:r w:rsidRPr="002350AA">
        <w:rPr>
          <w:sz w:val="20"/>
          <w:szCs w:val="20"/>
          <w:lang w:eastAsia="en-US"/>
        </w:rPr>
        <w:t>,4          111/udp6  rpcbind</w:t>
      </w:r>
    </w:p>
    <w:p w14:paraId="0EDD7F8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36510/tcp   status</w:t>
      </w:r>
    </w:p>
    <w:p w14:paraId="6272255F"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39193/udp6  status</w:t>
      </w:r>
    </w:p>
    <w:p w14:paraId="5010AAB7" w14:textId="77777777" w:rsidR="00F56CDA" w:rsidRPr="002350AA" w:rsidRDefault="00F56CDA" w:rsidP="002350AA">
      <w:pPr>
        <w:jc w:val="both"/>
        <w:rPr>
          <w:sz w:val="20"/>
          <w:szCs w:val="20"/>
          <w:lang w:eastAsia="en-US"/>
        </w:rPr>
      </w:pPr>
      <w:r w:rsidRPr="002350AA">
        <w:rPr>
          <w:sz w:val="20"/>
          <w:szCs w:val="20"/>
          <w:lang w:eastAsia="en-US"/>
        </w:rPr>
        <w:t xml:space="preserve">|   </w:t>
      </w:r>
      <w:proofErr w:type="gramStart"/>
      <w:r w:rsidRPr="002350AA">
        <w:rPr>
          <w:sz w:val="20"/>
          <w:szCs w:val="20"/>
          <w:lang w:eastAsia="en-US"/>
        </w:rPr>
        <w:t>100024  1</w:t>
      </w:r>
      <w:proofErr w:type="gramEnd"/>
      <w:r w:rsidRPr="002350AA">
        <w:rPr>
          <w:sz w:val="20"/>
          <w:szCs w:val="20"/>
          <w:lang w:eastAsia="en-US"/>
        </w:rPr>
        <w:t xml:space="preserve">          44484/udp   status</w:t>
      </w:r>
    </w:p>
    <w:p w14:paraId="2A721C54" w14:textId="77777777" w:rsidR="00F56CDA" w:rsidRPr="002350AA" w:rsidRDefault="00F56CDA" w:rsidP="002350AA">
      <w:pPr>
        <w:jc w:val="both"/>
        <w:rPr>
          <w:sz w:val="20"/>
          <w:szCs w:val="20"/>
          <w:lang w:eastAsia="en-US"/>
        </w:rPr>
      </w:pPr>
      <w:r w:rsidRPr="002350AA">
        <w:rPr>
          <w:sz w:val="20"/>
          <w:szCs w:val="20"/>
          <w:lang w:eastAsia="en-US"/>
        </w:rPr>
        <w:t>|</w:t>
      </w:r>
      <w:proofErr w:type="gramStart"/>
      <w:r w:rsidRPr="002350AA">
        <w:rPr>
          <w:sz w:val="20"/>
          <w:szCs w:val="20"/>
          <w:lang w:eastAsia="en-US"/>
        </w:rPr>
        <w:t>_  100024</w:t>
      </w:r>
      <w:proofErr w:type="gramEnd"/>
      <w:r w:rsidRPr="002350AA">
        <w:rPr>
          <w:sz w:val="20"/>
          <w:szCs w:val="20"/>
          <w:lang w:eastAsia="en-US"/>
        </w:rPr>
        <w:t xml:space="preserve">  1          57642/tcp6  status</w:t>
      </w:r>
    </w:p>
    <w:p w14:paraId="76B580EE" w14:textId="77777777" w:rsidR="00F56CDA" w:rsidRPr="002350AA" w:rsidRDefault="00F56CDA" w:rsidP="002350AA">
      <w:pPr>
        <w:jc w:val="both"/>
        <w:rPr>
          <w:sz w:val="20"/>
          <w:szCs w:val="20"/>
          <w:lang w:eastAsia="en-US"/>
        </w:rPr>
      </w:pPr>
      <w:r w:rsidRPr="002350AA">
        <w:rPr>
          <w:sz w:val="20"/>
          <w:szCs w:val="20"/>
          <w:lang w:eastAsia="en-US"/>
        </w:rPr>
        <w:t xml:space="preserve">Service Info: OS: Linux; CPE: </w:t>
      </w:r>
      <w:proofErr w:type="gramStart"/>
      <w:r w:rsidRPr="002350AA">
        <w:rPr>
          <w:sz w:val="20"/>
          <w:szCs w:val="20"/>
          <w:lang w:eastAsia="en-US"/>
        </w:rPr>
        <w:t>cpe:/o:linux</w:t>
      </w:r>
      <w:proofErr w:type="gramEnd"/>
      <w:r w:rsidRPr="002350AA">
        <w:rPr>
          <w:sz w:val="20"/>
          <w:szCs w:val="20"/>
          <w:lang w:eastAsia="en-US"/>
        </w:rPr>
        <w:t>:linux_kernel</w:t>
      </w:r>
    </w:p>
    <w:p w14:paraId="2C201011" w14:textId="77777777" w:rsidR="00F56CDA" w:rsidRPr="002350AA" w:rsidRDefault="00F56CDA" w:rsidP="002350AA">
      <w:pPr>
        <w:jc w:val="both"/>
        <w:rPr>
          <w:sz w:val="20"/>
          <w:szCs w:val="20"/>
          <w:lang w:eastAsia="en-US"/>
        </w:rPr>
      </w:pPr>
    </w:p>
    <w:p w14:paraId="65151B57" w14:textId="77777777" w:rsidR="00F56CDA" w:rsidRPr="002350AA" w:rsidRDefault="00F56CDA" w:rsidP="002350AA">
      <w:pPr>
        <w:jc w:val="both"/>
        <w:rPr>
          <w:sz w:val="20"/>
          <w:szCs w:val="20"/>
          <w:lang w:eastAsia="en-US"/>
        </w:rPr>
      </w:pPr>
      <w:r w:rsidRPr="002350AA">
        <w:rPr>
          <w:sz w:val="20"/>
          <w:szCs w:val="20"/>
          <w:lang w:eastAsia="en-US"/>
        </w:rPr>
        <w:t>Read data files from: /usr/bin</w:t>
      </w:r>
      <w:proofErr w:type="gramStart"/>
      <w:r w:rsidRPr="002350AA">
        <w:rPr>
          <w:sz w:val="20"/>
          <w:szCs w:val="20"/>
          <w:lang w:eastAsia="en-US"/>
        </w:rPr>
        <w:t>/..</w:t>
      </w:r>
      <w:proofErr w:type="gramEnd"/>
      <w:r w:rsidRPr="002350AA">
        <w:rPr>
          <w:sz w:val="20"/>
          <w:szCs w:val="20"/>
          <w:lang w:eastAsia="en-US"/>
        </w:rPr>
        <w:t>/share/nmap</w:t>
      </w:r>
    </w:p>
    <w:p w14:paraId="75C6B729" w14:textId="77777777" w:rsidR="00F56CDA" w:rsidRPr="002350AA" w:rsidRDefault="00F56CDA" w:rsidP="002350AA">
      <w:pPr>
        <w:jc w:val="both"/>
        <w:rPr>
          <w:sz w:val="20"/>
          <w:szCs w:val="20"/>
          <w:lang w:eastAsia="en-US"/>
        </w:rPr>
      </w:pPr>
      <w:r w:rsidRPr="002350AA">
        <w:rPr>
          <w:sz w:val="20"/>
          <w:szCs w:val="20"/>
          <w:lang w:eastAsia="en-US"/>
        </w:rPr>
        <w:lastRenderedPageBreak/>
        <w:t xml:space="preserve">Service detection performed. Please report any incorrect results at </w:t>
      </w:r>
      <w:proofErr w:type="gramStart"/>
      <w:r w:rsidRPr="002350AA">
        <w:rPr>
          <w:sz w:val="20"/>
          <w:szCs w:val="20"/>
          <w:lang w:eastAsia="en-US"/>
        </w:rPr>
        <w:t>https://nmap.org/submit/ .</w:t>
      </w:r>
      <w:proofErr w:type="gramEnd"/>
    </w:p>
    <w:p w14:paraId="50D5D40A" w14:textId="636DA8F0" w:rsidR="00F56CDA" w:rsidRPr="002350AA" w:rsidRDefault="00F56CDA" w:rsidP="002350AA">
      <w:pPr>
        <w:jc w:val="both"/>
        <w:rPr>
          <w:sz w:val="20"/>
          <w:szCs w:val="20"/>
          <w:lang w:eastAsia="en-US"/>
        </w:rPr>
      </w:pPr>
      <w:r w:rsidRPr="002350AA">
        <w:rPr>
          <w:sz w:val="20"/>
          <w:szCs w:val="20"/>
          <w:lang w:eastAsia="en-US"/>
        </w:rPr>
        <w:t># Nmap done at Thu Nov 28 20:02:09 2024 -- 4 IP addresses (1 host up) scanned in 21.49 seconds</w:t>
      </w:r>
    </w:p>
    <w:p w14:paraId="0310FB25" w14:textId="162B4589" w:rsidR="00512F4C" w:rsidRDefault="00512F4C">
      <w:pPr>
        <w:pStyle w:val="Heading3"/>
      </w:pPr>
      <w:bookmarkStart w:id="160" w:name="_Toc185981788"/>
      <w:r w:rsidRPr="00512F4C">
        <w:t>scanfs_192.168.0.65</w:t>
      </w:r>
      <w:bookmarkEnd w:id="160"/>
    </w:p>
    <w:p w14:paraId="154BAC1E" w14:textId="77777777" w:rsidR="00512F4C" w:rsidRDefault="00512F4C" w:rsidP="00512F4C">
      <w:r>
        <w:t xml:space="preserve"># Nmap 7.80 </w:t>
      </w:r>
      <w:proofErr w:type="gramStart"/>
      <w:r>
        <w:t>scan initiated</w:t>
      </w:r>
      <w:proofErr w:type="gramEnd"/>
      <w:r>
        <w:t xml:space="preserve"> Thu Dec 19 18:00:11 2024 as: nmap -vv -sC -sV -oA nmap/scanfs_192.168.0.65 192.168.0.65/27</w:t>
      </w:r>
    </w:p>
    <w:p w14:paraId="1316C767" w14:textId="77777777" w:rsidR="00512F4C" w:rsidRDefault="00512F4C" w:rsidP="00512F4C">
      <w:r>
        <w:t>Nmap scan report for 192.168.0.64 [host down, received no-response]</w:t>
      </w:r>
    </w:p>
    <w:p w14:paraId="6BEC7F5A" w14:textId="77777777" w:rsidR="00512F4C" w:rsidRDefault="00512F4C" w:rsidP="00512F4C">
      <w:r>
        <w:t>Nmap scan report for 192.168.0.67 [host down, received no-response]</w:t>
      </w:r>
    </w:p>
    <w:p w14:paraId="6ADE7DBA" w14:textId="77777777" w:rsidR="00512F4C" w:rsidRDefault="00512F4C" w:rsidP="00512F4C">
      <w:r>
        <w:t>Nmap scan report for 192.168.0.68 [host down, received no-response]</w:t>
      </w:r>
    </w:p>
    <w:p w14:paraId="748A4745" w14:textId="77777777" w:rsidR="00512F4C" w:rsidRDefault="00512F4C" w:rsidP="00512F4C">
      <w:r>
        <w:t>Nmap scan report for 192.168.0.69 [host down, received no-response]</w:t>
      </w:r>
    </w:p>
    <w:p w14:paraId="77DD2843" w14:textId="77777777" w:rsidR="00512F4C" w:rsidRDefault="00512F4C" w:rsidP="00512F4C">
      <w:r>
        <w:t>Nmap scan report for 192.168.0.70 [host down, received no-response]</w:t>
      </w:r>
    </w:p>
    <w:p w14:paraId="7A5E7877" w14:textId="77777777" w:rsidR="00512F4C" w:rsidRDefault="00512F4C" w:rsidP="00512F4C">
      <w:r>
        <w:t>Nmap scan report for 192.168.0.71 [host down, received no-response]</w:t>
      </w:r>
    </w:p>
    <w:p w14:paraId="15405D40" w14:textId="77777777" w:rsidR="00512F4C" w:rsidRDefault="00512F4C" w:rsidP="00512F4C">
      <w:r>
        <w:t>Nmap scan report for 192.168.0.72 [host down, received no-response]</w:t>
      </w:r>
    </w:p>
    <w:p w14:paraId="61462901" w14:textId="77777777" w:rsidR="00512F4C" w:rsidRDefault="00512F4C" w:rsidP="00512F4C">
      <w:r>
        <w:t>Nmap scan report for 192.168.0.73 [host down, received no-response]</w:t>
      </w:r>
    </w:p>
    <w:p w14:paraId="5B9FF383" w14:textId="77777777" w:rsidR="00512F4C" w:rsidRDefault="00512F4C" w:rsidP="00512F4C">
      <w:r>
        <w:t>Nmap scan report for 192.168.0.74 [host down, received host-unreach]</w:t>
      </w:r>
    </w:p>
    <w:p w14:paraId="224DD4DD" w14:textId="77777777" w:rsidR="00512F4C" w:rsidRDefault="00512F4C" w:rsidP="00512F4C">
      <w:r>
        <w:t>Nmap scan report for 192.168.0.75 [host down, received no-response]</w:t>
      </w:r>
    </w:p>
    <w:p w14:paraId="1EEBE7D2" w14:textId="77777777" w:rsidR="00512F4C" w:rsidRDefault="00512F4C" w:rsidP="00512F4C">
      <w:r>
        <w:t>Nmap scan report for 192.168.0.76 [host down, received no-response]</w:t>
      </w:r>
    </w:p>
    <w:p w14:paraId="5B292C58" w14:textId="77777777" w:rsidR="00512F4C" w:rsidRDefault="00512F4C" w:rsidP="00512F4C">
      <w:r>
        <w:t>Nmap scan report for 192.168.0.77 [host down, received host-unreach]</w:t>
      </w:r>
    </w:p>
    <w:p w14:paraId="559709A1" w14:textId="77777777" w:rsidR="00512F4C" w:rsidRDefault="00512F4C" w:rsidP="00512F4C">
      <w:r>
        <w:t>Nmap scan report for 192.168.0.78 [host down, received no-response]</w:t>
      </w:r>
    </w:p>
    <w:p w14:paraId="1E594147" w14:textId="77777777" w:rsidR="00512F4C" w:rsidRDefault="00512F4C" w:rsidP="00512F4C">
      <w:r>
        <w:t>Nmap scan report for 192.168.0.79 [host down, received no-response]</w:t>
      </w:r>
    </w:p>
    <w:p w14:paraId="612A07D3" w14:textId="77777777" w:rsidR="00512F4C" w:rsidRDefault="00512F4C" w:rsidP="00512F4C">
      <w:r>
        <w:t>Nmap scan report for 192.168.0.80 [host down, received no-response]</w:t>
      </w:r>
    </w:p>
    <w:p w14:paraId="247B0AFC" w14:textId="77777777" w:rsidR="00512F4C" w:rsidRDefault="00512F4C" w:rsidP="00512F4C">
      <w:r>
        <w:t>Nmap scan report for 192.168.0.81 [host down, received no-response]</w:t>
      </w:r>
    </w:p>
    <w:p w14:paraId="1F613D84" w14:textId="77777777" w:rsidR="00512F4C" w:rsidRDefault="00512F4C" w:rsidP="00512F4C">
      <w:r>
        <w:t>Nmap scan report for 192.168.0.82 [host down, received no-response]</w:t>
      </w:r>
    </w:p>
    <w:p w14:paraId="7081ADDE" w14:textId="77777777" w:rsidR="00512F4C" w:rsidRDefault="00512F4C" w:rsidP="00512F4C">
      <w:r>
        <w:t>Nmap scan report for 192.168.0.83 [host down, received no-response]</w:t>
      </w:r>
    </w:p>
    <w:p w14:paraId="39F81157" w14:textId="77777777" w:rsidR="00512F4C" w:rsidRDefault="00512F4C" w:rsidP="00512F4C">
      <w:r>
        <w:t>Nmap scan report for 192.168.0.84 [host down, received no-response]</w:t>
      </w:r>
    </w:p>
    <w:p w14:paraId="7CBDFB76" w14:textId="77777777" w:rsidR="00512F4C" w:rsidRDefault="00512F4C" w:rsidP="00512F4C">
      <w:r>
        <w:t>Nmap scan report for 192.168.0.85 [host down, received no-response]</w:t>
      </w:r>
    </w:p>
    <w:p w14:paraId="1F64DB4D" w14:textId="77777777" w:rsidR="00512F4C" w:rsidRDefault="00512F4C" w:rsidP="00512F4C">
      <w:r>
        <w:t>Nmap scan report for 192.168.0.86 [host down, received no-response]</w:t>
      </w:r>
    </w:p>
    <w:p w14:paraId="7B3DCF24" w14:textId="77777777" w:rsidR="00512F4C" w:rsidRDefault="00512F4C" w:rsidP="00512F4C">
      <w:r>
        <w:t>Nmap scan report for 192.168.0.87 [host down, received no-response]</w:t>
      </w:r>
    </w:p>
    <w:p w14:paraId="0D40A4CC" w14:textId="77777777" w:rsidR="00512F4C" w:rsidRDefault="00512F4C" w:rsidP="00512F4C">
      <w:r>
        <w:t>Nmap scan report for 192.168.0.88 [host down, received no-response]</w:t>
      </w:r>
    </w:p>
    <w:p w14:paraId="03FEDE62" w14:textId="77777777" w:rsidR="00512F4C" w:rsidRDefault="00512F4C" w:rsidP="00512F4C">
      <w:r>
        <w:t>Nmap scan report for 192.168.0.89 [host down, received no-response]</w:t>
      </w:r>
    </w:p>
    <w:p w14:paraId="63A618E3" w14:textId="77777777" w:rsidR="00512F4C" w:rsidRDefault="00512F4C" w:rsidP="00512F4C">
      <w:r>
        <w:lastRenderedPageBreak/>
        <w:t>Nmap scan report for 192.168.0.90 [host down, received no-response]</w:t>
      </w:r>
    </w:p>
    <w:p w14:paraId="76159AA6" w14:textId="77777777" w:rsidR="00512F4C" w:rsidRDefault="00512F4C" w:rsidP="00512F4C">
      <w:r>
        <w:t>Nmap scan report for 192.168.0.91 [host down, received no-response]</w:t>
      </w:r>
    </w:p>
    <w:p w14:paraId="35DAB882" w14:textId="77777777" w:rsidR="00512F4C" w:rsidRDefault="00512F4C" w:rsidP="00512F4C">
      <w:r>
        <w:t>Nmap scan report for 192.168.0.92 [host down, received no-response]</w:t>
      </w:r>
    </w:p>
    <w:p w14:paraId="22E523C7" w14:textId="77777777" w:rsidR="00512F4C" w:rsidRDefault="00512F4C" w:rsidP="00512F4C">
      <w:r>
        <w:t>Nmap scan report for 192.168.0.93 [host down, received no-response]</w:t>
      </w:r>
    </w:p>
    <w:p w14:paraId="4B9A46E2" w14:textId="77777777" w:rsidR="00512F4C" w:rsidRDefault="00512F4C" w:rsidP="00512F4C">
      <w:r>
        <w:t>Nmap scan report for 192.168.0.94 [host down, received host-unreach]</w:t>
      </w:r>
    </w:p>
    <w:p w14:paraId="789E31C7" w14:textId="77777777" w:rsidR="00512F4C" w:rsidRDefault="00512F4C" w:rsidP="00512F4C">
      <w:r>
        <w:t>Nmap scan report for 192.168.0.95 [host down, received no-response]</w:t>
      </w:r>
    </w:p>
    <w:p w14:paraId="67E88BC9" w14:textId="77777777" w:rsidR="00512F4C" w:rsidRDefault="00512F4C" w:rsidP="00512F4C">
      <w:r>
        <w:t>Nmap scan report for 192.168.0.65</w:t>
      </w:r>
    </w:p>
    <w:p w14:paraId="5F479ED2" w14:textId="77777777" w:rsidR="00512F4C" w:rsidRDefault="00512F4C" w:rsidP="00512F4C">
      <w:r>
        <w:t>Host is up, received echo-reply ttl 60 (0.0094s latency).</w:t>
      </w:r>
    </w:p>
    <w:p w14:paraId="59A4C158" w14:textId="77777777" w:rsidR="00512F4C" w:rsidRDefault="00512F4C" w:rsidP="00512F4C">
      <w:r>
        <w:t>Scanned at 2024-12-19 18:00:12 EST for 144s</w:t>
      </w:r>
    </w:p>
    <w:p w14:paraId="209A2BC1" w14:textId="77777777" w:rsidR="00512F4C" w:rsidRDefault="00512F4C" w:rsidP="00512F4C">
      <w:r>
        <w:t>Not shown: 997 closed ports</w:t>
      </w:r>
    </w:p>
    <w:p w14:paraId="558D5C56" w14:textId="77777777" w:rsidR="00512F4C" w:rsidRDefault="00512F4C" w:rsidP="00512F4C">
      <w:r>
        <w:t>Reason: 997 resets</w:t>
      </w:r>
    </w:p>
    <w:p w14:paraId="2B1C2530" w14:textId="77777777" w:rsidR="00512F4C" w:rsidRDefault="00512F4C" w:rsidP="00512F4C">
      <w:r>
        <w:t>PORT    STATE SERVICE    REASON         VERSION</w:t>
      </w:r>
    </w:p>
    <w:p w14:paraId="71CB6306" w14:textId="77777777" w:rsidR="00512F4C" w:rsidRDefault="00512F4C" w:rsidP="00512F4C">
      <w:r>
        <w:t>23/</w:t>
      </w:r>
      <w:proofErr w:type="gramStart"/>
      <w:r>
        <w:t>tcp  open</w:t>
      </w:r>
      <w:proofErr w:type="gramEnd"/>
      <w:r>
        <w:t xml:space="preserve">  telnet     syn-ack ttl 60 VyOS telnetd</w:t>
      </w:r>
    </w:p>
    <w:p w14:paraId="22A2CD0D" w14:textId="77777777" w:rsidR="00512F4C" w:rsidRDefault="00512F4C" w:rsidP="00512F4C">
      <w:r>
        <w:t>80/</w:t>
      </w:r>
      <w:proofErr w:type="gramStart"/>
      <w:r>
        <w:t>tcp  open</w:t>
      </w:r>
      <w:proofErr w:type="gramEnd"/>
      <w:r>
        <w:t xml:space="preserve">  http       syn-ack ttl 60 lighttpd 1.4.28</w:t>
      </w:r>
    </w:p>
    <w:p w14:paraId="5AA1268A" w14:textId="77777777" w:rsidR="00512F4C" w:rsidRDefault="00512F4C" w:rsidP="00512F4C">
      <w:r>
        <w:t xml:space="preserve">| http-methods: </w:t>
      </w:r>
    </w:p>
    <w:p w14:paraId="73506C86" w14:textId="77777777" w:rsidR="00512F4C" w:rsidRDefault="00512F4C" w:rsidP="00512F4C">
      <w:r>
        <w:t>|</w:t>
      </w:r>
      <w:proofErr w:type="gramStart"/>
      <w:r>
        <w:t>_  Supported</w:t>
      </w:r>
      <w:proofErr w:type="gramEnd"/>
      <w:r>
        <w:t xml:space="preserve"> Methods: OPTIONS GET HEAD POST</w:t>
      </w:r>
    </w:p>
    <w:p w14:paraId="6F603C33" w14:textId="77777777" w:rsidR="00512F4C" w:rsidRDefault="00512F4C" w:rsidP="00512F4C">
      <w:r>
        <w:t>|_http-server-header: lighttpd/1.4.28</w:t>
      </w:r>
    </w:p>
    <w:p w14:paraId="59F2638B" w14:textId="77777777" w:rsidR="00512F4C" w:rsidRDefault="00512F4C" w:rsidP="00512F4C">
      <w:r>
        <w:t>|_http-title: Site doesn't have a title (text/html).</w:t>
      </w:r>
    </w:p>
    <w:p w14:paraId="42E19E71" w14:textId="77777777" w:rsidR="00512F4C" w:rsidRDefault="00512F4C" w:rsidP="00512F4C">
      <w:r>
        <w:t xml:space="preserve">443/tcp </w:t>
      </w:r>
      <w:proofErr w:type="gramStart"/>
      <w:r>
        <w:t>open  ssl</w:t>
      </w:r>
      <w:proofErr w:type="gramEnd"/>
      <w:r>
        <w:t>/https? syn-ack ttl 60</w:t>
      </w:r>
    </w:p>
    <w:p w14:paraId="648831CF" w14:textId="77777777" w:rsidR="00512F4C" w:rsidRDefault="00512F4C" w:rsidP="00512F4C">
      <w:r>
        <w:t>|_ssl-date: 2024-12-19T23:01:36+00:00; 0s from scanner time.</w:t>
      </w:r>
    </w:p>
    <w:p w14:paraId="57EBCD75" w14:textId="77777777" w:rsidR="00512F4C" w:rsidRDefault="00512F4C" w:rsidP="00512F4C">
      <w:r>
        <w:t>Service Info: Host: vyos; Device: router</w:t>
      </w:r>
    </w:p>
    <w:p w14:paraId="0C35D3A1" w14:textId="77777777" w:rsidR="00512F4C" w:rsidRDefault="00512F4C" w:rsidP="00512F4C"/>
    <w:p w14:paraId="08047DF7" w14:textId="77777777" w:rsidR="00512F4C" w:rsidRDefault="00512F4C" w:rsidP="00512F4C">
      <w:r>
        <w:t>Host script results:</w:t>
      </w:r>
    </w:p>
    <w:p w14:paraId="2F61223B" w14:textId="77777777" w:rsidR="00512F4C" w:rsidRDefault="00512F4C" w:rsidP="00512F4C">
      <w:r>
        <w:t>|_clock-skew: 0s</w:t>
      </w:r>
    </w:p>
    <w:p w14:paraId="3C6AFF6F" w14:textId="77777777" w:rsidR="00512F4C" w:rsidRDefault="00512F4C" w:rsidP="00512F4C"/>
    <w:p w14:paraId="6FD62288" w14:textId="77777777" w:rsidR="00512F4C" w:rsidRDefault="00512F4C" w:rsidP="00512F4C">
      <w:r>
        <w:t>Nmap scan report for 192.168.0.66</w:t>
      </w:r>
    </w:p>
    <w:p w14:paraId="04F7BA1D" w14:textId="77777777" w:rsidR="00512F4C" w:rsidRDefault="00512F4C" w:rsidP="00512F4C">
      <w:r>
        <w:t>Host is up, received echo-reply ttl 59 (0.010s latency).</w:t>
      </w:r>
    </w:p>
    <w:p w14:paraId="2EABA402" w14:textId="77777777" w:rsidR="00512F4C" w:rsidRDefault="00512F4C" w:rsidP="00512F4C">
      <w:r>
        <w:t>Scanned at 2024-12-19 18:00:12 EST for 144s</w:t>
      </w:r>
    </w:p>
    <w:p w14:paraId="09BFA06B" w14:textId="77777777" w:rsidR="00512F4C" w:rsidRDefault="00512F4C" w:rsidP="00512F4C">
      <w:r>
        <w:t>Not shown: 997 closed ports</w:t>
      </w:r>
    </w:p>
    <w:p w14:paraId="1779EB7C" w14:textId="77777777" w:rsidR="00512F4C" w:rsidRDefault="00512F4C" w:rsidP="00512F4C">
      <w:r>
        <w:lastRenderedPageBreak/>
        <w:t>Reason: 997 resets</w:t>
      </w:r>
    </w:p>
    <w:p w14:paraId="3B4BB9E1" w14:textId="77777777" w:rsidR="00512F4C" w:rsidRDefault="00512F4C" w:rsidP="00512F4C">
      <w:r>
        <w:t>PORT     STATE SERVICE REASON         VERSION</w:t>
      </w:r>
    </w:p>
    <w:p w14:paraId="6326D1AA" w14:textId="77777777" w:rsidR="00512F4C" w:rsidRDefault="00512F4C" w:rsidP="00512F4C">
      <w:r>
        <w:t xml:space="preserve">22/tcp   </w:t>
      </w:r>
      <w:proofErr w:type="gramStart"/>
      <w:r>
        <w:t>open  ssh</w:t>
      </w:r>
      <w:proofErr w:type="gramEnd"/>
      <w:r>
        <w:t xml:space="preserve">     syn-ack ttl 59 OpenSSH 6.6.1p1 Ubuntu 2ubuntu2.8 (Ubuntu Linux; protocol 2.0)</w:t>
      </w:r>
    </w:p>
    <w:p w14:paraId="63465A4C" w14:textId="77777777" w:rsidR="00512F4C" w:rsidRDefault="00512F4C" w:rsidP="00512F4C">
      <w:r>
        <w:t xml:space="preserve">| ssh-hostkey: </w:t>
      </w:r>
    </w:p>
    <w:p w14:paraId="1D02F2E6" w14:textId="77777777" w:rsidR="00512F4C" w:rsidRDefault="00512F4C" w:rsidP="00512F4C">
      <w:r>
        <w:t>|   1024 4</w:t>
      </w:r>
      <w:proofErr w:type="gramStart"/>
      <w:r>
        <w:t>e:f</w:t>
      </w:r>
      <w:proofErr w:type="gramEnd"/>
      <w:r>
        <w:t>0:0d:7f:58:82:ca:00:6b:91:86:e9:e6:7f:c3:ad (DSA)</w:t>
      </w:r>
    </w:p>
    <w:p w14:paraId="152D1A81" w14:textId="77777777" w:rsidR="00512F4C" w:rsidRDefault="00512F4C" w:rsidP="00512F4C">
      <w:r>
        <w:t>| ssh-dss 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</w:t>
      </w:r>
    </w:p>
    <w:p w14:paraId="7E5E7C22" w14:textId="77777777" w:rsidR="00512F4C" w:rsidRDefault="00512F4C" w:rsidP="00512F4C">
      <w:r>
        <w:t xml:space="preserve">|   2048 </w:t>
      </w:r>
      <w:proofErr w:type="gramStart"/>
      <w:r>
        <w:t>98:07:02:69:93:9</w:t>
      </w:r>
      <w:proofErr w:type="gramEnd"/>
      <w:r>
        <w:t>a:6c:ae:e2:c7:09:15:0b:9c:d5:a2 (RSA)</w:t>
      </w:r>
    </w:p>
    <w:p w14:paraId="09CD2A2D" w14:textId="77777777" w:rsidR="00512F4C" w:rsidRDefault="00512F4C" w:rsidP="00512F4C">
      <w:r>
        <w:t>| ssh-rsa AAAAB3NzaC1yc2EAAAADAQABAAABAQC7Pjmh8RE90yY/uC8zUKyMYyPAAGpLhy7CoPzBxiVF0TzIvab3/FMaVdMQ/Q4PVHfRRPKFrmdViyxhBs6GABABfihw1e1puQ21Q1f33HuMe+gYbHUrcBPx+myl6M/xx9lWE9cA5OZa9wQMhIxEH4U9AjLuQp5O0F2GrQtpgoV1Q7fu55kcH7Pyyu7RmBn4tBieCOPVYDlWVcKkxdPevqPPq0O0AJWFCnUnGqCIOuKK0utbmcH+o7L9RHZfsTXWuIPJhcCfivznYP7O6pl6mgTj/q1Ed4FYKflK1XnVIPyEitwikIjvZ51XlVZ41FoDN7irhSnBHKVYYlzQbc3KEXHh</w:t>
      </w:r>
    </w:p>
    <w:p w14:paraId="1ED7C3B6" w14:textId="77777777" w:rsidR="00512F4C" w:rsidRDefault="00512F4C" w:rsidP="00512F4C">
      <w:r>
        <w:t>|   256 7</w:t>
      </w:r>
      <w:proofErr w:type="gramStart"/>
      <w:r>
        <w:t>d:36:06:98</w:t>
      </w:r>
      <w:proofErr w:type="gramEnd"/>
      <w:r>
        <w:t>:fa:08:ce:1c:10:cb:a7:12:19:c8:09:17 (ECDSA)</w:t>
      </w:r>
    </w:p>
    <w:p w14:paraId="567BDBE8" w14:textId="77777777" w:rsidR="00512F4C" w:rsidRDefault="00512F4C" w:rsidP="00512F4C">
      <w:r>
        <w:t>| ecdsa-sha2-nistp256 AAAAE2VjZHNhLXNoYTItbmlzdHAyNTYAAAAIbmlzdHAyNTYAAABBBBT8hbTz83LJheVpN/+r2xhhP+V899gb+oqs7OTg5KYKgUjeLscG7JISVuOSdPjL3l3iUhX+WM60XhHfysIHlUc=</w:t>
      </w:r>
    </w:p>
    <w:p w14:paraId="68B0355C" w14:textId="77777777" w:rsidR="00512F4C" w:rsidRDefault="00512F4C" w:rsidP="00512F4C">
      <w:r>
        <w:t>|   256 1</w:t>
      </w:r>
      <w:proofErr w:type="gramStart"/>
      <w:r>
        <w:t>d:d</w:t>
      </w:r>
      <w:proofErr w:type="gramEnd"/>
      <w:r>
        <w:t>3:6d:46:97:ba:7b:00:50:d6:5d:c5:68:e3:81:59 (ED25519)</w:t>
      </w:r>
    </w:p>
    <w:p w14:paraId="4AFC01B5" w14:textId="77777777" w:rsidR="00512F4C" w:rsidRDefault="00512F4C" w:rsidP="00512F4C">
      <w:r>
        <w:t>|_ssh-ed25519 AAAAC3NzaC1lZDI1NTE5AAAAIGHQVUaS3bqFhbOASS9DXcoFMTM6bp6eL95DzFHfxW6W</w:t>
      </w:r>
    </w:p>
    <w:p w14:paraId="40DA5D30" w14:textId="77777777" w:rsidR="00512F4C" w:rsidRDefault="00512F4C" w:rsidP="00512F4C">
      <w:r>
        <w:t>111/</w:t>
      </w:r>
      <w:proofErr w:type="gramStart"/>
      <w:r>
        <w:t>tcp  open</w:t>
      </w:r>
      <w:proofErr w:type="gramEnd"/>
      <w:r>
        <w:t xml:space="preserve">  rpcbind syn-ack ttl 59 2-4 (RPC #100000)</w:t>
      </w:r>
    </w:p>
    <w:p w14:paraId="1435CB83" w14:textId="77777777" w:rsidR="00512F4C" w:rsidRDefault="00512F4C" w:rsidP="00512F4C">
      <w:r>
        <w:t xml:space="preserve">| rpcinfo: </w:t>
      </w:r>
    </w:p>
    <w:p w14:paraId="6ECD2898" w14:textId="77777777" w:rsidR="00512F4C" w:rsidRDefault="00512F4C" w:rsidP="00512F4C">
      <w:r>
        <w:t>|   program version    port/</w:t>
      </w:r>
      <w:proofErr w:type="gramStart"/>
      <w:r>
        <w:t>proto  service</w:t>
      </w:r>
      <w:proofErr w:type="gramEnd"/>
    </w:p>
    <w:p w14:paraId="4F9B3E69" w14:textId="77777777" w:rsidR="00512F4C" w:rsidRDefault="00512F4C" w:rsidP="00512F4C">
      <w:r>
        <w:t xml:space="preserve">|   </w:t>
      </w:r>
      <w:proofErr w:type="gramStart"/>
      <w:r>
        <w:t>100000  2</w:t>
      </w:r>
      <w:proofErr w:type="gramEnd"/>
      <w:r>
        <w:t>,3,4        111/tcp   rpcbind</w:t>
      </w:r>
    </w:p>
    <w:p w14:paraId="11B63144" w14:textId="77777777" w:rsidR="00512F4C" w:rsidRDefault="00512F4C" w:rsidP="00512F4C">
      <w:r>
        <w:t xml:space="preserve">|   </w:t>
      </w:r>
      <w:proofErr w:type="gramStart"/>
      <w:r>
        <w:t>100000  2</w:t>
      </w:r>
      <w:proofErr w:type="gramEnd"/>
      <w:r>
        <w:t>,3,4        111/udp   rpcbind</w:t>
      </w:r>
    </w:p>
    <w:p w14:paraId="158CBF7E" w14:textId="77777777" w:rsidR="00512F4C" w:rsidRDefault="00512F4C" w:rsidP="00512F4C">
      <w:r>
        <w:t xml:space="preserve">|   </w:t>
      </w:r>
      <w:proofErr w:type="gramStart"/>
      <w:r>
        <w:t>100000  3</w:t>
      </w:r>
      <w:proofErr w:type="gramEnd"/>
      <w:r>
        <w:t>,4          111/tcp6  rpcbind</w:t>
      </w:r>
    </w:p>
    <w:p w14:paraId="539B0AAE" w14:textId="77777777" w:rsidR="00512F4C" w:rsidRDefault="00512F4C" w:rsidP="00512F4C">
      <w:r>
        <w:t xml:space="preserve">|   </w:t>
      </w:r>
      <w:proofErr w:type="gramStart"/>
      <w:r>
        <w:t>100000  3</w:t>
      </w:r>
      <w:proofErr w:type="gramEnd"/>
      <w:r>
        <w:t>,4          111/udp6  rpcbind</w:t>
      </w:r>
    </w:p>
    <w:p w14:paraId="7DF5A11B" w14:textId="77777777" w:rsidR="00512F4C" w:rsidRDefault="00512F4C" w:rsidP="00512F4C">
      <w:r>
        <w:lastRenderedPageBreak/>
        <w:t xml:space="preserve">|   </w:t>
      </w:r>
      <w:proofErr w:type="gramStart"/>
      <w:r>
        <w:t>100003  2</w:t>
      </w:r>
      <w:proofErr w:type="gramEnd"/>
      <w:r>
        <w:t>,3,4       2049/tcp   nfs</w:t>
      </w:r>
    </w:p>
    <w:p w14:paraId="5332783A" w14:textId="77777777" w:rsidR="00512F4C" w:rsidRDefault="00512F4C" w:rsidP="00512F4C">
      <w:r>
        <w:t xml:space="preserve">|   </w:t>
      </w:r>
      <w:proofErr w:type="gramStart"/>
      <w:r>
        <w:t>100003  2</w:t>
      </w:r>
      <w:proofErr w:type="gramEnd"/>
      <w:r>
        <w:t>,3,4       2049/tcp6  nfs</w:t>
      </w:r>
    </w:p>
    <w:p w14:paraId="523B26CE" w14:textId="77777777" w:rsidR="00512F4C" w:rsidRDefault="00512F4C" w:rsidP="00512F4C">
      <w:r>
        <w:t xml:space="preserve">|   </w:t>
      </w:r>
      <w:proofErr w:type="gramStart"/>
      <w:r>
        <w:t>100003  2</w:t>
      </w:r>
      <w:proofErr w:type="gramEnd"/>
      <w:r>
        <w:t>,3,4       2049/udp   nfs</w:t>
      </w:r>
    </w:p>
    <w:p w14:paraId="424C8F97" w14:textId="77777777" w:rsidR="00512F4C" w:rsidRDefault="00512F4C" w:rsidP="00512F4C">
      <w:r>
        <w:t xml:space="preserve">|   </w:t>
      </w:r>
      <w:proofErr w:type="gramStart"/>
      <w:r>
        <w:t>100003  2</w:t>
      </w:r>
      <w:proofErr w:type="gramEnd"/>
      <w:r>
        <w:t>,3,4       2049/udp6  nfs</w:t>
      </w:r>
    </w:p>
    <w:p w14:paraId="0E2D7D22" w14:textId="77777777" w:rsidR="00512F4C" w:rsidRDefault="00512F4C" w:rsidP="00512F4C">
      <w:r>
        <w:t xml:space="preserve">|   </w:t>
      </w:r>
      <w:proofErr w:type="gramStart"/>
      <w:r>
        <w:t>100005  1</w:t>
      </w:r>
      <w:proofErr w:type="gramEnd"/>
      <w:r>
        <w:t>,2,3      36832/udp   mountd</w:t>
      </w:r>
    </w:p>
    <w:p w14:paraId="02263CB3" w14:textId="77777777" w:rsidR="00512F4C" w:rsidRDefault="00512F4C" w:rsidP="00512F4C">
      <w:r>
        <w:t xml:space="preserve">|   </w:t>
      </w:r>
      <w:proofErr w:type="gramStart"/>
      <w:r>
        <w:t>100005  1</w:t>
      </w:r>
      <w:proofErr w:type="gramEnd"/>
      <w:r>
        <w:t>,2,3      38592/tcp   mountd</w:t>
      </w:r>
    </w:p>
    <w:p w14:paraId="0FF34D1D" w14:textId="77777777" w:rsidR="00512F4C" w:rsidRDefault="00512F4C" w:rsidP="00512F4C">
      <w:r>
        <w:t xml:space="preserve">|   </w:t>
      </w:r>
      <w:proofErr w:type="gramStart"/>
      <w:r>
        <w:t>100005  1</w:t>
      </w:r>
      <w:proofErr w:type="gramEnd"/>
      <w:r>
        <w:t>,2,3      46572/tcp6  mountd</w:t>
      </w:r>
    </w:p>
    <w:p w14:paraId="03E1F9DA" w14:textId="77777777" w:rsidR="00512F4C" w:rsidRDefault="00512F4C" w:rsidP="00512F4C">
      <w:r>
        <w:t xml:space="preserve">|   </w:t>
      </w:r>
      <w:proofErr w:type="gramStart"/>
      <w:r>
        <w:t>100005  1</w:t>
      </w:r>
      <w:proofErr w:type="gramEnd"/>
      <w:r>
        <w:t>,2,3      53983/udp6  mountd</w:t>
      </w:r>
    </w:p>
    <w:p w14:paraId="0F3AE00A" w14:textId="77777777" w:rsidR="00512F4C" w:rsidRDefault="00512F4C" w:rsidP="00512F4C">
      <w:r>
        <w:t xml:space="preserve">|   </w:t>
      </w:r>
      <w:proofErr w:type="gramStart"/>
      <w:r>
        <w:t>100021  1</w:t>
      </w:r>
      <w:proofErr w:type="gramEnd"/>
      <w:r>
        <w:t>,3,4      33426/udp   nlockmgr</w:t>
      </w:r>
    </w:p>
    <w:p w14:paraId="60B189D1" w14:textId="77777777" w:rsidR="00512F4C" w:rsidRDefault="00512F4C" w:rsidP="00512F4C">
      <w:r>
        <w:t xml:space="preserve">|   </w:t>
      </w:r>
      <w:proofErr w:type="gramStart"/>
      <w:r>
        <w:t>100021  1</w:t>
      </w:r>
      <w:proofErr w:type="gramEnd"/>
      <w:r>
        <w:t>,3,4      37293/tcp6  nlockmgr</w:t>
      </w:r>
    </w:p>
    <w:p w14:paraId="1600FAE2" w14:textId="77777777" w:rsidR="00512F4C" w:rsidRDefault="00512F4C" w:rsidP="00512F4C">
      <w:r>
        <w:t xml:space="preserve">|   </w:t>
      </w:r>
      <w:proofErr w:type="gramStart"/>
      <w:r>
        <w:t>100021  1</w:t>
      </w:r>
      <w:proofErr w:type="gramEnd"/>
      <w:r>
        <w:t>,3,4      39304/tcp   nlockmgr</w:t>
      </w:r>
    </w:p>
    <w:p w14:paraId="3EA56F6B" w14:textId="77777777" w:rsidR="00512F4C" w:rsidRDefault="00512F4C" w:rsidP="00512F4C">
      <w:r>
        <w:t xml:space="preserve">|   </w:t>
      </w:r>
      <w:proofErr w:type="gramStart"/>
      <w:r>
        <w:t>100021  1</w:t>
      </w:r>
      <w:proofErr w:type="gramEnd"/>
      <w:r>
        <w:t>,3,4      53203/udp6  nlockmgr</w:t>
      </w:r>
    </w:p>
    <w:p w14:paraId="6BB02200" w14:textId="77777777" w:rsidR="00512F4C" w:rsidRDefault="00512F4C" w:rsidP="00512F4C">
      <w:r>
        <w:t xml:space="preserve">|   </w:t>
      </w:r>
      <w:proofErr w:type="gramStart"/>
      <w:r>
        <w:t>100024  1</w:t>
      </w:r>
      <w:proofErr w:type="gramEnd"/>
      <w:r>
        <w:t xml:space="preserve">          41893/udp   status</w:t>
      </w:r>
    </w:p>
    <w:p w14:paraId="5F155ACD" w14:textId="77777777" w:rsidR="00512F4C" w:rsidRDefault="00512F4C" w:rsidP="00512F4C">
      <w:r>
        <w:t xml:space="preserve">|   </w:t>
      </w:r>
      <w:proofErr w:type="gramStart"/>
      <w:r>
        <w:t>100024  1</w:t>
      </w:r>
      <w:proofErr w:type="gramEnd"/>
      <w:r>
        <w:t xml:space="preserve">          43448/tcp   status</w:t>
      </w:r>
    </w:p>
    <w:p w14:paraId="51494D9A" w14:textId="77777777" w:rsidR="00512F4C" w:rsidRDefault="00512F4C" w:rsidP="00512F4C">
      <w:r>
        <w:t xml:space="preserve">|   </w:t>
      </w:r>
      <w:proofErr w:type="gramStart"/>
      <w:r>
        <w:t>100024  1</w:t>
      </w:r>
      <w:proofErr w:type="gramEnd"/>
      <w:r>
        <w:t xml:space="preserve">          52521/udp6  status</w:t>
      </w:r>
    </w:p>
    <w:p w14:paraId="0432F2B4" w14:textId="77777777" w:rsidR="00512F4C" w:rsidRDefault="00512F4C" w:rsidP="00512F4C">
      <w:r>
        <w:t xml:space="preserve">|   </w:t>
      </w:r>
      <w:proofErr w:type="gramStart"/>
      <w:r>
        <w:t>100024  1</w:t>
      </w:r>
      <w:proofErr w:type="gramEnd"/>
      <w:r>
        <w:t xml:space="preserve">          56509/tcp6  status</w:t>
      </w:r>
    </w:p>
    <w:p w14:paraId="31958A21" w14:textId="77777777" w:rsidR="00512F4C" w:rsidRDefault="00512F4C" w:rsidP="00512F4C">
      <w:r>
        <w:t xml:space="preserve">|   </w:t>
      </w:r>
      <w:proofErr w:type="gramStart"/>
      <w:r>
        <w:t>100227  2</w:t>
      </w:r>
      <w:proofErr w:type="gramEnd"/>
      <w:r>
        <w:t>,3         2049/tcp   nfs_acl</w:t>
      </w:r>
    </w:p>
    <w:p w14:paraId="50E0EA4E" w14:textId="77777777" w:rsidR="00512F4C" w:rsidRDefault="00512F4C" w:rsidP="00512F4C">
      <w:r>
        <w:t xml:space="preserve">|   </w:t>
      </w:r>
      <w:proofErr w:type="gramStart"/>
      <w:r>
        <w:t>100227  2</w:t>
      </w:r>
      <w:proofErr w:type="gramEnd"/>
      <w:r>
        <w:t>,3         2049/tcp6  nfs_acl</w:t>
      </w:r>
    </w:p>
    <w:p w14:paraId="5F8995C4" w14:textId="77777777" w:rsidR="00512F4C" w:rsidRDefault="00512F4C" w:rsidP="00512F4C">
      <w:r>
        <w:t xml:space="preserve">|   </w:t>
      </w:r>
      <w:proofErr w:type="gramStart"/>
      <w:r>
        <w:t>100227  2</w:t>
      </w:r>
      <w:proofErr w:type="gramEnd"/>
      <w:r>
        <w:t>,3         2049/udp   nfs_acl</w:t>
      </w:r>
    </w:p>
    <w:p w14:paraId="3C435B77" w14:textId="77777777" w:rsidR="00512F4C" w:rsidRDefault="00512F4C" w:rsidP="00512F4C">
      <w:r>
        <w:t>|</w:t>
      </w:r>
      <w:proofErr w:type="gramStart"/>
      <w:r>
        <w:t>_  100227</w:t>
      </w:r>
      <w:proofErr w:type="gramEnd"/>
      <w:r>
        <w:t xml:space="preserve">  2,3         2049/udp6  nfs_acl</w:t>
      </w:r>
    </w:p>
    <w:p w14:paraId="7F18C735" w14:textId="77777777" w:rsidR="00512F4C" w:rsidRDefault="00512F4C" w:rsidP="00512F4C">
      <w:r>
        <w:t xml:space="preserve">2049/tcp </w:t>
      </w:r>
      <w:proofErr w:type="gramStart"/>
      <w:r>
        <w:t>open  nfs</w:t>
      </w:r>
      <w:proofErr w:type="gramEnd"/>
      <w:r>
        <w:t>_acl syn-ack ttl 59 2-3 (RPC #100227)</w:t>
      </w:r>
    </w:p>
    <w:p w14:paraId="749F3A6E" w14:textId="77777777" w:rsidR="00512F4C" w:rsidRDefault="00512F4C" w:rsidP="00512F4C">
      <w:r>
        <w:t xml:space="preserve">Service Info: OS: Linux; CPE: </w:t>
      </w:r>
      <w:proofErr w:type="gramStart"/>
      <w:r>
        <w:t>cpe:/o:linux</w:t>
      </w:r>
      <w:proofErr w:type="gramEnd"/>
      <w:r>
        <w:t>:linux_kernel</w:t>
      </w:r>
    </w:p>
    <w:p w14:paraId="1B9189AC" w14:textId="77777777" w:rsidR="00512F4C" w:rsidRDefault="00512F4C" w:rsidP="00512F4C"/>
    <w:p w14:paraId="395B3AC4" w14:textId="77777777" w:rsidR="00512F4C" w:rsidRDefault="00512F4C" w:rsidP="00512F4C">
      <w:r>
        <w:t>Read data files from: /usr/bin</w:t>
      </w:r>
      <w:proofErr w:type="gramStart"/>
      <w:r>
        <w:t>/..</w:t>
      </w:r>
      <w:proofErr w:type="gramEnd"/>
      <w:r>
        <w:t>/share/nmap</w:t>
      </w:r>
    </w:p>
    <w:p w14:paraId="7BEA3C47" w14:textId="77777777" w:rsidR="00512F4C" w:rsidRDefault="00512F4C" w:rsidP="00512F4C">
      <w:r>
        <w:t xml:space="preserve">Service detection performed. Please report any incorrect results at </w:t>
      </w:r>
      <w:proofErr w:type="gramStart"/>
      <w:r>
        <w:t>https://nmap.org/submit/ .</w:t>
      </w:r>
      <w:proofErr w:type="gramEnd"/>
    </w:p>
    <w:p w14:paraId="524B5A11" w14:textId="64177025" w:rsidR="00512F4C" w:rsidRPr="00512F4C" w:rsidRDefault="00512F4C" w:rsidP="00512F4C">
      <w:r>
        <w:t># Nmap done at Thu Dec 19 18:02:36 2024 -- 32 IP addresses (2 hosts up) scanned in 144.78 seconds</w:t>
      </w:r>
    </w:p>
    <w:p w14:paraId="73E8E8FF" w14:textId="5AF3982D" w:rsidR="00512F4C" w:rsidRDefault="00512F4C">
      <w:pPr>
        <w:pStyle w:val="Heading3"/>
      </w:pPr>
      <w:bookmarkStart w:id="161" w:name="_Toc185981789"/>
      <w:r w:rsidRPr="00512F4C">
        <w:t>scanfs_192.168.0.96</w:t>
      </w:r>
      <w:bookmarkEnd w:id="161"/>
    </w:p>
    <w:p w14:paraId="25B13409" w14:textId="77777777" w:rsidR="00512F4C" w:rsidRDefault="00512F4C" w:rsidP="00512F4C">
      <w:r>
        <w:t xml:space="preserve"># Nmap 7.80 </w:t>
      </w:r>
      <w:proofErr w:type="gramStart"/>
      <w:r>
        <w:t>scan initiated</w:t>
      </w:r>
      <w:proofErr w:type="gramEnd"/>
      <w:r>
        <w:t xml:space="preserve"> Thu Dec 19 17:37:30 2024 as: nmap -vv -sC -sV -oA nmap/scanfs_192.168.0.96 192.168.0.96/27</w:t>
      </w:r>
    </w:p>
    <w:p w14:paraId="1A25F924" w14:textId="77777777" w:rsidR="00512F4C" w:rsidRDefault="00512F4C" w:rsidP="00512F4C">
      <w:r>
        <w:lastRenderedPageBreak/>
        <w:t>Nmap scan report for 192.168.0.96 [host down, received no-response]</w:t>
      </w:r>
    </w:p>
    <w:p w14:paraId="3DD39293" w14:textId="77777777" w:rsidR="00512F4C" w:rsidRDefault="00512F4C" w:rsidP="00512F4C">
      <w:r>
        <w:t>Nmap scan report for 192.168.0.99 [host down, received no-response]</w:t>
      </w:r>
    </w:p>
    <w:p w14:paraId="78AAE997" w14:textId="77777777" w:rsidR="00512F4C" w:rsidRDefault="00512F4C" w:rsidP="00512F4C">
      <w:r>
        <w:t>Nmap scan report for 192.168.0.100 [host down, received no-response]</w:t>
      </w:r>
    </w:p>
    <w:p w14:paraId="4FD03E0A" w14:textId="77777777" w:rsidR="00512F4C" w:rsidRDefault="00512F4C" w:rsidP="00512F4C">
      <w:r>
        <w:t>Nmap scan report for 192.168.0.101 [host down, received no-response]</w:t>
      </w:r>
    </w:p>
    <w:p w14:paraId="02E8ECF7" w14:textId="77777777" w:rsidR="00512F4C" w:rsidRDefault="00512F4C" w:rsidP="00512F4C">
      <w:r>
        <w:t>Nmap scan report for 192.168.0.102 [host down, received no-response]</w:t>
      </w:r>
    </w:p>
    <w:p w14:paraId="3CD75F5A" w14:textId="77777777" w:rsidR="00512F4C" w:rsidRDefault="00512F4C" w:rsidP="00512F4C">
      <w:r>
        <w:t>Nmap scan report for 192.168.0.103 [host down, received no-response]</w:t>
      </w:r>
    </w:p>
    <w:p w14:paraId="2D71CC33" w14:textId="77777777" w:rsidR="00512F4C" w:rsidRDefault="00512F4C" w:rsidP="00512F4C">
      <w:r>
        <w:t>Nmap scan report for 192.168.0.104 [host down, received no-response]</w:t>
      </w:r>
    </w:p>
    <w:p w14:paraId="01B39C78" w14:textId="77777777" w:rsidR="00512F4C" w:rsidRDefault="00512F4C" w:rsidP="00512F4C">
      <w:r>
        <w:t>Nmap scan report for 192.168.0.105 [host down, received no-response]</w:t>
      </w:r>
    </w:p>
    <w:p w14:paraId="62865633" w14:textId="77777777" w:rsidR="00512F4C" w:rsidRDefault="00512F4C" w:rsidP="00512F4C">
      <w:r>
        <w:t>Nmap scan report for 192.168.0.106 [host down, received no-response]</w:t>
      </w:r>
    </w:p>
    <w:p w14:paraId="56A5BB9E" w14:textId="77777777" w:rsidR="00512F4C" w:rsidRDefault="00512F4C" w:rsidP="00512F4C">
      <w:r>
        <w:t>Nmap scan report for 192.168.0.107 [host down, received no-response]</w:t>
      </w:r>
    </w:p>
    <w:p w14:paraId="2F1B8C1E" w14:textId="77777777" w:rsidR="00512F4C" w:rsidRDefault="00512F4C" w:rsidP="00512F4C">
      <w:r>
        <w:t>Nmap scan report for 192.168.0.108 [host down, received no-response]</w:t>
      </w:r>
    </w:p>
    <w:p w14:paraId="4EDB2E11" w14:textId="77777777" w:rsidR="00512F4C" w:rsidRDefault="00512F4C" w:rsidP="00512F4C">
      <w:r>
        <w:t>Nmap scan report for 192.168.0.109 [host down, received no-response]</w:t>
      </w:r>
    </w:p>
    <w:p w14:paraId="498333D7" w14:textId="77777777" w:rsidR="00512F4C" w:rsidRDefault="00512F4C" w:rsidP="00512F4C">
      <w:r>
        <w:t>Nmap scan report for 192.168.0.110 [host down, received no-response]</w:t>
      </w:r>
    </w:p>
    <w:p w14:paraId="4968AE00" w14:textId="77777777" w:rsidR="00512F4C" w:rsidRDefault="00512F4C" w:rsidP="00512F4C">
      <w:r>
        <w:t>Nmap scan report for 192.168.0.111 [host down, received no-response]</w:t>
      </w:r>
    </w:p>
    <w:p w14:paraId="4FE8093F" w14:textId="77777777" w:rsidR="00512F4C" w:rsidRDefault="00512F4C" w:rsidP="00512F4C">
      <w:r>
        <w:t>Nmap scan report for 192.168.0.112 [host down, received no-response]</w:t>
      </w:r>
    </w:p>
    <w:p w14:paraId="13B78829" w14:textId="77777777" w:rsidR="00512F4C" w:rsidRDefault="00512F4C" w:rsidP="00512F4C">
      <w:r>
        <w:t>Nmap scan report for 192.168.0.113 [host down, received no-response]</w:t>
      </w:r>
    </w:p>
    <w:p w14:paraId="02EF514F" w14:textId="77777777" w:rsidR="00512F4C" w:rsidRDefault="00512F4C" w:rsidP="00512F4C">
      <w:r>
        <w:t>Nmap scan report for 192.168.0.114 [host down, received no-response]</w:t>
      </w:r>
    </w:p>
    <w:p w14:paraId="320EF0F5" w14:textId="77777777" w:rsidR="00512F4C" w:rsidRDefault="00512F4C" w:rsidP="00512F4C">
      <w:r>
        <w:t>Nmap scan report for 192.168.0.115 [host down, received no-response]</w:t>
      </w:r>
    </w:p>
    <w:p w14:paraId="023EB5C3" w14:textId="77777777" w:rsidR="00512F4C" w:rsidRDefault="00512F4C" w:rsidP="00512F4C">
      <w:r>
        <w:t>Nmap scan report for 192.168.0.116 [host down, received no-response]</w:t>
      </w:r>
    </w:p>
    <w:p w14:paraId="3ACF9A49" w14:textId="77777777" w:rsidR="00512F4C" w:rsidRDefault="00512F4C" w:rsidP="00512F4C">
      <w:r>
        <w:t>Nmap scan report for 192.168.0.117 [host down, received no-response]</w:t>
      </w:r>
    </w:p>
    <w:p w14:paraId="495EAEF3" w14:textId="77777777" w:rsidR="00512F4C" w:rsidRDefault="00512F4C" w:rsidP="00512F4C">
      <w:r>
        <w:t>Nmap scan report for 192.168.0.118 [host down, received no-response]</w:t>
      </w:r>
    </w:p>
    <w:p w14:paraId="506A753F" w14:textId="77777777" w:rsidR="00512F4C" w:rsidRDefault="00512F4C" w:rsidP="00512F4C">
      <w:r>
        <w:t>Nmap scan report for 192.168.0.119 [host down, received no-response]</w:t>
      </w:r>
    </w:p>
    <w:p w14:paraId="1F20CAFB" w14:textId="77777777" w:rsidR="00512F4C" w:rsidRDefault="00512F4C" w:rsidP="00512F4C">
      <w:r>
        <w:t>Nmap scan report for 192.168.0.120 [host down, received no-response]</w:t>
      </w:r>
    </w:p>
    <w:p w14:paraId="4817B189" w14:textId="77777777" w:rsidR="00512F4C" w:rsidRDefault="00512F4C" w:rsidP="00512F4C">
      <w:r>
        <w:t>Nmap scan report for 192.168.0.121 [host down, received no-response]</w:t>
      </w:r>
    </w:p>
    <w:p w14:paraId="5002B101" w14:textId="77777777" w:rsidR="00512F4C" w:rsidRDefault="00512F4C" w:rsidP="00512F4C">
      <w:r>
        <w:t>Nmap scan report for 192.168.0.122 [host down, received no-response]</w:t>
      </w:r>
    </w:p>
    <w:p w14:paraId="124D6435" w14:textId="77777777" w:rsidR="00512F4C" w:rsidRDefault="00512F4C" w:rsidP="00512F4C">
      <w:r>
        <w:t>Nmap scan report for 192.168.0.123 [host down, received no-response]</w:t>
      </w:r>
    </w:p>
    <w:p w14:paraId="3E0A0DDC" w14:textId="77777777" w:rsidR="00512F4C" w:rsidRDefault="00512F4C" w:rsidP="00512F4C">
      <w:r>
        <w:t>Nmap scan report for 192.168.0.124 [host down, received no-response]</w:t>
      </w:r>
    </w:p>
    <w:p w14:paraId="22C28B23" w14:textId="77777777" w:rsidR="00512F4C" w:rsidRDefault="00512F4C" w:rsidP="00512F4C">
      <w:r>
        <w:t>Nmap scan report for 192.168.0.125 [host down, received no-response]</w:t>
      </w:r>
    </w:p>
    <w:p w14:paraId="1C608BDE" w14:textId="77777777" w:rsidR="00512F4C" w:rsidRDefault="00512F4C" w:rsidP="00512F4C">
      <w:r>
        <w:t>Nmap scan report for 192.168.0.126 [host down, received no-response]</w:t>
      </w:r>
    </w:p>
    <w:p w14:paraId="3EE2886F" w14:textId="77777777" w:rsidR="00512F4C" w:rsidRDefault="00512F4C" w:rsidP="00512F4C">
      <w:r>
        <w:lastRenderedPageBreak/>
        <w:t>Nmap scan report for 192.168.0.127 [host down, received no-response]</w:t>
      </w:r>
    </w:p>
    <w:p w14:paraId="1398DA6D" w14:textId="77777777" w:rsidR="00512F4C" w:rsidRDefault="00512F4C" w:rsidP="00512F4C">
      <w:r>
        <w:t>Nmap scan report for 192.168.0.97</w:t>
      </w:r>
    </w:p>
    <w:p w14:paraId="6A0041BD" w14:textId="77777777" w:rsidR="00512F4C" w:rsidRDefault="00512F4C" w:rsidP="00512F4C">
      <w:r>
        <w:t>Host is up, received echo-reply ttl 60 (0.0057s latency).</w:t>
      </w:r>
    </w:p>
    <w:p w14:paraId="26E6EE11" w14:textId="77777777" w:rsidR="00512F4C" w:rsidRDefault="00512F4C" w:rsidP="00512F4C">
      <w:r>
        <w:t>Scanned at 2024-12-19 17:37:30 EST for 132s</w:t>
      </w:r>
    </w:p>
    <w:p w14:paraId="0447C611" w14:textId="77777777" w:rsidR="00512F4C" w:rsidRDefault="00512F4C" w:rsidP="00512F4C">
      <w:r>
        <w:t>Not shown: 997 closed ports</w:t>
      </w:r>
    </w:p>
    <w:p w14:paraId="50861D04" w14:textId="77777777" w:rsidR="00512F4C" w:rsidRDefault="00512F4C" w:rsidP="00512F4C">
      <w:r>
        <w:t>Reason: 997 resets</w:t>
      </w:r>
    </w:p>
    <w:p w14:paraId="44140E0D" w14:textId="77777777" w:rsidR="00512F4C" w:rsidRDefault="00512F4C" w:rsidP="00512F4C">
      <w:r>
        <w:t>PORT    STATE SERVICE    REASON         VERSION</w:t>
      </w:r>
    </w:p>
    <w:p w14:paraId="506BDC44" w14:textId="77777777" w:rsidR="00512F4C" w:rsidRDefault="00512F4C" w:rsidP="00512F4C">
      <w:r>
        <w:t>23/</w:t>
      </w:r>
      <w:proofErr w:type="gramStart"/>
      <w:r>
        <w:t>tcp  open</w:t>
      </w:r>
      <w:proofErr w:type="gramEnd"/>
      <w:r>
        <w:t xml:space="preserve">  telnet     syn-ack ttl 60 VyOS telnetd</w:t>
      </w:r>
    </w:p>
    <w:p w14:paraId="54EE0AD9" w14:textId="77777777" w:rsidR="00512F4C" w:rsidRDefault="00512F4C" w:rsidP="00512F4C">
      <w:r>
        <w:t>80/</w:t>
      </w:r>
      <w:proofErr w:type="gramStart"/>
      <w:r>
        <w:t>tcp  open</w:t>
      </w:r>
      <w:proofErr w:type="gramEnd"/>
      <w:r>
        <w:t xml:space="preserve">  http       syn-ack ttl 60 lighttpd 1.4.28</w:t>
      </w:r>
    </w:p>
    <w:p w14:paraId="4B23011F" w14:textId="77777777" w:rsidR="00512F4C" w:rsidRDefault="00512F4C" w:rsidP="00512F4C">
      <w:r>
        <w:t xml:space="preserve">| http-methods: </w:t>
      </w:r>
    </w:p>
    <w:p w14:paraId="18EED762" w14:textId="77777777" w:rsidR="00512F4C" w:rsidRDefault="00512F4C" w:rsidP="00512F4C">
      <w:r>
        <w:t>|</w:t>
      </w:r>
      <w:proofErr w:type="gramStart"/>
      <w:r>
        <w:t>_  Supported</w:t>
      </w:r>
      <w:proofErr w:type="gramEnd"/>
      <w:r>
        <w:t xml:space="preserve"> Methods: OPTIONS GET HEAD POST</w:t>
      </w:r>
    </w:p>
    <w:p w14:paraId="1DC98B44" w14:textId="77777777" w:rsidR="00512F4C" w:rsidRDefault="00512F4C" w:rsidP="00512F4C">
      <w:r>
        <w:t>|_http-server-header: lighttpd/1.4.28</w:t>
      </w:r>
    </w:p>
    <w:p w14:paraId="57F0802D" w14:textId="77777777" w:rsidR="00512F4C" w:rsidRDefault="00512F4C" w:rsidP="00512F4C">
      <w:r>
        <w:t>|_http-title: Site doesn't have a title (text/html).</w:t>
      </w:r>
    </w:p>
    <w:p w14:paraId="40721B55" w14:textId="77777777" w:rsidR="00512F4C" w:rsidRDefault="00512F4C" w:rsidP="00512F4C">
      <w:r>
        <w:t xml:space="preserve">443/tcp </w:t>
      </w:r>
      <w:proofErr w:type="gramStart"/>
      <w:r>
        <w:t>open  ssl</w:t>
      </w:r>
      <w:proofErr w:type="gramEnd"/>
      <w:r>
        <w:t>/https? syn-ack ttl 60</w:t>
      </w:r>
    </w:p>
    <w:p w14:paraId="748F75AD" w14:textId="77777777" w:rsidR="00512F4C" w:rsidRDefault="00512F4C" w:rsidP="00512F4C">
      <w:r>
        <w:t>|_ssl-date: 2024-12-19T22:38:42+00:00; 0s from scanner time.</w:t>
      </w:r>
    </w:p>
    <w:p w14:paraId="3EA259F8" w14:textId="77777777" w:rsidR="00512F4C" w:rsidRDefault="00512F4C" w:rsidP="00512F4C">
      <w:r>
        <w:t>Service Info: Host: vyos; Device: router</w:t>
      </w:r>
    </w:p>
    <w:p w14:paraId="75625D20" w14:textId="77777777" w:rsidR="00512F4C" w:rsidRDefault="00512F4C" w:rsidP="00512F4C"/>
    <w:p w14:paraId="599B9341" w14:textId="77777777" w:rsidR="00512F4C" w:rsidRDefault="00512F4C" w:rsidP="00512F4C">
      <w:r>
        <w:t>Host script results:</w:t>
      </w:r>
    </w:p>
    <w:p w14:paraId="406CFD8E" w14:textId="77777777" w:rsidR="00512F4C" w:rsidRDefault="00512F4C" w:rsidP="00512F4C">
      <w:r>
        <w:t>|_clock-skew: 0s</w:t>
      </w:r>
    </w:p>
    <w:p w14:paraId="3047FB5E" w14:textId="77777777" w:rsidR="00512F4C" w:rsidRDefault="00512F4C" w:rsidP="00512F4C"/>
    <w:p w14:paraId="54830343" w14:textId="77777777" w:rsidR="00512F4C" w:rsidRDefault="00512F4C" w:rsidP="00512F4C">
      <w:r>
        <w:t>Read data files from: /usr/bin</w:t>
      </w:r>
      <w:proofErr w:type="gramStart"/>
      <w:r>
        <w:t>/..</w:t>
      </w:r>
      <w:proofErr w:type="gramEnd"/>
      <w:r>
        <w:t>/share/nmap</w:t>
      </w:r>
    </w:p>
    <w:p w14:paraId="4121116F" w14:textId="77777777" w:rsidR="00512F4C" w:rsidRDefault="00512F4C" w:rsidP="00512F4C">
      <w:r>
        <w:t xml:space="preserve">Service detection performed. Please report any incorrect results at </w:t>
      </w:r>
      <w:proofErr w:type="gramStart"/>
      <w:r>
        <w:t>https://nmap.org/submit/ .</w:t>
      </w:r>
      <w:proofErr w:type="gramEnd"/>
    </w:p>
    <w:p w14:paraId="5DAF0035" w14:textId="2CA69EF9" w:rsidR="00512F4C" w:rsidRPr="00512F4C" w:rsidRDefault="00512F4C" w:rsidP="00512F4C">
      <w:r>
        <w:t># Nmap done at Thu Dec 19 17:39:42 2024 -- 32 IP addresses (1 hosts up) scanned in 131.93 seconds</w:t>
      </w:r>
    </w:p>
    <w:p w14:paraId="4C147A0A" w14:textId="4D6E323B" w:rsidR="00512F4C" w:rsidRDefault="00512F4C">
      <w:pPr>
        <w:pStyle w:val="Heading3"/>
      </w:pPr>
      <w:bookmarkStart w:id="162" w:name="_Toc185981790"/>
      <w:r w:rsidRPr="00512F4C">
        <w:t>scan_172.16.221.0</w:t>
      </w:r>
      <w:bookmarkEnd w:id="162"/>
    </w:p>
    <w:p w14:paraId="22EEE085" w14:textId="77777777" w:rsidR="00512F4C" w:rsidRDefault="00512F4C" w:rsidP="00512F4C">
      <w:r>
        <w:t xml:space="preserve"># Nmap 7.80 </w:t>
      </w:r>
      <w:proofErr w:type="gramStart"/>
      <w:r>
        <w:t>scan initiated</w:t>
      </w:r>
      <w:proofErr w:type="gramEnd"/>
      <w:r>
        <w:t xml:space="preserve"> Sun Dec 15 19:11:56 2024 as: nmap -vv -sC -sV -oA nmap/scan_172.16.221.0 172.16.221.0/24</w:t>
      </w:r>
    </w:p>
    <w:p w14:paraId="41280C35" w14:textId="77777777" w:rsidR="00512F4C" w:rsidRDefault="00512F4C" w:rsidP="00512F4C">
      <w:r>
        <w:t>Nmap scan report for 172.16.221.0 [host down, received no-response]</w:t>
      </w:r>
    </w:p>
    <w:p w14:paraId="38692871" w14:textId="77777777" w:rsidR="00512F4C" w:rsidRDefault="00512F4C" w:rsidP="00512F4C">
      <w:r>
        <w:t>Nmap scan report for 172.16.221.1 [host down, received host-unreach]</w:t>
      </w:r>
    </w:p>
    <w:p w14:paraId="35415310" w14:textId="77777777" w:rsidR="00512F4C" w:rsidRDefault="00512F4C" w:rsidP="00512F4C">
      <w:r>
        <w:t>Nmap scan report for 172.16.221.2 [host down, received no-response]</w:t>
      </w:r>
    </w:p>
    <w:p w14:paraId="261C68C0" w14:textId="77777777" w:rsidR="00512F4C" w:rsidRDefault="00512F4C" w:rsidP="00512F4C">
      <w:r>
        <w:lastRenderedPageBreak/>
        <w:t>Nmap scan report for 172.16.221.3 [host down, received no-response]</w:t>
      </w:r>
    </w:p>
    <w:p w14:paraId="2AEB62B8" w14:textId="77777777" w:rsidR="00512F4C" w:rsidRDefault="00512F4C" w:rsidP="00512F4C">
      <w:r>
        <w:t>Nmap scan report for 172.16.221.4 [host down, received no-response]</w:t>
      </w:r>
    </w:p>
    <w:p w14:paraId="233705F0" w14:textId="77777777" w:rsidR="00512F4C" w:rsidRDefault="00512F4C" w:rsidP="00512F4C">
      <w:r>
        <w:t>Nmap scan report for 172.16.221.5 [host down, received no-response]</w:t>
      </w:r>
    </w:p>
    <w:p w14:paraId="10EB7A8B" w14:textId="77777777" w:rsidR="00512F4C" w:rsidRDefault="00512F4C" w:rsidP="00512F4C">
      <w:r>
        <w:t>Nmap scan report for 172.16.221.6 [host down, received no-response]</w:t>
      </w:r>
    </w:p>
    <w:p w14:paraId="34C8DC5F" w14:textId="77777777" w:rsidR="00512F4C" w:rsidRDefault="00512F4C" w:rsidP="00512F4C">
      <w:r>
        <w:t>Nmap scan report for 172.16.221.7 [host down, received no-response]</w:t>
      </w:r>
    </w:p>
    <w:p w14:paraId="18BAF2FE" w14:textId="77777777" w:rsidR="00512F4C" w:rsidRDefault="00512F4C" w:rsidP="00512F4C">
      <w:r>
        <w:t>Nmap scan report for 172.16.221.8 [host down, received no-response]</w:t>
      </w:r>
    </w:p>
    <w:p w14:paraId="5708C2E1" w14:textId="77777777" w:rsidR="00512F4C" w:rsidRDefault="00512F4C" w:rsidP="00512F4C">
      <w:r>
        <w:t>Nmap scan report for 172.16.221.9 [host down, received no-response]</w:t>
      </w:r>
    </w:p>
    <w:p w14:paraId="06290BF5" w14:textId="77777777" w:rsidR="00512F4C" w:rsidRDefault="00512F4C" w:rsidP="00512F4C">
      <w:r>
        <w:t>Nmap scan report for 172.16.221.10 [host down, received no-response]</w:t>
      </w:r>
    </w:p>
    <w:p w14:paraId="6FBC5DCA" w14:textId="77777777" w:rsidR="00512F4C" w:rsidRDefault="00512F4C" w:rsidP="00512F4C">
      <w:r>
        <w:t>Nmap scan report for 172.16.221.11 [host down, received no-response]</w:t>
      </w:r>
    </w:p>
    <w:p w14:paraId="2866F988" w14:textId="77777777" w:rsidR="00512F4C" w:rsidRDefault="00512F4C" w:rsidP="00512F4C">
      <w:r>
        <w:t>Nmap scan report for 172.16.221.12 [host down, received no-response]</w:t>
      </w:r>
    </w:p>
    <w:p w14:paraId="117FA6A8" w14:textId="77777777" w:rsidR="00512F4C" w:rsidRDefault="00512F4C" w:rsidP="00512F4C">
      <w:r>
        <w:t>Nmap scan report for 172.16.221.13 [host down, received no-response]</w:t>
      </w:r>
    </w:p>
    <w:p w14:paraId="6929431C" w14:textId="77777777" w:rsidR="00512F4C" w:rsidRDefault="00512F4C" w:rsidP="00512F4C">
      <w:r>
        <w:t>Nmap scan report for 172.16.221.14 [host down, received no-response]</w:t>
      </w:r>
    </w:p>
    <w:p w14:paraId="6F007F55" w14:textId="77777777" w:rsidR="00512F4C" w:rsidRDefault="00512F4C" w:rsidP="00512F4C">
      <w:r>
        <w:t>Nmap scan report for 172.16.221.15 [host down, received no-response]</w:t>
      </w:r>
    </w:p>
    <w:p w14:paraId="0121CAE1" w14:textId="77777777" w:rsidR="00512F4C" w:rsidRDefault="00512F4C" w:rsidP="00512F4C">
      <w:r>
        <w:t>Nmap scan report for 172.16.221.17 [host down, received no-response]</w:t>
      </w:r>
    </w:p>
    <w:p w14:paraId="0870DBE7" w14:textId="77777777" w:rsidR="00512F4C" w:rsidRDefault="00512F4C" w:rsidP="00512F4C">
      <w:r>
        <w:t>Nmap scan report for 172.16.221.18 [host down, received no-response]</w:t>
      </w:r>
    </w:p>
    <w:p w14:paraId="6CB0EF4E" w14:textId="77777777" w:rsidR="00512F4C" w:rsidRDefault="00512F4C" w:rsidP="00512F4C">
      <w:r>
        <w:t>Nmap scan report for 172.16.221.19 [host down, received no-response]</w:t>
      </w:r>
    </w:p>
    <w:p w14:paraId="5AD96621" w14:textId="77777777" w:rsidR="00512F4C" w:rsidRDefault="00512F4C" w:rsidP="00512F4C">
      <w:r>
        <w:t>Nmap scan report for 172.16.221.20 [host down, received no-response]</w:t>
      </w:r>
    </w:p>
    <w:p w14:paraId="612FD9AD" w14:textId="77777777" w:rsidR="00512F4C" w:rsidRDefault="00512F4C" w:rsidP="00512F4C">
      <w:r>
        <w:t>Nmap scan report for 172.16.221.21 [host down, received no-response]</w:t>
      </w:r>
    </w:p>
    <w:p w14:paraId="03BEABF3" w14:textId="77777777" w:rsidR="00512F4C" w:rsidRDefault="00512F4C" w:rsidP="00512F4C">
      <w:r>
        <w:t>Nmap scan report for 172.16.221.22 [host down, received no-response]</w:t>
      </w:r>
    </w:p>
    <w:p w14:paraId="44D7448C" w14:textId="77777777" w:rsidR="00512F4C" w:rsidRDefault="00512F4C" w:rsidP="00512F4C">
      <w:r>
        <w:t>Nmap scan report for 172.16.221.23 [host down, received no-response]</w:t>
      </w:r>
    </w:p>
    <w:p w14:paraId="116D7C57" w14:textId="77777777" w:rsidR="00512F4C" w:rsidRDefault="00512F4C" w:rsidP="00512F4C">
      <w:r>
        <w:t>Nmap scan report for 172.16.221.24 [host down, received no-response]</w:t>
      </w:r>
    </w:p>
    <w:p w14:paraId="3047C20A" w14:textId="77777777" w:rsidR="00512F4C" w:rsidRDefault="00512F4C" w:rsidP="00512F4C">
      <w:r>
        <w:t>Nmap scan report for 172.16.221.25 [host down, received no-response]</w:t>
      </w:r>
    </w:p>
    <w:p w14:paraId="4BEBC875" w14:textId="77777777" w:rsidR="00512F4C" w:rsidRDefault="00512F4C" w:rsidP="00512F4C">
      <w:r>
        <w:t>Nmap scan report for 172.16.221.26 [host down, received no-response]</w:t>
      </w:r>
    </w:p>
    <w:p w14:paraId="2F760DA4" w14:textId="77777777" w:rsidR="00512F4C" w:rsidRDefault="00512F4C" w:rsidP="00512F4C">
      <w:r>
        <w:t>Nmap scan report for 172.16.221.27 [host down, received no-response]</w:t>
      </w:r>
    </w:p>
    <w:p w14:paraId="5EF61DF3" w14:textId="77777777" w:rsidR="00512F4C" w:rsidRDefault="00512F4C" w:rsidP="00512F4C">
      <w:r>
        <w:t>Nmap scan report for 172.16.221.28 [host down, received no-response]</w:t>
      </w:r>
    </w:p>
    <w:p w14:paraId="22E7D729" w14:textId="77777777" w:rsidR="00512F4C" w:rsidRDefault="00512F4C" w:rsidP="00512F4C">
      <w:r>
        <w:t>Nmap scan report for 172.16.221.29 [host down, received no-response]</w:t>
      </w:r>
    </w:p>
    <w:p w14:paraId="3335F83E" w14:textId="77777777" w:rsidR="00512F4C" w:rsidRDefault="00512F4C" w:rsidP="00512F4C">
      <w:r>
        <w:t>Nmap scan report for 172.16.221.30 [host down, received no-response]</w:t>
      </w:r>
    </w:p>
    <w:p w14:paraId="38812CC7" w14:textId="77777777" w:rsidR="00512F4C" w:rsidRDefault="00512F4C" w:rsidP="00512F4C">
      <w:r>
        <w:t>Nmap scan report for 172.16.221.31 [host down, received no-response]</w:t>
      </w:r>
    </w:p>
    <w:p w14:paraId="4E9FA85B" w14:textId="77777777" w:rsidR="00512F4C" w:rsidRDefault="00512F4C" w:rsidP="00512F4C">
      <w:r>
        <w:t>Nmap scan report for 172.16.221.32 [host down, received no-response]</w:t>
      </w:r>
    </w:p>
    <w:p w14:paraId="5E0A91A2" w14:textId="77777777" w:rsidR="00512F4C" w:rsidRDefault="00512F4C" w:rsidP="00512F4C">
      <w:r>
        <w:lastRenderedPageBreak/>
        <w:t>Nmap scan report for 172.16.221.33 [host down, received no-response]</w:t>
      </w:r>
    </w:p>
    <w:p w14:paraId="5681E73D" w14:textId="77777777" w:rsidR="00512F4C" w:rsidRDefault="00512F4C" w:rsidP="00512F4C">
      <w:r>
        <w:t>Nmap scan report for 172.16.221.34 [host down, received no-response]</w:t>
      </w:r>
    </w:p>
    <w:p w14:paraId="509104DF" w14:textId="77777777" w:rsidR="00512F4C" w:rsidRDefault="00512F4C" w:rsidP="00512F4C">
      <w:r>
        <w:t>Nmap scan report for 172.16.221.35 [host down, received no-response]</w:t>
      </w:r>
    </w:p>
    <w:p w14:paraId="6674C690" w14:textId="77777777" w:rsidR="00512F4C" w:rsidRDefault="00512F4C" w:rsidP="00512F4C">
      <w:r>
        <w:t>Nmap scan report for 172.16.221.36 [host down, received no-response]</w:t>
      </w:r>
    </w:p>
    <w:p w14:paraId="28F25D34" w14:textId="77777777" w:rsidR="00512F4C" w:rsidRDefault="00512F4C" w:rsidP="00512F4C">
      <w:r>
        <w:t>Nmap scan report for 172.16.221.37 [host down, received no-response]</w:t>
      </w:r>
    </w:p>
    <w:p w14:paraId="74EE5407" w14:textId="77777777" w:rsidR="00512F4C" w:rsidRDefault="00512F4C" w:rsidP="00512F4C">
      <w:r>
        <w:t>Nmap scan report for 172.16.221.38 [host down, received no-response]</w:t>
      </w:r>
    </w:p>
    <w:p w14:paraId="761A7CF6" w14:textId="77777777" w:rsidR="00512F4C" w:rsidRDefault="00512F4C" w:rsidP="00512F4C">
      <w:r>
        <w:t>Nmap scan report for 172.16.221.39 [host down, received no-response]</w:t>
      </w:r>
    </w:p>
    <w:p w14:paraId="7138E346" w14:textId="77777777" w:rsidR="00512F4C" w:rsidRDefault="00512F4C" w:rsidP="00512F4C">
      <w:r>
        <w:t>Nmap scan report for 172.16.221.40 [host down, received no-response]</w:t>
      </w:r>
    </w:p>
    <w:p w14:paraId="2E73E2A7" w14:textId="77777777" w:rsidR="00512F4C" w:rsidRDefault="00512F4C" w:rsidP="00512F4C">
      <w:r>
        <w:t>Nmap scan report for 172.16.221.41 [host down, received no-response]</w:t>
      </w:r>
    </w:p>
    <w:p w14:paraId="2ECADBA3" w14:textId="77777777" w:rsidR="00512F4C" w:rsidRDefault="00512F4C" w:rsidP="00512F4C">
      <w:r>
        <w:t>Nmap scan report for 172.16.221.42 [host down, received no-response]</w:t>
      </w:r>
    </w:p>
    <w:p w14:paraId="3758D42E" w14:textId="77777777" w:rsidR="00512F4C" w:rsidRDefault="00512F4C" w:rsidP="00512F4C">
      <w:r>
        <w:t>Nmap scan report for 172.16.221.43 [host down, received no-response]</w:t>
      </w:r>
    </w:p>
    <w:p w14:paraId="65D0CBFD" w14:textId="77777777" w:rsidR="00512F4C" w:rsidRDefault="00512F4C" w:rsidP="00512F4C">
      <w:r>
        <w:t>Nmap scan report for 172.16.221.44 [host down, received no-response]</w:t>
      </w:r>
    </w:p>
    <w:p w14:paraId="162E9C9A" w14:textId="77777777" w:rsidR="00512F4C" w:rsidRDefault="00512F4C" w:rsidP="00512F4C">
      <w:r>
        <w:t>Nmap scan report for 172.16.221.45 [host down, received no-response]</w:t>
      </w:r>
    </w:p>
    <w:p w14:paraId="153A84CF" w14:textId="77777777" w:rsidR="00512F4C" w:rsidRDefault="00512F4C" w:rsidP="00512F4C">
      <w:r>
        <w:t>Nmap scan report for 172.16.221.46 [host down, received no-response]</w:t>
      </w:r>
    </w:p>
    <w:p w14:paraId="0105A9E8" w14:textId="77777777" w:rsidR="00512F4C" w:rsidRDefault="00512F4C" w:rsidP="00512F4C">
      <w:r>
        <w:t>Nmap scan report for 172.16.221.47 [host down, received no-response]</w:t>
      </w:r>
    </w:p>
    <w:p w14:paraId="5153DF4E" w14:textId="77777777" w:rsidR="00512F4C" w:rsidRDefault="00512F4C" w:rsidP="00512F4C">
      <w:r>
        <w:t>Nmap scan report for 172.16.221.48 [host down, received no-response]</w:t>
      </w:r>
    </w:p>
    <w:p w14:paraId="19AA8BC1" w14:textId="77777777" w:rsidR="00512F4C" w:rsidRDefault="00512F4C" w:rsidP="00512F4C">
      <w:r>
        <w:t>Nmap scan report for 172.16.221.49 [host down, received no-response]</w:t>
      </w:r>
    </w:p>
    <w:p w14:paraId="3EC036F1" w14:textId="77777777" w:rsidR="00512F4C" w:rsidRDefault="00512F4C" w:rsidP="00512F4C">
      <w:r>
        <w:t>Nmap scan report for 172.16.221.50 [host down, received no-response]</w:t>
      </w:r>
    </w:p>
    <w:p w14:paraId="6F088E7E" w14:textId="77777777" w:rsidR="00512F4C" w:rsidRDefault="00512F4C" w:rsidP="00512F4C">
      <w:r>
        <w:t>Nmap scan report for 172.16.221.51 [host down, received no-response]</w:t>
      </w:r>
    </w:p>
    <w:p w14:paraId="364F7AE6" w14:textId="77777777" w:rsidR="00512F4C" w:rsidRDefault="00512F4C" w:rsidP="00512F4C">
      <w:r>
        <w:t>Nmap scan report for 172.16.221.52 [host down, received no-response]</w:t>
      </w:r>
    </w:p>
    <w:p w14:paraId="222A9E9A" w14:textId="77777777" w:rsidR="00512F4C" w:rsidRDefault="00512F4C" w:rsidP="00512F4C">
      <w:r>
        <w:t>Nmap scan report for 172.16.221.53 [host down, received no-response]</w:t>
      </w:r>
    </w:p>
    <w:p w14:paraId="581333A4" w14:textId="77777777" w:rsidR="00512F4C" w:rsidRDefault="00512F4C" w:rsidP="00512F4C">
      <w:r>
        <w:t>Nmap scan report for 172.16.221.54 [host down, received no-response]</w:t>
      </w:r>
    </w:p>
    <w:p w14:paraId="73B0EF2B" w14:textId="77777777" w:rsidR="00512F4C" w:rsidRDefault="00512F4C" w:rsidP="00512F4C">
      <w:r>
        <w:t>Nmap scan report for 172.16.221.55 [host down, received no-response]</w:t>
      </w:r>
    </w:p>
    <w:p w14:paraId="65D44798" w14:textId="77777777" w:rsidR="00512F4C" w:rsidRDefault="00512F4C" w:rsidP="00512F4C">
      <w:r>
        <w:t>Nmap scan report for 172.16.221.56 [host down, received no-response]</w:t>
      </w:r>
    </w:p>
    <w:p w14:paraId="1BCB7F8B" w14:textId="77777777" w:rsidR="00512F4C" w:rsidRDefault="00512F4C" w:rsidP="00512F4C">
      <w:r>
        <w:t>Nmap scan report for 172.16.221.57 [host down, received no-response]</w:t>
      </w:r>
    </w:p>
    <w:p w14:paraId="68E8AB7F" w14:textId="77777777" w:rsidR="00512F4C" w:rsidRDefault="00512F4C" w:rsidP="00512F4C">
      <w:r>
        <w:t>Nmap scan report for 172.16.221.58 [host down, received no-response]</w:t>
      </w:r>
    </w:p>
    <w:p w14:paraId="41080339" w14:textId="77777777" w:rsidR="00512F4C" w:rsidRDefault="00512F4C" w:rsidP="00512F4C">
      <w:r>
        <w:t>Nmap scan report for 172.16.221.59 [host down, received no-response]</w:t>
      </w:r>
    </w:p>
    <w:p w14:paraId="6B70849C" w14:textId="77777777" w:rsidR="00512F4C" w:rsidRDefault="00512F4C" w:rsidP="00512F4C">
      <w:r>
        <w:t>Nmap scan report for 172.16.221.60 [host down, received no-response]</w:t>
      </w:r>
    </w:p>
    <w:p w14:paraId="569C4BE2" w14:textId="77777777" w:rsidR="00512F4C" w:rsidRDefault="00512F4C" w:rsidP="00512F4C">
      <w:r>
        <w:t>Nmap scan report for 172.16.221.61 [host down, received no-response]</w:t>
      </w:r>
    </w:p>
    <w:p w14:paraId="4517F6A4" w14:textId="77777777" w:rsidR="00512F4C" w:rsidRDefault="00512F4C" w:rsidP="00512F4C">
      <w:r>
        <w:lastRenderedPageBreak/>
        <w:t>Nmap scan report for 172.16.221.62 [host down, received no-response]</w:t>
      </w:r>
    </w:p>
    <w:p w14:paraId="435DCDBD" w14:textId="77777777" w:rsidR="00512F4C" w:rsidRDefault="00512F4C" w:rsidP="00512F4C">
      <w:r>
        <w:t>Nmap scan report for 172.16.221.63 [host down, received host-unreach]</w:t>
      </w:r>
    </w:p>
    <w:p w14:paraId="00AAB58A" w14:textId="77777777" w:rsidR="00512F4C" w:rsidRDefault="00512F4C" w:rsidP="00512F4C">
      <w:r>
        <w:t>Nmap scan report for 172.16.221.64 [host down, received no-response]</w:t>
      </w:r>
    </w:p>
    <w:p w14:paraId="3003157F" w14:textId="77777777" w:rsidR="00512F4C" w:rsidRDefault="00512F4C" w:rsidP="00512F4C">
      <w:r>
        <w:t>Nmap scan report for 172.16.221.65 [host down, received no-response]</w:t>
      </w:r>
    </w:p>
    <w:p w14:paraId="015C82FB" w14:textId="77777777" w:rsidR="00512F4C" w:rsidRDefault="00512F4C" w:rsidP="00512F4C">
      <w:r>
        <w:t>Nmap scan report for 172.16.221.66 [host down, received no-response]</w:t>
      </w:r>
    </w:p>
    <w:p w14:paraId="55198DFE" w14:textId="77777777" w:rsidR="00512F4C" w:rsidRDefault="00512F4C" w:rsidP="00512F4C">
      <w:r>
        <w:t>Nmap scan report for 172.16.221.67 [host down, received no-response]</w:t>
      </w:r>
    </w:p>
    <w:p w14:paraId="50693150" w14:textId="77777777" w:rsidR="00512F4C" w:rsidRDefault="00512F4C" w:rsidP="00512F4C">
      <w:r>
        <w:t>Nmap scan report for 172.16.221.68 [host down, received no-response]</w:t>
      </w:r>
    </w:p>
    <w:p w14:paraId="6E95A433" w14:textId="77777777" w:rsidR="00512F4C" w:rsidRDefault="00512F4C" w:rsidP="00512F4C">
      <w:r>
        <w:t>Nmap scan report for 172.16.221.69 [host down, received no-response]</w:t>
      </w:r>
    </w:p>
    <w:p w14:paraId="7DC92612" w14:textId="77777777" w:rsidR="00512F4C" w:rsidRDefault="00512F4C" w:rsidP="00512F4C">
      <w:r>
        <w:t>Nmap scan report for 172.16.221.70 [host down, received no-response]</w:t>
      </w:r>
    </w:p>
    <w:p w14:paraId="28C66FF6" w14:textId="77777777" w:rsidR="00512F4C" w:rsidRDefault="00512F4C" w:rsidP="00512F4C">
      <w:r>
        <w:t>Nmap scan report for 172.16.221.71 [host down, received no-response]</w:t>
      </w:r>
    </w:p>
    <w:p w14:paraId="5FC1E7BD" w14:textId="77777777" w:rsidR="00512F4C" w:rsidRDefault="00512F4C" w:rsidP="00512F4C">
      <w:r>
        <w:t>Nmap scan report for 172.16.221.72 [host down, received no-response]</w:t>
      </w:r>
    </w:p>
    <w:p w14:paraId="2CE4206B" w14:textId="77777777" w:rsidR="00512F4C" w:rsidRDefault="00512F4C" w:rsidP="00512F4C">
      <w:r>
        <w:t>Nmap scan report for 172.16.221.73 [host down, received no-response]</w:t>
      </w:r>
    </w:p>
    <w:p w14:paraId="46BC6BC8" w14:textId="77777777" w:rsidR="00512F4C" w:rsidRDefault="00512F4C" w:rsidP="00512F4C">
      <w:r>
        <w:t>Nmap scan report for 172.16.221.74 [host down, received no-response]</w:t>
      </w:r>
    </w:p>
    <w:p w14:paraId="457FB95D" w14:textId="77777777" w:rsidR="00512F4C" w:rsidRDefault="00512F4C" w:rsidP="00512F4C">
      <w:r>
        <w:t>Nmap scan report for 172.16.221.75 [host down, received no-response]</w:t>
      </w:r>
    </w:p>
    <w:p w14:paraId="4FF6F93B" w14:textId="77777777" w:rsidR="00512F4C" w:rsidRDefault="00512F4C" w:rsidP="00512F4C">
      <w:r>
        <w:t>Nmap scan report for 172.16.221.76 [host down, received no-response]</w:t>
      </w:r>
    </w:p>
    <w:p w14:paraId="50C41B1C" w14:textId="77777777" w:rsidR="00512F4C" w:rsidRDefault="00512F4C" w:rsidP="00512F4C">
      <w:r>
        <w:t>Nmap scan report for 172.16.221.77 [host down, received no-response]</w:t>
      </w:r>
    </w:p>
    <w:p w14:paraId="0E50D060" w14:textId="77777777" w:rsidR="00512F4C" w:rsidRDefault="00512F4C" w:rsidP="00512F4C">
      <w:r>
        <w:t>Nmap scan report for 172.16.221.78 [host down, received no-response]</w:t>
      </w:r>
    </w:p>
    <w:p w14:paraId="4D56A620" w14:textId="77777777" w:rsidR="00512F4C" w:rsidRDefault="00512F4C" w:rsidP="00512F4C">
      <w:r>
        <w:t>Nmap scan report for 172.16.221.79 [host down, received no-response]</w:t>
      </w:r>
    </w:p>
    <w:p w14:paraId="102FFCC2" w14:textId="77777777" w:rsidR="00512F4C" w:rsidRDefault="00512F4C" w:rsidP="00512F4C">
      <w:r>
        <w:t>Nmap scan report for 172.16.221.80 [host down, received no-response]</w:t>
      </w:r>
    </w:p>
    <w:p w14:paraId="1C005DDE" w14:textId="77777777" w:rsidR="00512F4C" w:rsidRDefault="00512F4C" w:rsidP="00512F4C">
      <w:r>
        <w:t>Nmap scan report for 172.16.221.81 [host down, received no-response]</w:t>
      </w:r>
    </w:p>
    <w:p w14:paraId="551DDAC0" w14:textId="77777777" w:rsidR="00512F4C" w:rsidRDefault="00512F4C" w:rsidP="00512F4C">
      <w:r>
        <w:t>Nmap scan report for 172.16.221.82 [host down, received no-response]</w:t>
      </w:r>
    </w:p>
    <w:p w14:paraId="755DCE11" w14:textId="77777777" w:rsidR="00512F4C" w:rsidRDefault="00512F4C" w:rsidP="00512F4C">
      <w:r>
        <w:t>Nmap scan report for 172.16.221.83 [host down, received no-response]</w:t>
      </w:r>
    </w:p>
    <w:p w14:paraId="2AB7459B" w14:textId="77777777" w:rsidR="00512F4C" w:rsidRDefault="00512F4C" w:rsidP="00512F4C">
      <w:r>
        <w:t>Nmap scan report for 172.16.221.84 [host down, received no-response]</w:t>
      </w:r>
    </w:p>
    <w:p w14:paraId="53F626A5" w14:textId="77777777" w:rsidR="00512F4C" w:rsidRDefault="00512F4C" w:rsidP="00512F4C">
      <w:r>
        <w:t>Nmap scan report for 172.16.221.85 [host down, received no-response]</w:t>
      </w:r>
    </w:p>
    <w:p w14:paraId="253571E4" w14:textId="77777777" w:rsidR="00512F4C" w:rsidRDefault="00512F4C" w:rsidP="00512F4C">
      <w:r>
        <w:t>Nmap scan report for 172.16.221.86 [host down, received no-response]</w:t>
      </w:r>
    </w:p>
    <w:p w14:paraId="0E5F0B87" w14:textId="77777777" w:rsidR="00512F4C" w:rsidRDefault="00512F4C" w:rsidP="00512F4C">
      <w:r>
        <w:t>Nmap scan report for 172.16.221.87 [host down, received no-response]</w:t>
      </w:r>
    </w:p>
    <w:p w14:paraId="6F49E965" w14:textId="77777777" w:rsidR="00512F4C" w:rsidRDefault="00512F4C" w:rsidP="00512F4C">
      <w:r>
        <w:t>Nmap scan report for 172.16.221.88 [host down, received no-response]</w:t>
      </w:r>
    </w:p>
    <w:p w14:paraId="018BC01B" w14:textId="77777777" w:rsidR="00512F4C" w:rsidRDefault="00512F4C" w:rsidP="00512F4C">
      <w:r>
        <w:t>Nmap scan report for 172.16.221.89 [host down, received no-response]</w:t>
      </w:r>
    </w:p>
    <w:p w14:paraId="69557B63" w14:textId="77777777" w:rsidR="00512F4C" w:rsidRDefault="00512F4C" w:rsidP="00512F4C">
      <w:r>
        <w:t>Nmap scan report for 172.16.221.90 [host down, received no-response]</w:t>
      </w:r>
    </w:p>
    <w:p w14:paraId="0F6B6BEC" w14:textId="77777777" w:rsidR="00512F4C" w:rsidRDefault="00512F4C" w:rsidP="00512F4C">
      <w:r>
        <w:lastRenderedPageBreak/>
        <w:t>Nmap scan report for 172.16.221.91 [host down, received no-response]</w:t>
      </w:r>
    </w:p>
    <w:p w14:paraId="2717EB57" w14:textId="77777777" w:rsidR="00512F4C" w:rsidRDefault="00512F4C" w:rsidP="00512F4C">
      <w:r>
        <w:t>Nmap scan report for 172.16.221.92 [host down, received no-response]</w:t>
      </w:r>
    </w:p>
    <w:p w14:paraId="5BAC41B2" w14:textId="77777777" w:rsidR="00512F4C" w:rsidRDefault="00512F4C" w:rsidP="00512F4C">
      <w:r>
        <w:t>Nmap scan report for 172.16.221.93 [host down, received no-response]</w:t>
      </w:r>
    </w:p>
    <w:p w14:paraId="7A612260" w14:textId="77777777" w:rsidR="00512F4C" w:rsidRDefault="00512F4C" w:rsidP="00512F4C">
      <w:r>
        <w:t>Nmap scan report for 172.16.221.94 [host down, received no-response]</w:t>
      </w:r>
    </w:p>
    <w:p w14:paraId="7B70BF79" w14:textId="77777777" w:rsidR="00512F4C" w:rsidRDefault="00512F4C" w:rsidP="00512F4C">
      <w:r>
        <w:t>Nmap scan report for 172.16.221.95 [host down, received no-response]</w:t>
      </w:r>
    </w:p>
    <w:p w14:paraId="2F6E75E0" w14:textId="77777777" w:rsidR="00512F4C" w:rsidRDefault="00512F4C" w:rsidP="00512F4C">
      <w:r>
        <w:t>Nmap scan report for 172.16.221.96 [host down, received no-response]</w:t>
      </w:r>
    </w:p>
    <w:p w14:paraId="3BACE206" w14:textId="77777777" w:rsidR="00512F4C" w:rsidRDefault="00512F4C" w:rsidP="00512F4C">
      <w:r>
        <w:t>Nmap scan report for 172.16.221.97 [host down, received no-response]</w:t>
      </w:r>
    </w:p>
    <w:p w14:paraId="7267DD3D" w14:textId="77777777" w:rsidR="00512F4C" w:rsidRDefault="00512F4C" w:rsidP="00512F4C">
      <w:r>
        <w:t>Nmap scan report for 172.16.221.98 [host down, received no-response]</w:t>
      </w:r>
    </w:p>
    <w:p w14:paraId="159F5DEE" w14:textId="77777777" w:rsidR="00512F4C" w:rsidRDefault="00512F4C" w:rsidP="00512F4C">
      <w:r>
        <w:t>Nmap scan report for 172.16.221.99 [host down, received no-response]</w:t>
      </w:r>
    </w:p>
    <w:p w14:paraId="1DE3352D" w14:textId="77777777" w:rsidR="00512F4C" w:rsidRDefault="00512F4C" w:rsidP="00512F4C">
      <w:r>
        <w:t>Nmap scan report for 172.16.221.100 [host down, received no-response]</w:t>
      </w:r>
    </w:p>
    <w:p w14:paraId="307BBE4A" w14:textId="77777777" w:rsidR="00512F4C" w:rsidRDefault="00512F4C" w:rsidP="00512F4C">
      <w:r>
        <w:t>Nmap scan report for 172.16.221.101 [host down, received no-response]</w:t>
      </w:r>
    </w:p>
    <w:p w14:paraId="163FE68A" w14:textId="77777777" w:rsidR="00512F4C" w:rsidRDefault="00512F4C" w:rsidP="00512F4C">
      <w:r>
        <w:t>Nmap scan report for 172.16.221.102 [host down, received no-response]</w:t>
      </w:r>
    </w:p>
    <w:p w14:paraId="2C7C04D1" w14:textId="77777777" w:rsidR="00512F4C" w:rsidRDefault="00512F4C" w:rsidP="00512F4C">
      <w:r>
        <w:t>Nmap scan report for 172.16.221.103 [host down, received no-response]</w:t>
      </w:r>
    </w:p>
    <w:p w14:paraId="2CD180BF" w14:textId="77777777" w:rsidR="00512F4C" w:rsidRDefault="00512F4C" w:rsidP="00512F4C">
      <w:r>
        <w:t>Nmap scan report for 172.16.221.104 [host down, received no-response]</w:t>
      </w:r>
    </w:p>
    <w:p w14:paraId="7C44E96A" w14:textId="77777777" w:rsidR="00512F4C" w:rsidRDefault="00512F4C" w:rsidP="00512F4C">
      <w:r>
        <w:t>Nmap scan report for 172.16.221.105 [host down, received no-response]</w:t>
      </w:r>
    </w:p>
    <w:p w14:paraId="7ABB7307" w14:textId="77777777" w:rsidR="00512F4C" w:rsidRDefault="00512F4C" w:rsidP="00512F4C">
      <w:r>
        <w:t>Nmap scan report for 172.16.221.106 [host down, received no-response]</w:t>
      </w:r>
    </w:p>
    <w:p w14:paraId="0438C690" w14:textId="77777777" w:rsidR="00512F4C" w:rsidRDefault="00512F4C" w:rsidP="00512F4C">
      <w:r>
        <w:t>Nmap scan report for 172.16.221.107 [host down, received no-response]</w:t>
      </w:r>
    </w:p>
    <w:p w14:paraId="11262EE6" w14:textId="77777777" w:rsidR="00512F4C" w:rsidRDefault="00512F4C" w:rsidP="00512F4C">
      <w:r>
        <w:t>Nmap scan report for 172.16.221.108 [host down, received no-response]</w:t>
      </w:r>
    </w:p>
    <w:p w14:paraId="00E1E3F5" w14:textId="77777777" w:rsidR="00512F4C" w:rsidRDefault="00512F4C" w:rsidP="00512F4C">
      <w:r>
        <w:t>Nmap scan report for 172.16.221.109 [host down, received no-response]</w:t>
      </w:r>
    </w:p>
    <w:p w14:paraId="74F2DC88" w14:textId="77777777" w:rsidR="00512F4C" w:rsidRDefault="00512F4C" w:rsidP="00512F4C">
      <w:r>
        <w:t>Nmap scan report for 172.16.221.110 [host down, received no-response]</w:t>
      </w:r>
    </w:p>
    <w:p w14:paraId="240345E5" w14:textId="77777777" w:rsidR="00512F4C" w:rsidRDefault="00512F4C" w:rsidP="00512F4C">
      <w:r>
        <w:t>Nmap scan report for 172.16.221.111 [host down, received no-response]</w:t>
      </w:r>
    </w:p>
    <w:p w14:paraId="2C9D2434" w14:textId="77777777" w:rsidR="00512F4C" w:rsidRDefault="00512F4C" w:rsidP="00512F4C">
      <w:r>
        <w:t>Nmap scan report for 172.16.221.112 [host down, received no-response]</w:t>
      </w:r>
    </w:p>
    <w:p w14:paraId="2382B9B5" w14:textId="77777777" w:rsidR="00512F4C" w:rsidRDefault="00512F4C" w:rsidP="00512F4C">
      <w:r>
        <w:t>Nmap scan report for 172.16.221.113 [host down, received no-response]</w:t>
      </w:r>
    </w:p>
    <w:p w14:paraId="691B0DEC" w14:textId="77777777" w:rsidR="00512F4C" w:rsidRDefault="00512F4C" w:rsidP="00512F4C">
      <w:r>
        <w:t>Nmap scan report for 172.16.221.114 [host down, received no-response]</w:t>
      </w:r>
    </w:p>
    <w:p w14:paraId="4DF20747" w14:textId="77777777" w:rsidR="00512F4C" w:rsidRDefault="00512F4C" w:rsidP="00512F4C">
      <w:r>
        <w:t>Nmap scan report for 172.16.221.115 [host down, received no-response]</w:t>
      </w:r>
    </w:p>
    <w:p w14:paraId="590E01E3" w14:textId="77777777" w:rsidR="00512F4C" w:rsidRDefault="00512F4C" w:rsidP="00512F4C">
      <w:r>
        <w:t>Nmap scan report for 172.16.221.116 [host down, received no-response]</w:t>
      </w:r>
    </w:p>
    <w:p w14:paraId="096B4C2B" w14:textId="77777777" w:rsidR="00512F4C" w:rsidRDefault="00512F4C" w:rsidP="00512F4C">
      <w:r>
        <w:t>Nmap scan report for 172.16.221.117 [host down, received no-response]</w:t>
      </w:r>
    </w:p>
    <w:p w14:paraId="7455B3E8" w14:textId="77777777" w:rsidR="00512F4C" w:rsidRDefault="00512F4C" w:rsidP="00512F4C">
      <w:r>
        <w:t>Nmap scan report for 172.16.221.118 [host down, received no-response]</w:t>
      </w:r>
    </w:p>
    <w:p w14:paraId="16E3C485" w14:textId="77777777" w:rsidR="00512F4C" w:rsidRDefault="00512F4C" w:rsidP="00512F4C">
      <w:r>
        <w:t>Nmap scan report for 172.16.221.119 [host down, received no-response]</w:t>
      </w:r>
    </w:p>
    <w:p w14:paraId="3AF6D1E6" w14:textId="77777777" w:rsidR="00512F4C" w:rsidRDefault="00512F4C" w:rsidP="00512F4C">
      <w:r>
        <w:lastRenderedPageBreak/>
        <w:t>Nmap scan report for 172.16.221.120 [host down, received no-response]</w:t>
      </w:r>
    </w:p>
    <w:p w14:paraId="29DF2525" w14:textId="77777777" w:rsidR="00512F4C" w:rsidRDefault="00512F4C" w:rsidP="00512F4C">
      <w:r>
        <w:t>Nmap scan report for 172.16.221.121 [host down, received no-response]</w:t>
      </w:r>
    </w:p>
    <w:p w14:paraId="70A0C5F2" w14:textId="77777777" w:rsidR="00512F4C" w:rsidRDefault="00512F4C" w:rsidP="00512F4C">
      <w:r>
        <w:t>Nmap scan report for 172.16.221.122 [host down, received no-response]</w:t>
      </w:r>
    </w:p>
    <w:p w14:paraId="62D6B605" w14:textId="77777777" w:rsidR="00512F4C" w:rsidRDefault="00512F4C" w:rsidP="00512F4C">
      <w:r>
        <w:t>Nmap scan report for 172.16.221.123 [host down, received host-unreach]</w:t>
      </w:r>
    </w:p>
    <w:p w14:paraId="6211C73D" w14:textId="77777777" w:rsidR="00512F4C" w:rsidRDefault="00512F4C" w:rsidP="00512F4C">
      <w:r>
        <w:t>Nmap scan report for 172.16.221.124 [host down, received no-response]</w:t>
      </w:r>
    </w:p>
    <w:p w14:paraId="5F155ECD" w14:textId="77777777" w:rsidR="00512F4C" w:rsidRDefault="00512F4C" w:rsidP="00512F4C">
      <w:r>
        <w:t>Nmap scan report for 172.16.221.125 [host down, received no-response]</w:t>
      </w:r>
    </w:p>
    <w:p w14:paraId="51E2D10A" w14:textId="77777777" w:rsidR="00512F4C" w:rsidRDefault="00512F4C" w:rsidP="00512F4C">
      <w:r>
        <w:t>Nmap scan report for 172.16.221.126 [host down, received host-unreach]</w:t>
      </w:r>
    </w:p>
    <w:p w14:paraId="057A3C10" w14:textId="77777777" w:rsidR="00512F4C" w:rsidRDefault="00512F4C" w:rsidP="00512F4C">
      <w:r>
        <w:t>Nmap scan report for 172.16.221.127 [host down, received no-response]</w:t>
      </w:r>
    </w:p>
    <w:p w14:paraId="3D5ED39B" w14:textId="77777777" w:rsidR="00512F4C" w:rsidRDefault="00512F4C" w:rsidP="00512F4C">
      <w:r>
        <w:t>Nmap scan report for 172.16.221.128 [host down, received no-response]</w:t>
      </w:r>
    </w:p>
    <w:p w14:paraId="79E8B813" w14:textId="77777777" w:rsidR="00512F4C" w:rsidRDefault="00512F4C" w:rsidP="00512F4C">
      <w:r>
        <w:t>Nmap scan report for 172.16.221.129 [host down, received no-response]</w:t>
      </w:r>
    </w:p>
    <w:p w14:paraId="6FEA97C7" w14:textId="77777777" w:rsidR="00512F4C" w:rsidRDefault="00512F4C" w:rsidP="00512F4C">
      <w:r>
        <w:t>Nmap scan report for 172.16.221.130 [host down, received no-response]</w:t>
      </w:r>
    </w:p>
    <w:p w14:paraId="15CD9645" w14:textId="77777777" w:rsidR="00512F4C" w:rsidRDefault="00512F4C" w:rsidP="00512F4C">
      <w:r>
        <w:t>Nmap scan report for 172.16.221.131 [host down, received no-response]</w:t>
      </w:r>
    </w:p>
    <w:p w14:paraId="0B0A9AFA" w14:textId="77777777" w:rsidR="00512F4C" w:rsidRDefault="00512F4C" w:rsidP="00512F4C">
      <w:r>
        <w:t>Nmap scan report for 172.16.221.132 [host down, received no-response]</w:t>
      </w:r>
    </w:p>
    <w:p w14:paraId="30E82E5B" w14:textId="77777777" w:rsidR="00512F4C" w:rsidRDefault="00512F4C" w:rsidP="00512F4C">
      <w:r>
        <w:t>Nmap scan report for 172.16.221.133 [host down, received no-response]</w:t>
      </w:r>
    </w:p>
    <w:p w14:paraId="5647221D" w14:textId="77777777" w:rsidR="00512F4C" w:rsidRDefault="00512F4C" w:rsidP="00512F4C">
      <w:r>
        <w:t>Nmap scan report for 172.16.221.134 [host down, received no-response]</w:t>
      </w:r>
    </w:p>
    <w:p w14:paraId="01F49033" w14:textId="77777777" w:rsidR="00512F4C" w:rsidRDefault="00512F4C" w:rsidP="00512F4C">
      <w:r>
        <w:t>Nmap scan report for 172.16.221.135 [host down, received no-response]</w:t>
      </w:r>
    </w:p>
    <w:p w14:paraId="1E4CA9F4" w14:textId="77777777" w:rsidR="00512F4C" w:rsidRDefault="00512F4C" w:rsidP="00512F4C">
      <w:r>
        <w:t>Nmap scan report for 172.16.221.136 [host down, received no-response]</w:t>
      </w:r>
    </w:p>
    <w:p w14:paraId="7E20BCAC" w14:textId="77777777" w:rsidR="00512F4C" w:rsidRDefault="00512F4C" w:rsidP="00512F4C">
      <w:r>
        <w:t>Nmap scan report for 172.16.221.137 [host down, received no-response]</w:t>
      </w:r>
    </w:p>
    <w:p w14:paraId="48F30AD2" w14:textId="77777777" w:rsidR="00512F4C" w:rsidRDefault="00512F4C" w:rsidP="00512F4C">
      <w:r>
        <w:t>Nmap scan report for 172.16.221.138 [host down, received host-unreach]</w:t>
      </w:r>
    </w:p>
    <w:p w14:paraId="2EF2E957" w14:textId="77777777" w:rsidR="00512F4C" w:rsidRDefault="00512F4C" w:rsidP="00512F4C">
      <w:r>
        <w:t>Nmap scan report for 172.16.221.139 [host down, received no-response]</w:t>
      </w:r>
    </w:p>
    <w:p w14:paraId="37EE7A49" w14:textId="77777777" w:rsidR="00512F4C" w:rsidRDefault="00512F4C" w:rsidP="00512F4C">
      <w:r>
        <w:t>Nmap scan report for 172.16.221.140 [host down, received no-response]</w:t>
      </w:r>
    </w:p>
    <w:p w14:paraId="52D60787" w14:textId="77777777" w:rsidR="00512F4C" w:rsidRDefault="00512F4C" w:rsidP="00512F4C">
      <w:r>
        <w:t>Nmap scan report for 172.16.221.141 [host down, received no-response]</w:t>
      </w:r>
    </w:p>
    <w:p w14:paraId="77EBAB0B" w14:textId="77777777" w:rsidR="00512F4C" w:rsidRDefault="00512F4C" w:rsidP="00512F4C">
      <w:r>
        <w:t>Nmap scan report for 172.16.221.142 [host down, received no-response]</w:t>
      </w:r>
    </w:p>
    <w:p w14:paraId="270DBF81" w14:textId="77777777" w:rsidR="00512F4C" w:rsidRDefault="00512F4C" w:rsidP="00512F4C">
      <w:r>
        <w:t>Nmap scan report for 172.16.221.143 [host down, received no-response]</w:t>
      </w:r>
    </w:p>
    <w:p w14:paraId="5578911A" w14:textId="77777777" w:rsidR="00512F4C" w:rsidRDefault="00512F4C" w:rsidP="00512F4C">
      <w:r>
        <w:t>Nmap scan report for 172.16.221.144 [host down, received no-response]</w:t>
      </w:r>
    </w:p>
    <w:p w14:paraId="0D63791A" w14:textId="77777777" w:rsidR="00512F4C" w:rsidRDefault="00512F4C" w:rsidP="00512F4C">
      <w:r>
        <w:t>Nmap scan report for 172.16.221.145 [host down, received no-response]</w:t>
      </w:r>
    </w:p>
    <w:p w14:paraId="3C298814" w14:textId="77777777" w:rsidR="00512F4C" w:rsidRDefault="00512F4C" w:rsidP="00512F4C">
      <w:r>
        <w:t>Nmap scan report for 172.16.221.146 [host down, received no-response]</w:t>
      </w:r>
    </w:p>
    <w:p w14:paraId="2056327F" w14:textId="77777777" w:rsidR="00512F4C" w:rsidRDefault="00512F4C" w:rsidP="00512F4C">
      <w:r>
        <w:t>Nmap scan report for 172.16.221.147 [host down, received no-response]</w:t>
      </w:r>
    </w:p>
    <w:p w14:paraId="25DBF3B3" w14:textId="77777777" w:rsidR="00512F4C" w:rsidRDefault="00512F4C" w:rsidP="00512F4C">
      <w:r>
        <w:t>Nmap scan report for 172.16.221.148 [host down, received no-response]</w:t>
      </w:r>
    </w:p>
    <w:p w14:paraId="0220F166" w14:textId="77777777" w:rsidR="00512F4C" w:rsidRDefault="00512F4C" w:rsidP="00512F4C">
      <w:r>
        <w:lastRenderedPageBreak/>
        <w:t>Nmap scan report for 172.16.221.149 [host down, received no-response]</w:t>
      </w:r>
    </w:p>
    <w:p w14:paraId="44D98197" w14:textId="77777777" w:rsidR="00512F4C" w:rsidRDefault="00512F4C" w:rsidP="00512F4C">
      <w:r>
        <w:t>Nmap scan report for 172.16.221.150 [host down, received no-response]</w:t>
      </w:r>
    </w:p>
    <w:p w14:paraId="674D45C9" w14:textId="77777777" w:rsidR="00512F4C" w:rsidRDefault="00512F4C" w:rsidP="00512F4C">
      <w:r>
        <w:t>Nmap scan report for 172.16.221.151 [host down, received no-response]</w:t>
      </w:r>
    </w:p>
    <w:p w14:paraId="1A7B2F40" w14:textId="77777777" w:rsidR="00512F4C" w:rsidRDefault="00512F4C" w:rsidP="00512F4C">
      <w:r>
        <w:t>Nmap scan report for 172.16.221.152 [host down, received no-response]</w:t>
      </w:r>
    </w:p>
    <w:p w14:paraId="02D06E10" w14:textId="77777777" w:rsidR="00512F4C" w:rsidRDefault="00512F4C" w:rsidP="00512F4C">
      <w:r>
        <w:t>Nmap scan report for 172.16.221.153 [host down, received no-response]</w:t>
      </w:r>
    </w:p>
    <w:p w14:paraId="111B1E0D" w14:textId="77777777" w:rsidR="00512F4C" w:rsidRDefault="00512F4C" w:rsidP="00512F4C">
      <w:r>
        <w:t>Nmap scan report for 172.16.221.154 [host down, received no-response]</w:t>
      </w:r>
    </w:p>
    <w:p w14:paraId="585CA214" w14:textId="77777777" w:rsidR="00512F4C" w:rsidRDefault="00512F4C" w:rsidP="00512F4C">
      <w:r>
        <w:t>Nmap scan report for 172.16.221.155 [host down, received no-response]</w:t>
      </w:r>
    </w:p>
    <w:p w14:paraId="74C2C370" w14:textId="77777777" w:rsidR="00512F4C" w:rsidRDefault="00512F4C" w:rsidP="00512F4C">
      <w:r>
        <w:t>Nmap scan report for 172.16.221.156 [host down, received no-response]</w:t>
      </w:r>
    </w:p>
    <w:p w14:paraId="6ED08849" w14:textId="77777777" w:rsidR="00512F4C" w:rsidRDefault="00512F4C" w:rsidP="00512F4C">
      <w:r>
        <w:t>Nmap scan report for 172.16.221.157 [host down, received no-response]</w:t>
      </w:r>
    </w:p>
    <w:p w14:paraId="5109483D" w14:textId="77777777" w:rsidR="00512F4C" w:rsidRDefault="00512F4C" w:rsidP="00512F4C">
      <w:r>
        <w:t>Nmap scan report for 172.16.221.158 [host down, received no-response]</w:t>
      </w:r>
    </w:p>
    <w:p w14:paraId="6C251F67" w14:textId="77777777" w:rsidR="00512F4C" w:rsidRDefault="00512F4C" w:rsidP="00512F4C">
      <w:r>
        <w:t>Nmap scan report for 172.16.221.159 [host down, received no-response]</w:t>
      </w:r>
    </w:p>
    <w:p w14:paraId="6732AB0D" w14:textId="77777777" w:rsidR="00512F4C" w:rsidRDefault="00512F4C" w:rsidP="00512F4C">
      <w:r>
        <w:t>Nmap scan report for 172.16.221.160 [host down, received no-response]</w:t>
      </w:r>
    </w:p>
    <w:p w14:paraId="1DD8FCA6" w14:textId="77777777" w:rsidR="00512F4C" w:rsidRDefault="00512F4C" w:rsidP="00512F4C">
      <w:r>
        <w:t>Nmap scan report for 172.16.221.161 [host down, received no-response]</w:t>
      </w:r>
    </w:p>
    <w:p w14:paraId="28612780" w14:textId="77777777" w:rsidR="00512F4C" w:rsidRDefault="00512F4C" w:rsidP="00512F4C">
      <w:r>
        <w:t>Nmap scan report for 172.16.221.162 [host down, received no-response]</w:t>
      </w:r>
    </w:p>
    <w:p w14:paraId="32352002" w14:textId="77777777" w:rsidR="00512F4C" w:rsidRDefault="00512F4C" w:rsidP="00512F4C">
      <w:r>
        <w:t>Nmap scan report for 172.16.221.163 [host down, received no-response]</w:t>
      </w:r>
    </w:p>
    <w:p w14:paraId="3B19C3A5" w14:textId="77777777" w:rsidR="00512F4C" w:rsidRDefault="00512F4C" w:rsidP="00512F4C">
      <w:r>
        <w:t>Nmap scan report for 172.16.221.164 [host down, received no-response]</w:t>
      </w:r>
    </w:p>
    <w:p w14:paraId="66735F64" w14:textId="77777777" w:rsidR="00512F4C" w:rsidRDefault="00512F4C" w:rsidP="00512F4C">
      <w:r>
        <w:t>Nmap scan report for 172.16.221.165 [host down, received no-response]</w:t>
      </w:r>
    </w:p>
    <w:p w14:paraId="731F5FFC" w14:textId="77777777" w:rsidR="00512F4C" w:rsidRDefault="00512F4C" w:rsidP="00512F4C">
      <w:r>
        <w:t>Nmap scan report for 172.16.221.166 [host down, received no-response]</w:t>
      </w:r>
    </w:p>
    <w:p w14:paraId="15B22C87" w14:textId="77777777" w:rsidR="00512F4C" w:rsidRDefault="00512F4C" w:rsidP="00512F4C">
      <w:r>
        <w:t>Nmap scan report for 172.16.221.167 [host down, received no-response]</w:t>
      </w:r>
    </w:p>
    <w:p w14:paraId="6F62F2C2" w14:textId="77777777" w:rsidR="00512F4C" w:rsidRDefault="00512F4C" w:rsidP="00512F4C">
      <w:r>
        <w:t>Nmap scan report for 172.16.221.168 [host down, received no-response]</w:t>
      </w:r>
    </w:p>
    <w:p w14:paraId="4207F3C3" w14:textId="77777777" w:rsidR="00512F4C" w:rsidRDefault="00512F4C" w:rsidP="00512F4C">
      <w:r>
        <w:t>Nmap scan report for 172.16.221.169 [host down, received no-response]</w:t>
      </w:r>
    </w:p>
    <w:p w14:paraId="461F6046" w14:textId="77777777" w:rsidR="00512F4C" w:rsidRDefault="00512F4C" w:rsidP="00512F4C">
      <w:r>
        <w:t>Nmap scan report for 172.16.221.170 [host down, received no-response]</w:t>
      </w:r>
    </w:p>
    <w:p w14:paraId="3CBD2E81" w14:textId="77777777" w:rsidR="00512F4C" w:rsidRDefault="00512F4C" w:rsidP="00512F4C">
      <w:r>
        <w:t>Nmap scan report for 172.16.221.171 [host down, received no-response]</w:t>
      </w:r>
    </w:p>
    <w:p w14:paraId="40ADD2DF" w14:textId="77777777" w:rsidR="00512F4C" w:rsidRDefault="00512F4C" w:rsidP="00512F4C">
      <w:r>
        <w:t>Nmap scan report for 172.16.221.172 [host down, received no-response]</w:t>
      </w:r>
    </w:p>
    <w:p w14:paraId="677F7DD7" w14:textId="77777777" w:rsidR="00512F4C" w:rsidRDefault="00512F4C" w:rsidP="00512F4C">
      <w:r>
        <w:t>Nmap scan report for 172.16.221.173 [host down, received no-response]</w:t>
      </w:r>
    </w:p>
    <w:p w14:paraId="210B903A" w14:textId="77777777" w:rsidR="00512F4C" w:rsidRDefault="00512F4C" w:rsidP="00512F4C">
      <w:r>
        <w:t>Nmap scan report for 172.16.221.174 [host down, received no-response]</w:t>
      </w:r>
    </w:p>
    <w:p w14:paraId="53A8C2DB" w14:textId="77777777" w:rsidR="00512F4C" w:rsidRDefault="00512F4C" w:rsidP="00512F4C">
      <w:r>
        <w:t>Nmap scan report for 172.16.221.175 [host down, received no-response]</w:t>
      </w:r>
    </w:p>
    <w:p w14:paraId="0C4837D5" w14:textId="77777777" w:rsidR="00512F4C" w:rsidRDefault="00512F4C" w:rsidP="00512F4C">
      <w:r>
        <w:t>Nmap scan report for 172.16.221.176 [host down, received no-response]</w:t>
      </w:r>
    </w:p>
    <w:p w14:paraId="4992ABE9" w14:textId="77777777" w:rsidR="00512F4C" w:rsidRDefault="00512F4C" w:rsidP="00512F4C">
      <w:r>
        <w:t>Nmap scan report for 172.16.221.177 [host down, received no-response]</w:t>
      </w:r>
    </w:p>
    <w:p w14:paraId="1AD9F911" w14:textId="77777777" w:rsidR="00512F4C" w:rsidRDefault="00512F4C" w:rsidP="00512F4C">
      <w:r>
        <w:lastRenderedPageBreak/>
        <w:t>Nmap scan report for 172.16.221.178 [host down, received no-response]</w:t>
      </w:r>
    </w:p>
    <w:p w14:paraId="3734B879" w14:textId="77777777" w:rsidR="00512F4C" w:rsidRDefault="00512F4C" w:rsidP="00512F4C">
      <w:r>
        <w:t>Nmap scan report for 172.16.221.179 [host down, received no-response]</w:t>
      </w:r>
    </w:p>
    <w:p w14:paraId="7C95D5BE" w14:textId="77777777" w:rsidR="00512F4C" w:rsidRDefault="00512F4C" w:rsidP="00512F4C">
      <w:r>
        <w:t>Nmap scan report for 172.16.221.180 [host down, received no-response]</w:t>
      </w:r>
    </w:p>
    <w:p w14:paraId="1B35C76C" w14:textId="77777777" w:rsidR="00512F4C" w:rsidRDefault="00512F4C" w:rsidP="00512F4C">
      <w:r>
        <w:t>Nmap scan report for 172.16.221.181 [host down, received no-response]</w:t>
      </w:r>
    </w:p>
    <w:p w14:paraId="79303533" w14:textId="77777777" w:rsidR="00512F4C" w:rsidRDefault="00512F4C" w:rsidP="00512F4C">
      <w:r>
        <w:t>Nmap scan report for 172.16.221.182 [host down, received no-response]</w:t>
      </w:r>
    </w:p>
    <w:p w14:paraId="4975E3DB" w14:textId="77777777" w:rsidR="00512F4C" w:rsidRDefault="00512F4C" w:rsidP="00512F4C">
      <w:r>
        <w:t>Nmap scan report for 172.16.221.183 [host down, received no-response]</w:t>
      </w:r>
    </w:p>
    <w:p w14:paraId="4AB32BFD" w14:textId="77777777" w:rsidR="00512F4C" w:rsidRDefault="00512F4C" w:rsidP="00512F4C">
      <w:r>
        <w:t>Nmap scan report for 172.16.221.184 [host down, received no-response]</w:t>
      </w:r>
    </w:p>
    <w:p w14:paraId="56AB642C" w14:textId="77777777" w:rsidR="00512F4C" w:rsidRDefault="00512F4C" w:rsidP="00512F4C">
      <w:r>
        <w:t>Nmap scan report for 172.16.221.185 [host down, received no-response]</w:t>
      </w:r>
    </w:p>
    <w:p w14:paraId="082ECEF8" w14:textId="77777777" w:rsidR="00512F4C" w:rsidRDefault="00512F4C" w:rsidP="00512F4C">
      <w:r>
        <w:t>Nmap scan report for 172.16.221.186 [host down, received no-response]</w:t>
      </w:r>
    </w:p>
    <w:p w14:paraId="06C6B18D" w14:textId="77777777" w:rsidR="00512F4C" w:rsidRDefault="00512F4C" w:rsidP="00512F4C">
      <w:r>
        <w:t>Nmap scan report for 172.16.221.187 [host down, received no-response]</w:t>
      </w:r>
    </w:p>
    <w:p w14:paraId="0F961D35" w14:textId="77777777" w:rsidR="00512F4C" w:rsidRDefault="00512F4C" w:rsidP="00512F4C">
      <w:r>
        <w:t>Nmap scan report for 172.16.221.188 [host down, received no-response]</w:t>
      </w:r>
    </w:p>
    <w:p w14:paraId="0CEB2976" w14:textId="77777777" w:rsidR="00512F4C" w:rsidRDefault="00512F4C" w:rsidP="00512F4C">
      <w:r>
        <w:t>Nmap scan report for 172.16.221.189 [host down, received no-response]</w:t>
      </w:r>
    </w:p>
    <w:p w14:paraId="34A257FA" w14:textId="77777777" w:rsidR="00512F4C" w:rsidRDefault="00512F4C" w:rsidP="00512F4C">
      <w:r>
        <w:t>Nmap scan report for 172.16.221.190 [host down, received no-response]</w:t>
      </w:r>
    </w:p>
    <w:p w14:paraId="5315EFEE" w14:textId="77777777" w:rsidR="00512F4C" w:rsidRDefault="00512F4C" w:rsidP="00512F4C">
      <w:r>
        <w:t>Nmap scan report for 172.16.221.191 [host down, received no-response]</w:t>
      </w:r>
    </w:p>
    <w:p w14:paraId="0BA25CB3" w14:textId="77777777" w:rsidR="00512F4C" w:rsidRDefault="00512F4C" w:rsidP="00512F4C">
      <w:r>
        <w:t>Nmap scan report for 172.16.221.192 [host down, received no-response]</w:t>
      </w:r>
    </w:p>
    <w:p w14:paraId="6ECAED55" w14:textId="77777777" w:rsidR="00512F4C" w:rsidRDefault="00512F4C" w:rsidP="00512F4C">
      <w:r>
        <w:t>Nmap scan report for 172.16.221.193 [host down, received no-response]</w:t>
      </w:r>
    </w:p>
    <w:p w14:paraId="79FFB975" w14:textId="77777777" w:rsidR="00512F4C" w:rsidRDefault="00512F4C" w:rsidP="00512F4C">
      <w:r>
        <w:t>Nmap scan report for 172.16.221.194 [host down, received no-response]</w:t>
      </w:r>
    </w:p>
    <w:p w14:paraId="627AA6C7" w14:textId="77777777" w:rsidR="00512F4C" w:rsidRDefault="00512F4C" w:rsidP="00512F4C">
      <w:r>
        <w:t>Nmap scan report for 172.16.221.195 [host down, received no-response]</w:t>
      </w:r>
    </w:p>
    <w:p w14:paraId="165D0214" w14:textId="77777777" w:rsidR="00512F4C" w:rsidRDefault="00512F4C" w:rsidP="00512F4C">
      <w:r>
        <w:t>Nmap scan report for 172.16.221.196 [host down, received no-response]</w:t>
      </w:r>
    </w:p>
    <w:p w14:paraId="09256E52" w14:textId="77777777" w:rsidR="00512F4C" w:rsidRDefault="00512F4C" w:rsidP="00512F4C">
      <w:r>
        <w:t>Nmap scan report for 172.16.221.197 [host down, received no-response]</w:t>
      </w:r>
    </w:p>
    <w:p w14:paraId="7C05E3FA" w14:textId="77777777" w:rsidR="00512F4C" w:rsidRDefault="00512F4C" w:rsidP="00512F4C">
      <w:r>
        <w:t>Nmap scan report for 172.16.221.198 [host down, received no-response]</w:t>
      </w:r>
    </w:p>
    <w:p w14:paraId="0907E3C3" w14:textId="77777777" w:rsidR="00512F4C" w:rsidRDefault="00512F4C" w:rsidP="00512F4C">
      <w:r>
        <w:t>Nmap scan report for 172.16.221.199 [host down, received no-response]</w:t>
      </w:r>
    </w:p>
    <w:p w14:paraId="0EB95FB9" w14:textId="77777777" w:rsidR="00512F4C" w:rsidRDefault="00512F4C" w:rsidP="00512F4C">
      <w:r>
        <w:t>Nmap scan report for 172.16.221.200 [host down, received no-response]</w:t>
      </w:r>
    </w:p>
    <w:p w14:paraId="7899F24D" w14:textId="77777777" w:rsidR="00512F4C" w:rsidRDefault="00512F4C" w:rsidP="00512F4C">
      <w:r>
        <w:t>Nmap scan report for 172.16.221.201 [host down, received no-response]</w:t>
      </w:r>
    </w:p>
    <w:p w14:paraId="44F179B8" w14:textId="77777777" w:rsidR="00512F4C" w:rsidRDefault="00512F4C" w:rsidP="00512F4C">
      <w:r>
        <w:t>Nmap scan report for 172.16.221.202 [host down, received no-response]</w:t>
      </w:r>
    </w:p>
    <w:p w14:paraId="7ED76A85" w14:textId="77777777" w:rsidR="00512F4C" w:rsidRDefault="00512F4C" w:rsidP="00512F4C">
      <w:r>
        <w:t>Nmap scan report for 172.16.221.203 [host down, received no-response]</w:t>
      </w:r>
    </w:p>
    <w:p w14:paraId="291E78FD" w14:textId="77777777" w:rsidR="00512F4C" w:rsidRDefault="00512F4C" w:rsidP="00512F4C">
      <w:r>
        <w:t>Nmap scan report for 172.16.221.204 [host down, received no-response]</w:t>
      </w:r>
    </w:p>
    <w:p w14:paraId="11144161" w14:textId="77777777" w:rsidR="00512F4C" w:rsidRDefault="00512F4C" w:rsidP="00512F4C">
      <w:r>
        <w:t>Nmap scan report for 172.16.221.205 [host down, received no-response]</w:t>
      </w:r>
    </w:p>
    <w:p w14:paraId="511CD3F2" w14:textId="77777777" w:rsidR="00512F4C" w:rsidRDefault="00512F4C" w:rsidP="00512F4C">
      <w:r>
        <w:t>Nmap scan report for 172.16.221.206 [host down, received no-response]</w:t>
      </w:r>
    </w:p>
    <w:p w14:paraId="59FBBD1C" w14:textId="77777777" w:rsidR="00512F4C" w:rsidRDefault="00512F4C" w:rsidP="00512F4C">
      <w:r>
        <w:lastRenderedPageBreak/>
        <w:t>Nmap scan report for 172.16.221.207 [host down, received no-response]</w:t>
      </w:r>
    </w:p>
    <w:p w14:paraId="2992BEFA" w14:textId="77777777" w:rsidR="00512F4C" w:rsidRDefault="00512F4C" w:rsidP="00512F4C">
      <w:r>
        <w:t>Nmap scan report for 172.16.221.208 [host down, received no-response]</w:t>
      </w:r>
    </w:p>
    <w:p w14:paraId="7DB5548F" w14:textId="77777777" w:rsidR="00512F4C" w:rsidRDefault="00512F4C" w:rsidP="00512F4C">
      <w:r>
        <w:t>Nmap scan report for 172.16.221.209 [host down, received no-response]</w:t>
      </w:r>
    </w:p>
    <w:p w14:paraId="3079E6B0" w14:textId="77777777" w:rsidR="00512F4C" w:rsidRDefault="00512F4C" w:rsidP="00512F4C">
      <w:r>
        <w:t>Nmap scan report for 172.16.221.210 [host down, received no-response]</w:t>
      </w:r>
    </w:p>
    <w:p w14:paraId="4F93C7C7" w14:textId="77777777" w:rsidR="00512F4C" w:rsidRDefault="00512F4C" w:rsidP="00512F4C">
      <w:r>
        <w:t>Nmap scan report for 172.16.221.211 [host down, received no-response]</w:t>
      </w:r>
    </w:p>
    <w:p w14:paraId="7363EEF6" w14:textId="77777777" w:rsidR="00512F4C" w:rsidRDefault="00512F4C" w:rsidP="00512F4C">
      <w:r>
        <w:t>Nmap scan report for 172.16.221.212 [host down, received no-response]</w:t>
      </w:r>
    </w:p>
    <w:p w14:paraId="5BD3531E" w14:textId="77777777" w:rsidR="00512F4C" w:rsidRDefault="00512F4C" w:rsidP="00512F4C">
      <w:r>
        <w:t>Nmap scan report for 172.16.221.213 [host down, received no-response]</w:t>
      </w:r>
    </w:p>
    <w:p w14:paraId="55289A90" w14:textId="77777777" w:rsidR="00512F4C" w:rsidRDefault="00512F4C" w:rsidP="00512F4C">
      <w:r>
        <w:t>Nmap scan report for 172.16.221.214 [host down, received no-response]</w:t>
      </w:r>
    </w:p>
    <w:p w14:paraId="11BE5909" w14:textId="77777777" w:rsidR="00512F4C" w:rsidRDefault="00512F4C" w:rsidP="00512F4C">
      <w:r>
        <w:t>Nmap scan report for 172.16.221.215 [host down, received no-response]</w:t>
      </w:r>
    </w:p>
    <w:p w14:paraId="4E6A7620" w14:textId="77777777" w:rsidR="00512F4C" w:rsidRDefault="00512F4C" w:rsidP="00512F4C">
      <w:r>
        <w:t>Nmap scan report for 172.16.221.216 [host down, received no-response]</w:t>
      </w:r>
    </w:p>
    <w:p w14:paraId="65428AE1" w14:textId="77777777" w:rsidR="00512F4C" w:rsidRDefault="00512F4C" w:rsidP="00512F4C">
      <w:r>
        <w:t>Nmap scan report for 172.16.221.217 [host down, received no-response]</w:t>
      </w:r>
    </w:p>
    <w:p w14:paraId="44D6D119" w14:textId="77777777" w:rsidR="00512F4C" w:rsidRDefault="00512F4C" w:rsidP="00512F4C">
      <w:r>
        <w:t>Nmap scan report for 172.16.221.218 [host down, received no-response]</w:t>
      </w:r>
    </w:p>
    <w:p w14:paraId="0020937D" w14:textId="77777777" w:rsidR="00512F4C" w:rsidRDefault="00512F4C" w:rsidP="00512F4C">
      <w:r>
        <w:t>Nmap scan report for 172.16.221.219 [host down, received no-response]</w:t>
      </w:r>
    </w:p>
    <w:p w14:paraId="7CC6C8FF" w14:textId="77777777" w:rsidR="00512F4C" w:rsidRDefault="00512F4C" w:rsidP="00512F4C">
      <w:r>
        <w:t>Nmap scan report for 172.16.221.220 [host down, received host-unreach]</w:t>
      </w:r>
    </w:p>
    <w:p w14:paraId="7119CD61" w14:textId="77777777" w:rsidR="00512F4C" w:rsidRDefault="00512F4C" w:rsidP="00512F4C">
      <w:r>
        <w:t>Nmap scan report for 172.16.221.221 [host down, received no-response]</w:t>
      </w:r>
    </w:p>
    <w:p w14:paraId="05E8FC4D" w14:textId="77777777" w:rsidR="00512F4C" w:rsidRDefault="00512F4C" w:rsidP="00512F4C">
      <w:r>
        <w:t>Nmap scan report for 172.16.221.222 [host down, received no-response]</w:t>
      </w:r>
    </w:p>
    <w:p w14:paraId="5623C567" w14:textId="77777777" w:rsidR="00512F4C" w:rsidRDefault="00512F4C" w:rsidP="00512F4C">
      <w:r>
        <w:t>Nmap scan report for 172.16.221.223 [host down, received no-response]</w:t>
      </w:r>
    </w:p>
    <w:p w14:paraId="3558D96F" w14:textId="77777777" w:rsidR="00512F4C" w:rsidRDefault="00512F4C" w:rsidP="00512F4C">
      <w:r>
        <w:t>Nmap scan report for 172.16.221.224 [host down, received no-response]</w:t>
      </w:r>
    </w:p>
    <w:p w14:paraId="2C9A4913" w14:textId="77777777" w:rsidR="00512F4C" w:rsidRDefault="00512F4C" w:rsidP="00512F4C">
      <w:r>
        <w:t>Nmap scan report for 172.16.221.225 [host down, received no-response]</w:t>
      </w:r>
    </w:p>
    <w:p w14:paraId="35F217E6" w14:textId="77777777" w:rsidR="00512F4C" w:rsidRDefault="00512F4C" w:rsidP="00512F4C">
      <w:r>
        <w:t>Nmap scan report for 172.16.221.226 [host down, received no-response]</w:t>
      </w:r>
    </w:p>
    <w:p w14:paraId="238B9CA9" w14:textId="77777777" w:rsidR="00512F4C" w:rsidRDefault="00512F4C" w:rsidP="00512F4C">
      <w:r>
        <w:t>Nmap scan report for 172.16.221.227 [host down, received no-response]</w:t>
      </w:r>
    </w:p>
    <w:p w14:paraId="3E05CB86" w14:textId="77777777" w:rsidR="00512F4C" w:rsidRDefault="00512F4C" w:rsidP="00512F4C">
      <w:r>
        <w:t>Nmap scan report for 172.16.221.228 [host down, received no-response]</w:t>
      </w:r>
    </w:p>
    <w:p w14:paraId="7F5D9C22" w14:textId="77777777" w:rsidR="00512F4C" w:rsidRDefault="00512F4C" w:rsidP="00512F4C">
      <w:r>
        <w:t>Nmap scan report for 172.16.221.229 [host down, received no-response]</w:t>
      </w:r>
    </w:p>
    <w:p w14:paraId="453BB6FE" w14:textId="77777777" w:rsidR="00512F4C" w:rsidRDefault="00512F4C" w:rsidP="00512F4C">
      <w:r>
        <w:t>Nmap scan report for 172.16.221.230 [host down, received no-response]</w:t>
      </w:r>
    </w:p>
    <w:p w14:paraId="1EE804D1" w14:textId="77777777" w:rsidR="00512F4C" w:rsidRDefault="00512F4C" w:rsidP="00512F4C">
      <w:r>
        <w:t>Nmap scan report for 172.16.221.231 [host down, received no-response]</w:t>
      </w:r>
    </w:p>
    <w:p w14:paraId="460D97E6" w14:textId="77777777" w:rsidR="00512F4C" w:rsidRDefault="00512F4C" w:rsidP="00512F4C">
      <w:r>
        <w:t>Nmap scan report for 172.16.221.232 [host down, received no-response]</w:t>
      </w:r>
    </w:p>
    <w:p w14:paraId="12892175" w14:textId="77777777" w:rsidR="00512F4C" w:rsidRDefault="00512F4C" w:rsidP="00512F4C">
      <w:r>
        <w:t>Nmap scan report for 172.16.221.233 [host down, received no-response]</w:t>
      </w:r>
    </w:p>
    <w:p w14:paraId="31D5433F" w14:textId="77777777" w:rsidR="00512F4C" w:rsidRDefault="00512F4C" w:rsidP="00512F4C">
      <w:r>
        <w:t>Nmap scan report for 172.16.221.234 [host down, received no-response]</w:t>
      </w:r>
    </w:p>
    <w:p w14:paraId="5D819523" w14:textId="77777777" w:rsidR="00512F4C" w:rsidRDefault="00512F4C" w:rsidP="00512F4C">
      <w:r>
        <w:t>Nmap scan report for 172.16.221.235 [host down, received no-response]</w:t>
      </w:r>
    </w:p>
    <w:p w14:paraId="4F4343F8" w14:textId="77777777" w:rsidR="00512F4C" w:rsidRDefault="00512F4C" w:rsidP="00512F4C">
      <w:r>
        <w:lastRenderedPageBreak/>
        <w:t>Nmap scan report for 172.16.221.236 [host down, received no-response]</w:t>
      </w:r>
    </w:p>
    <w:p w14:paraId="62935C48" w14:textId="77777777" w:rsidR="00512F4C" w:rsidRDefault="00512F4C" w:rsidP="00512F4C">
      <w:r>
        <w:t>Nmap scan report for 172.16.221.238 [host down, received no-response]</w:t>
      </w:r>
    </w:p>
    <w:p w14:paraId="4A48122B" w14:textId="77777777" w:rsidR="00512F4C" w:rsidRDefault="00512F4C" w:rsidP="00512F4C">
      <w:r>
        <w:t>Nmap scan report for 172.16.221.239 [host down, received no-response]</w:t>
      </w:r>
    </w:p>
    <w:p w14:paraId="49EDD78F" w14:textId="77777777" w:rsidR="00512F4C" w:rsidRDefault="00512F4C" w:rsidP="00512F4C">
      <w:r>
        <w:t>Nmap scan report for 172.16.221.240 [host down, received host-unreach]</w:t>
      </w:r>
    </w:p>
    <w:p w14:paraId="44735DEB" w14:textId="77777777" w:rsidR="00512F4C" w:rsidRDefault="00512F4C" w:rsidP="00512F4C">
      <w:r>
        <w:t>Nmap scan report for 172.16.221.241 [host down, received no-response]</w:t>
      </w:r>
    </w:p>
    <w:p w14:paraId="18E6D977" w14:textId="77777777" w:rsidR="00512F4C" w:rsidRDefault="00512F4C" w:rsidP="00512F4C">
      <w:r>
        <w:t>Nmap scan report for 172.16.221.242 [host down, received no-response]</w:t>
      </w:r>
    </w:p>
    <w:p w14:paraId="6B315C94" w14:textId="77777777" w:rsidR="00512F4C" w:rsidRDefault="00512F4C" w:rsidP="00512F4C">
      <w:r>
        <w:t>Nmap scan report for 172.16.221.243 [host down, received no-response]</w:t>
      </w:r>
    </w:p>
    <w:p w14:paraId="5FB99C5D" w14:textId="77777777" w:rsidR="00512F4C" w:rsidRDefault="00512F4C" w:rsidP="00512F4C">
      <w:r>
        <w:t>Nmap scan report for 172.16.221.244 [host down, received no-response]</w:t>
      </w:r>
    </w:p>
    <w:p w14:paraId="6EB08CB3" w14:textId="77777777" w:rsidR="00512F4C" w:rsidRDefault="00512F4C" w:rsidP="00512F4C">
      <w:r>
        <w:t>Nmap scan report for 172.16.221.245 [host down, received no-response]</w:t>
      </w:r>
    </w:p>
    <w:p w14:paraId="0612A4F8" w14:textId="77777777" w:rsidR="00512F4C" w:rsidRDefault="00512F4C" w:rsidP="00512F4C">
      <w:r>
        <w:t>Nmap scan report for 172.16.221.246 [host down, received no-response]</w:t>
      </w:r>
    </w:p>
    <w:p w14:paraId="144F6DFA" w14:textId="77777777" w:rsidR="00512F4C" w:rsidRDefault="00512F4C" w:rsidP="00512F4C">
      <w:r>
        <w:t>Nmap scan report for 172.16.221.247 [host down, received no-response]</w:t>
      </w:r>
    </w:p>
    <w:p w14:paraId="463AC5EB" w14:textId="77777777" w:rsidR="00512F4C" w:rsidRDefault="00512F4C" w:rsidP="00512F4C">
      <w:r>
        <w:t>Nmap scan report for 172.16.221.248 [host down, received no-response]</w:t>
      </w:r>
    </w:p>
    <w:p w14:paraId="57C7A7C1" w14:textId="77777777" w:rsidR="00512F4C" w:rsidRDefault="00512F4C" w:rsidP="00512F4C">
      <w:r>
        <w:t>Nmap scan report for 172.16.221.249 [host down, received no-response]</w:t>
      </w:r>
    </w:p>
    <w:p w14:paraId="217B79B9" w14:textId="77777777" w:rsidR="00512F4C" w:rsidRDefault="00512F4C" w:rsidP="00512F4C">
      <w:r>
        <w:t>Nmap scan report for 172.16.221.250 [host down, received no-response]</w:t>
      </w:r>
    </w:p>
    <w:p w14:paraId="18F9632F" w14:textId="77777777" w:rsidR="00512F4C" w:rsidRDefault="00512F4C" w:rsidP="00512F4C">
      <w:r>
        <w:t>Nmap scan report for 172.16.221.251 [host down, received no-response]</w:t>
      </w:r>
    </w:p>
    <w:p w14:paraId="325EC5A9" w14:textId="77777777" w:rsidR="00512F4C" w:rsidRDefault="00512F4C" w:rsidP="00512F4C">
      <w:r>
        <w:t>Nmap scan report for 172.16.221.252 [host down, received no-response]</w:t>
      </w:r>
    </w:p>
    <w:p w14:paraId="78D1B816" w14:textId="77777777" w:rsidR="00512F4C" w:rsidRDefault="00512F4C" w:rsidP="00512F4C">
      <w:r>
        <w:t>Nmap scan report for 172.16.221.253 [host down, received no-response]</w:t>
      </w:r>
    </w:p>
    <w:p w14:paraId="20902013" w14:textId="77777777" w:rsidR="00512F4C" w:rsidRDefault="00512F4C" w:rsidP="00512F4C">
      <w:r>
        <w:t>Nmap scan report for 172.16.221.254 [host down, received no-response]</w:t>
      </w:r>
    </w:p>
    <w:p w14:paraId="542B4AF3" w14:textId="77777777" w:rsidR="00512F4C" w:rsidRDefault="00512F4C" w:rsidP="00512F4C">
      <w:r>
        <w:t>Nmap scan report for 172.16.221.255 [host down, received no-response]</w:t>
      </w:r>
    </w:p>
    <w:p w14:paraId="1BE72226" w14:textId="77777777" w:rsidR="00512F4C" w:rsidRDefault="00512F4C" w:rsidP="00512F4C">
      <w:r>
        <w:t>Nmap scan report for 172.16.221.16</w:t>
      </w:r>
    </w:p>
    <w:p w14:paraId="0D15C56E" w14:textId="77777777" w:rsidR="00512F4C" w:rsidRDefault="00512F4C" w:rsidP="00512F4C">
      <w:r>
        <w:t>Host is up, received echo-reply ttl 64 (0.0016s latency).</w:t>
      </w:r>
    </w:p>
    <w:p w14:paraId="1743B43A" w14:textId="77777777" w:rsidR="00512F4C" w:rsidRDefault="00512F4C" w:rsidP="00512F4C">
      <w:r>
        <w:t>Scanned at 2024-12-15 19:11:58 EST for 152s</w:t>
      </w:r>
    </w:p>
    <w:p w14:paraId="1B65CF71" w14:textId="77777777" w:rsidR="00512F4C" w:rsidRDefault="00512F4C" w:rsidP="00512F4C">
      <w:r>
        <w:t>Not shown: 996 closed ports</w:t>
      </w:r>
    </w:p>
    <w:p w14:paraId="2BD3E8A3" w14:textId="77777777" w:rsidR="00512F4C" w:rsidRDefault="00512F4C" w:rsidP="00512F4C">
      <w:r>
        <w:t>Reason: 996 resets</w:t>
      </w:r>
    </w:p>
    <w:p w14:paraId="7B906CBC" w14:textId="77777777" w:rsidR="00512F4C" w:rsidRDefault="00512F4C" w:rsidP="00512F4C">
      <w:r>
        <w:t>PORT    STATE SERVICE    REASON         VERSION</w:t>
      </w:r>
    </w:p>
    <w:p w14:paraId="6EA858FD" w14:textId="77777777" w:rsidR="00512F4C" w:rsidRDefault="00512F4C" w:rsidP="00512F4C">
      <w:r>
        <w:t>22/</w:t>
      </w:r>
      <w:proofErr w:type="gramStart"/>
      <w:r>
        <w:t>tcp  open</w:t>
      </w:r>
      <w:proofErr w:type="gramEnd"/>
      <w:r>
        <w:t xml:space="preserve">  ssh        syn-ack ttl 64 OpenSSH 5.5p1 Debian 6+squeeze8 (protocol 2.0)</w:t>
      </w:r>
    </w:p>
    <w:p w14:paraId="4B6AC2F1" w14:textId="77777777" w:rsidR="00512F4C" w:rsidRDefault="00512F4C" w:rsidP="00512F4C">
      <w:r>
        <w:t xml:space="preserve">| ssh-hostkey: </w:t>
      </w:r>
    </w:p>
    <w:p w14:paraId="59C57A15" w14:textId="77777777" w:rsidR="00512F4C" w:rsidRDefault="00512F4C" w:rsidP="00512F4C">
      <w:r>
        <w:t>|   1024 9</w:t>
      </w:r>
      <w:proofErr w:type="gramStart"/>
      <w:r>
        <w:t>d:b</w:t>
      </w:r>
      <w:proofErr w:type="gramEnd"/>
      <w:r>
        <w:t>6:49:08:cb:69:bc:05:1e:6e:74:07:f6:fd:ee:02 (DSA)</w:t>
      </w:r>
    </w:p>
    <w:p w14:paraId="07E94C00" w14:textId="77777777" w:rsidR="00512F4C" w:rsidRDefault="00512F4C" w:rsidP="00512F4C">
      <w:r>
        <w:lastRenderedPageBreak/>
        <w:t>| ssh-dss 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</w:t>
      </w:r>
    </w:p>
    <w:p w14:paraId="1C1563B5" w14:textId="77777777" w:rsidR="00512F4C" w:rsidRDefault="00512F4C" w:rsidP="00512F4C">
      <w:r>
        <w:t>|   2048 0e:c</w:t>
      </w:r>
      <w:proofErr w:type="gramStart"/>
      <w:r>
        <w:t>6:47:e</w:t>
      </w:r>
      <w:proofErr w:type="gramEnd"/>
      <w:r>
        <w:t>7:12:90:f2:6d:f2:21:76:8e:19:5c:46:ca (RSA)</w:t>
      </w:r>
    </w:p>
    <w:p w14:paraId="7B9EEA12" w14:textId="77777777" w:rsidR="00512F4C" w:rsidRDefault="00512F4C" w:rsidP="00512F4C">
      <w:r>
        <w:t>|_ssh-rsa AAAAB3NzaC1yc2EAAAADAQABAAABAQCwWy++dzQjGNZBV7WNZ7qGETbqejwyYeEb6JMA59JQO80amEB4Xb50dL6kZ05CEtWoa1CFuflxMTnS7u+P3qQTShRdERTuetFP9ymlX6cFfGIaWs3201ng5hnIJurHb60rBYudsxC50cZ5ed1uen2j3LhPM6ZTLjCfy/7/nYKRnlYk1BQjj/VVClLeTZ/vFIM/qWyneaFZLeXUQpsrorx9a39M6h28lEfuKxtg9X71TX/qDjVbNM2K413YZ7a8xT+nHfQTaX/lUj8GXv5cpF0DtzwrOK0fWt6F2SlxgZudBead7YLWCgOd4guk70WfSSFCC/8XBpwoXTZ7oKfX6AJ9</w:t>
      </w:r>
    </w:p>
    <w:p w14:paraId="1A86B425" w14:textId="77777777" w:rsidR="00512F4C" w:rsidRDefault="00512F4C" w:rsidP="00512F4C">
      <w:r>
        <w:t>23/</w:t>
      </w:r>
      <w:proofErr w:type="gramStart"/>
      <w:r>
        <w:t>tcp  open</w:t>
      </w:r>
      <w:proofErr w:type="gramEnd"/>
      <w:r>
        <w:t xml:space="preserve">  telnet     syn-ack ttl 64 VyOS telnetd</w:t>
      </w:r>
    </w:p>
    <w:p w14:paraId="3CB9AFCE" w14:textId="77777777" w:rsidR="00512F4C" w:rsidRDefault="00512F4C" w:rsidP="00512F4C">
      <w:r>
        <w:t>80/</w:t>
      </w:r>
      <w:proofErr w:type="gramStart"/>
      <w:r>
        <w:t>tcp  open</w:t>
      </w:r>
      <w:proofErr w:type="gramEnd"/>
      <w:r>
        <w:t xml:space="preserve">  http       syn-ack ttl 64 lighttpd 1.4.28</w:t>
      </w:r>
    </w:p>
    <w:p w14:paraId="3A9A4CCD" w14:textId="77777777" w:rsidR="00512F4C" w:rsidRDefault="00512F4C" w:rsidP="00512F4C">
      <w:r>
        <w:t xml:space="preserve">| http-methods: </w:t>
      </w:r>
    </w:p>
    <w:p w14:paraId="4C811B94" w14:textId="77777777" w:rsidR="00512F4C" w:rsidRDefault="00512F4C" w:rsidP="00512F4C">
      <w:r>
        <w:t>|</w:t>
      </w:r>
      <w:proofErr w:type="gramStart"/>
      <w:r>
        <w:t>_  Supported</w:t>
      </w:r>
      <w:proofErr w:type="gramEnd"/>
      <w:r>
        <w:t xml:space="preserve"> Methods: OPTIONS GET HEAD POST</w:t>
      </w:r>
    </w:p>
    <w:p w14:paraId="100BE512" w14:textId="77777777" w:rsidR="00512F4C" w:rsidRDefault="00512F4C" w:rsidP="00512F4C">
      <w:r>
        <w:t>|_http-server-header: lighttpd/1.4.28</w:t>
      </w:r>
    </w:p>
    <w:p w14:paraId="335F9106" w14:textId="77777777" w:rsidR="00512F4C" w:rsidRDefault="00512F4C" w:rsidP="00512F4C">
      <w:r>
        <w:t>|_http-title: Site doesn't have a title (text/html).</w:t>
      </w:r>
    </w:p>
    <w:p w14:paraId="744B5078" w14:textId="77777777" w:rsidR="00512F4C" w:rsidRDefault="00512F4C" w:rsidP="00512F4C">
      <w:r>
        <w:t xml:space="preserve">443/tcp </w:t>
      </w:r>
      <w:proofErr w:type="gramStart"/>
      <w:r>
        <w:t>open  ssl</w:t>
      </w:r>
      <w:proofErr w:type="gramEnd"/>
      <w:r>
        <w:t>/https? syn-ack ttl 64</w:t>
      </w:r>
    </w:p>
    <w:p w14:paraId="085AFBC4" w14:textId="77777777" w:rsidR="00512F4C" w:rsidRDefault="00512F4C" w:rsidP="00512F4C">
      <w:r>
        <w:t>|_ssl-date: 2024-12-16T00:13:30+00:00; 0s from scanner time.</w:t>
      </w:r>
    </w:p>
    <w:p w14:paraId="25793E89" w14:textId="77777777" w:rsidR="00512F4C" w:rsidRDefault="00512F4C" w:rsidP="00512F4C">
      <w:r>
        <w:t xml:space="preserve">Service Info: Host: vyos; OS: Linux; Device: router; CPE: </w:t>
      </w:r>
      <w:proofErr w:type="gramStart"/>
      <w:r>
        <w:t>cpe:/o:linux</w:t>
      </w:r>
      <w:proofErr w:type="gramEnd"/>
      <w:r>
        <w:t>:linux_kernel</w:t>
      </w:r>
    </w:p>
    <w:p w14:paraId="3760C751" w14:textId="77777777" w:rsidR="00512F4C" w:rsidRDefault="00512F4C" w:rsidP="00512F4C"/>
    <w:p w14:paraId="16CB3516" w14:textId="77777777" w:rsidR="00512F4C" w:rsidRDefault="00512F4C" w:rsidP="00512F4C">
      <w:r>
        <w:t>Host script results:</w:t>
      </w:r>
    </w:p>
    <w:p w14:paraId="0CC04B7C" w14:textId="77777777" w:rsidR="00512F4C" w:rsidRDefault="00512F4C" w:rsidP="00512F4C">
      <w:r>
        <w:t>|_clock-skew: 0s</w:t>
      </w:r>
    </w:p>
    <w:p w14:paraId="481C9A41" w14:textId="77777777" w:rsidR="00512F4C" w:rsidRDefault="00512F4C" w:rsidP="00512F4C"/>
    <w:p w14:paraId="0C569106" w14:textId="77777777" w:rsidR="00512F4C" w:rsidRDefault="00512F4C" w:rsidP="00512F4C">
      <w:r>
        <w:t>Nmap scan report for 172.16.221.237</w:t>
      </w:r>
    </w:p>
    <w:p w14:paraId="70064BBF" w14:textId="77777777" w:rsidR="00512F4C" w:rsidRDefault="00512F4C" w:rsidP="00512F4C">
      <w:r>
        <w:t>Host is up, received echo-reply ttl 63 (0.0024s latency).</w:t>
      </w:r>
    </w:p>
    <w:p w14:paraId="3C94E3E9" w14:textId="77777777" w:rsidR="00512F4C" w:rsidRDefault="00512F4C" w:rsidP="00512F4C">
      <w:r>
        <w:t>Scanned at 2024-12-15 19:11:59 EST for 151s</w:t>
      </w:r>
    </w:p>
    <w:p w14:paraId="36F82F7F" w14:textId="77777777" w:rsidR="00512F4C" w:rsidRDefault="00512F4C" w:rsidP="00512F4C">
      <w:r>
        <w:t>Not shown: 998 closed ports</w:t>
      </w:r>
    </w:p>
    <w:p w14:paraId="6A42EA69" w14:textId="77777777" w:rsidR="00512F4C" w:rsidRDefault="00512F4C" w:rsidP="00512F4C">
      <w:r>
        <w:t>Reason: 998 resets</w:t>
      </w:r>
    </w:p>
    <w:p w14:paraId="24279EBB" w14:textId="77777777" w:rsidR="00512F4C" w:rsidRDefault="00512F4C" w:rsidP="00512F4C">
      <w:r>
        <w:lastRenderedPageBreak/>
        <w:t xml:space="preserve">PORT    STATE </w:t>
      </w:r>
      <w:proofErr w:type="gramStart"/>
      <w:r>
        <w:t>SERVICE  REASON</w:t>
      </w:r>
      <w:proofErr w:type="gramEnd"/>
      <w:r>
        <w:t xml:space="preserve">         VERSION</w:t>
      </w:r>
    </w:p>
    <w:p w14:paraId="1F012495" w14:textId="77777777" w:rsidR="00512F4C" w:rsidRDefault="00512F4C" w:rsidP="00512F4C">
      <w:r>
        <w:t>80/</w:t>
      </w:r>
      <w:proofErr w:type="gramStart"/>
      <w:r>
        <w:t>tcp  open</w:t>
      </w:r>
      <w:proofErr w:type="gramEnd"/>
      <w:r>
        <w:t xml:space="preserve">  http     syn-ack ttl 63 Apache httpd 2.2.22 ((Ubuntu))</w:t>
      </w:r>
    </w:p>
    <w:p w14:paraId="09E527E6" w14:textId="77777777" w:rsidR="00512F4C" w:rsidRDefault="00512F4C" w:rsidP="00512F4C">
      <w:r>
        <w:t xml:space="preserve">| http-methods: </w:t>
      </w:r>
    </w:p>
    <w:p w14:paraId="373845C6" w14:textId="77777777" w:rsidR="00512F4C" w:rsidRDefault="00512F4C" w:rsidP="00512F4C">
      <w:r>
        <w:t>|</w:t>
      </w:r>
      <w:proofErr w:type="gramStart"/>
      <w:r>
        <w:t>_  Supported</w:t>
      </w:r>
      <w:proofErr w:type="gramEnd"/>
      <w:r>
        <w:t xml:space="preserve"> Methods: OPTIONS GET HEAD POST</w:t>
      </w:r>
    </w:p>
    <w:p w14:paraId="04D97EA5" w14:textId="77777777" w:rsidR="00512F4C" w:rsidRDefault="00512F4C" w:rsidP="00512F4C">
      <w:r>
        <w:t>|_http-server-header: Apache/2.2.22 (Ubuntu)</w:t>
      </w:r>
    </w:p>
    <w:p w14:paraId="26DC3EE2" w14:textId="77777777" w:rsidR="00512F4C" w:rsidRDefault="00512F4C" w:rsidP="00512F4C">
      <w:r>
        <w:t>|_http-title: Site doesn't have a title (text/html).</w:t>
      </w:r>
    </w:p>
    <w:p w14:paraId="6A652DC1" w14:textId="77777777" w:rsidR="00512F4C" w:rsidRDefault="00512F4C" w:rsidP="00512F4C">
      <w:r>
        <w:t xml:space="preserve">443/tcp </w:t>
      </w:r>
      <w:proofErr w:type="gramStart"/>
      <w:r>
        <w:t>open  ssl</w:t>
      </w:r>
      <w:proofErr w:type="gramEnd"/>
      <w:r>
        <w:t>/http syn-ack ttl 63 Apache httpd 2.2.22 ((Ubuntu))</w:t>
      </w:r>
    </w:p>
    <w:p w14:paraId="46993428" w14:textId="77777777" w:rsidR="00512F4C" w:rsidRDefault="00512F4C" w:rsidP="00512F4C">
      <w:r>
        <w:t xml:space="preserve">| http-methods: </w:t>
      </w:r>
    </w:p>
    <w:p w14:paraId="7E72C3B6" w14:textId="77777777" w:rsidR="00512F4C" w:rsidRDefault="00512F4C" w:rsidP="00512F4C">
      <w:r>
        <w:t>|</w:t>
      </w:r>
      <w:proofErr w:type="gramStart"/>
      <w:r>
        <w:t>_  Supported</w:t>
      </w:r>
      <w:proofErr w:type="gramEnd"/>
      <w:r>
        <w:t xml:space="preserve"> Methods: OPTIONS GET HEAD POST</w:t>
      </w:r>
    </w:p>
    <w:p w14:paraId="13CB0D83" w14:textId="77777777" w:rsidR="00512F4C" w:rsidRDefault="00512F4C" w:rsidP="00512F4C">
      <w:r>
        <w:t>|_http-server-header: Apache/2.2.22 (Ubuntu)</w:t>
      </w:r>
    </w:p>
    <w:p w14:paraId="6FD21FBF" w14:textId="77777777" w:rsidR="00512F4C" w:rsidRDefault="00512F4C" w:rsidP="00512F4C">
      <w:r>
        <w:t>|_http-title: Site doesn't have a title (text/html).</w:t>
      </w:r>
    </w:p>
    <w:p w14:paraId="6B18D553" w14:textId="77777777" w:rsidR="00512F4C" w:rsidRDefault="00512F4C" w:rsidP="00512F4C">
      <w:r>
        <w:t>| ssl-cert: Subject: commonName=ubuntu</w:t>
      </w:r>
    </w:p>
    <w:p w14:paraId="32BCC392" w14:textId="77777777" w:rsidR="00512F4C" w:rsidRDefault="00512F4C" w:rsidP="00512F4C">
      <w:r>
        <w:t>| Issuer: commonName=ubuntu</w:t>
      </w:r>
    </w:p>
    <w:p w14:paraId="0EA7799B" w14:textId="77777777" w:rsidR="00512F4C" w:rsidRDefault="00512F4C" w:rsidP="00512F4C">
      <w:r>
        <w:t>| Public Key type: rsa</w:t>
      </w:r>
    </w:p>
    <w:p w14:paraId="49F0E050" w14:textId="77777777" w:rsidR="00512F4C" w:rsidRDefault="00512F4C" w:rsidP="00512F4C">
      <w:r>
        <w:t>| Public Key bits: 2048</w:t>
      </w:r>
    </w:p>
    <w:p w14:paraId="38DA2EF6" w14:textId="77777777" w:rsidR="00512F4C" w:rsidRDefault="00512F4C" w:rsidP="00512F4C">
      <w:r>
        <w:t>| Signature Algorithm: sha1WithRSAEncryption</w:t>
      </w:r>
    </w:p>
    <w:p w14:paraId="25485B4D" w14:textId="77777777" w:rsidR="00512F4C" w:rsidRDefault="00512F4C" w:rsidP="00512F4C">
      <w:r>
        <w:t>| Not valid before: 2014-04-29T04:28:50</w:t>
      </w:r>
    </w:p>
    <w:p w14:paraId="63E35AD5" w14:textId="77777777" w:rsidR="00512F4C" w:rsidRDefault="00512F4C" w:rsidP="00512F4C">
      <w:r>
        <w:t xml:space="preserve">| Not valid </w:t>
      </w:r>
      <w:proofErr w:type="gramStart"/>
      <w:r>
        <w:t>after:</w:t>
      </w:r>
      <w:proofErr w:type="gramEnd"/>
      <w:r>
        <w:t xml:space="preserve">  2024-04-26T04:28:50</w:t>
      </w:r>
    </w:p>
    <w:p w14:paraId="2420909F" w14:textId="77777777" w:rsidR="00512F4C" w:rsidRDefault="00512F4C" w:rsidP="00512F4C">
      <w:r>
        <w:t>| MD5:   7f1a b162 4634 2575 b135 4e8e f26a 611d</w:t>
      </w:r>
    </w:p>
    <w:p w14:paraId="1058E52D" w14:textId="77777777" w:rsidR="00512F4C" w:rsidRDefault="00512F4C" w:rsidP="00512F4C">
      <w:r>
        <w:t>| SHA-1: 6d30 f144 e728 cca5 80d2 e9aa 4a47 c0d8 a154 a78a</w:t>
      </w:r>
    </w:p>
    <w:p w14:paraId="3D5CB8C7" w14:textId="77777777" w:rsidR="00512F4C" w:rsidRDefault="00512F4C" w:rsidP="00512F4C">
      <w:r>
        <w:t>| -----BEGIN CERTIFICATE-----</w:t>
      </w:r>
    </w:p>
    <w:p w14:paraId="2929846F" w14:textId="77777777" w:rsidR="00512F4C" w:rsidRDefault="00512F4C" w:rsidP="00512F4C">
      <w:r>
        <w:t>| MIICnjCCAYYCCQDrJbAHmo5IfTANBgkqhkiG9w0BAQUFADARMQ8wDQYDVQQDEwZ1</w:t>
      </w:r>
    </w:p>
    <w:p w14:paraId="38CA5D82" w14:textId="77777777" w:rsidR="00512F4C" w:rsidRDefault="00512F4C" w:rsidP="00512F4C">
      <w:r>
        <w:t>| YnVudHUwHhcNMTQwNDI5MDQyODUwWhcNMjQwNDI2MDQyODUwWjARMQ8wDQYDVQQD</w:t>
      </w:r>
    </w:p>
    <w:p w14:paraId="46720D22" w14:textId="77777777" w:rsidR="00512F4C" w:rsidRDefault="00512F4C" w:rsidP="00512F4C">
      <w:r>
        <w:t>| EwZ1YnVudHUwggEiMA0GCSqGSIb3DQEBAQUAA4IBDwAwggEKAoIBAQC61ofJqLAc</w:t>
      </w:r>
    </w:p>
    <w:p w14:paraId="206EA114" w14:textId="77777777" w:rsidR="00512F4C" w:rsidRDefault="00512F4C" w:rsidP="00512F4C">
      <w:r>
        <w:t>| rrp+UUYZG5cH8EuKmCgYIWnY8229SLCzAvFeXO7bIMDr7gig26F2Q2sYsCBJUsvm</w:t>
      </w:r>
    </w:p>
    <w:p w14:paraId="4F2639EE" w14:textId="77777777" w:rsidR="00512F4C" w:rsidRDefault="00512F4C" w:rsidP="00512F4C">
      <w:r>
        <w:t>| /ML+qpxKisujmPDkqIRdg+y9Nc7EyAbi86Ic+dEHBUSiJb1NgkSSTZ2JrWMFgNGT</w:t>
      </w:r>
    </w:p>
    <w:p w14:paraId="08894C1C" w14:textId="77777777" w:rsidR="00512F4C" w:rsidRDefault="00512F4C" w:rsidP="00512F4C">
      <w:r>
        <w:t>| G144hEzVXL2Z7ZpYelINyzSCkJYcsAwInqtxIcBAywt8pmIdlPaFOzuUxBCzfyza</w:t>
      </w:r>
    </w:p>
    <w:p w14:paraId="16399030" w14:textId="77777777" w:rsidR="00512F4C" w:rsidRDefault="00512F4C" w:rsidP="00512F4C">
      <w:r>
        <w:t>| OUv+cPDUver1j1lS0ZBZoRnaypLp2tTs5HeDeGoujxpeP78b8t80YalpJTs62ezf</w:t>
      </w:r>
    </w:p>
    <w:p w14:paraId="395D35E3" w14:textId="77777777" w:rsidR="00512F4C" w:rsidRDefault="00512F4C" w:rsidP="00512F4C">
      <w:r>
        <w:t>| AyK4rTriXGxCDsYJReX6oGKZtjaaoO22aBI24u8YARQjiSTkK8Bt47rJ08UAw2Oa</w:t>
      </w:r>
    </w:p>
    <w:p w14:paraId="47E92500" w14:textId="77777777" w:rsidR="00512F4C" w:rsidRDefault="00512F4C" w:rsidP="00512F4C">
      <w:r>
        <w:lastRenderedPageBreak/>
        <w:t>| fj9oBoHSWGS9AgMBAAEwDQYJKoZIhvcNAQEFBQADggEBACx6FvPsT2sUXDiQs5XY</w:t>
      </w:r>
    </w:p>
    <w:p w14:paraId="563D3B2E" w14:textId="77777777" w:rsidR="00512F4C" w:rsidRDefault="00512F4C" w:rsidP="00512F4C">
      <w:r>
        <w:t>| cwCIVN9SawUUs6q1f3YbdnlVsUN0ImEjiX46FsWYW/OIFDiJ4Gw9R5a1St8Dg+eQ</w:t>
      </w:r>
    </w:p>
    <w:p w14:paraId="061426CF" w14:textId="77777777" w:rsidR="00512F4C" w:rsidRDefault="00512F4C" w:rsidP="00512F4C">
      <w:r>
        <w:t>| j2iy+9eRR/FqtQ4/tORuNyo7tEyinAfa6EgDL9V6lvGdd9ESv7sE8B+zv8jfZ0EF</w:t>
      </w:r>
    </w:p>
    <w:p w14:paraId="4E219789" w14:textId="77777777" w:rsidR="00512F4C" w:rsidRDefault="00512F4C" w:rsidP="00512F4C">
      <w:r>
        <w:t>| S/up1QtLu7RQoXj0Cf8YWdzqw+/5yzI75IlmbFZ/NWKwC80NGMm6alDCcZX4jHCz</w:t>
      </w:r>
    </w:p>
    <w:p w14:paraId="79BF2F6B" w14:textId="77777777" w:rsidR="00512F4C" w:rsidRDefault="00512F4C" w:rsidP="00512F4C">
      <w:r>
        <w:t>| lU6Az5S8z56aF1TDnQE1k4xFVl6zKRPxcGRNIvKsTKf4R2gkv3zbg4SMhEi+UOWx</w:t>
      </w:r>
    </w:p>
    <w:p w14:paraId="368B151B" w14:textId="77777777" w:rsidR="00512F4C" w:rsidRDefault="00512F4C" w:rsidP="00512F4C">
      <w:r>
        <w:t>| NAFFF15/L9WAoVxW9qsYPp4CcifEmjWa7ykGSc2NTzSQJ8HrZMYHJ42y0d2QTG4c</w:t>
      </w:r>
    </w:p>
    <w:p w14:paraId="10B582C1" w14:textId="77777777" w:rsidR="00512F4C" w:rsidRDefault="00512F4C" w:rsidP="00512F4C">
      <w:r>
        <w:t>| epU=</w:t>
      </w:r>
    </w:p>
    <w:p w14:paraId="1E65E6B4" w14:textId="77777777" w:rsidR="00512F4C" w:rsidRDefault="00512F4C" w:rsidP="00512F4C">
      <w:r>
        <w:t>|_-----END CERTIFICATE-----</w:t>
      </w:r>
    </w:p>
    <w:p w14:paraId="465050E5" w14:textId="77777777" w:rsidR="00512F4C" w:rsidRDefault="00512F4C" w:rsidP="00512F4C">
      <w:r>
        <w:t>|_ssl-date: 2024-12-16T00:13:30+00:00; 0s from scanner time.</w:t>
      </w:r>
    </w:p>
    <w:p w14:paraId="123C424D" w14:textId="77777777" w:rsidR="00512F4C" w:rsidRDefault="00512F4C" w:rsidP="00512F4C"/>
    <w:p w14:paraId="2CC84709" w14:textId="77777777" w:rsidR="00512F4C" w:rsidRDefault="00512F4C" w:rsidP="00512F4C">
      <w:r>
        <w:t>Host script results:</w:t>
      </w:r>
    </w:p>
    <w:p w14:paraId="1A59ED8D" w14:textId="77777777" w:rsidR="00512F4C" w:rsidRDefault="00512F4C" w:rsidP="00512F4C">
      <w:r>
        <w:t>|_clock-skew: 0s</w:t>
      </w:r>
    </w:p>
    <w:p w14:paraId="06FB066E" w14:textId="77777777" w:rsidR="00512F4C" w:rsidRDefault="00512F4C" w:rsidP="00512F4C"/>
    <w:p w14:paraId="67325305" w14:textId="77777777" w:rsidR="00512F4C" w:rsidRDefault="00512F4C" w:rsidP="00512F4C">
      <w:r>
        <w:t>Post-scan script results:</w:t>
      </w:r>
    </w:p>
    <w:p w14:paraId="10A7D557" w14:textId="77777777" w:rsidR="00512F4C" w:rsidRDefault="00512F4C" w:rsidP="00512F4C">
      <w:r>
        <w:t xml:space="preserve">| clock-skew: </w:t>
      </w:r>
    </w:p>
    <w:p w14:paraId="11B01B03" w14:textId="77777777" w:rsidR="00512F4C" w:rsidRDefault="00512F4C" w:rsidP="00512F4C">
      <w:r>
        <w:t xml:space="preserve">|   0s: </w:t>
      </w:r>
    </w:p>
    <w:p w14:paraId="2C09029B" w14:textId="77777777" w:rsidR="00512F4C" w:rsidRDefault="00512F4C" w:rsidP="00512F4C">
      <w:r>
        <w:t>|     172.16.221.16</w:t>
      </w:r>
    </w:p>
    <w:p w14:paraId="70B5B6D8" w14:textId="77777777" w:rsidR="00512F4C" w:rsidRDefault="00512F4C" w:rsidP="00512F4C">
      <w:r>
        <w:t>|_    172.16.221.237</w:t>
      </w:r>
    </w:p>
    <w:p w14:paraId="063461B3" w14:textId="77777777" w:rsidR="00512F4C" w:rsidRDefault="00512F4C" w:rsidP="00512F4C">
      <w:r>
        <w:t>Read data files from: /usr/bin</w:t>
      </w:r>
      <w:proofErr w:type="gramStart"/>
      <w:r>
        <w:t>/..</w:t>
      </w:r>
      <w:proofErr w:type="gramEnd"/>
      <w:r>
        <w:t>/share/nmap</w:t>
      </w:r>
    </w:p>
    <w:p w14:paraId="2294D2CA" w14:textId="77777777" w:rsidR="00512F4C" w:rsidRDefault="00512F4C" w:rsidP="00512F4C">
      <w:r>
        <w:t xml:space="preserve">Service detection performed. Please report any incorrect results at </w:t>
      </w:r>
      <w:proofErr w:type="gramStart"/>
      <w:r>
        <w:t>https://nmap.org/submit/ .</w:t>
      </w:r>
      <w:proofErr w:type="gramEnd"/>
    </w:p>
    <w:p w14:paraId="2131C122" w14:textId="42676327" w:rsidR="00512F4C" w:rsidRPr="00512F4C" w:rsidRDefault="00512F4C" w:rsidP="00512F4C">
      <w:r>
        <w:t># Nmap done at Sun Dec 15 19:14:30 2024 -- 256 IP addresses (2 hosts up) scanned in 154.41 seconds</w:t>
      </w:r>
    </w:p>
    <w:p w14:paraId="05A5F64E" w14:textId="2C3E917C" w:rsidR="007237AD" w:rsidRPr="002350AA" w:rsidRDefault="009F6163" w:rsidP="002350AA">
      <w:pPr>
        <w:pStyle w:val="Heading3"/>
        <w:jc w:val="both"/>
        <w:rPr>
          <w:sz w:val="20"/>
          <w:szCs w:val="20"/>
          <w:lang w:eastAsia="en-US"/>
        </w:rPr>
      </w:pPr>
      <w:bookmarkStart w:id="163" w:name="_Toc185981791"/>
      <w:r w:rsidRPr="002350AA">
        <w:rPr>
          <w:sz w:val="20"/>
          <w:szCs w:val="20"/>
          <w:lang w:eastAsia="en-US"/>
        </w:rPr>
        <w:t>scan-point-to</w:t>
      </w:r>
      <w:r w:rsidR="001615C7">
        <w:rPr>
          <w:sz w:val="20"/>
          <w:szCs w:val="20"/>
          <w:lang w:eastAsia="en-US"/>
        </w:rPr>
        <w:t>-</w:t>
      </w:r>
      <w:r w:rsidRPr="002350AA">
        <w:rPr>
          <w:sz w:val="20"/>
          <w:szCs w:val="20"/>
          <w:lang w:eastAsia="en-US"/>
        </w:rPr>
        <w:t>point_192.168.0.225</w:t>
      </w:r>
      <w:bookmarkEnd w:id="163"/>
    </w:p>
    <w:p w14:paraId="471D4335" w14:textId="77777777" w:rsidR="009F6163" w:rsidRPr="002350AA" w:rsidRDefault="009F6163" w:rsidP="002350AA">
      <w:pPr>
        <w:jc w:val="both"/>
        <w:rPr>
          <w:sz w:val="20"/>
          <w:szCs w:val="20"/>
          <w:lang w:eastAsia="en-US"/>
        </w:rPr>
      </w:pPr>
    </w:p>
    <w:p w14:paraId="45734956" w14:textId="77777777" w:rsidR="009F6163" w:rsidRPr="002350AA" w:rsidRDefault="009F6163"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Thu Nov 28 17:00:55 2024 as: nmap -vv -sC -sV -oA nmap/scan-point-topoint_192.168.0.225 192.168.0.225/30</w:t>
      </w:r>
    </w:p>
    <w:p w14:paraId="72D1485F" w14:textId="77777777" w:rsidR="009F6163" w:rsidRPr="002350AA" w:rsidRDefault="009F6163" w:rsidP="002350AA">
      <w:pPr>
        <w:jc w:val="both"/>
        <w:rPr>
          <w:sz w:val="20"/>
          <w:szCs w:val="20"/>
          <w:lang w:eastAsia="en-US"/>
        </w:rPr>
      </w:pPr>
      <w:r w:rsidRPr="002350AA">
        <w:rPr>
          <w:sz w:val="20"/>
          <w:szCs w:val="20"/>
          <w:lang w:eastAsia="en-US"/>
        </w:rPr>
        <w:t>Nmap scan report for 192.168.0.224 [host down, received no-response]</w:t>
      </w:r>
    </w:p>
    <w:p w14:paraId="61D26670" w14:textId="77777777" w:rsidR="009F6163" w:rsidRPr="002350AA" w:rsidRDefault="009F6163" w:rsidP="002350AA">
      <w:pPr>
        <w:jc w:val="both"/>
        <w:rPr>
          <w:sz w:val="20"/>
          <w:szCs w:val="20"/>
          <w:lang w:eastAsia="en-US"/>
        </w:rPr>
      </w:pPr>
      <w:r w:rsidRPr="002350AA">
        <w:rPr>
          <w:sz w:val="20"/>
          <w:szCs w:val="20"/>
          <w:lang w:eastAsia="en-US"/>
        </w:rPr>
        <w:t>Nmap scan report for 192.168.0.227 [host down, received no-response]</w:t>
      </w:r>
    </w:p>
    <w:p w14:paraId="5FB0AF53" w14:textId="77777777" w:rsidR="009F6163" w:rsidRPr="002350AA" w:rsidRDefault="009F6163" w:rsidP="002350AA">
      <w:pPr>
        <w:jc w:val="both"/>
        <w:rPr>
          <w:sz w:val="20"/>
          <w:szCs w:val="20"/>
          <w:lang w:eastAsia="en-US"/>
        </w:rPr>
      </w:pPr>
      <w:r w:rsidRPr="002350AA">
        <w:rPr>
          <w:sz w:val="20"/>
          <w:szCs w:val="20"/>
          <w:lang w:eastAsia="en-US"/>
        </w:rPr>
        <w:t>Nmap scan report for 192.168.0.225</w:t>
      </w:r>
    </w:p>
    <w:p w14:paraId="1842FEC9" w14:textId="77777777" w:rsidR="009F6163" w:rsidRPr="002350AA" w:rsidRDefault="009F6163" w:rsidP="002350AA">
      <w:pPr>
        <w:jc w:val="both"/>
        <w:rPr>
          <w:sz w:val="20"/>
          <w:szCs w:val="20"/>
          <w:lang w:eastAsia="en-US"/>
        </w:rPr>
      </w:pPr>
      <w:r w:rsidRPr="002350AA">
        <w:rPr>
          <w:sz w:val="20"/>
          <w:szCs w:val="20"/>
          <w:lang w:eastAsia="en-US"/>
        </w:rPr>
        <w:t>Host is up, received echo-reply ttl 64 (0.0011s latency).</w:t>
      </w:r>
    </w:p>
    <w:p w14:paraId="5D35339E" w14:textId="77777777" w:rsidR="009F6163" w:rsidRPr="002350AA" w:rsidRDefault="009F6163" w:rsidP="002350AA">
      <w:pPr>
        <w:jc w:val="both"/>
        <w:rPr>
          <w:sz w:val="20"/>
          <w:szCs w:val="20"/>
          <w:lang w:eastAsia="en-US"/>
        </w:rPr>
      </w:pPr>
      <w:r w:rsidRPr="002350AA">
        <w:rPr>
          <w:sz w:val="20"/>
          <w:szCs w:val="20"/>
          <w:lang w:eastAsia="en-US"/>
        </w:rPr>
        <w:t>Scanned at 2024-11-28 17:00:56 EST for 209s</w:t>
      </w:r>
    </w:p>
    <w:p w14:paraId="5D0A22FE" w14:textId="77777777" w:rsidR="009F6163" w:rsidRPr="002350AA" w:rsidRDefault="009F6163" w:rsidP="002350AA">
      <w:pPr>
        <w:jc w:val="both"/>
        <w:rPr>
          <w:sz w:val="20"/>
          <w:szCs w:val="20"/>
          <w:lang w:eastAsia="en-US"/>
        </w:rPr>
      </w:pPr>
      <w:r w:rsidRPr="002350AA">
        <w:rPr>
          <w:sz w:val="20"/>
          <w:szCs w:val="20"/>
          <w:lang w:eastAsia="en-US"/>
        </w:rPr>
        <w:lastRenderedPageBreak/>
        <w:t>Not shown: 996 closed ports</w:t>
      </w:r>
    </w:p>
    <w:p w14:paraId="68ED4802" w14:textId="77777777" w:rsidR="009F6163" w:rsidRPr="002350AA" w:rsidRDefault="009F6163" w:rsidP="002350AA">
      <w:pPr>
        <w:jc w:val="both"/>
        <w:rPr>
          <w:sz w:val="20"/>
          <w:szCs w:val="20"/>
          <w:lang w:eastAsia="en-US"/>
        </w:rPr>
      </w:pPr>
      <w:r w:rsidRPr="002350AA">
        <w:rPr>
          <w:sz w:val="20"/>
          <w:szCs w:val="20"/>
          <w:lang w:eastAsia="en-US"/>
        </w:rPr>
        <w:t>Reason: 996 resets</w:t>
      </w:r>
    </w:p>
    <w:p w14:paraId="71F0577B" w14:textId="77777777" w:rsidR="009F6163" w:rsidRPr="002350AA" w:rsidRDefault="009F6163" w:rsidP="002350AA">
      <w:pPr>
        <w:jc w:val="both"/>
        <w:rPr>
          <w:sz w:val="20"/>
          <w:szCs w:val="20"/>
          <w:lang w:eastAsia="en-US"/>
        </w:rPr>
      </w:pPr>
      <w:r w:rsidRPr="002350AA">
        <w:rPr>
          <w:sz w:val="20"/>
          <w:szCs w:val="20"/>
          <w:lang w:eastAsia="en-US"/>
        </w:rPr>
        <w:t>PORT    STATE SERVICE    REASON         VERSION</w:t>
      </w:r>
    </w:p>
    <w:p w14:paraId="2C58F2F6" w14:textId="77777777" w:rsidR="009F6163" w:rsidRPr="002350AA" w:rsidRDefault="009F6163" w:rsidP="002350AA">
      <w:pPr>
        <w:jc w:val="both"/>
        <w:rPr>
          <w:sz w:val="20"/>
          <w:szCs w:val="20"/>
          <w:lang w:eastAsia="en-US"/>
        </w:rPr>
      </w:pPr>
      <w:r w:rsidRPr="002350AA">
        <w:rPr>
          <w:sz w:val="20"/>
          <w:szCs w:val="20"/>
          <w:lang w:eastAsia="en-US"/>
        </w:rPr>
        <w:t>22/</w:t>
      </w:r>
      <w:proofErr w:type="gramStart"/>
      <w:r w:rsidRPr="002350AA">
        <w:rPr>
          <w:sz w:val="20"/>
          <w:szCs w:val="20"/>
          <w:lang w:eastAsia="en-US"/>
        </w:rPr>
        <w:t>tcp  open</w:t>
      </w:r>
      <w:proofErr w:type="gramEnd"/>
      <w:r w:rsidRPr="002350AA">
        <w:rPr>
          <w:sz w:val="20"/>
          <w:szCs w:val="20"/>
          <w:lang w:eastAsia="en-US"/>
        </w:rPr>
        <w:t xml:space="preserve">  ssh        syn-ack ttl 64 OpenSSH 5.5p1 Debian 6+squeeze8 (protocol 2.0)</w:t>
      </w:r>
    </w:p>
    <w:p w14:paraId="6B6D82C8" w14:textId="77777777" w:rsidR="009F6163" w:rsidRPr="002350AA" w:rsidRDefault="009F6163" w:rsidP="002350AA">
      <w:pPr>
        <w:jc w:val="both"/>
        <w:rPr>
          <w:sz w:val="20"/>
          <w:szCs w:val="20"/>
          <w:lang w:eastAsia="en-US"/>
        </w:rPr>
      </w:pPr>
      <w:r w:rsidRPr="002350AA">
        <w:rPr>
          <w:sz w:val="20"/>
          <w:szCs w:val="20"/>
          <w:lang w:eastAsia="en-US"/>
        </w:rPr>
        <w:t xml:space="preserve">| ssh-hostkey: </w:t>
      </w:r>
    </w:p>
    <w:p w14:paraId="633F346E" w14:textId="77777777" w:rsidR="009F6163" w:rsidRPr="002350AA" w:rsidRDefault="009F6163" w:rsidP="002350AA">
      <w:pPr>
        <w:jc w:val="both"/>
        <w:rPr>
          <w:sz w:val="20"/>
          <w:szCs w:val="20"/>
          <w:lang w:eastAsia="en-US"/>
        </w:rPr>
      </w:pPr>
      <w:r w:rsidRPr="002350AA">
        <w:rPr>
          <w:sz w:val="20"/>
          <w:szCs w:val="20"/>
          <w:lang w:eastAsia="en-US"/>
        </w:rPr>
        <w:t>|   1024 9</w:t>
      </w:r>
      <w:proofErr w:type="gramStart"/>
      <w:r w:rsidRPr="002350AA">
        <w:rPr>
          <w:sz w:val="20"/>
          <w:szCs w:val="20"/>
          <w:lang w:eastAsia="en-US"/>
        </w:rPr>
        <w:t>d:b</w:t>
      </w:r>
      <w:proofErr w:type="gramEnd"/>
      <w:r w:rsidRPr="002350AA">
        <w:rPr>
          <w:sz w:val="20"/>
          <w:szCs w:val="20"/>
          <w:lang w:eastAsia="en-US"/>
        </w:rPr>
        <w:t>6:49:08:cb:69:bc:05:1e:6e:74:07:f6:fd:ee:02 (DSA)</w:t>
      </w:r>
    </w:p>
    <w:p w14:paraId="0ACB50E2" w14:textId="77777777" w:rsidR="009F6163" w:rsidRPr="002350AA" w:rsidRDefault="009F6163" w:rsidP="002350AA">
      <w:pPr>
        <w:jc w:val="both"/>
        <w:rPr>
          <w:sz w:val="20"/>
          <w:szCs w:val="20"/>
          <w:lang w:eastAsia="en-US"/>
        </w:rPr>
      </w:pPr>
      <w:r w:rsidRPr="002350AA">
        <w:rPr>
          <w:sz w:val="20"/>
          <w:szCs w:val="20"/>
          <w:lang w:eastAsia="en-US"/>
        </w:rPr>
        <w:t>| ssh-dss 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</w:t>
      </w:r>
    </w:p>
    <w:p w14:paraId="34EA9750" w14:textId="77777777" w:rsidR="009F6163" w:rsidRPr="002350AA" w:rsidRDefault="009F6163" w:rsidP="002350AA">
      <w:pPr>
        <w:jc w:val="both"/>
        <w:rPr>
          <w:sz w:val="20"/>
          <w:szCs w:val="20"/>
          <w:lang w:eastAsia="en-US"/>
        </w:rPr>
      </w:pPr>
      <w:r w:rsidRPr="002350AA">
        <w:rPr>
          <w:sz w:val="20"/>
          <w:szCs w:val="20"/>
          <w:lang w:eastAsia="en-US"/>
        </w:rPr>
        <w:t>|   2048 0e:c</w:t>
      </w:r>
      <w:proofErr w:type="gramStart"/>
      <w:r w:rsidRPr="002350AA">
        <w:rPr>
          <w:sz w:val="20"/>
          <w:szCs w:val="20"/>
          <w:lang w:eastAsia="en-US"/>
        </w:rPr>
        <w:t>6:47:e</w:t>
      </w:r>
      <w:proofErr w:type="gramEnd"/>
      <w:r w:rsidRPr="002350AA">
        <w:rPr>
          <w:sz w:val="20"/>
          <w:szCs w:val="20"/>
          <w:lang w:eastAsia="en-US"/>
        </w:rPr>
        <w:t>7:12:90:f2:6d:f2:21:76:8e:19:5c:46:ca (RSA)</w:t>
      </w:r>
    </w:p>
    <w:p w14:paraId="26BBAE28" w14:textId="77777777" w:rsidR="009F6163" w:rsidRPr="002350AA" w:rsidRDefault="009F6163" w:rsidP="002350AA">
      <w:pPr>
        <w:jc w:val="both"/>
        <w:rPr>
          <w:sz w:val="20"/>
          <w:szCs w:val="20"/>
          <w:lang w:eastAsia="en-US"/>
        </w:rPr>
      </w:pPr>
      <w:r w:rsidRPr="002350AA">
        <w:rPr>
          <w:sz w:val="20"/>
          <w:szCs w:val="20"/>
          <w:lang w:eastAsia="en-US"/>
        </w:rPr>
        <w:t>|_ssh-rsa AAAAB3NzaC1yc2EAAAADAQABAAABAQCwWy++dzQjGNZBV7WNZ7qGETbqejwyYeEb6JMA59JQO80amEB4Xb50dL6kZ05CEtWoa1CFuflxMTnS7u+P3qQTShRdERTuetFP9ymlX6cFfGIaWs3201ng5hnIJurHb60rBYudsxC50cZ5ed1uen2j3LhPM6ZTLjCfy/7/nYKRnlYk1BQjj/VVClLeTZ/vFIM/qWyneaFZLeXUQpsrorx9a39M6h28lEfuKxtg9X71TX/qDjVbNM2K413YZ7a8xT+nHfQTaX/lUj8GXv5cpF0DtzwrOK0fWt6F2SlxgZudBead7YLWCgOd4guk70WfSSFCC/8XBpwoXTZ7oKfX6AJ9</w:t>
      </w:r>
    </w:p>
    <w:p w14:paraId="0915030F" w14:textId="77777777" w:rsidR="009F6163" w:rsidRPr="002350AA" w:rsidRDefault="009F6163"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64 VyOS telnetd</w:t>
      </w:r>
    </w:p>
    <w:p w14:paraId="062317B7" w14:textId="77777777" w:rsidR="009F6163" w:rsidRPr="002350AA" w:rsidRDefault="009F6163"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64 lighttpd 1.4.28</w:t>
      </w:r>
    </w:p>
    <w:p w14:paraId="0B5182FA" w14:textId="77777777" w:rsidR="009F6163" w:rsidRPr="002350AA" w:rsidRDefault="009F6163" w:rsidP="002350AA">
      <w:pPr>
        <w:jc w:val="both"/>
        <w:rPr>
          <w:sz w:val="20"/>
          <w:szCs w:val="20"/>
          <w:lang w:eastAsia="en-US"/>
        </w:rPr>
      </w:pPr>
      <w:r w:rsidRPr="002350AA">
        <w:rPr>
          <w:sz w:val="20"/>
          <w:szCs w:val="20"/>
          <w:lang w:eastAsia="en-US"/>
        </w:rPr>
        <w:t xml:space="preserve">| http-methods: </w:t>
      </w:r>
    </w:p>
    <w:p w14:paraId="511A6CD6" w14:textId="77777777" w:rsidR="009F6163" w:rsidRPr="002350AA" w:rsidRDefault="009F6163"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7DCE3A89" w14:textId="77777777" w:rsidR="009F6163" w:rsidRPr="002350AA" w:rsidRDefault="009F6163" w:rsidP="002350AA">
      <w:pPr>
        <w:jc w:val="both"/>
        <w:rPr>
          <w:sz w:val="20"/>
          <w:szCs w:val="20"/>
          <w:lang w:eastAsia="en-US"/>
        </w:rPr>
      </w:pPr>
      <w:r w:rsidRPr="002350AA">
        <w:rPr>
          <w:sz w:val="20"/>
          <w:szCs w:val="20"/>
          <w:lang w:eastAsia="en-US"/>
        </w:rPr>
        <w:t>|_http-server-header: lighttpd/1.4.28</w:t>
      </w:r>
    </w:p>
    <w:p w14:paraId="6BA89014" w14:textId="77777777" w:rsidR="009F6163" w:rsidRPr="002350AA" w:rsidRDefault="009F6163" w:rsidP="002350AA">
      <w:pPr>
        <w:jc w:val="both"/>
        <w:rPr>
          <w:sz w:val="20"/>
          <w:szCs w:val="20"/>
          <w:lang w:eastAsia="en-US"/>
        </w:rPr>
      </w:pPr>
      <w:r w:rsidRPr="002350AA">
        <w:rPr>
          <w:sz w:val="20"/>
          <w:szCs w:val="20"/>
          <w:lang w:eastAsia="en-US"/>
        </w:rPr>
        <w:t>|_http-title: Site doesn't have a title (text/html).</w:t>
      </w:r>
    </w:p>
    <w:p w14:paraId="3CAC4846" w14:textId="77777777" w:rsidR="009F6163" w:rsidRPr="002350AA" w:rsidRDefault="009F6163"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64</w:t>
      </w:r>
    </w:p>
    <w:p w14:paraId="385D8CC2" w14:textId="77777777" w:rsidR="009F6163" w:rsidRPr="002350AA" w:rsidRDefault="009F6163" w:rsidP="002350AA">
      <w:pPr>
        <w:jc w:val="both"/>
        <w:rPr>
          <w:sz w:val="20"/>
          <w:szCs w:val="20"/>
          <w:lang w:eastAsia="en-US"/>
        </w:rPr>
      </w:pPr>
      <w:r w:rsidRPr="002350AA">
        <w:rPr>
          <w:sz w:val="20"/>
          <w:szCs w:val="20"/>
          <w:lang w:eastAsia="en-US"/>
        </w:rPr>
        <w:t>|_ssl-date: 2024-11-28T22:02:25+00:00; 0s from scanner time.</w:t>
      </w:r>
    </w:p>
    <w:p w14:paraId="77EDB475" w14:textId="77777777" w:rsidR="009F6163" w:rsidRPr="002350AA" w:rsidRDefault="009F6163" w:rsidP="002350AA">
      <w:pPr>
        <w:jc w:val="both"/>
        <w:rPr>
          <w:sz w:val="20"/>
          <w:szCs w:val="20"/>
          <w:lang w:eastAsia="en-US"/>
        </w:rPr>
      </w:pPr>
      <w:r w:rsidRPr="002350AA">
        <w:rPr>
          <w:sz w:val="20"/>
          <w:szCs w:val="20"/>
          <w:lang w:eastAsia="en-US"/>
        </w:rPr>
        <w:t xml:space="preserve">Service Info: Host: vyos; OS: Linux; Device: router; CPE: </w:t>
      </w:r>
      <w:proofErr w:type="gramStart"/>
      <w:r w:rsidRPr="002350AA">
        <w:rPr>
          <w:sz w:val="20"/>
          <w:szCs w:val="20"/>
          <w:lang w:eastAsia="en-US"/>
        </w:rPr>
        <w:t>cpe:/o:linux</w:t>
      </w:r>
      <w:proofErr w:type="gramEnd"/>
      <w:r w:rsidRPr="002350AA">
        <w:rPr>
          <w:sz w:val="20"/>
          <w:szCs w:val="20"/>
          <w:lang w:eastAsia="en-US"/>
        </w:rPr>
        <w:t>:linux_kernel</w:t>
      </w:r>
    </w:p>
    <w:p w14:paraId="7530DF5E" w14:textId="77777777" w:rsidR="009F6163" w:rsidRPr="002350AA" w:rsidRDefault="009F6163" w:rsidP="002350AA">
      <w:pPr>
        <w:jc w:val="both"/>
        <w:rPr>
          <w:sz w:val="20"/>
          <w:szCs w:val="20"/>
          <w:lang w:eastAsia="en-US"/>
        </w:rPr>
      </w:pPr>
    </w:p>
    <w:p w14:paraId="6EF60485" w14:textId="77777777" w:rsidR="009F6163" w:rsidRPr="002350AA" w:rsidRDefault="009F6163" w:rsidP="002350AA">
      <w:pPr>
        <w:jc w:val="both"/>
        <w:rPr>
          <w:sz w:val="20"/>
          <w:szCs w:val="20"/>
          <w:lang w:eastAsia="en-US"/>
        </w:rPr>
      </w:pPr>
      <w:r w:rsidRPr="002350AA">
        <w:rPr>
          <w:sz w:val="20"/>
          <w:szCs w:val="20"/>
          <w:lang w:eastAsia="en-US"/>
        </w:rPr>
        <w:t>Host script results:</w:t>
      </w:r>
    </w:p>
    <w:p w14:paraId="6F184764" w14:textId="77777777" w:rsidR="009F6163" w:rsidRPr="002350AA" w:rsidRDefault="009F6163" w:rsidP="002350AA">
      <w:pPr>
        <w:jc w:val="both"/>
        <w:rPr>
          <w:sz w:val="20"/>
          <w:szCs w:val="20"/>
          <w:lang w:eastAsia="en-US"/>
        </w:rPr>
      </w:pPr>
      <w:r w:rsidRPr="002350AA">
        <w:rPr>
          <w:sz w:val="20"/>
          <w:szCs w:val="20"/>
          <w:lang w:eastAsia="en-US"/>
        </w:rPr>
        <w:t>|_clock-skew: 0s</w:t>
      </w:r>
    </w:p>
    <w:p w14:paraId="1177C8E2" w14:textId="77777777" w:rsidR="009F6163" w:rsidRPr="002350AA" w:rsidRDefault="009F6163" w:rsidP="002350AA">
      <w:pPr>
        <w:jc w:val="both"/>
        <w:rPr>
          <w:sz w:val="20"/>
          <w:szCs w:val="20"/>
          <w:lang w:eastAsia="en-US"/>
        </w:rPr>
      </w:pPr>
    </w:p>
    <w:p w14:paraId="3B623BD3" w14:textId="77777777" w:rsidR="009F6163" w:rsidRPr="002350AA" w:rsidRDefault="009F6163" w:rsidP="002350AA">
      <w:pPr>
        <w:jc w:val="both"/>
        <w:rPr>
          <w:sz w:val="20"/>
          <w:szCs w:val="20"/>
          <w:lang w:eastAsia="en-US"/>
        </w:rPr>
      </w:pPr>
      <w:r w:rsidRPr="002350AA">
        <w:rPr>
          <w:sz w:val="20"/>
          <w:szCs w:val="20"/>
          <w:lang w:eastAsia="en-US"/>
        </w:rPr>
        <w:t>Nmap scan report for 192.168.0.226</w:t>
      </w:r>
    </w:p>
    <w:p w14:paraId="429DF08F" w14:textId="77777777" w:rsidR="009F6163" w:rsidRPr="002350AA" w:rsidRDefault="009F6163" w:rsidP="002350AA">
      <w:pPr>
        <w:jc w:val="both"/>
        <w:rPr>
          <w:sz w:val="20"/>
          <w:szCs w:val="20"/>
          <w:lang w:eastAsia="en-US"/>
        </w:rPr>
      </w:pPr>
      <w:r w:rsidRPr="002350AA">
        <w:rPr>
          <w:sz w:val="20"/>
          <w:szCs w:val="20"/>
          <w:lang w:eastAsia="en-US"/>
        </w:rPr>
        <w:lastRenderedPageBreak/>
        <w:t>Host is up, received echo-reply ttl 63 (0.0018s latency).</w:t>
      </w:r>
    </w:p>
    <w:p w14:paraId="40226ECC" w14:textId="77777777" w:rsidR="009F6163" w:rsidRPr="002350AA" w:rsidRDefault="009F6163" w:rsidP="002350AA">
      <w:pPr>
        <w:jc w:val="both"/>
        <w:rPr>
          <w:sz w:val="20"/>
          <w:szCs w:val="20"/>
          <w:lang w:eastAsia="en-US"/>
        </w:rPr>
      </w:pPr>
      <w:r w:rsidRPr="002350AA">
        <w:rPr>
          <w:sz w:val="20"/>
          <w:szCs w:val="20"/>
          <w:lang w:eastAsia="en-US"/>
        </w:rPr>
        <w:t>Scanned at 2024-11-28 17:00:56 EST for 209s</w:t>
      </w:r>
    </w:p>
    <w:p w14:paraId="04016194" w14:textId="77777777" w:rsidR="009F6163" w:rsidRPr="002350AA" w:rsidRDefault="009F6163" w:rsidP="002350AA">
      <w:pPr>
        <w:jc w:val="both"/>
        <w:rPr>
          <w:sz w:val="20"/>
          <w:szCs w:val="20"/>
          <w:lang w:eastAsia="en-US"/>
        </w:rPr>
      </w:pPr>
      <w:r w:rsidRPr="002350AA">
        <w:rPr>
          <w:sz w:val="20"/>
          <w:szCs w:val="20"/>
          <w:lang w:eastAsia="en-US"/>
        </w:rPr>
        <w:t>Not shown: 997 closed ports</w:t>
      </w:r>
    </w:p>
    <w:p w14:paraId="44091999" w14:textId="77777777" w:rsidR="009F6163" w:rsidRPr="002350AA" w:rsidRDefault="009F6163" w:rsidP="002350AA">
      <w:pPr>
        <w:jc w:val="both"/>
        <w:rPr>
          <w:sz w:val="20"/>
          <w:szCs w:val="20"/>
          <w:lang w:eastAsia="en-US"/>
        </w:rPr>
      </w:pPr>
      <w:r w:rsidRPr="002350AA">
        <w:rPr>
          <w:sz w:val="20"/>
          <w:szCs w:val="20"/>
          <w:lang w:eastAsia="en-US"/>
        </w:rPr>
        <w:t>Reason: 997 resets</w:t>
      </w:r>
    </w:p>
    <w:p w14:paraId="2C27CA37" w14:textId="77777777" w:rsidR="009F6163" w:rsidRPr="002350AA" w:rsidRDefault="009F6163" w:rsidP="002350AA">
      <w:pPr>
        <w:jc w:val="both"/>
        <w:rPr>
          <w:sz w:val="20"/>
          <w:szCs w:val="20"/>
          <w:lang w:eastAsia="en-US"/>
        </w:rPr>
      </w:pPr>
      <w:r w:rsidRPr="002350AA">
        <w:rPr>
          <w:sz w:val="20"/>
          <w:szCs w:val="20"/>
          <w:lang w:eastAsia="en-US"/>
        </w:rPr>
        <w:t>PORT    STATE SERVICE    REASON         VERSION</w:t>
      </w:r>
    </w:p>
    <w:p w14:paraId="0D856C56" w14:textId="77777777" w:rsidR="009F6163" w:rsidRPr="002350AA" w:rsidRDefault="009F6163"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63 VyOS telnetd</w:t>
      </w:r>
    </w:p>
    <w:p w14:paraId="5299D63D" w14:textId="77777777" w:rsidR="009F6163" w:rsidRPr="002350AA" w:rsidRDefault="009F6163"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63 lighttpd 1.4.28</w:t>
      </w:r>
    </w:p>
    <w:p w14:paraId="72BCC86F" w14:textId="77777777" w:rsidR="009F6163" w:rsidRPr="002350AA" w:rsidRDefault="009F6163" w:rsidP="002350AA">
      <w:pPr>
        <w:jc w:val="both"/>
        <w:rPr>
          <w:sz w:val="20"/>
          <w:szCs w:val="20"/>
          <w:lang w:eastAsia="en-US"/>
        </w:rPr>
      </w:pPr>
      <w:r w:rsidRPr="002350AA">
        <w:rPr>
          <w:sz w:val="20"/>
          <w:szCs w:val="20"/>
          <w:lang w:eastAsia="en-US"/>
        </w:rPr>
        <w:t xml:space="preserve">| http-methods: </w:t>
      </w:r>
    </w:p>
    <w:p w14:paraId="4F624834" w14:textId="77777777" w:rsidR="009F6163" w:rsidRPr="002350AA" w:rsidRDefault="009F6163"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0878D2BA" w14:textId="77777777" w:rsidR="009F6163" w:rsidRPr="002350AA" w:rsidRDefault="009F6163" w:rsidP="002350AA">
      <w:pPr>
        <w:jc w:val="both"/>
        <w:rPr>
          <w:sz w:val="20"/>
          <w:szCs w:val="20"/>
          <w:lang w:eastAsia="en-US"/>
        </w:rPr>
      </w:pPr>
      <w:r w:rsidRPr="002350AA">
        <w:rPr>
          <w:sz w:val="20"/>
          <w:szCs w:val="20"/>
          <w:lang w:eastAsia="en-US"/>
        </w:rPr>
        <w:t>|_http-server-header: lighttpd/1.4.28</w:t>
      </w:r>
    </w:p>
    <w:p w14:paraId="1E38E943" w14:textId="77777777" w:rsidR="009F6163" w:rsidRPr="002350AA" w:rsidRDefault="009F6163" w:rsidP="002350AA">
      <w:pPr>
        <w:jc w:val="both"/>
        <w:rPr>
          <w:sz w:val="20"/>
          <w:szCs w:val="20"/>
          <w:lang w:eastAsia="en-US"/>
        </w:rPr>
      </w:pPr>
      <w:r w:rsidRPr="002350AA">
        <w:rPr>
          <w:sz w:val="20"/>
          <w:szCs w:val="20"/>
          <w:lang w:eastAsia="en-US"/>
        </w:rPr>
        <w:t>|_http-title: Site doesn't have a title (text/html).</w:t>
      </w:r>
    </w:p>
    <w:p w14:paraId="085971F4" w14:textId="77777777" w:rsidR="009F6163" w:rsidRPr="002350AA" w:rsidRDefault="009F6163"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63</w:t>
      </w:r>
    </w:p>
    <w:p w14:paraId="6A756379" w14:textId="77777777" w:rsidR="009F6163" w:rsidRPr="002350AA" w:rsidRDefault="009F6163" w:rsidP="002350AA">
      <w:pPr>
        <w:jc w:val="both"/>
        <w:rPr>
          <w:sz w:val="20"/>
          <w:szCs w:val="20"/>
          <w:lang w:eastAsia="en-US"/>
        </w:rPr>
      </w:pPr>
      <w:r w:rsidRPr="002350AA">
        <w:rPr>
          <w:sz w:val="20"/>
          <w:szCs w:val="20"/>
          <w:lang w:eastAsia="en-US"/>
        </w:rPr>
        <w:t>|_ssl-date: 2024-11-28T22:02:25+00:00; 0s from scanner time.</w:t>
      </w:r>
    </w:p>
    <w:p w14:paraId="3475FDE3" w14:textId="77777777" w:rsidR="009F6163" w:rsidRPr="002350AA" w:rsidRDefault="009F6163" w:rsidP="002350AA">
      <w:pPr>
        <w:jc w:val="both"/>
        <w:rPr>
          <w:sz w:val="20"/>
          <w:szCs w:val="20"/>
          <w:lang w:eastAsia="en-US"/>
        </w:rPr>
      </w:pPr>
      <w:r w:rsidRPr="002350AA">
        <w:rPr>
          <w:sz w:val="20"/>
          <w:szCs w:val="20"/>
          <w:lang w:eastAsia="en-US"/>
        </w:rPr>
        <w:t>Service Info: Host: vyos; Device: router</w:t>
      </w:r>
    </w:p>
    <w:p w14:paraId="2D99BAA4" w14:textId="77777777" w:rsidR="009F6163" w:rsidRPr="002350AA" w:rsidRDefault="009F6163" w:rsidP="002350AA">
      <w:pPr>
        <w:jc w:val="both"/>
        <w:rPr>
          <w:sz w:val="20"/>
          <w:szCs w:val="20"/>
          <w:lang w:eastAsia="en-US"/>
        </w:rPr>
      </w:pPr>
    </w:p>
    <w:p w14:paraId="7D9A02DC" w14:textId="77777777" w:rsidR="009F6163" w:rsidRPr="002350AA" w:rsidRDefault="009F6163" w:rsidP="002350AA">
      <w:pPr>
        <w:jc w:val="both"/>
        <w:rPr>
          <w:sz w:val="20"/>
          <w:szCs w:val="20"/>
          <w:lang w:eastAsia="en-US"/>
        </w:rPr>
      </w:pPr>
      <w:r w:rsidRPr="002350AA">
        <w:rPr>
          <w:sz w:val="20"/>
          <w:szCs w:val="20"/>
          <w:lang w:eastAsia="en-US"/>
        </w:rPr>
        <w:t>Host script results:</w:t>
      </w:r>
    </w:p>
    <w:p w14:paraId="186CB799" w14:textId="77777777" w:rsidR="009F6163" w:rsidRPr="002350AA" w:rsidRDefault="009F6163" w:rsidP="002350AA">
      <w:pPr>
        <w:jc w:val="both"/>
        <w:rPr>
          <w:sz w:val="20"/>
          <w:szCs w:val="20"/>
          <w:lang w:eastAsia="en-US"/>
        </w:rPr>
      </w:pPr>
      <w:r w:rsidRPr="002350AA">
        <w:rPr>
          <w:sz w:val="20"/>
          <w:szCs w:val="20"/>
          <w:lang w:eastAsia="en-US"/>
        </w:rPr>
        <w:t>|_clock-skew: 0s</w:t>
      </w:r>
    </w:p>
    <w:p w14:paraId="1DCC1DDC" w14:textId="77777777" w:rsidR="009F6163" w:rsidRPr="002350AA" w:rsidRDefault="009F6163" w:rsidP="002350AA">
      <w:pPr>
        <w:jc w:val="both"/>
        <w:rPr>
          <w:sz w:val="20"/>
          <w:szCs w:val="20"/>
          <w:lang w:eastAsia="en-US"/>
        </w:rPr>
      </w:pPr>
    </w:p>
    <w:p w14:paraId="3AA23A05" w14:textId="77777777" w:rsidR="009F6163" w:rsidRPr="002350AA" w:rsidRDefault="009F6163" w:rsidP="002350AA">
      <w:pPr>
        <w:jc w:val="both"/>
        <w:rPr>
          <w:sz w:val="20"/>
          <w:szCs w:val="20"/>
          <w:lang w:eastAsia="en-US"/>
        </w:rPr>
      </w:pPr>
      <w:r w:rsidRPr="002350AA">
        <w:rPr>
          <w:sz w:val="20"/>
          <w:szCs w:val="20"/>
          <w:lang w:eastAsia="en-US"/>
        </w:rPr>
        <w:t>Post-scan script results:</w:t>
      </w:r>
    </w:p>
    <w:p w14:paraId="7C989506" w14:textId="77777777" w:rsidR="009F6163" w:rsidRPr="002350AA" w:rsidRDefault="009F6163" w:rsidP="002350AA">
      <w:pPr>
        <w:jc w:val="both"/>
        <w:rPr>
          <w:sz w:val="20"/>
          <w:szCs w:val="20"/>
          <w:lang w:eastAsia="en-US"/>
        </w:rPr>
      </w:pPr>
      <w:r w:rsidRPr="002350AA">
        <w:rPr>
          <w:sz w:val="20"/>
          <w:szCs w:val="20"/>
          <w:lang w:eastAsia="en-US"/>
        </w:rPr>
        <w:t xml:space="preserve">| clock-skew: </w:t>
      </w:r>
    </w:p>
    <w:p w14:paraId="049A04C3" w14:textId="77777777" w:rsidR="009F6163" w:rsidRPr="002350AA" w:rsidRDefault="009F6163" w:rsidP="002350AA">
      <w:pPr>
        <w:jc w:val="both"/>
        <w:rPr>
          <w:sz w:val="20"/>
          <w:szCs w:val="20"/>
          <w:lang w:eastAsia="en-US"/>
        </w:rPr>
      </w:pPr>
      <w:r w:rsidRPr="002350AA">
        <w:rPr>
          <w:sz w:val="20"/>
          <w:szCs w:val="20"/>
          <w:lang w:eastAsia="en-US"/>
        </w:rPr>
        <w:t xml:space="preserve">|   0s: </w:t>
      </w:r>
    </w:p>
    <w:p w14:paraId="23B570CD" w14:textId="77777777" w:rsidR="009F6163" w:rsidRPr="002350AA" w:rsidRDefault="009F6163" w:rsidP="002350AA">
      <w:pPr>
        <w:jc w:val="both"/>
        <w:rPr>
          <w:sz w:val="20"/>
          <w:szCs w:val="20"/>
          <w:lang w:eastAsia="en-US"/>
        </w:rPr>
      </w:pPr>
      <w:r w:rsidRPr="002350AA">
        <w:rPr>
          <w:sz w:val="20"/>
          <w:szCs w:val="20"/>
          <w:lang w:eastAsia="en-US"/>
        </w:rPr>
        <w:t>|     192.168.0.225</w:t>
      </w:r>
    </w:p>
    <w:p w14:paraId="02B538A6" w14:textId="77777777" w:rsidR="009F6163" w:rsidRPr="002350AA" w:rsidRDefault="009F6163" w:rsidP="002350AA">
      <w:pPr>
        <w:jc w:val="both"/>
        <w:rPr>
          <w:sz w:val="20"/>
          <w:szCs w:val="20"/>
          <w:lang w:eastAsia="en-US"/>
        </w:rPr>
      </w:pPr>
      <w:r w:rsidRPr="002350AA">
        <w:rPr>
          <w:sz w:val="20"/>
          <w:szCs w:val="20"/>
          <w:lang w:eastAsia="en-US"/>
        </w:rPr>
        <w:t>|_    192.168.0.226</w:t>
      </w:r>
    </w:p>
    <w:p w14:paraId="7D4AF96A" w14:textId="77777777" w:rsidR="009F6163" w:rsidRPr="002350AA" w:rsidRDefault="009F6163" w:rsidP="002350AA">
      <w:pPr>
        <w:jc w:val="both"/>
        <w:rPr>
          <w:sz w:val="20"/>
          <w:szCs w:val="20"/>
          <w:lang w:eastAsia="en-US"/>
        </w:rPr>
      </w:pPr>
      <w:r w:rsidRPr="002350AA">
        <w:rPr>
          <w:sz w:val="20"/>
          <w:szCs w:val="20"/>
          <w:lang w:eastAsia="en-US"/>
        </w:rPr>
        <w:t>Read data files from: /usr/bin</w:t>
      </w:r>
      <w:proofErr w:type="gramStart"/>
      <w:r w:rsidRPr="002350AA">
        <w:rPr>
          <w:sz w:val="20"/>
          <w:szCs w:val="20"/>
          <w:lang w:eastAsia="en-US"/>
        </w:rPr>
        <w:t>/..</w:t>
      </w:r>
      <w:proofErr w:type="gramEnd"/>
      <w:r w:rsidRPr="002350AA">
        <w:rPr>
          <w:sz w:val="20"/>
          <w:szCs w:val="20"/>
          <w:lang w:eastAsia="en-US"/>
        </w:rPr>
        <w:t>/share/nmap</w:t>
      </w:r>
    </w:p>
    <w:p w14:paraId="404F51CB" w14:textId="77777777" w:rsidR="009F6163" w:rsidRPr="002350AA" w:rsidRDefault="009F6163" w:rsidP="002350AA">
      <w:pPr>
        <w:jc w:val="both"/>
        <w:rPr>
          <w:sz w:val="20"/>
          <w:szCs w:val="20"/>
          <w:lang w:eastAsia="en-US"/>
        </w:rPr>
      </w:pPr>
      <w:r w:rsidRPr="002350AA">
        <w:rPr>
          <w:sz w:val="20"/>
          <w:szCs w:val="20"/>
          <w:lang w:eastAsia="en-US"/>
        </w:rPr>
        <w:t xml:space="preserve">Service detection performed. Please report any incorrect results at </w:t>
      </w:r>
      <w:proofErr w:type="gramStart"/>
      <w:r w:rsidRPr="002350AA">
        <w:rPr>
          <w:sz w:val="20"/>
          <w:szCs w:val="20"/>
          <w:lang w:eastAsia="en-US"/>
        </w:rPr>
        <w:t>https://nmap.org/submit/ .</w:t>
      </w:r>
      <w:proofErr w:type="gramEnd"/>
    </w:p>
    <w:p w14:paraId="73BB1533" w14:textId="3E01B416" w:rsidR="009F6163" w:rsidRPr="002350AA" w:rsidRDefault="009F6163" w:rsidP="002350AA">
      <w:pPr>
        <w:jc w:val="both"/>
        <w:rPr>
          <w:sz w:val="20"/>
          <w:szCs w:val="20"/>
          <w:lang w:eastAsia="en-US"/>
        </w:rPr>
      </w:pPr>
      <w:r w:rsidRPr="002350AA">
        <w:rPr>
          <w:sz w:val="20"/>
          <w:szCs w:val="20"/>
          <w:lang w:eastAsia="en-US"/>
        </w:rPr>
        <w:t># Nmap done at Thu Nov 28 17:04:25 2024 -- 4 IP addresses (2 hosts up) scanned in 209.88 seconds</w:t>
      </w:r>
    </w:p>
    <w:p w14:paraId="55652672" w14:textId="77777777" w:rsidR="009F6163" w:rsidRPr="002350AA" w:rsidRDefault="009F6163" w:rsidP="002350AA">
      <w:pPr>
        <w:jc w:val="both"/>
        <w:rPr>
          <w:sz w:val="20"/>
          <w:szCs w:val="20"/>
          <w:lang w:eastAsia="en-US"/>
        </w:rPr>
      </w:pPr>
    </w:p>
    <w:p w14:paraId="7AD7CD8C" w14:textId="3F0C7A8D" w:rsidR="009F6163" w:rsidRPr="002350AA" w:rsidRDefault="009F6163" w:rsidP="002350AA">
      <w:pPr>
        <w:pStyle w:val="Heading3"/>
        <w:jc w:val="both"/>
        <w:rPr>
          <w:sz w:val="20"/>
          <w:szCs w:val="20"/>
          <w:lang w:eastAsia="en-US"/>
        </w:rPr>
      </w:pPr>
      <w:bookmarkStart w:id="164" w:name="_Toc185981792"/>
      <w:r w:rsidRPr="002350AA">
        <w:rPr>
          <w:sz w:val="20"/>
          <w:szCs w:val="20"/>
          <w:lang w:eastAsia="en-US"/>
        </w:rPr>
        <w:t>scan-point-to-point_192.168.0.229</w:t>
      </w:r>
      <w:bookmarkEnd w:id="164"/>
    </w:p>
    <w:p w14:paraId="0D69CF43" w14:textId="77777777" w:rsidR="002350AA" w:rsidRPr="002350AA" w:rsidRDefault="002350AA" w:rsidP="002350AA">
      <w:pPr>
        <w:jc w:val="both"/>
        <w:rPr>
          <w:sz w:val="20"/>
          <w:szCs w:val="20"/>
          <w:lang w:eastAsia="en-US"/>
        </w:rPr>
      </w:pPr>
    </w:p>
    <w:p w14:paraId="221B99DB" w14:textId="77777777" w:rsidR="002350AA" w:rsidRPr="002350AA" w:rsidRDefault="002350AA"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Tue Nov 26 22:47:26 2024 as: nmap -vv -sC -sV -oA nmap/scan-point-to-point_192.168.0.229 192.168.0.229/30</w:t>
      </w:r>
    </w:p>
    <w:p w14:paraId="17EA219B" w14:textId="77777777" w:rsidR="002350AA" w:rsidRPr="002350AA" w:rsidRDefault="002350AA" w:rsidP="002350AA">
      <w:pPr>
        <w:jc w:val="both"/>
        <w:rPr>
          <w:sz w:val="20"/>
          <w:szCs w:val="20"/>
          <w:lang w:eastAsia="en-US"/>
        </w:rPr>
      </w:pPr>
      <w:r w:rsidRPr="002350AA">
        <w:rPr>
          <w:sz w:val="20"/>
          <w:szCs w:val="20"/>
          <w:lang w:eastAsia="en-US"/>
        </w:rPr>
        <w:lastRenderedPageBreak/>
        <w:t>Nmap scan report for 192.168.0.228 [host down, received no-response]</w:t>
      </w:r>
    </w:p>
    <w:p w14:paraId="0C17EFE2" w14:textId="77777777" w:rsidR="002350AA" w:rsidRPr="002350AA" w:rsidRDefault="002350AA" w:rsidP="002350AA">
      <w:pPr>
        <w:jc w:val="both"/>
        <w:rPr>
          <w:sz w:val="20"/>
          <w:szCs w:val="20"/>
          <w:lang w:eastAsia="en-US"/>
        </w:rPr>
      </w:pPr>
      <w:r w:rsidRPr="002350AA">
        <w:rPr>
          <w:sz w:val="20"/>
          <w:szCs w:val="20"/>
          <w:lang w:eastAsia="en-US"/>
        </w:rPr>
        <w:t>Nmap scan report for 192.168.0.231 [host down, received no-response]</w:t>
      </w:r>
    </w:p>
    <w:p w14:paraId="0D5A69E7" w14:textId="77777777" w:rsidR="002350AA" w:rsidRPr="002350AA" w:rsidRDefault="002350AA" w:rsidP="002350AA">
      <w:pPr>
        <w:jc w:val="both"/>
        <w:rPr>
          <w:sz w:val="20"/>
          <w:szCs w:val="20"/>
          <w:lang w:eastAsia="en-US"/>
        </w:rPr>
      </w:pPr>
      <w:r w:rsidRPr="002350AA">
        <w:rPr>
          <w:sz w:val="20"/>
          <w:szCs w:val="20"/>
          <w:lang w:eastAsia="en-US"/>
        </w:rPr>
        <w:t>Nmap scan report for 192.168.0.229</w:t>
      </w:r>
    </w:p>
    <w:p w14:paraId="609D6A41" w14:textId="77777777" w:rsidR="002350AA" w:rsidRPr="002350AA" w:rsidRDefault="002350AA" w:rsidP="002350AA">
      <w:pPr>
        <w:jc w:val="both"/>
        <w:rPr>
          <w:sz w:val="20"/>
          <w:szCs w:val="20"/>
          <w:lang w:eastAsia="en-US"/>
        </w:rPr>
      </w:pPr>
      <w:r w:rsidRPr="002350AA">
        <w:rPr>
          <w:sz w:val="20"/>
          <w:szCs w:val="20"/>
          <w:lang w:eastAsia="en-US"/>
        </w:rPr>
        <w:t>Host is up, received echo-reply ttl 63 (0.0028s latency).</w:t>
      </w:r>
    </w:p>
    <w:p w14:paraId="12022751" w14:textId="77777777" w:rsidR="002350AA" w:rsidRPr="002350AA" w:rsidRDefault="002350AA" w:rsidP="002350AA">
      <w:pPr>
        <w:jc w:val="both"/>
        <w:rPr>
          <w:sz w:val="20"/>
          <w:szCs w:val="20"/>
          <w:lang w:eastAsia="en-US"/>
        </w:rPr>
      </w:pPr>
      <w:r w:rsidRPr="002350AA">
        <w:rPr>
          <w:sz w:val="20"/>
          <w:szCs w:val="20"/>
          <w:lang w:eastAsia="en-US"/>
        </w:rPr>
        <w:t>Scanned at 2024-11-26 22:47:26 EST for 209s</w:t>
      </w:r>
    </w:p>
    <w:p w14:paraId="77AB10E2" w14:textId="77777777" w:rsidR="002350AA" w:rsidRPr="002350AA" w:rsidRDefault="002350AA" w:rsidP="002350AA">
      <w:pPr>
        <w:jc w:val="both"/>
        <w:rPr>
          <w:sz w:val="20"/>
          <w:szCs w:val="20"/>
          <w:lang w:eastAsia="en-US"/>
        </w:rPr>
      </w:pPr>
      <w:r w:rsidRPr="002350AA">
        <w:rPr>
          <w:sz w:val="20"/>
          <w:szCs w:val="20"/>
          <w:lang w:eastAsia="en-US"/>
        </w:rPr>
        <w:t>Not shown: 997 closed ports</w:t>
      </w:r>
    </w:p>
    <w:p w14:paraId="78B3B2B9" w14:textId="77777777" w:rsidR="002350AA" w:rsidRPr="002350AA" w:rsidRDefault="002350AA" w:rsidP="002350AA">
      <w:pPr>
        <w:jc w:val="both"/>
        <w:rPr>
          <w:sz w:val="20"/>
          <w:szCs w:val="20"/>
          <w:lang w:eastAsia="en-US"/>
        </w:rPr>
      </w:pPr>
      <w:r w:rsidRPr="002350AA">
        <w:rPr>
          <w:sz w:val="20"/>
          <w:szCs w:val="20"/>
          <w:lang w:eastAsia="en-US"/>
        </w:rPr>
        <w:t>Reason: 997 resets</w:t>
      </w:r>
    </w:p>
    <w:p w14:paraId="20DC5088" w14:textId="77777777" w:rsidR="002350AA" w:rsidRPr="002350AA" w:rsidRDefault="002350AA" w:rsidP="002350AA">
      <w:pPr>
        <w:jc w:val="both"/>
        <w:rPr>
          <w:sz w:val="20"/>
          <w:szCs w:val="20"/>
          <w:lang w:eastAsia="en-US"/>
        </w:rPr>
      </w:pPr>
      <w:r w:rsidRPr="002350AA">
        <w:rPr>
          <w:sz w:val="20"/>
          <w:szCs w:val="20"/>
          <w:lang w:eastAsia="en-US"/>
        </w:rPr>
        <w:t>PORT    STATE SERVICE    REASON         VERSION</w:t>
      </w:r>
    </w:p>
    <w:p w14:paraId="3F0A257B" w14:textId="77777777" w:rsidR="002350AA" w:rsidRPr="002350AA" w:rsidRDefault="002350A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63 VyOS telnetd</w:t>
      </w:r>
    </w:p>
    <w:p w14:paraId="034CC2BE" w14:textId="77777777" w:rsidR="002350AA" w:rsidRPr="002350AA" w:rsidRDefault="002350A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63 lighttpd 1.4.28</w:t>
      </w:r>
    </w:p>
    <w:p w14:paraId="32D7AB72" w14:textId="77777777" w:rsidR="002350AA" w:rsidRPr="002350AA" w:rsidRDefault="002350AA" w:rsidP="002350AA">
      <w:pPr>
        <w:jc w:val="both"/>
        <w:rPr>
          <w:sz w:val="20"/>
          <w:szCs w:val="20"/>
          <w:lang w:eastAsia="en-US"/>
        </w:rPr>
      </w:pPr>
      <w:r w:rsidRPr="002350AA">
        <w:rPr>
          <w:sz w:val="20"/>
          <w:szCs w:val="20"/>
          <w:lang w:eastAsia="en-US"/>
        </w:rPr>
        <w:t xml:space="preserve">| http-methods: </w:t>
      </w:r>
    </w:p>
    <w:p w14:paraId="16D905A4" w14:textId="77777777" w:rsidR="002350AA" w:rsidRPr="002350AA" w:rsidRDefault="002350A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1EBA2B2A" w14:textId="77777777" w:rsidR="002350AA" w:rsidRPr="002350AA" w:rsidRDefault="002350AA" w:rsidP="002350AA">
      <w:pPr>
        <w:jc w:val="both"/>
        <w:rPr>
          <w:sz w:val="20"/>
          <w:szCs w:val="20"/>
          <w:lang w:eastAsia="en-US"/>
        </w:rPr>
      </w:pPr>
      <w:r w:rsidRPr="002350AA">
        <w:rPr>
          <w:sz w:val="20"/>
          <w:szCs w:val="20"/>
          <w:lang w:eastAsia="en-US"/>
        </w:rPr>
        <w:t>|_http-server-header: lighttpd/1.4.28</w:t>
      </w:r>
    </w:p>
    <w:p w14:paraId="6716A1C7" w14:textId="77777777" w:rsidR="002350AA" w:rsidRPr="002350AA" w:rsidRDefault="002350AA" w:rsidP="002350AA">
      <w:pPr>
        <w:jc w:val="both"/>
        <w:rPr>
          <w:sz w:val="20"/>
          <w:szCs w:val="20"/>
          <w:lang w:eastAsia="en-US"/>
        </w:rPr>
      </w:pPr>
      <w:r w:rsidRPr="002350AA">
        <w:rPr>
          <w:sz w:val="20"/>
          <w:szCs w:val="20"/>
          <w:lang w:eastAsia="en-US"/>
        </w:rPr>
        <w:t>|_http-title: Site doesn't have a title (text/html).</w:t>
      </w:r>
    </w:p>
    <w:p w14:paraId="6A493FFC" w14:textId="77777777" w:rsidR="002350AA" w:rsidRPr="002350AA" w:rsidRDefault="002350A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63</w:t>
      </w:r>
    </w:p>
    <w:p w14:paraId="17288795" w14:textId="77777777" w:rsidR="002350AA" w:rsidRPr="002350AA" w:rsidRDefault="002350AA" w:rsidP="002350AA">
      <w:pPr>
        <w:jc w:val="both"/>
        <w:rPr>
          <w:sz w:val="20"/>
          <w:szCs w:val="20"/>
          <w:lang w:eastAsia="en-US"/>
        </w:rPr>
      </w:pPr>
      <w:r w:rsidRPr="002350AA">
        <w:rPr>
          <w:sz w:val="20"/>
          <w:szCs w:val="20"/>
          <w:lang w:eastAsia="en-US"/>
        </w:rPr>
        <w:t>|_ssl-date: 2024-11-27T03:48:56+00:00; 0s from scanner time.</w:t>
      </w:r>
    </w:p>
    <w:p w14:paraId="08E61B3A" w14:textId="77777777" w:rsidR="002350AA" w:rsidRPr="002350AA" w:rsidRDefault="002350AA" w:rsidP="002350AA">
      <w:pPr>
        <w:jc w:val="both"/>
        <w:rPr>
          <w:sz w:val="20"/>
          <w:szCs w:val="20"/>
          <w:lang w:eastAsia="en-US"/>
        </w:rPr>
      </w:pPr>
      <w:r w:rsidRPr="002350AA">
        <w:rPr>
          <w:sz w:val="20"/>
          <w:szCs w:val="20"/>
          <w:lang w:eastAsia="en-US"/>
        </w:rPr>
        <w:t>Service Info: Host: vyos; Device: router</w:t>
      </w:r>
    </w:p>
    <w:p w14:paraId="7EAF271B" w14:textId="77777777" w:rsidR="002350AA" w:rsidRPr="002350AA" w:rsidRDefault="002350AA" w:rsidP="002350AA">
      <w:pPr>
        <w:jc w:val="both"/>
        <w:rPr>
          <w:sz w:val="20"/>
          <w:szCs w:val="20"/>
          <w:lang w:eastAsia="en-US"/>
        </w:rPr>
      </w:pPr>
    </w:p>
    <w:p w14:paraId="207C2900" w14:textId="77777777" w:rsidR="002350AA" w:rsidRPr="002350AA" w:rsidRDefault="002350AA" w:rsidP="002350AA">
      <w:pPr>
        <w:jc w:val="both"/>
        <w:rPr>
          <w:sz w:val="20"/>
          <w:szCs w:val="20"/>
          <w:lang w:eastAsia="en-US"/>
        </w:rPr>
      </w:pPr>
      <w:r w:rsidRPr="002350AA">
        <w:rPr>
          <w:sz w:val="20"/>
          <w:szCs w:val="20"/>
          <w:lang w:eastAsia="en-US"/>
        </w:rPr>
        <w:t>Host script results:</w:t>
      </w:r>
    </w:p>
    <w:p w14:paraId="563DB7F2" w14:textId="77777777" w:rsidR="002350AA" w:rsidRPr="002350AA" w:rsidRDefault="002350AA" w:rsidP="002350AA">
      <w:pPr>
        <w:jc w:val="both"/>
        <w:rPr>
          <w:sz w:val="20"/>
          <w:szCs w:val="20"/>
          <w:lang w:eastAsia="en-US"/>
        </w:rPr>
      </w:pPr>
      <w:r w:rsidRPr="002350AA">
        <w:rPr>
          <w:sz w:val="20"/>
          <w:szCs w:val="20"/>
          <w:lang w:eastAsia="en-US"/>
        </w:rPr>
        <w:t>|_clock-skew: 0s</w:t>
      </w:r>
    </w:p>
    <w:p w14:paraId="18C69BAE" w14:textId="77777777" w:rsidR="002350AA" w:rsidRPr="002350AA" w:rsidRDefault="002350AA" w:rsidP="002350AA">
      <w:pPr>
        <w:jc w:val="both"/>
        <w:rPr>
          <w:sz w:val="20"/>
          <w:szCs w:val="20"/>
          <w:lang w:eastAsia="en-US"/>
        </w:rPr>
      </w:pPr>
    </w:p>
    <w:p w14:paraId="164F10BF" w14:textId="77777777" w:rsidR="002350AA" w:rsidRPr="002350AA" w:rsidRDefault="002350AA" w:rsidP="002350AA">
      <w:pPr>
        <w:jc w:val="both"/>
        <w:rPr>
          <w:sz w:val="20"/>
          <w:szCs w:val="20"/>
          <w:lang w:eastAsia="en-US"/>
        </w:rPr>
      </w:pPr>
      <w:r w:rsidRPr="002350AA">
        <w:rPr>
          <w:sz w:val="20"/>
          <w:szCs w:val="20"/>
          <w:lang w:eastAsia="en-US"/>
        </w:rPr>
        <w:t>Nmap scan report for 192.168.0.230</w:t>
      </w:r>
    </w:p>
    <w:p w14:paraId="72421B24" w14:textId="77777777" w:rsidR="002350AA" w:rsidRPr="002350AA" w:rsidRDefault="002350AA" w:rsidP="002350AA">
      <w:pPr>
        <w:jc w:val="both"/>
        <w:rPr>
          <w:sz w:val="20"/>
          <w:szCs w:val="20"/>
          <w:lang w:eastAsia="en-US"/>
        </w:rPr>
      </w:pPr>
      <w:r w:rsidRPr="002350AA">
        <w:rPr>
          <w:sz w:val="20"/>
          <w:szCs w:val="20"/>
          <w:lang w:eastAsia="en-US"/>
        </w:rPr>
        <w:t>Host is up, received echo-reply ttl 62 (0.0029s latency).</w:t>
      </w:r>
    </w:p>
    <w:p w14:paraId="6D183746" w14:textId="77777777" w:rsidR="002350AA" w:rsidRPr="002350AA" w:rsidRDefault="002350AA" w:rsidP="002350AA">
      <w:pPr>
        <w:jc w:val="both"/>
        <w:rPr>
          <w:sz w:val="20"/>
          <w:szCs w:val="20"/>
          <w:lang w:eastAsia="en-US"/>
        </w:rPr>
      </w:pPr>
      <w:r w:rsidRPr="002350AA">
        <w:rPr>
          <w:sz w:val="20"/>
          <w:szCs w:val="20"/>
          <w:lang w:eastAsia="en-US"/>
        </w:rPr>
        <w:t>Scanned at 2024-11-26 22:47:26 EST for 209s</w:t>
      </w:r>
    </w:p>
    <w:p w14:paraId="550D7ABB" w14:textId="77777777" w:rsidR="002350AA" w:rsidRPr="002350AA" w:rsidRDefault="002350AA" w:rsidP="002350AA">
      <w:pPr>
        <w:jc w:val="both"/>
        <w:rPr>
          <w:sz w:val="20"/>
          <w:szCs w:val="20"/>
          <w:lang w:eastAsia="en-US"/>
        </w:rPr>
      </w:pPr>
      <w:r w:rsidRPr="002350AA">
        <w:rPr>
          <w:sz w:val="20"/>
          <w:szCs w:val="20"/>
          <w:lang w:eastAsia="en-US"/>
        </w:rPr>
        <w:t>Not shown: 997 closed ports</w:t>
      </w:r>
    </w:p>
    <w:p w14:paraId="012A2CFB" w14:textId="77777777" w:rsidR="002350AA" w:rsidRPr="002350AA" w:rsidRDefault="002350AA" w:rsidP="002350AA">
      <w:pPr>
        <w:jc w:val="both"/>
        <w:rPr>
          <w:sz w:val="20"/>
          <w:szCs w:val="20"/>
          <w:lang w:eastAsia="en-US"/>
        </w:rPr>
      </w:pPr>
      <w:r w:rsidRPr="002350AA">
        <w:rPr>
          <w:sz w:val="20"/>
          <w:szCs w:val="20"/>
          <w:lang w:eastAsia="en-US"/>
        </w:rPr>
        <w:t>Reason: 997 resets</w:t>
      </w:r>
    </w:p>
    <w:p w14:paraId="4A0C52E1" w14:textId="77777777" w:rsidR="002350AA" w:rsidRPr="002350AA" w:rsidRDefault="002350AA" w:rsidP="002350AA">
      <w:pPr>
        <w:jc w:val="both"/>
        <w:rPr>
          <w:sz w:val="20"/>
          <w:szCs w:val="20"/>
          <w:lang w:eastAsia="en-US"/>
        </w:rPr>
      </w:pPr>
      <w:r w:rsidRPr="002350AA">
        <w:rPr>
          <w:sz w:val="20"/>
          <w:szCs w:val="20"/>
          <w:lang w:eastAsia="en-US"/>
        </w:rPr>
        <w:t>PORT    STATE SERVICE    REASON         VERSION</w:t>
      </w:r>
    </w:p>
    <w:p w14:paraId="55D45655" w14:textId="77777777" w:rsidR="002350AA" w:rsidRPr="002350AA" w:rsidRDefault="002350A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62 VyOS telnetd</w:t>
      </w:r>
    </w:p>
    <w:p w14:paraId="4E00E2F4" w14:textId="77777777" w:rsidR="002350AA" w:rsidRPr="002350AA" w:rsidRDefault="002350AA" w:rsidP="002350AA">
      <w:pPr>
        <w:jc w:val="both"/>
        <w:rPr>
          <w:sz w:val="20"/>
          <w:szCs w:val="20"/>
          <w:lang w:eastAsia="en-US"/>
        </w:rPr>
      </w:pPr>
      <w:r w:rsidRPr="002350AA">
        <w:rPr>
          <w:sz w:val="20"/>
          <w:szCs w:val="20"/>
          <w:lang w:eastAsia="en-US"/>
        </w:rPr>
        <w:t>80/</w:t>
      </w:r>
      <w:proofErr w:type="gramStart"/>
      <w:r w:rsidRPr="002350AA">
        <w:rPr>
          <w:sz w:val="20"/>
          <w:szCs w:val="20"/>
          <w:lang w:eastAsia="en-US"/>
        </w:rPr>
        <w:t>tcp  open</w:t>
      </w:r>
      <w:proofErr w:type="gramEnd"/>
      <w:r w:rsidRPr="002350AA">
        <w:rPr>
          <w:sz w:val="20"/>
          <w:szCs w:val="20"/>
          <w:lang w:eastAsia="en-US"/>
        </w:rPr>
        <w:t xml:space="preserve">  http       syn-ack ttl 62 lighttpd 1.4.28</w:t>
      </w:r>
    </w:p>
    <w:p w14:paraId="130F8FF2" w14:textId="77777777" w:rsidR="002350AA" w:rsidRPr="002350AA" w:rsidRDefault="002350AA" w:rsidP="002350AA">
      <w:pPr>
        <w:jc w:val="both"/>
        <w:rPr>
          <w:sz w:val="20"/>
          <w:szCs w:val="20"/>
          <w:lang w:eastAsia="en-US"/>
        </w:rPr>
      </w:pPr>
      <w:r w:rsidRPr="002350AA">
        <w:rPr>
          <w:sz w:val="20"/>
          <w:szCs w:val="20"/>
          <w:lang w:eastAsia="en-US"/>
        </w:rPr>
        <w:t xml:space="preserve">| http-methods: </w:t>
      </w:r>
    </w:p>
    <w:p w14:paraId="57120091" w14:textId="77777777" w:rsidR="002350AA" w:rsidRPr="002350AA" w:rsidRDefault="002350A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68ACA9B8" w14:textId="77777777" w:rsidR="002350AA" w:rsidRPr="002350AA" w:rsidRDefault="002350AA" w:rsidP="002350AA">
      <w:pPr>
        <w:jc w:val="both"/>
        <w:rPr>
          <w:sz w:val="20"/>
          <w:szCs w:val="20"/>
          <w:lang w:eastAsia="en-US"/>
        </w:rPr>
      </w:pPr>
      <w:r w:rsidRPr="002350AA">
        <w:rPr>
          <w:sz w:val="20"/>
          <w:szCs w:val="20"/>
          <w:lang w:eastAsia="en-US"/>
        </w:rPr>
        <w:lastRenderedPageBreak/>
        <w:t>|_http-server-header: lighttpd/1.4.28</w:t>
      </w:r>
    </w:p>
    <w:p w14:paraId="42F7D907" w14:textId="77777777" w:rsidR="002350AA" w:rsidRPr="002350AA" w:rsidRDefault="002350AA" w:rsidP="002350AA">
      <w:pPr>
        <w:jc w:val="both"/>
        <w:rPr>
          <w:sz w:val="20"/>
          <w:szCs w:val="20"/>
          <w:lang w:eastAsia="en-US"/>
        </w:rPr>
      </w:pPr>
      <w:r w:rsidRPr="002350AA">
        <w:rPr>
          <w:sz w:val="20"/>
          <w:szCs w:val="20"/>
          <w:lang w:eastAsia="en-US"/>
        </w:rPr>
        <w:t>|_http-title: Site doesn't have a title (text/html).</w:t>
      </w:r>
    </w:p>
    <w:p w14:paraId="394DAB93" w14:textId="77777777" w:rsidR="002350AA" w:rsidRPr="002350AA" w:rsidRDefault="002350A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62</w:t>
      </w:r>
    </w:p>
    <w:p w14:paraId="73BBEB8F" w14:textId="77777777" w:rsidR="002350AA" w:rsidRPr="002350AA" w:rsidRDefault="002350AA" w:rsidP="002350AA">
      <w:pPr>
        <w:jc w:val="both"/>
        <w:rPr>
          <w:sz w:val="20"/>
          <w:szCs w:val="20"/>
          <w:lang w:eastAsia="en-US"/>
        </w:rPr>
      </w:pPr>
      <w:r w:rsidRPr="002350AA">
        <w:rPr>
          <w:sz w:val="20"/>
          <w:szCs w:val="20"/>
          <w:lang w:eastAsia="en-US"/>
        </w:rPr>
        <w:t>|_ssl-date: 2024-11-27T03:48:56+00:00; 0s from scanner time.</w:t>
      </w:r>
    </w:p>
    <w:p w14:paraId="0B48BFE5" w14:textId="77777777" w:rsidR="002350AA" w:rsidRPr="002350AA" w:rsidRDefault="002350AA" w:rsidP="002350AA">
      <w:pPr>
        <w:jc w:val="both"/>
        <w:rPr>
          <w:sz w:val="20"/>
          <w:szCs w:val="20"/>
          <w:lang w:eastAsia="en-US"/>
        </w:rPr>
      </w:pPr>
      <w:r w:rsidRPr="002350AA">
        <w:rPr>
          <w:sz w:val="20"/>
          <w:szCs w:val="20"/>
          <w:lang w:eastAsia="en-US"/>
        </w:rPr>
        <w:t>Service Info: Host: vyos; Device: router</w:t>
      </w:r>
    </w:p>
    <w:p w14:paraId="00F659E2" w14:textId="77777777" w:rsidR="002350AA" w:rsidRPr="002350AA" w:rsidRDefault="002350AA" w:rsidP="002350AA">
      <w:pPr>
        <w:jc w:val="both"/>
        <w:rPr>
          <w:sz w:val="20"/>
          <w:szCs w:val="20"/>
          <w:lang w:eastAsia="en-US"/>
        </w:rPr>
      </w:pPr>
    </w:p>
    <w:p w14:paraId="05E2F498" w14:textId="77777777" w:rsidR="002350AA" w:rsidRPr="002350AA" w:rsidRDefault="002350AA" w:rsidP="002350AA">
      <w:pPr>
        <w:jc w:val="both"/>
        <w:rPr>
          <w:sz w:val="20"/>
          <w:szCs w:val="20"/>
          <w:lang w:eastAsia="en-US"/>
        </w:rPr>
      </w:pPr>
      <w:r w:rsidRPr="002350AA">
        <w:rPr>
          <w:sz w:val="20"/>
          <w:szCs w:val="20"/>
          <w:lang w:eastAsia="en-US"/>
        </w:rPr>
        <w:t>Host script results:</w:t>
      </w:r>
    </w:p>
    <w:p w14:paraId="6ECE1541" w14:textId="77777777" w:rsidR="002350AA" w:rsidRPr="002350AA" w:rsidRDefault="002350AA" w:rsidP="002350AA">
      <w:pPr>
        <w:jc w:val="both"/>
        <w:rPr>
          <w:sz w:val="20"/>
          <w:szCs w:val="20"/>
          <w:lang w:eastAsia="en-US"/>
        </w:rPr>
      </w:pPr>
      <w:r w:rsidRPr="002350AA">
        <w:rPr>
          <w:sz w:val="20"/>
          <w:szCs w:val="20"/>
          <w:lang w:eastAsia="en-US"/>
        </w:rPr>
        <w:t>|_clock-skew: 0s</w:t>
      </w:r>
    </w:p>
    <w:p w14:paraId="73124020" w14:textId="77777777" w:rsidR="002350AA" w:rsidRPr="002350AA" w:rsidRDefault="002350AA" w:rsidP="002350AA">
      <w:pPr>
        <w:jc w:val="both"/>
        <w:rPr>
          <w:sz w:val="20"/>
          <w:szCs w:val="20"/>
          <w:lang w:eastAsia="en-US"/>
        </w:rPr>
      </w:pPr>
    </w:p>
    <w:p w14:paraId="1E330097" w14:textId="77777777" w:rsidR="002350AA" w:rsidRPr="002350AA" w:rsidRDefault="002350AA" w:rsidP="002350AA">
      <w:pPr>
        <w:jc w:val="both"/>
        <w:rPr>
          <w:sz w:val="20"/>
          <w:szCs w:val="20"/>
          <w:lang w:eastAsia="en-US"/>
        </w:rPr>
      </w:pPr>
      <w:r w:rsidRPr="002350AA">
        <w:rPr>
          <w:sz w:val="20"/>
          <w:szCs w:val="20"/>
          <w:lang w:eastAsia="en-US"/>
        </w:rPr>
        <w:t>Post-scan script results:</w:t>
      </w:r>
    </w:p>
    <w:p w14:paraId="25AA692A" w14:textId="77777777" w:rsidR="002350AA" w:rsidRPr="002350AA" w:rsidRDefault="002350AA" w:rsidP="002350AA">
      <w:pPr>
        <w:jc w:val="both"/>
        <w:rPr>
          <w:sz w:val="20"/>
          <w:szCs w:val="20"/>
          <w:lang w:eastAsia="en-US"/>
        </w:rPr>
      </w:pPr>
      <w:r w:rsidRPr="002350AA">
        <w:rPr>
          <w:sz w:val="20"/>
          <w:szCs w:val="20"/>
          <w:lang w:eastAsia="en-US"/>
        </w:rPr>
        <w:t xml:space="preserve">| clock-skew: </w:t>
      </w:r>
    </w:p>
    <w:p w14:paraId="15912E9A" w14:textId="77777777" w:rsidR="002350AA" w:rsidRPr="002350AA" w:rsidRDefault="002350AA" w:rsidP="002350AA">
      <w:pPr>
        <w:jc w:val="both"/>
        <w:rPr>
          <w:sz w:val="20"/>
          <w:szCs w:val="20"/>
          <w:lang w:eastAsia="en-US"/>
        </w:rPr>
      </w:pPr>
      <w:r w:rsidRPr="002350AA">
        <w:rPr>
          <w:sz w:val="20"/>
          <w:szCs w:val="20"/>
          <w:lang w:eastAsia="en-US"/>
        </w:rPr>
        <w:t xml:space="preserve">|   0s: </w:t>
      </w:r>
    </w:p>
    <w:p w14:paraId="7DB58237" w14:textId="77777777" w:rsidR="002350AA" w:rsidRPr="002350AA" w:rsidRDefault="002350AA" w:rsidP="002350AA">
      <w:pPr>
        <w:jc w:val="both"/>
        <w:rPr>
          <w:sz w:val="20"/>
          <w:szCs w:val="20"/>
          <w:lang w:eastAsia="en-US"/>
        </w:rPr>
      </w:pPr>
      <w:r w:rsidRPr="002350AA">
        <w:rPr>
          <w:sz w:val="20"/>
          <w:szCs w:val="20"/>
          <w:lang w:eastAsia="en-US"/>
        </w:rPr>
        <w:t>|     192.168.0.229</w:t>
      </w:r>
    </w:p>
    <w:p w14:paraId="375161A1" w14:textId="77777777" w:rsidR="002350AA" w:rsidRPr="002350AA" w:rsidRDefault="002350AA" w:rsidP="002350AA">
      <w:pPr>
        <w:jc w:val="both"/>
        <w:rPr>
          <w:sz w:val="20"/>
          <w:szCs w:val="20"/>
          <w:lang w:eastAsia="en-US"/>
        </w:rPr>
      </w:pPr>
      <w:r w:rsidRPr="002350AA">
        <w:rPr>
          <w:sz w:val="20"/>
          <w:szCs w:val="20"/>
          <w:lang w:eastAsia="en-US"/>
        </w:rPr>
        <w:t>|_    192.168.0.230</w:t>
      </w:r>
    </w:p>
    <w:p w14:paraId="481B3BD3" w14:textId="77777777" w:rsidR="002350AA" w:rsidRPr="002350AA" w:rsidRDefault="002350AA" w:rsidP="002350AA">
      <w:pPr>
        <w:jc w:val="both"/>
        <w:rPr>
          <w:sz w:val="20"/>
          <w:szCs w:val="20"/>
          <w:lang w:eastAsia="en-US"/>
        </w:rPr>
      </w:pPr>
      <w:r w:rsidRPr="002350AA">
        <w:rPr>
          <w:sz w:val="20"/>
          <w:szCs w:val="20"/>
          <w:lang w:eastAsia="en-US"/>
        </w:rPr>
        <w:t>Read data files from: /usr/bin</w:t>
      </w:r>
      <w:proofErr w:type="gramStart"/>
      <w:r w:rsidRPr="002350AA">
        <w:rPr>
          <w:sz w:val="20"/>
          <w:szCs w:val="20"/>
          <w:lang w:eastAsia="en-US"/>
        </w:rPr>
        <w:t>/..</w:t>
      </w:r>
      <w:proofErr w:type="gramEnd"/>
      <w:r w:rsidRPr="002350AA">
        <w:rPr>
          <w:sz w:val="20"/>
          <w:szCs w:val="20"/>
          <w:lang w:eastAsia="en-US"/>
        </w:rPr>
        <w:t>/share/nmap</w:t>
      </w:r>
    </w:p>
    <w:p w14:paraId="57D2DB6D" w14:textId="77777777" w:rsidR="002350AA" w:rsidRPr="002350AA" w:rsidRDefault="002350AA" w:rsidP="002350AA">
      <w:pPr>
        <w:jc w:val="both"/>
        <w:rPr>
          <w:sz w:val="20"/>
          <w:szCs w:val="20"/>
          <w:lang w:eastAsia="en-US"/>
        </w:rPr>
      </w:pPr>
      <w:r w:rsidRPr="002350AA">
        <w:rPr>
          <w:sz w:val="20"/>
          <w:szCs w:val="20"/>
          <w:lang w:eastAsia="en-US"/>
        </w:rPr>
        <w:t xml:space="preserve">Service detection performed. Please report any incorrect results at </w:t>
      </w:r>
      <w:proofErr w:type="gramStart"/>
      <w:r w:rsidRPr="002350AA">
        <w:rPr>
          <w:sz w:val="20"/>
          <w:szCs w:val="20"/>
          <w:lang w:eastAsia="en-US"/>
        </w:rPr>
        <w:t>https://nmap.org/submit/ .</w:t>
      </w:r>
      <w:proofErr w:type="gramEnd"/>
    </w:p>
    <w:p w14:paraId="6A68E7D4" w14:textId="4F38D344" w:rsidR="002350AA" w:rsidRPr="002350AA" w:rsidRDefault="002350AA" w:rsidP="002350AA">
      <w:pPr>
        <w:jc w:val="both"/>
        <w:rPr>
          <w:sz w:val="20"/>
          <w:szCs w:val="20"/>
          <w:lang w:eastAsia="en-US"/>
        </w:rPr>
      </w:pPr>
      <w:r w:rsidRPr="002350AA">
        <w:rPr>
          <w:sz w:val="20"/>
          <w:szCs w:val="20"/>
          <w:lang w:eastAsia="en-US"/>
        </w:rPr>
        <w:t xml:space="preserve"># Nmap done </w:t>
      </w:r>
      <w:proofErr w:type="gramStart"/>
      <w:r w:rsidRPr="002350AA">
        <w:rPr>
          <w:sz w:val="20"/>
          <w:szCs w:val="20"/>
          <w:lang w:eastAsia="en-US"/>
        </w:rPr>
        <w:t>at</w:t>
      </w:r>
      <w:proofErr w:type="gramEnd"/>
      <w:r w:rsidRPr="002350AA">
        <w:rPr>
          <w:sz w:val="20"/>
          <w:szCs w:val="20"/>
          <w:lang w:eastAsia="en-US"/>
        </w:rPr>
        <w:t xml:space="preserve"> Tue Nov 26 22:50:55 2024 -- 4 IP addresses (2 hosts up) scanned in 209.96 seconds</w:t>
      </w:r>
    </w:p>
    <w:p w14:paraId="5CA9A069" w14:textId="5CC64C76" w:rsidR="009F6163" w:rsidRPr="002350AA" w:rsidRDefault="002350AA" w:rsidP="002350AA">
      <w:pPr>
        <w:pStyle w:val="Heading3"/>
        <w:jc w:val="both"/>
        <w:rPr>
          <w:sz w:val="20"/>
          <w:szCs w:val="20"/>
          <w:lang w:eastAsia="en-US"/>
        </w:rPr>
      </w:pPr>
      <w:bookmarkStart w:id="165" w:name="_Toc185981793"/>
      <w:r w:rsidRPr="002350AA">
        <w:rPr>
          <w:sz w:val="20"/>
          <w:szCs w:val="20"/>
          <w:lang w:eastAsia="en-US"/>
        </w:rPr>
        <w:t>scan-point-to-point_192.168.0.233</w:t>
      </w:r>
      <w:bookmarkEnd w:id="165"/>
    </w:p>
    <w:p w14:paraId="54890DBD" w14:textId="77777777" w:rsidR="002350AA" w:rsidRPr="002350AA" w:rsidRDefault="002350AA" w:rsidP="002350AA">
      <w:pPr>
        <w:jc w:val="both"/>
        <w:rPr>
          <w:sz w:val="20"/>
          <w:szCs w:val="20"/>
          <w:lang w:eastAsia="en-US"/>
        </w:rPr>
      </w:pPr>
    </w:p>
    <w:p w14:paraId="78DAFDEA" w14:textId="77777777" w:rsidR="002350AA" w:rsidRPr="002350AA" w:rsidRDefault="002350AA" w:rsidP="002350AA">
      <w:pPr>
        <w:jc w:val="both"/>
        <w:rPr>
          <w:sz w:val="20"/>
          <w:szCs w:val="20"/>
          <w:lang w:eastAsia="en-US"/>
        </w:rPr>
      </w:pPr>
      <w:r w:rsidRPr="002350AA">
        <w:rPr>
          <w:sz w:val="20"/>
          <w:szCs w:val="20"/>
          <w:lang w:eastAsia="en-US"/>
        </w:rPr>
        <w:t xml:space="preserve"># Nmap 7.80 </w:t>
      </w:r>
      <w:proofErr w:type="gramStart"/>
      <w:r w:rsidRPr="002350AA">
        <w:rPr>
          <w:sz w:val="20"/>
          <w:szCs w:val="20"/>
          <w:lang w:eastAsia="en-US"/>
        </w:rPr>
        <w:t>scan initiated</w:t>
      </w:r>
      <w:proofErr w:type="gramEnd"/>
      <w:r w:rsidRPr="002350AA">
        <w:rPr>
          <w:sz w:val="20"/>
          <w:szCs w:val="20"/>
          <w:lang w:eastAsia="en-US"/>
        </w:rPr>
        <w:t xml:space="preserve"> Tue Nov 26 23:43:08 2024 as: nmap -vv -sC -sV -oA nmap/scan-point-to-point_192.168.0.233 192.168.0.233/30</w:t>
      </w:r>
    </w:p>
    <w:p w14:paraId="044BE47C" w14:textId="77777777" w:rsidR="002350AA" w:rsidRPr="002350AA" w:rsidRDefault="002350AA" w:rsidP="002350AA">
      <w:pPr>
        <w:jc w:val="both"/>
        <w:rPr>
          <w:sz w:val="20"/>
          <w:szCs w:val="20"/>
          <w:lang w:eastAsia="en-US"/>
        </w:rPr>
      </w:pPr>
      <w:r w:rsidRPr="002350AA">
        <w:rPr>
          <w:sz w:val="20"/>
          <w:szCs w:val="20"/>
          <w:lang w:eastAsia="en-US"/>
        </w:rPr>
        <w:t>Nmap scan report for 192.168.0.232 [host down, received no-response]</w:t>
      </w:r>
    </w:p>
    <w:p w14:paraId="6E8920DE" w14:textId="77777777" w:rsidR="002350AA" w:rsidRPr="002350AA" w:rsidRDefault="002350AA" w:rsidP="002350AA">
      <w:pPr>
        <w:jc w:val="both"/>
        <w:rPr>
          <w:sz w:val="20"/>
          <w:szCs w:val="20"/>
          <w:lang w:eastAsia="en-US"/>
        </w:rPr>
      </w:pPr>
      <w:r w:rsidRPr="002350AA">
        <w:rPr>
          <w:sz w:val="20"/>
          <w:szCs w:val="20"/>
          <w:lang w:eastAsia="en-US"/>
        </w:rPr>
        <w:t>Nmap scan report for 192.168.0.234 [host down, received no-response]</w:t>
      </w:r>
    </w:p>
    <w:p w14:paraId="1DBECADA" w14:textId="77777777" w:rsidR="002350AA" w:rsidRPr="002350AA" w:rsidRDefault="002350AA" w:rsidP="002350AA">
      <w:pPr>
        <w:jc w:val="both"/>
        <w:rPr>
          <w:sz w:val="20"/>
          <w:szCs w:val="20"/>
          <w:lang w:eastAsia="en-US"/>
        </w:rPr>
      </w:pPr>
      <w:r w:rsidRPr="002350AA">
        <w:rPr>
          <w:sz w:val="20"/>
          <w:szCs w:val="20"/>
          <w:lang w:eastAsia="en-US"/>
        </w:rPr>
        <w:t>Nmap scan report for 192.168.0.235 [host down, received no-response]</w:t>
      </w:r>
    </w:p>
    <w:p w14:paraId="3B78DDBE" w14:textId="77777777" w:rsidR="002350AA" w:rsidRPr="002350AA" w:rsidRDefault="002350AA" w:rsidP="002350AA">
      <w:pPr>
        <w:jc w:val="both"/>
        <w:rPr>
          <w:sz w:val="20"/>
          <w:szCs w:val="20"/>
          <w:lang w:eastAsia="en-US"/>
        </w:rPr>
      </w:pPr>
      <w:r w:rsidRPr="002350AA">
        <w:rPr>
          <w:sz w:val="20"/>
          <w:szCs w:val="20"/>
          <w:lang w:eastAsia="en-US"/>
        </w:rPr>
        <w:t>Nmap scan report for 192.168.0.233</w:t>
      </w:r>
    </w:p>
    <w:p w14:paraId="26DFA5FB" w14:textId="77777777" w:rsidR="002350AA" w:rsidRPr="002350AA" w:rsidRDefault="002350AA" w:rsidP="002350AA">
      <w:pPr>
        <w:jc w:val="both"/>
        <w:rPr>
          <w:sz w:val="20"/>
          <w:szCs w:val="20"/>
          <w:lang w:eastAsia="en-US"/>
        </w:rPr>
      </w:pPr>
      <w:r w:rsidRPr="002350AA">
        <w:rPr>
          <w:sz w:val="20"/>
          <w:szCs w:val="20"/>
          <w:lang w:eastAsia="en-US"/>
        </w:rPr>
        <w:t>Host is up, received echo-reply ttl 62 (0.0052s latency).</w:t>
      </w:r>
    </w:p>
    <w:p w14:paraId="6CEF4D7F" w14:textId="77777777" w:rsidR="002350AA" w:rsidRPr="002350AA" w:rsidRDefault="002350AA" w:rsidP="002350AA">
      <w:pPr>
        <w:jc w:val="both"/>
        <w:rPr>
          <w:sz w:val="20"/>
          <w:szCs w:val="20"/>
          <w:lang w:eastAsia="en-US"/>
        </w:rPr>
      </w:pPr>
      <w:r w:rsidRPr="002350AA">
        <w:rPr>
          <w:sz w:val="20"/>
          <w:szCs w:val="20"/>
          <w:lang w:eastAsia="en-US"/>
        </w:rPr>
        <w:t>Scanned at 2024-11-26 23:43:08 EST for 119s</w:t>
      </w:r>
    </w:p>
    <w:p w14:paraId="337CEDA2" w14:textId="77777777" w:rsidR="002350AA" w:rsidRPr="002350AA" w:rsidRDefault="002350AA" w:rsidP="002350AA">
      <w:pPr>
        <w:jc w:val="both"/>
        <w:rPr>
          <w:sz w:val="20"/>
          <w:szCs w:val="20"/>
          <w:lang w:eastAsia="en-US"/>
        </w:rPr>
      </w:pPr>
      <w:r w:rsidRPr="002350AA">
        <w:rPr>
          <w:sz w:val="20"/>
          <w:szCs w:val="20"/>
          <w:lang w:eastAsia="en-US"/>
        </w:rPr>
        <w:t>Not shown: 997 closed ports</w:t>
      </w:r>
    </w:p>
    <w:p w14:paraId="5AB53A4A" w14:textId="77777777" w:rsidR="002350AA" w:rsidRPr="002350AA" w:rsidRDefault="002350AA" w:rsidP="002350AA">
      <w:pPr>
        <w:jc w:val="both"/>
        <w:rPr>
          <w:sz w:val="20"/>
          <w:szCs w:val="20"/>
          <w:lang w:eastAsia="en-US"/>
        </w:rPr>
      </w:pPr>
      <w:r w:rsidRPr="002350AA">
        <w:rPr>
          <w:sz w:val="20"/>
          <w:szCs w:val="20"/>
          <w:lang w:eastAsia="en-US"/>
        </w:rPr>
        <w:t>Reason: 997 resets</w:t>
      </w:r>
    </w:p>
    <w:p w14:paraId="758A0BEF" w14:textId="77777777" w:rsidR="002350AA" w:rsidRPr="002350AA" w:rsidRDefault="002350AA" w:rsidP="002350AA">
      <w:pPr>
        <w:jc w:val="both"/>
        <w:rPr>
          <w:sz w:val="20"/>
          <w:szCs w:val="20"/>
          <w:lang w:eastAsia="en-US"/>
        </w:rPr>
      </w:pPr>
      <w:r w:rsidRPr="002350AA">
        <w:rPr>
          <w:sz w:val="20"/>
          <w:szCs w:val="20"/>
          <w:lang w:eastAsia="en-US"/>
        </w:rPr>
        <w:t>PORT    STATE SERVICE    REASON         VERSION</w:t>
      </w:r>
    </w:p>
    <w:p w14:paraId="4BF8D4F9" w14:textId="77777777" w:rsidR="002350AA" w:rsidRPr="002350AA" w:rsidRDefault="002350AA" w:rsidP="002350AA">
      <w:pPr>
        <w:jc w:val="both"/>
        <w:rPr>
          <w:sz w:val="20"/>
          <w:szCs w:val="20"/>
          <w:lang w:eastAsia="en-US"/>
        </w:rPr>
      </w:pPr>
      <w:r w:rsidRPr="002350AA">
        <w:rPr>
          <w:sz w:val="20"/>
          <w:szCs w:val="20"/>
          <w:lang w:eastAsia="en-US"/>
        </w:rPr>
        <w:t>23/</w:t>
      </w:r>
      <w:proofErr w:type="gramStart"/>
      <w:r w:rsidRPr="002350AA">
        <w:rPr>
          <w:sz w:val="20"/>
          <w:szCs w:val="20"/>
          <w:lang w:eastAsia="en-US"/>
        </w:rPr>
        <w:t>tcp  open</w:t>
      </w:r>
      <w:proofErr w:type="gramEnd"/>
      <w:r w:rsidRPr="002350AA">
        <w:rPr>
          <w:sz w:val="20"/>
          <w:szCs w:val="20"/>
          <w:lang w:eastAsia="en-US"/>
        </w:rPr>
        <w:t xml:space="preserve">  telnet     syn-ack ttl 62 VyOS telnetd</w:t>
      </w:r>
    </w:p>
    <w:p w14:paraId="240F25C2" w14:textId="77777777" w:rsidR="002350AA" w:rsidRPr="002350AA" w:rsidRDefault="002350AA" w:rsidP="002350AA">
      <w:pPr>
        <w:jc w:val="both"/>
        <w:rPr>
          <w:sz w:val="20"/>
          <w:szCs w:val="20"/>
          <w:lang w:eastAsia="en-US"/>
        </w:rPr>
      </w:pPr>
      <w:r w:rsidRPr="002350AA">
        <w:rPr>
          <w:sz w:val="20"/>
          <w:szCs w:val="20"/>
          <w:lang w:eastAsia="en-US"/>
        </w:rPr>
        <w:lastRenderedPageBreak/>
        <w:t>80/</w:t>
      </w:r>
      <w:proofErr w:type="gramStart"/>
      <w:r w:rsidRPr="002350AA">
        <w:rPr>
          <w:sz w:val="20"/>
          <w:szCs w:val="20"/>
          <w:lang w:eastAsia="en-US"/>
        </w:rPr>
        <w:t>tcp  open</w:t>
      </w:r>
      <w:proofErr w:type="gramEnd"/>
      <w:r w:rsidRPr="002350AA">
        <w:rPr>
          <w:sz w:val="20"/>
          <w:szCs w:val="20"/>
          <w:lang w:eastAsia="en-US"/>
        </w:rPr>
        <w:t xml:space="preserve">  http       syn-ack ttl 62 lighttpd 1.4.28</w:t>
      </w:r>
    </w:p>
    <w:p w14:paraId="74283A06" w14:textId="77777777" w:rsidR="002350AA" w:rsidRPr="002350AA" w:rsidRDefault="002350AA" w:rsidP="002350AA">
      <w:pPr>
        <w:jc w:val="both"/>
        <w:rPr>
          <w:sz w:val="20"/>
          <w:szCs w:val="20"/>
          <w:lang w:eastAsia="en-US"/>
        </w:rPr>
      </w:pPr>
      <w:r w:rsidRPr="002350AA">
        <w:rPr>
          <w:sz w:val="20"/>
          <w:szCs w:val="20"/>
          <w:lang w:eastAsia="en-US"/>
        </w:rPr>
        <w:t xml:space="preserve">| http-methods: </w:t>
      </w:r>
    </w:p>
    <w:p w14:paraId="4646DB03" w14:textId="77777777" w:rsidR="002350AA" w:rsidRPr="002350AA" w:rsidRDefault="002350AA" w:rsidP="002350AA">
      <w:pPr>
        <w:jc w:val="both"/>
        <w:rPr>
          <w:sz w:val="20"/>
          <w:szCs w:val="20"/>
          <w:lang w:eastAsia="en-US"/>
        </w:rPr>
      </w:pPr>
      <w:r w:rsidRPr="002350AA">
        <w:rPr>
          <w:sz w:val="20"/>
          <w:szCs w:val="20"/>
          <w:lang w:eastAsia="en-US"/>
        </w:rPr>
        <w:t>|</w:t>
      </w:r>
      <w:proofErr w:type="gramStart"/>
      <w:r w:rsidRPr="002350AA">
        <w:rPr>
          <w:sz w:val="20"/>
          <w:szCs w:val="20"/>
          <w:lang w:eastAsia="en-US"/>
        </w:rPr>
        <w:t>_  Supported</w:t>
      </w:r>
      <w:proofErr w:type="gramEnd"/>
      <w:r w:rsidRPr="002350AA">
        <w:rPr>
          <w:sz w:val="20"/>
          <w:szCs w:val="20"/>
          <w:lang w:eastAsia="en-US"/>
        </w:rPr>
        <w:t xml:space="preserve"> Methods: OPTIONS GET HEAD POST</w:t>
      </w:r>
    </w:p>
    <w:p w14:paraId="274CCC0C" w14:textId="77777777" w:rsidR="002350AA" w:rsidRPr="002350AA" w:rsidRDefault="002350AA" w:rsidP="002350AA">
      <w:pPr>
        <w:jc w:val="both"/>
        <w:rPr>
          <w:sz w:val="20"/>
          <w:szCs w:val="20"/>
          <w:lang w:eastAsia="en-US"/>
        </w:rPr>
      </w:pPr>
      <w:r w:rsidRPr="002350AA">
        <w:rPr>
          <w:sz w:val="20"/>
          <w:szCs w:val="20"/>
          <w:lang w:eastAsia="en-US"/>
        </w:rPr>
        <w:t>|_http-server-header: lighttpd/1.4.28</w:t>
      </w:r>
    </w:p>
    <w:p w14:paraId="483CA68D" w14:textId="77777777" w:rsidR="002350AA" w:rsidRPr="002350AA" w:rsidRDefault="002350AA" w:rsidP="002350AA">
      <w:pPr>
        <w:jc w:val="both"/>
        <w:rPr>
          <w:sz w:val="20"/>
          <w:szCs w:val="20"/>
          <w:lang w:eastAsia="en-US"/>
        </w:rPr>
      </w:pPr>
      <w:r w:rsidRPr="002350AA">
        <w:rPr>
          <w:sz w:val="20"/>
          <w:szCs w:val="20"/>
          <w:lang w:eastAsia="en-US"/>
        </w:rPr>
        <w:t>|_http-title: Site doesn't have a title (text/html).</w:t>
      </w:r>
    </w:p>
    <w:p w14:paraId="59CE3FEB" w14:textId="77777777" w:rsidR="002350AA" w:rsidRPr="002350AA" w:rsidRDefault="002350AA" w:rsidP="002350AA">
      <w:pPr>
        <w:jc w:val="both"/>
        <w:rPr>
          <w:sz w:val="20"/>
          <w:szCs w:val="20"/>
          <w:lang w:eastAsia="en-US"/>
        </w:rPr>
      </w:pPr>
      <w:r w:rsidRPr="002350AA">
        <w:rPr>
          <w:sz w:val="20"/>
          <w:szCs w:val="20"/>
          <w:lang w:eastAsia="en-US"/>
        </w:rPr>
        <w:t xml:space="preserve">443/tcp </w:t>
      </w:r>
      <w:proofErr w:type="gramStart"/>
      <w:r w:rsidRPr="002350AA">
        <w:rPr>
          <w:sz w:val="20"/>
          <w:szCs w:val="20"/>
          <w:lang w:eastAsia="en-US"/>
        </w:rPr>
        <w:t>open  ssl</w:t>
      </w:r>
      <w:proofErr w:type="gramEnd"/>
      <w:r w:rsidRPr="002350AA">
        <w:rPr>
          <w:sz w:val="20"/>
          <w:szCs w:val="20"/>
          <w:lang w:eastAsia="en-US"/>
        </w:rPr>
        <w:t>/https? syn-ack ttl 62</w:t>
      </w:r>
    </w:p>
    <w:p w14:paraId="58770C43" w14:textId="77777777" w:rsidR="002350AA" w:rsidRPr="002350AA" w:rsidRDefault="002350AA" w:rsidP="002350AA">
      <w:pPr>
        <w:jc w:val="both"/>
        <w:rPr>
          <w:sz w:val="20"/>
          <w:szCs w:val="20"/>
          <w:lang w:eastAsia="en-US"/>
        </w:rPr>
      </w:pPr>
      <w:r w:rsidRPr="002350AA">
        <w:rPr>
          <w:sz w:val="20"/>
          <w:szCs w:val="20"/>
          <w:lang w:eastAsia="en-US"/>
        </w:rPr>
        <w:t>|_ssl-date: 2024-11-27T04:44:07+00:00; 0s from scanner time.</w:t>
      </w:r>
    </w:p>
    <w:p w14:paraId="6A1E43C6" w14:textId="77777777" w:rsidR="002350AA" w:rsidRPr="002350AA" w:rsidRDefault="002350AA" w:rsidP="002350AA">
      <w:pPr>
        <w:jc w:val="both"/>
        <w:rPr>
          <w:sz w:val="20"/>
          <w:szCs w:val="20"/>
          <w:lang w:eastAsia="en-US"/>
        </w:rPr>
      </w:pPr>
      <w:r w:rsidRPr="002350AA">
        <w:rPr>
          <w:sz w:val="20"/>
          <w:szCs w:val="20"/>
          <w:lang w:eastAsia="en-US"/>
        </w:rPr>
        <w:t>Service Info: Host: vyos; Device: router</w:t>
      </w:r>
    </w:p>
    <w:p w14:paraId="261AF02D" w14:textId="77777777" w:rsidR="002350AA" w:rsidRPr="002350AA" w:rsidRDefault="002350AA" w:rsidP="002350AA">
      <w:pPr>
        <w:jc w:val="both"/>
        <w:rPr>
          <w:sz w:val="20"/>
          <w:szCs w:val="20"/>
          <w:lang w:eastAsia="en-US"/>
        </w:rPr>
      </w:pPr>
    </w:p>
    <w:p w14:paraId="727CC1BD" w14:textId="77777777" w:rsidR="002350AA" w:rsidRPr="002350AA" w:rsidRDefault="002350AA" w:rsidP="002350AA">
      <w:pPr>
        <w:jc w:val="both"/>
        <w:rPr>
          <w:sz w:val="20"/>
          <w:szCs w:val="20"/>
          <w:lang w:eastAsia="en-US"/>
        </w:rPr>
      </w:pPr>
      <w:r w:rsidRPr="002350AA">
        <w:rPr>
          <w:sz w:val="20"/>
          <w:szCs w:val="20"/>
          <w:lang w:eastAsia="en-US"/>
        </w:rPr>
        <w:t>Host script results:</w:t>
      </w:r>
    </w:p>
    <w:p w14:paraId="3721763B" w14:textId="77777777" w:rsidR="002350AA" w:rsidRPr="002350AA" w:rsidRDefault="002350AA" w:rsidP="002350AA">
      <w:pPr>
        <w:jc w:val="both"/>
        <w:rPr>
          <w:sz w:val="20"/>
          <w:szCs w:val="20"/>
          <w:lang w:eastAsia="en-US"/>
        </w:rPr>
      </w:pPr>
      <w:r w:rsidRPr="002350AA">
        <w:rPr>
          <w:sz w:val="20"/>
          <w:szCs w:val="20"/>
          <w:lang w:eastAsia="en-US"/>
        </w:rPr>
        <w:t>|_clock-skew: 0s</w:t>
      </w:r>
    </w:p>
    <w:p w14:paraId="19C197F8" w14:textId="77777777" w:rsidR="002350AA" w:rsidRPr="002350AA" w:rsidRDefault="002350AA" w:rsidP="002350AA">
      <w:pPr>
        <w:jc w:val="both"/>
        <w:rPr>
          <w:sz w:val="20"/>
          <w:szCs w:val="20"/>
          <w:lang w:eastAsia="en-US"/>
        </w:rPr>
      </w:pPr>
    </w:p>
    <w:p w14:paraId="32EFB31A" w14:textId="77777777" w:rsidR="002350AA" w:rsidRPr="002350AA" w:rsidRDefault="002350AA" w:rsidP="002350AA">
      <w:pPr>
        <w:jc w:val="both"/>
        <w:rPr>
          <w:sz w:val="20"/>
          <w:szCs w:val="20"/>
          <w:lang w:eastAsia="en-US"/>
        </w:rPr>
      </w:pPr>
      <w:r w:rsidRPr="002350AA">
        <w:rPr>
          <w:sz w:val="20"/>
          <w:szCs w:val="20"/>
          <w:lang w:eastAsia="en-US"/>
        </w:rPr>
        <w:t>Read data files from: /usr/bin</w:t>
      </w:r>
      <w:proofErr w:type="gramStart"/>
      <w:r w:rsidRPr="002350AA">
        <w:rPr>
          <w:sz w:val="20"/>
          <w:szCs w:val="20"/>
          <w:lang w:eastAsia="en-US"/>
        </w:rPr>
        <w:t>/..</w:t>
      </w:r>
      <w:proofErr w:type="gramEnd"/>
      <w:r w:rsidRPr="002350AA">
        <w:rPr>
          <w:sz w:val="20"/>
          <w:szCs w:val="20"/>
          <w:lang w:eastAsia="en-US"/>
        </w:rPr>
        <w:t>/share/nmap</w:t>
      </w:r>
    </w:p>
    <w:p w14:paraId="30B6B427" w14:textId="77777777" w:rsidR="002350AA" w:rsidRPr="002350AA" w:rsidRDefault="002350AA" w:rsidP="002350AA">
      <w:pPr>
        <w:jc w:val="both"/>
        <w:rPr>
          <w:sz w:val="20"/>
          <w:szCs w:val="20"/>
          <w:lang w:eastAsia="en-US"/>
        </w:rPr>
      </w:pPr>
      <w:r w:rsidRPr="002350AA">
        <w:rPr>
          <w:sz w:val="20"/>
          <w:szCs w:val="20"/>
          <w:lang w:eastAsia="en-US"/>
        </w:rPr>
        <w:t xml:space="preserve">Service detection performed. Please report any incorrect results at </w:t>
      </w:r>
      <w:proofErr w:type="gramStart"/>
      <w:r w:rsidRPr="002350AA">
        <w:rPr>
          <w:sz w:val="20"/>
          <w:szCs w:val="20"/>
          <w:lang w:eastAsia="en-US"/>
        </w:rPr>
        <w:t>https://nmap.org/submit/ .</w:t>
      </w:r>
      <w:proofErr w:type="gramEnd"/>
    </w:p>
    <w:p w14:paraId="568F1425" w14:textId="6C2A0F7C" w:rsidR="002350AA" w:rsidRPr="002350AA" w:rsidRDefault="002350AA" w:rsidP="002350AA">
      <w:pPr>
        <w:jc w:val="both"/>
        <w:rPr>
          <w:sz w:val="20"/>
          <w:szCs w:val="20"/>
          <w:lang w:eastAsia="en-US"/>
        </w:rPr>
      </w:pPr>
      <w:r w:rsidRPr="002350AA">
        <w:rPr>
          <w:sz w:val="20"/>
          <w:szCs w:val="20"/>
          <w:lang w:eastAsia="en-US"/>
        </w:rPr>
        <w:t xml:space="preserve"># Nmap done </w:t>
      </w:r>
      <w:proofErr w:type="gramStart"/>
      <w:r w:rsidRPr="002350AA">
        <w:rPr>
          <w:sz w:val="20"/>
          <w:szCs w:val="20"/>
          <w:lang w:eastAsia="en-US"/>
        </w:rPr>
        <w:t>at</w:t>
      </w:r>
      <w:proofErr w:type="gramEnd"/>
      <w:r w:rsidRPr="002350AA">
        <w:rPr>
          <w:sz w:val="20"/>
          <w:szCs w:val="20"/>
          <w:lang w:eastAsia="en-US"/>
        </w:rPr>
        <w:t xml:space="preserve"> Tue Nov 26 23:45:07 2024 -- 4 IP addresses (1 host up) scanned in 119.15 seconds</w:t>
      </w:r>
    </w:p>
    <w:p w14:paraId="690103AA" w14:textId="77777777" w:rsidR="002350AA" w:rsidRPr="009F6163" w:rsidRDefault="002350AA" w:rsidP="009F6163">
      <w:pPr>
        <w:rPr>
          <w:lang w:eastAsia="en-US"/>
        </w:rPr>
      </w:pPr>
    </w:p>
    <w:p w14:paraId="18C015F8" w14:textId="4F92B198" w:rsidR="00866A41" w:rsidRDefault="00866A41">
      <w:pPr>
        <w:pStyle w:val="Heading3"/>
      </w:pPr>
      <w:bookmarkStart w:id="166" w:name="_Toc185981794"/>
      <w:r w:rsidRPr="00866A41">
        <w:t>192.168.0.240_ICMP_ALLOW</w:t>
      </w:r>
      <w:bookmarkEnd w:id="166"/>
    </w:p>
    <w:p w14:paraId="60E190AC" w14:textId="77777777" w:rsidR="007E4961" w:rsidRDefault="007E4961" w:rsidP="007E4961">
      <w:r>
        <w:t xml:space="preserve"># Nmap 7.80 </w:t>
      </w:r>
      <w:proofErr w:type="gramStart"/>
      <w:r>
        <w:t>scan initiated</w:t>
      </w:r>
      <w:proofErr w:type="gramEnd"/>
      <w:r>
        <w:t xml:space="preserve"> Tue Dec 24 01:42:47 2024 as: nmap -p- -vv -sC -sV -oA nmap/192.168.0.240_ICMP_ALLOW 192.168.0.240/30</w:t>
      </w:r>
    </w:p>
    <w:p w14:paraId="4877FAAA" w14:textId="77777777" w:rsidR="007E4961" w:rsidRDefault="007E4961" w:rsidP="007E4961">
      <w:r>
        <w:t>Nmap scan report for 192.168.0.240 [host down, received no-response]</w:t>
      </w:r>
    </w:p>
    <w:p w14:paraId="3DD81FFA" w14:textId="77777777" w:rsidR="007E4961" w:rsidRDefault="007E4961" w:rsidP="007E4961">
      <w:r>
        <w:t>Nmap scan report for 192.168.0.243 [host down, received no-response]</w:t>
      </w:r>
    </w:p>
    <w:p w14:paraId="274F99F5" w14:textId="77777777" w:rsidR="007E4961" w:rsidRDefault="007E4961" w:rsidP="007E4961">
      <w:r>
        <w:t>Nmap scan report for 192.168.0.241</w:t>
      </w:r>
    </w:p>
    <w:p w14:paraId="33D20134" w14:textId="77777777" w:rsidR="007E4961" w:rsidRDefault="007E4961" w:rsidP="007E4961">
      <w:r>
        <w:t>Host is up, received echo-reply ttl 61 (0.0021s latency).</w:t>
      </w:r>
    </w:p>
    <w:p w14:paraId="1A850062" w14:textId="77777777" w:rsidR="007E4961" w:rsidRDefault="007E4961" w:rsidP="007E4961">
      <w:r>
        <w:t>Scanned at 2024-12-24 01:42:47 EST for 220s</w:t>
      </w:r>
    </w:p>
    <w:p w14:paraId="7B6C76EE" w14:textId="77777777" w:rsidR="007E4961" w:rsidRDefault="007E4961" w:rsidP="007E4961">
      <w:r>
        <w:t>Not shown: 65530 filtered ports</w:t>
      </w:r>
    </w:p>
    <w:p w14:paraId="0B1B85AB" w14:textId="77777777" w:rsidR="007E4961" w:rsidRDefault="007E4961" w:rsidP="007E4961">
      <w:r>
        <w:t>Reason: 65530 no-responses</w:t>
      </w:r>
    </w:p>
    <w:p w14:paraId="39E3B8AE" w14:textId="77777777" w:rsidR="007E4961" w:rsidRDefault="007E4961" w:rsidP="007E4961">
      <w:r>
        <w:t>PORT     STATE SERVICE REASON         VERSION</w:t>
      </w:r>
    </w:p>
    <w:p w14:paraId="7030B098" w14:textId="77777777" w:rsidR="007E4961" w:rsidRDefault="007E4961" w:rsidP="007E4961">
      <w:r>
        <w:t xml:space="preserve">53/tcp   </w:t>
      </w:r>
      <w:proofErr w:type="gramStart"/>
      <w:r>
        <w:t>open  domain</w:t>
      </w:r>
      <w:proofErr w:type="gramEnd"/>
      <w:r>
        <w:t xml:space="preserve">  syn-ack ttl 61 (generic dns response: REFUSED)</w:t>
      </w:r>
    </w:p>
    <w:p w14:paraId="16F398B4" w14:textId="77777777" w:rsidR="007E4961" w:rsidRDefault="007E4961" w:rsidP="007E4961">
      <w:r>
        <w:t xml:space="preserve">80/tcp   </w:t>
      </w:r>
      <w:proofErr w:type="gramStart"/>
      <w:r>
        <w:t>open  http</w:t>
      </w:r>
      <w:proofErr w:type="gramEnd"/>
      <w:r>
        <w:t xml:space="preserve">    syn-ack ttl 61 nginx</w:t>
      </w:r>
    </w:p>
    <w:p w14:paraId="1A35F102" w14:textId="77777777" w:rsidR="007E4961" w:rsidRDefault="007E4961" w:rsidP="007E4961">
      <w:r>
        <w:t>|_http-favicon: Unknown favicon MD5: 082559A7867CF27ACAB7E9867A8B320F</w:t>
      </w:r>
    </w:p>
    <w:p w14:paraId="226B955F" w14:textId="77777777" w:rsidR="007E4961" w:rsidRDefault="007E4961" w:rsidP="007E4961">
      <w:r>
        <w:lastRenderedPageBreak/>
        <w:t xml:space="preserve">| http-methods: </w:t>
      </w:r>
    </w:p>
    <w:p w14:paraId="144E2778" w14:textId="77777777" w:rsidR="007E4961" w:rsidRDefault="007E4961" w:rsidP="007E4961">
      <w:r>
        <w:t>|</w:t>
      </w:r>
      <w:proofErr w:type="gramStart"/>
      <w:r>
        <w:t>_  Supported</w:t>
      </w:r>
      <w:proofErr w:type="gramEnd"/>
      <w:r>
        <w:t xml:space="preserve"> Methods: GET HEAD POST</w:t>
      </w:r>
    </w:p>
    <w:p w14:paraId="154CE4CA" w14:textId="77777777" w:rsidR="007E4961" w:rsidRDefault="007E4961" w:rsidP="007E4961">
      <w:r>
        <w:t>|_http-title: Login</w:t>
      </w:r>
    </w:p>
    <w:p w14:paraId="41F1C3B8" w14:textId="77777777" w:rsidR="007E4961" w:rsidRDefault="007E4961" w:rsidP="007E4961">
      <w:r>
        <w:t xml:space="preserve">2601/tcp </w:t>
      </w:r>
      <w:proofErr w:type="gramStart"/>
      <w:r>
        <w:t>open  quagga</w:t>
      </w:r>
      <w:proofErr w:type="gramEnd"/>
      <w:r>
        <w:t xml:space="preserve">  syn-ack ttl 61 Quagga routing software 1.2.1 (Derivative of GNU Zebra)</w:t>
      </w:r>
    </w:p>
    <w:p w14:paraId="72EE355E" w14:textId="77777777" w:rsidR="007E4961" w:rsidRDefault="007E4961" w:rsidP="007E4961">
      <w:r>
        <w:t xml:space="preserve">2604/tcp </w:t>
      </w:r>
      <w:proofErr w:type="gramStart"/>
      <w:r>
        <w:t>open  quagga</w:t>
      </w:r>
      <w:proofErr w:type="gramEnd"/>
      <w:r>
        <w:t xml:space="preserve">  syn-ack ttl 61 Quagga routing software 1.2.1 (Derivative of GNU Zebra)</w:t>
      </w:r>
    </w:p>
    <w:p w14:paraId="37825AF3" w14:textId="77777777" w:rsidR="007E4961" w:rsidRDefault="007E4961" w:rsidP="007E4961">
      <w:r>
        <w:t xml:space="preserve">2605/tcp </w:t>
      </w:r>
      <w:proofErr w:type="gramStart"/>
      <w:r>
        <w:t>open  quagga</w:t>
      </w:r>
      <w:proofErr w:type="gramEnd"/>
      <w:r>
        <w:t xml:space="preserve">  syn-ack ttl 61 Quagga routing software 1.2.1 (Derivative of GNU Zebra)</w:t>
      </w:r>
    </w:p>
    <w:p w14:paraId="1EE7E33D" w14:textId="77777777" w:rsidR="007E4961" w:rsidRDefault="007E4961" w:rsidP="007E4961">
      <w:r>
        <w:t xml:space="preserve">1 service unrecognized despite returning data. If you know the service/version, please submit the following fingerprint at </w:t>
      </w:r>
      <w:proofErr w:type="gramStart"/>
      <w:r>
        <w:t>https://nmap.org/cgi-bin/submit.cgi?new-service :</w:t>
      </w:r>
      <w:proofErr w:type="gramEnd"/>
    </w:p>
    <w:p w14:paraId="41054F29" w14:textId="77777777" w:rsidR="007E4961" w:rsidRDefault="007E4961" w:rsidP="007E4961">
      <w:r>
        <w:t>SF-Port53-</w:t>
      </w:r>
      <w:proofErr w:type="gramStart"/>
      <w:r>
        <w:t>TCP:V</w:t>
      </w:r>
      <w:proofErr w:type="gramEnd"/>
      <w:r>
        <w:t>=7.80%I=7%D=12/24%Time=676A58B0%P=x86_64-pc-linux-gnu%r(DNS</w:t>
      </w:r>
    </w:p>
    <w:p w14:paraId="03BAB3FC" w14:textId="77777777" w:rsidR="007E4961" w:rsidRDefault="007E4961" w:rsidP="007E4961">
      <w:proofErr w:type="gramStart"/>
      <w:r>
        <w:t>SF:VersionBindReqTCP</w:t>
      </w:r>
      <w:proofErr w:type="gramEnd"/>
      <w:r>
        <w:t>,E,"\0\x0c\0\x06\x81\x05\0\0\0\0\0\0\0\0")%r(DNSStatus</w:t>
      </w:r>
    </w:p>
    <w:p w14:paraId="2C978717" w14:textId="77777777" w:rsidR="007E4961" w:rsidRDefault="007E4961" w:rsidP="007E4961">
      <w:proofErr w:type="gramStart"/>
      <w:r>
        <w:t>SF:RequestTCP</w:t>
      </w:r>
      <w:proofErr w:type="gramEnd"/>
      <w:r>
        <w:t>,E,"\0\x0c\0\0\x90\x05\0\0\0\0\0\0\0\0");</w:t>
      </w:r>
    </w:p>
    <w:p w14:paraId="4C264E34" w14:textId="77777777" w:rsidR="007E4961" w:rsidRDefault="007E4961" w:rsidP="007E4961"/>
    <w:p w14:paraId="7492FA5A" w14:textId="77777777" w:rsidR="007E4961" w:rsidRDefault="007E4961" w:rsidP="007E4961">
      <w:r>
        <w:t>Nmap scan report for 192.168.0.242</w:t>
      </w:r>
    </w:p>
    <w:p w14:paraId="459B4A41" w14:textId="77777777" w:rsidR="007E4961" w:rsidRDefault="007E4961" w:rsidP="007E4961">
      <w:r>
        <w:t>Host is up, received echo-reply ttl 60 (0.0016s latency).</w:t>
      </w:r>
    </w:p>
    <w:p w14:paraId="717C6751" w14:textId="77777777" w:rsidR="007E4961" w:rsidRDefault="007E4961" w:rsidP="007E4961">
      <w:r>
        <w:t>Scanned at 2024-12-24 01:42:47 EST for 220s</w:t>
      </w:r>
    </w:p>
    <w:p w14:paraId="4C94881C" w14:textId="77777777" w:rsidR="007E4961" w:rsidRDefault="007E4961" w:rsidP="007E4961">
      <w:r>
        <w:t>Not shown: 65531 closed ports</w:t>
      </w:r>
    </w:p>
    <w:p w14:paraId="79367369" w14:textId="77777777" w:rsidR="007E4961" w:rsidRDefault="007E4961" w:rsidP="007E4961">
      <w:r>
        <w:t>Reason: 65531 resets</w:t>
      </w:r>
    </w:p>
    <w:p w14:paraId="38F669CC" w14:textId="77777777" w:rsidR="007E4961" w:rsidRDefault="007E4961" w:rsidP="007E4961">
      <w:r>
        <w:t>PORT      STATE SERVICE REASON         VERSION</w:t>
      </w:r>
    </w:p>
    <w:p w14:paraId="60458B41" w14:textId="77777777" w:rsidR="007E4961" w:rsidRDefault="007E4961" w:rsidP="007E4961">
      <w:r>
        <w:t xml:space="preserve">22/tcp    </w:t>
      </w:r>
      <w:proofErr w:type="gramStart"/>
      <w:r>
        <w:t>open  ssh</w:t>
      </w:r>
      <w:proofErr w:type="gramEnd"/>
      <w:r>
        <w:t xml:space="preserve">     syn-ack ttl 60 OpenSSH 6.6.1p1 Ubuntu 2ubuntu2.8 (Ubuntu Linux; protocol 2.0)</w:t>
      </w:r>
    </w:p>
    <w:p w14:paraId="66FC15C7" w14:textId="77777777" w:rsidR="007E4961" w:rsidRDefault="007E4961" w:rsidP="007E4961">
      <w:r>
        <w:t xml:space="preserve">| ssh-hostkey: </w:t>
      </w:r>
    </w:p>
    <w:p w14:paraId="6FDC52F9" w14:textId="77777777" w:rsidR="007E4961" w:rsidRDefault="007E4961" w:rsidP="007E4961">
      <w:r>
        <w:t>|   1024 4</w:t>
      </w:r>
      <w:proofErr w:type="gramStart"/>
      <w:r>
        <w:t>e:f</w:t>
      </w:r>
      <w:proofErr w:type="gramEnd"/>
      <w:r>
        <w:t>0:0d:7f:58:82:ca:00:6b:91:86:e9:e6:7f:c3:ad (DSA)</w:t>
      </w:r>
    </w:p>
    <w:p w14:paraId="726818EF" w14:textId="77777777" w:rsidR="007E4961" w:rsidRDefault="007E4961" w:rsidP="007E4961">
      <w:r>
        <w:t>| ssh-dss 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</w:t>
      </w:r>
    </w:p>
    <w:p w14:paraId="1E917A0B" w14:textId="77777777" w:rsidR="007E4961" w:rsidRDefault="007E4961" w:rsidP="007E4961">
      <w:r>
        <w:t xml:space="preserve">|   2048 </w:t>
      </w:r>
      <w:proofErr w:type="gramStart"/>
      <w:r>
        <w:t>98:07:02:69:93:9</w:t>
      </w:r>
      <w:proofErr w:type="gramEnd"/>
      <w:r>
        <w:t>a:6c:ae:e2:c7:09:15:0b:9c:d5:a2 (RSA)</w:t>
      </w:r>
    </w:p>
    <w:p w14:paraId="4E03BD28" w14:textId="77777777" w:rsidR="007E4961" w:rsidRDefault="007E4961" w:rsidP="007E4961">
      <w:r>
        <w:t>| ssh-rsa AAAAB3NzaC1yc2EAAAADAQABAAABAQC7Pjmh8RE90yY/uC8zUKyMYyPAAGpLhy7CoPzBxiVF0TzIvab3/F</w:t>
      </w:r>
      <w:r>
        <w:lastRenderedPageBreak/>
        <w:t>MaVdMQ/Q4PVHfRRPKFrmdViyxhBs6GABABfihw1e1puQ21Q1f33HuMe+gYbHUrcBPx+myl6M/xx9lWE9cA5OZa9wQMhIxEH4U9AjLuQp5O0F2GrQtpgoV1Q7fu55kcH7Pyyu7RmBn4tBieCOPVYDlWVcKkxdPevqPPq0O0AJWFCnUnGqCIOuKK0utbmcH+o7L9RHZfsTXWuIPJhcCfivznYP7O6pl6mgTj/q1Ed4FYKflK1XnVIPyEitwikIjvZ51XlVZ41FoDN7irhSnBHKVYYlzQbc3KEXHh</w:t>
      </w:r>
    </w:p>
    <w:p w14:paraId="007C741D" w14:textId="77777777" w:rsidR="007E4961" w:rsidRDefault="007E4961" w:rsidP="007E4961">
      <w:r>
        <w:t>|   256 7</w:t>
      </w:r>
      <w:proofErr w:type="gramStart"/>
      <w:r>
        <w:t>d:36:06:98</w:t>
      </w:r>
      <w:proofErr w:type="gramEnd"/>
      <w:r>
        <w:t>:fa:08:ce:1c:10:cb:a7:12:19:c8:09:17 (ECDSA)</w:t>
      </w:r>
    </w:p>
    <w:p w14:paraId="417F2213" w14:textId="77777777" w:rsidR="007E4961" w:rsidRDefault="007E4961" w:rsidP="007E4961">
      <w:r>
        <w:t>| ecdsa-sha2-nistp256 AAAAE2VjZHNhLXNoYTItbmlzdHAyNTYAAAAIbmlzdHAyNTYAAABBBBT8hbTz83LJheVpN/+r2xhhP+V899gb+oqs7OTg5KYKgUjeLscG7JISVuOSdPjL3l3iUhX+WM60XhHfysIHlUc=</w:t>
      </w:r>
    </w:p>
    <w:p w14:paraId="454B0CD1" w14:textId="77777777" w:rsidR="007E4961" w:rsidRDefault="007E4961" w:rsidP="007E4961">
      <w:r>
        <w:t>|   256 1</w:t>
      </w:r>
      <w:proofErr w:type="gramStart"/>
      <w:r>
        <w:t>d:d</w:t>
      </w:r>
      <w:proofErr w:type="gramEnd"/>
      <w:r>
        <w:t>3:6d:46:97:ba:7b:00:50:d6:5d:c5:68:e3:81:59 (ED25519)</w:t>
      </w:r>
    </w:p>
    <w:p w14:paraId="6B379207" w14:textId="77777777" w:rsidR="007E4961" w:rsidRDefault="007E4961" w:rsidP="007E4961">
      <w:r>
        <w:t>|_ssh-ed25519 AAAAC3NzaC1lZDI1NTE5AAAAIGHQVUaS3bqFhbOASS9DXcoFMTM6bp6eL95DzFHfxW6W</w:t>
      </w:r>
    </w:p>
    <w:p w14:paraId="4DEA0A28" w14:textId="77777777" w:rsidR="007E4961" w:rsidRDefault="007E4961" w:rsidP="007E4961">
      <w:r>
        <w:t xml:space="preserve">80/tcp    </w:t>
      </w:r>
      <w:proofErr w:type="gramStart"/>
      <w:r>
        <w:t>open  http</w:t>
      </w:r>
      <w:proofErr w:type="gramEnd"/>
      <w:r>
        <w:t xml:space="preserve">    syn-ack ttl 60 Apache httpd 2.4.10 ((Unix))</w:t>
      </w:r>
    </w:p>
    <w:p w14:paraId="269484DD" w14:textId="77777777" w:rsidR="007E4961" w:rsidRDefault="007E4961" w:rsidP="007E4961">
      <w:r>
        <w:t>|_http-favicon: Unknown favicon MD5: 967B30E5E95445E29B882CC82774AC96</w:t>
      </w:r>
    </w:p>
    <w:p w14:paraId="2AB9CE14" w14:textId="77777777" w:rsidR="007E4961" w:rsidRDefault="007E4961" w:rsidP="007E4961">
      <w:r>
        <w:t xml:space="preserve">| http-methods: </w:t>
      </w:r>
    </w:p>
    <w:p w14:paraId="3523AD28" w14:textId="77777777" w:rsidR="007E4961" w:rsidRDefault="007E4961" w:rsidP="007E4961">
      <w:r>
        <w:t>|   Supported Methods: GET HEAD POST OPTIONS TRACE</w:t>
      </w:r>
    </w:p>
    <w:p w14:paraId="34B6B3D8" w14:textId="77777777" w:rsidR="007E4961" w:rsidRDefault="007E4961" w:rsidP="007E4961">
      <w:r>
        <w:t>|</w:t>
      </w:r>
      <w:proofErr w:type="gramStart"/>
      <w:r>
        <w:t>_  Potentially</w:t>
      </w:r>
      <w:proofErr w:type="gramEnd"/>
      <w:r>
        <w:t xml:space="preserve"> risky methods: TRACE</w:t>
      </w:r>
    </w:p>
    <w:p w14:paraId="601E36EA" w14:textId="77777777" w:rsidR="007E4961" w:rsidRDefault="007E4961" w:rsidP="007E4961">
      <w:r>
        <w:t>|_http-server-header: Apache/2.4.10 (Unix)</w:t>
      </w:r>
    </w:p>
    <w:p w14:paraId="022D99DC" w14:textId="77777777" w:rsidR="007E4961" w:rsidRDefault="007E4961" w:rsidP="007E4961">
      <w:r>
        <w:t xml:space="preserve">|_http-title: CMP314 </w:t>
      </w:r>
      <w:proofErr w:type="gramStart"/>
      <w:r>
        <w:t>-  Never</w:t>
      </w:r>
      <w:proofErr w:type="gramEnd"/>
      <w:r>
        <w:t xml:space="preserve"> Going to Give You Up</w:t>
      </w:r>
    </w:p>
    <w:p w14:paraId="2A744126" w14:textId="77777777" w:rsidR="007E4961" w:rsidRDefault="007E4961" w:rsidP="007E4961">
      <w:r>
        <w:t xml:space="preserve">111/tcp   </w:t>
      </w:r>
      <w:proofErr w:type="gramStart"/>
      <w:r>
        <w:t>open  rpcbind</w:t>
      </w:r>
      <w:proofErr w:type="gramEnd"/>
      <w:r>
        <w:t xml:space="preserve"> syn-ack ttl 60 2-4 (RPC #100000)</w:t>
      </w:r>
    </w:p>
    <w:p w14:paraId="48F4196F" w14:textId="77777777" w:rsidR="007E4961" w:rsidRDefault="007E4961" w:rsidP="007E4961">
      <w:r>
        <w:t xml:space="preserve">| rpcinfo: </w:t>
      </w:r>
    </w:p>
    <w:p w14:paraId="5780A4DE" w14:textId="77777777" w:rsidR="007E4961" w:rsidRDefault="007E4961" w:rsidP="007E4961">
      <w:r>
        <w:t>|   program version    port/</w:t>
      </w:r>
      <w:proofErr w:type="gramStart"/>
      <w:r>
        <w:t>proto  service</w:t>
      </w:r>
      <w:proofErr w:type="gramEnd"/>
    </w:p>
    <w:p w14:paraId="7D41C7EA" w14:textId="77777777" w:rsidR="007E4961" w:rsidRDefault="007E4961" w:rsidP="007E4961">
      <w:r>
        <w:t xml:space="preserve">|   </w:t>
      </w:r>
      <w:proofErr w:type="gramStart"/>
      <w:r>
        <w:t>100000  2</w:t>
      </w:r>
      <w:proofErr w:type="gramEnd"/>
      <w:r>
        <w:t>,3,4        111/tcp   rpcbind</w:t>
      </w:r>
    </w:p>
    <w:p w14:paraId="5F9F5218" w14:textId="77777777" w:rsidR="007E4961" w:rsidRDefault="007E4961" w:rsidP="007E4961">
      <w:r>
        <w:t xml:space="preserve">|   </w:t>
      </w:r>
      <w:proofErr w:type="gramStart"/>
      <w:r>
        <w:t>100000  2</w:t>
      </w:r>
      <w:proofErr w:type="gramEnd"/>
      <w:r>
        <w:t>,3,4        111/udp   rpcbind</w:t>
      </w:r>
    </w:p>
    <w:p w14:paraId="7E1D46BF" w14:textId="77777777" w:rsidR="007E4961" w:rsidRDefault="007E4961" w:rsidP="007E4961">
      <w:r>
        <w:t xml:space="preserve">|   </w:t>
      </w:r>
      <w:proofErr w:type="gramStart"/>
      <w:r>
        <w:t>100000  3</w:t>
      </w:r>
      <w:proofErr w:type="gramEnd"/>
      <w:r>
        <w:t>,4          111/tcp6  rpcbind</w:t>
      </w:r>
    </w:p>
    <w:p w14:paraId="442FFA08" w14:textId="77777777" w:rsidR="007E4961" w:rsidRDefault="007E4961" w:rsidP="007E4961">
      <w:r>
        <w:t xml:space="preserve">|   </w:t>
      </w:r>
      <w:proofErr w:type="gramStart"/>
      <w:r>
        <w:t>100000  3</w:t>
      </w:r>
      <w:proofErr w:type="gramEnd"/>
      <w:r>
        <w:t>,4          111/udp6  rpcbind</w:t>
      </w:r>
    </w:p>
    <w:p w14:paraId="7F97ED6D" w14:textId="77777777" w:rsidR="007E4961" w:rsidRDefault="007E4961" w:rsidP="007E4961">
      <w:r>
        <w:t xml:space="preserve">|   </w:t>
      </w:r>
      <w:proofErr w:type="gramStart"/>
      <w:r>
        <w:t>100024  1</w:t>
      </w:r>
      <w:proofErr w:type="gramEnd"/>
      <w:r>
        <w:t xml:space="preserve">          37005/tcp6  status</w:t>
      </w:r>
    </w:p>
    <w:p w14:paraId="027C7DB7" w14:textId="77777777" w:rsidR="007E4961" w:rsidRDefault="007E4961" w:rsidP="007E4961">
      <w:r>
        <w:t xml:space="preserve">|   </w:t>
      </w:r>
      <w:proofErr w:type="gramStart"/>
      <w:r>
        <w:t>100024  1</w:t>
      </w:r>
      <w:proofErr w:type="gramEnd"/>
      <w:r>
        <w:t xml:space="preserve">          48271/udp6  status</w:t>
      </w:r>
    </w:p>
    <w:p w14:paraId="7CEF868E" w14:textId="77777777" w:rsidR="007E4961" w:rsidRDefault="007E4961" w:rsidP="007E4961">
      <w:r>
        <w:t xml:space="preserve">|   </w:t>
      </w:r>
      <w:proofErr w:type="gramStart"/>
      <w:r>
        <w:t>100024  1</w:t>
      </w:r>
      <w:proofErr w:type="gramEnd"/>
      <w:r>
        <w:t xml:space="preserve">          52802/udp   status</w:t>
      </w:r>
    </w:p>
    <w:p w14:paraId="0C09F4D2" w14:textId="77777777" w:rsidR="007E4961" w:rsidRDefault="007E4961" w:rsidP="007E4961">
      <w:r>
        <w:t>|</w:t>
      </w:r>
      <w:proofErr w:type="gramStart"/>
      <w:r>
        <w:t>_  100024</w:t>
      </w:r>
      <w:proofErr w:type="gramEnd"/>
      <w:r>
        <w:t xml:space="preserve">  1          60165/tcp   status</w:t>
      </w:r>
    </w:p>
    <w:p w14:paraId="7501D0D0" w14:textId="77777777" w:rsidR="007E4961" w:rsidRDefault="007E4961" w:rsidP="007E4961">
      <w:r>
        <w:t xml:space="preserve">60165/tcp </w:t>
      </w:r>
      <w:proofErr w:type="gramStart"/>
      <w:r>
        <w:t>open  status</w:t>
      </w:r>
      <w:proofErr w:type="gramEnd"/>
      <w:r>
        <w:t xml:space="preserve">  syn-ack ttl 60 1 (RPC #100024)</w:t>
      </w:r>
    </w:p>
    <w:p w14:paraId="61B4A210" w14:textId="77777777" w:rsidR="007E4961" w:rsidRDefault="007E4961" w:rsidP="007E4961">
      <w:r>
        <w:t xml:space="preserve">Service Info: OS: Linux; CPE: </w:t>
      </w:r>
      <w:proofErr w:type="gramStart"/>
      <w:r>
        <w:t>cpe:/o:linux</w:t>
      </w:r>
      <w:proofErr w:type="gramEnd"/>
      <w:r>
        <w:t>:linux_kernel</w:t>
      </w:r>
    </w:p>
    <w:p w14:paraId="69BA2C3B" w14:textId="77777777" w:rsidR="007E4961" w:rsidRDefault="007E4961" w:rsidP="007E4961"/>
    <w:p w14:paraId="263FCD45" w14:textId="77777777" w:rsidR="007E4961" w:rsidRDefault="007E4961" w:rsidP="007E4961">
      <w:r>
        <w:t>Read data files from: /usr/bin</w:t>
      </w:r>
      <w:proofErr w:type="gramStart"/>
      <w:r>
        <w:t>/..</w:t>
      </w:r>
      <w:proofErr w:type="gramEnd"/>
      <w:r>
        <w:t>/share/nmap</w:t>
      </w:r>
    </w:p>
    <w:p w14:paraId="78B290E0" w14:textId="77777777" w:rsidR="007E4961" w:rsidRDefault="007E4961" w:rsidP="007E4961">
      <w:r>
        <w:t xml:space="preserve">Service detection performed. Please report any incorrect results at </w:t>
      </w:r>
      <w:proofErr w:type="gramStart"/>
      <w:r>
        <w:t>https://nmap.org/submit/ .</w:t>
      </w:r>
      <w:proofErr w:type="gramEnd"/>
    </w:p>
    <w:p w14:paraId="146AE0E0" w14:textId="756CE625" w:rsidR="007E4961" w:rsidRPr="007E4961" w:rsidRDefault="007E4961" w:rsidP="007E4961">
      <w:r>
        <w:t xml:space="preserve"># Nmap done </w:t>
      </w:r>
      <w:proofErr w:type="gramStart"/>
      <w:r>
        <w:t>at</w:t>
      </w:r>
      <w:proofErr w:type="gramEnd"/>
      <w:r>
        <w:t xml:space="preserve"> Tue Dec 24 01:46:27 2024 -- 4 IP addresses (2 hosts up) scanned in 220.33 seconds</w:t>
      </w:r>
    </w:p>
    <w:p w14:paraId="6DC6148C" w14:textId="76095C3A" w:rsidR="007E4961" w:rsidRDefault="007E4961">
      <w:pPr>
        <w:pStyle w:val="Heading3"/>
      </w:pPr>
      <w:bookmarkStart w:id="167" w:name="_Toc185981795"/>
      <w:r w:rsidRPr="007E4961">
        <w:t>192.168.0.96_ICMP_ALLOW</w:t>
      </w:r>
      <w:bookmarkEnd w:id="167"/>
    </w:p>
    <w:p w14:paraId="7E0BD8D3" w14:textId="77777777" w:rsidR="007E4961" w:rsidRDefault="007E4961" w:rsidP="007E4961">
      <w:r>
        <w:t xml:space="preserve"># Nmap 7.80 </w:t>
      </w:r>
      <w:proofErr w:type="gramStart"/>
      <w:r>
        <w:t>scan initiated</w:t>
      </w:r>
      <w:proofErr w:type="gramEnd"/>
      <w:r>
        <w:t xml:space="preserve"> Tue Dec 24 01:36:46 2024 as: nmap -p- -vv -sC -sV -oA nmap/192.168.0.96_ICMP_ALLOW 192.168.0.96/27</w:t>
      </w:r>
    </w:p>
    <w:p w14:paraId="278A04B9" w14:textId="77777777" w:rsidR="007E4961" w:rsidRDefault="007E4961" w:rsidP="007E4961">
      <w:r>
        <w:t>Nmap scan report for 192.168.0.96 [host down, received no-response]</w:t>
      </w:r>
    </w:p>
    <w:p w14:paraId="74E40099" w14:textId="77777777" w:rsidR="007E4961" w:rsidRDefault="007E4961" w:rsidP="007E4961">
      <w:r>
        <w:t>Nmap scan report for 192.168.0.99 [host down, received no-response]</w:t>
      </w:r>
    </w:p>
    <w:p w14:paraId="69F7F427" w14:textId="77777777" w:rsidR="007E4961" w:rsidRDefault="007E4961" w:rsidP="007E4961">
      <w:r>
        <w:t>Nmap scan report for 192.168.0.100 [host down, received no-response]</w:t>
      </w:r>
    </w:p>
    <w:p w14:paraId="685E5EB2" w14:textId="77777777" w:rsidR="007E4961" w:rsidRDefault="007E4961" w:rsidP="007E4961">
      <w:r>
        <w:t>Nmap scan report for 192.168.0.101 [host down, received no-response]</w:t>
      </w:r>
    </w:p>
    <w:p w14:paraId="0763CD66" w14:textId="77777777" w:rsidR="007E4961" w:rsidRDefault="007E4961" w:rsidP="007E4961">
      <w:r>
        <w:t>Nmap scan report for 192.168.0.102 [host down, received no-response]</w:t>
      </w:r>
    </w:p>
    <w:p w14:paraId="1ACB89C3" w14:textId="77777777" w:rsidR="007E4961" w:rsidRDefault="007E4961" w:rsidP="007E4961">
      <w:r>
        <w:t>Nmap scan report for 192.168.0.103 [host down, received no-response]</w:t>
      </w:r>
    </w:p>
    <w:p w14:paraId="0D70D12A" w14:textId="77777777" w:rsidR="007E4961" w:rsidRDefault="007E4961" w:rsidP="007E4961">
      <w:r>
        <w:t>Nmap scan report for 192.168.0.104 [host down, received no-response]</w:t>
      </w:r>
    </w:p>
    <w:p w14:paraId="3C14EB22" w14:textId="77777777" w:rsidR="007E4961" w:rsidRDefault="007E4961" w:rsidP="007E4961">
      <w:r>
        <w:t>Nmap scan report for 192.168.0.105 [host down, received no-response]</w:t>
      </w:r>
    </w:p>
    <w:p w14:paraId="098D5E02" w14:textId="77777777" w:rsidR="007E4961" w:rsidRDefault="007E4961" w:rsidP="007E4961">
      <w:r>
        <w:t>Nmap scan report for 192.168.0.106 [host down, received no-response]</w:t>
      </w:r>
    </w:p>
    <w:p w14:paraId="0F5C205C" w14:textId="77777777" w:rsidR="007E4961" w:rsidRDefault="007E4961" w:rsidP="007E4961">
      <w:r>
        <w:t>Nmap scan report for 192.168.0.107 [host down, received no-response]</w:t>
      </w:r>
    </w:p>
    <w:p w14:paraId="5C5234A6" w14:textId="77777777" w:rsidR="007E4961" w:rsidRDefault="007E4961" w:rsidP="007E4961">
      <w:r>
        <w:t>Nmap scan report for 192.168.0.108 [host down, received no-response]</w:t>
      </w:r>
    </w:p>
    <w:p w14:paraId="58BAAC3B" w14:textId="77777777" w:rsidR="007E4961" w:rsidRDefault="007E4961" w:rsidP="007E4961">
      <w:r>
        <w:t>Nmap scan report for 192.168.0.109 [host down, received no-response]</w:t>
      </w:r>
    </w:p>
    <w:p w14:paraId="0C6E2ACE" w14:textId="77777777" w:rsidR="007E4961" w:rsidRDefault="007E4961" w:rsidP="007E4961">
      <w:r>
        <w:t>Nmap scan report for 192.168.0.110 [host down, received no-response]</w:t>
      </w:r>
    </w:p>
    <w:p w14:paraId="796CCC5E" w14:textId="77777777" w:rsidR="007E4961" w:rsidRDefault="007E4961" w:rsidP="007E4961">
      <w:r>
        <w:t>Nmap scan report for 192.168.0.111 [host down, received no-response]</w:t>
      </w:r>
    </w:p>
    <w:p w14:paraId="5DE92071" w14:textId="77777777" w:rsidR="007E4961" w:rsidRDefault="007E4961" w:rsidP="007E4961">
      <w:r>
        <w:t>Nmap scan report for 192.168.0.112 [host down, received no-response]</w:t>
      </w:r>
    </w:p>
    <w:p w14:paraId="538E7746" w14:textId="77777777" w:rsidR="007E4961" w:rsidRDefault="007E4961" w:rsidP="007E4961">
      <w:r>
        <w:t>Nmap scan report for 192.168.0.113 [host down, received no-response]</w:t>
      </w:r>
    </w:p>
    <w:p w14:paraId="1B82ABAC" w14:textId="77777777" w:rsidR="007E4961" w:rsidRDefault="007E4961" w:rsidP="007E4961">
      <w:r>
        <w:t>Nmap scan report for 192.168.0.114 [host down, received no-response]</w:t>
      </w:r>
    </w:p>
    <w:p w14:paraId="7F00A6E5" w14:textId="77777777" w:rsidR="007E4961" w:rsidRDefault="007E4961" w:rsidP="007E4961">
      <w:r>
        <w:t>Nmap scan report for 192.168.0.115 [host down, received no-response]</w:t>
      </w:r>
    </w:p>
    <w:p w14:paraId="570F8EFC" w14:textId="77777777" w:rsidR="007E4961" w:rsidRDefault="007E4961" w:rsidP="007E4961">
      <w:r>
        <w:t>Nmap scan report for 192.168.0.116 [host down, received no-response]</w:t>
      </w:r>
    </w:p>
    <w:p w14:paraId="0AED33B0" w14:textId="77777777" w:rsidR="007E4961" w:rsidRDefault="007E4961" w:rsidP="007E4961">
      <w:r>
        <w:t>Nmap scan report for 192.168.0.117 [host down, received no-response]</w:t>
      </w:r>
    </w:p>
    <w:p w14:paraId="48E4AE1F" w14:textId="77777777" w:rsidR="007E4961" w:rsidRDefault="007E4961" w:rsidP="007E4961">
      <w:r>
        <w:t>Nmap scan report for 192.168.0.118 [host down, received no-response]</w:t>
      </w:r>
    </w:p>
    <w:p w14:paraId="07F8A42C" w14:textId="77777777" w:rsidR="007E4961" w:rsidRDefault="007E4961" w:rsidP="007E4961">
      <w:r>
        <w:t>Nmap scan report for 192.168.0.119 [host down, received no-response]</w:t>
      </w:r>
    </w:p>
    <w:p w14:paraId="68BED558" w14:textId="77777777" w:rsidR="007E4961" w:rsidRDefault="007E4961" w:rsidP="007E4961">
      <w:r>
        <w:lastRenderedPageBreak/>
        <w:t>Nmap scan report for 192.168.0.120 [host down, received no-response]</w:t>
      </w:r>
    </w:p>
    <w:p w14:paraId="7C0B74FF" w14:textId="77777777" w:rsidR="007E4961" w:rsidRDefault="007E4961" w:rsidP="007E4961">
      <w:r>
        <w:t>Nmap scan report for 192.168.0.121 [host down, received no-response]</w:t>
      </w:r>
    </w:p>
    <w:p w14:paraId="5E944748" w14:textId="77777777" w:rsidR="007E4961" w:rsidRDefault="007E4961" w:rsidP="007E4961">
      <w:r>
        <w:t>Nmap scan report for 192.168.0.122 [host down, received no-response]</w:t>
      </w:r>
    </w:p>
    <w:p w14:paraId="797F7DAE" w14:textId="77777777" w:rsidR="007E4961" w:rsidRDefault="007E4961" w:rsidP="007E4961">
      <w:r>
        <w:t>Nmap scan report for 192.168.0.123 [host down, received no-response]</w:t>
      </w:r>
    </w:p>
    <w:p w14:paraId="2B0564F6" w14:textId="77777777" w:rsidR="007E4961" w:rsidRDefault="007E4961" w:rsidP="007E4961">
      <w:r>
        <w:t>Nmap scan report for 192.168.0.124 [host down, received no-response]</w:t>
      </w:r>
    </w:p>
    <w:p w14:paraId="08FF08D0" w14:textId="77777777" w:rsidR="007E4961" w:rsidRDefault="007E4961" w:rsidP="007E4961">
      <w:r>
        <w:t>Nmap scan report for 192.168.0.125 [host down, received no-response]</w:t>
      </w:r>
    </w:p>
    <w:p w14:paraId="3B01C611" w14:textId="77777777" w:rsidR="007E4961" w:rsidRDefault="007E4961" w:rsidP="007E4961">
      <w:r>
        <w:t>Nmap scan report for 192.168.0.126 [host down, received no-response]</w:t>
      </w:r>
    </w:p>
    <w:p w14:paraId="4E183DFC" w14:textId="77777777" w:rsidR="007E4961" w:rsidRDefault="007E4961" w:rsidP="007E4961">
      <w:r>
        <w:t>Nmap scan report for 192.168.0.127 [host down, received no-response]</w:t>
      </w:r>
    </w:p>
    <w:p w14:paraId="130ED526" w14:textId="77777777" w:rsidR="007E4961" w:rsidRDefault="007E4961" w:rsidP="007E4961">
      <w:r>
        <w:t>Nmap scan report for 192.168.0.97</w:t>
      </w:r>
    </w:p>
    <w:p w14:paraId="3B13DC29" w14:textId="77777777" w:rsidR="007E4961" w:rsidRDefault="007E4961" w:rsidP="007E4961">
      <w:r>
        <w:t>Host is up, received echo-reply ttl 60 (0.0016s latency).</w:t>
      </w:r>
    </w:p>
    <w:p w14:paraId="03F1E412" w14:textId="77777777" w:rsidR="007E4961" w:rsidRDefault="007E4961" w:rsidP="007E4961">
      <w:r>
        <w:t>Scanned at 2024-12-24 01:36:47 EST for 322s</w:t>
      </w:r>
    </w:p>
    <w:p w14:paraId="71C72B7A" w14:textId="77777777" w:rsidR="007E4961" w:rsidRDefault="007E4961" w:rsidP="007E4961">
      <w:r>
        <w:t>Not shown: 65532 closed ports</w:t>
      </w:r>
    </w:p>
    <w:p w14:paraId="00DBD638" w14:textId="77777777" w:rsidR="007E4961" w:rsidRDefault="007E4961" w:rsidP="007E4961">
      <w:r>
        <w:t>Reason: 65532 resets</w:t>
      </w:r>
    </w:p>
    <w:p w14:paraId="0CB5CF3B" w14:textId="77777777" w:rsidR="007E4961" w:rsidRDefault="007E4961" w:rsidP="007E4961">
      <w:r>
        <w:t>PORT    STATE SERVICE    REASON         VERSION</w:t>
      </w:r>
    </w:p>
    <w:p w14:paraId="35DBB658" w14:textId="77777777" w:rsidR="007E4961" w:rsidRDefault="007E4961" w:rsidP="007E4961">
      <w:r>
        <w:t>23/</w:t>
      </w:r>
      <w:proofErr w:type="gramStart"/>
      <w:r>
        <w:t>tcp  open</w:t>
      </w:r>
      <w:proofErr w:type="gramEnd"/>
      <w:r>
        <w:t xml:space="preserve">  telnet     syn-ack ttl 60 VyOS telnetd 1.14.0 or later</w:t>
      </w:r>
    </w:p>
    <w:p w14:paraId="48EF1DE1" w14:textId="77777777" w:rsidR="007E4961" w:rsidRDefault="007E4961" w:rsidP="007E4961">
      <w:r>
        <w:t>80/</w:t>
      </w:r>
      <w:proofErr w:type="gramStart"/>
      <w:r>
        <w:t>tcp  open</w:t>
      </w:r>
      <w:proofErr w:type="gramEnd"/>
      <w:r>
        <w:t xml:space="preserve">  http       syn-ack ttl 60 lighttpd 1.4.28</w:t>
      </w:r>
    </w:p>
    <w:p w14:paraId="185A230C" w14:textId="77777777" w:rsidR="007E4961" w:rsidRDefault="007E4961" w:rsidP="007E4961">
      <w:r>
        <w:t xml:space="preserve">| http-methods: </w:t>
      </w:r>
    </w:p>
    <w:p w14:paraId="54FF42D3" w14:textId="77777777" w:rsidR="007E4961" w:rsidRDefault="007E4961" w:rsidP="007E4961">
      <w:r>
        <w:t>|</w:t>
      </w:r>
      <w:proofErr w:type="gramStart"/>
      <w:r>
        <w:t>_  Supported</w:t>
      </w:r>
      <w:proofErr w:type="gramEnd"/>
      <w:r>
        <w:t xml:space="preserve"> Methods: OPTIONS GET HEAD POST</w:t>
      </w:r>
    </w:p>
    <w:p w14:paraId="5FB36CB8" w14:textId="77777777" w:rsidR="007E4961" w:rsidRDefault="007E4961" w:rsidP="007E4961">
      <w:r>
        <w:t>|_http-server-header: lighttpd/1.4.28</w:t>
      </w:r>
    </w:p>
    <w:p w14:paraId="015EC768" w14:textId="77777777" w:rsidR="007E4961" w:rsidRDefault="007E4961" w:rsidP="007E4961">
      <w:r>
        <w:t>|_http-title: Site doesn't have a title (text/html).</w:t>
      </w:r>
    </w:p>
    <w:p w14:paraId="2C149E39" w14:textId="77777777" w:rsidR="007E4961" w:rsidRDefault="007E4961" w:rsidP="007E4961">
      <w:r>
        <w:t xml:space="preserve">443/tcp </w:t>
      </w:r>
      <w:proofErr w:type="gramStart"/>
      <w:r>
        <w:t>open  ssl</w:t>
      </w:r>
      <w:proofErr w:type="gramEnd"/>
      <w:r>
        <w:t>/https? syn-ack ttl 60</w:t>
      </w:r>
    </w:p>
    <w:p w14:paraId="2E06C873" w14:textId="77777777" w:rsidR="007E4961" w:rsidRDefault="007E4961" w:rsidP="007E4961">
      <w:r>
        <w:t>|_ssl-date: 2024-12-24T06:41:09+00:00; 0s from scanner time.</w:t>
      </w:r>
    </w:p>
    <w:p w14:paraId="5544BDA7" w14:textId="77777777" w:rsidR="007E4961" w:rsidRDefault="007E4961" w:rsidP="007E4961">
      <w:r>
        <w:t>Service Info: Host: vyos; Device: router</w:t>
      </w:r>
    </w:p>
    <w:p w14:paraId="492C9801" w14:textId="77777777" w:rsidR="007E4961" w:rsidRDefault="007E4961" w:rsidP="007E4961"/>
    <w:p w14:paraId="4ED048E9" w14:textId="77777777" w:rsidR="007E4961" w:rsidRDefault="007E4961" w:rsidP="007E4961">
      <w:r>
        <w:t>Host script results:</w:t>
      </w:r>
    </w:p>
    <w:p w14:paraId="2789F7BA" w14:textId="77777777" w:rsidR="007E4961" w:rsidRDefault="007E4961" w:rsidP="007E4961">
      <w:r>
        <w:t>|_clock-skew: 0s</w:t>
      </w:r>
    </w:p>
    <w:p w14:paraId="72F14F51" w14:textId="77777777" w:rsidR="007E4961" w:rsidRDefault="007E4961" w:rsidP="007E4961"/>
    <w:p w14:paraId="2E7CD1D6" w14:textId="77777777" w:rsidR="007E4961" w:rsidRDefault="007E4961" w:rsidP="007E4961">
      <w:r>
        <w:t>Nmap scan report for 192.168.0.98</w:t>
      </w:r>
    </w:p>
    <w:p w14:paraId="058AB884" w14:textId="77777777" w:rsidR="007E4961" w:rsidRDefault="007E4961" w:rsidP="007E4961">
      <w:r>
        <w:t>Host is up, received echo-reply ttl 61 (0.0022s latency).</w:t>
      </w:r>
    </w:p>
    <w:p w14:paraId="35D55527" w14:textId="77777777" w:rsidR="007E4961" w:rsidRDefault="007E4961" w:rsidP="007E4961">
      <w:r>
        <w:lastRenderedPageBreak/>
        <w:t>Scanned at 2024-12-24 01:36:47 EST for 322s</w:t>
      </w:r>
    </w:p>
    <w:p w14:paraId="543091A8" w14:textId="77777777" w:rsidR="007E4961" w:rsidRDefault="007E4961" w:rsidP="007E4961">
      <w:r>
        <w:t>Not shown: 65530 filtered ports</w:t>
      </w:r>
    </w:p>
    <w:p w14:paraId="6650C7B9" w14:textId="77777777" w:rsidR="007E4961" w:rsidRDefault="007E4961" w:rsidP="007E4961">
      <w:r>
        <w:t>Reason: 65530 no-responses</w:t>
      </w:r>
    </w:p>
    <w:p w14:paraId="440B016A" w14:textId="77777777" w:rsidR="007E4961" w:rsidRDefault="007E4961" w:rsidP="007E4961">
      <w:r>
        <w:t>PORT     STATE SERVICE REASON         VERSION</w:t>
      </w:r>
    </w:p>
    <w:p w14:paraId="754206FD" w14:textId="77777777" w:rsidR="007E4961" w:rsidRDefault="007E4961" w:rsidP="007E4961">
      <w:r>
        <w:t xml:space="preserve">53/tcp   </w:t>
      </w:r>
      <w:proofErr w:type="gramStart"/>
      <w:r>
        <w:t>open  domain</w:t>
      </w:r>
      <w:proofErr w:type="gramEnd"/>
      <w:r>
        <w:t xml:space="preserve">  syn-ack ttl 61 (generic dns response: REFUSED)</w:t>
      </w:r>
    </w:p>
    <w:p w14:paraId="0112FCB1" w14:textId="77777777" w:rsidR="007E4961" w:rsidRDefault="007E4961" w:rsidP="007E4961">
      <w:r>
        <w:t xml:space="preserve">80/tcp   </w:t>
      </w:r>
      <w:proofErr w:type="gramStart"/>
      <w:r>
        <w:t>open  http</w:t>
      </w:r>
      <w:proofErr w:type="gramEnd"/>
      <w:r>
        <w:t xml:space="preserve">    syn-ack ttl 61 nginx</w:t>
      </w:r>
    </w:p>
    <w:p w14:paraId="5074D19D" w14:textId="77777777" w:rsidR="007E4961" w:rsidRDefault="007E4961" w:rsidP="007E4961">
      <w:r>
        <w:t>|_http-favicon: Unknown favicon MD5: 082559A7867CF27ACAB7E9867A8B320F</w:t>
      </w:r>
    </w:p>
    <w:p w14:paraId="2C9A6089" w14:textId="77777777" w:rsidR="007E4961" w:rsidRDefault="007E4961" w:rsidP="007E4961">
      <w:r>
        <w:t xml:space="preserve">| http-methods: </w:t>
      </w:r>
    </w:p>
    <w:p w14:paraId="3976274F" w14:textId="77777777" w:rsidR="007E4961" w:rsidRDefault="007E4961" w:rsidP="007E4961">
      <w:r>
        <w:t>|</w:t>
      </w:r>
      <w:proofErr w:type="gramStart"/>
      <w:r>
        <w:t>_  Supported</w:t>
      </w:r>
      <w:proofErr w:type="gramEnd"/>
      <w:r>
        <w:t xml:space="preserve"> Methods: GET HEAD POST</w:t>
      </w:r>
    </w:p>
    <w:p w14:paraId="04CEDCBE" w14:textId="77777777" w:rsidR="007E4961" w:rsidRDefault="007E4961" w:rsidP="007E4961">
      <w:r>
        <w:t>|_http-title: Login</w:t>
      </w:r>
    </w:p>
    <w:p w14:paraId="0EF70CBD" w14:textId="77777777" w:rsidR="007E4961" w:rsidRDefault="007E4961" w:rsidP="007E4961">
      <w:r>
        <w:t xml:space="preserve">2601/tcp </w:t>
      </w:r>
      <w:proofErr w:type="gramStart"/>
      <w:r>
        <w:t>open  quagga</w:t>
      </w:r>
      <w:proofErr w:type="gramEnd"/>
      <w:r>
        <w:t xml:space="preserve">  syn-ack ttl 61 Quagga routing software 1.2.1 (Derivative of GNU Zebra)</w:t>
      </w:r>
    </w:p>
    <w:p w14:paraId="36B06C7A" w14:textId="77777777" w:rsidR="007E4961" w:rsidRDefault="007E4961" w:rsidP="007E4961">
      <w:r>
        <w:t xml:space="preserve">2604/tcp </w:t>
      </w:r>
      <w:proofErr w:type="gramStart"/>
      <w:r>
        <w:t>open  quagga</w:t>
      </w:r>
      <w:proofErr w:type="gramEnd"/>
      <w:r>
        <w:t xml:space="preserve">  syn-ack ttl 61 Quagga routing software 1.2.1 (Derivative of GNU Zebra)</w:t>
      </w:r>
    </w:p>
    <w:p w14:paraId="293E588B" w14:textId="77777777" w:rsidR="007E4961" w:rsidRDefault="007E4961" w:rsidP="007E4961">
      <w:r>
        <w:t xml:space="preserve">2605/tcp </w:t>
      </w:r>
      <w:proofErr w:type="gramStart"/>
      <w:r>
        <w:t>open  quagga</w:t>
      </w:r>
      <w:proofErr w:type="gramEnd"/>
      <w:r>
        <w:t xml:space="preserve">  syn-ack ttl 61 Quagga routing software 1.2.1 (Derivative of GNU Zebra)</w:t>
      </w:r>
    </w:p>
    <w:p w14:paraId="57D78644" w14:textId="77777777" w:rsidR="007E4961" w:rsidRDefault="007E4961" w:rsidP="007E4961">
      <w:r>
        <w:t xml:space="preserve">1 service unrecognized despite returning data. If you know the service/version, please submit the following fingerprint at </w:t>
      </w:r>
      <w:proofErr w:type="gramStart"/>
      <w:r>
        <w:t>https://nmap.org/cgi-bin/submit.cgi?new-service :</w:t>
      </w:r>
      <w:proofErr w:type="gramEnd"/>
    </w:p>
    <w:p w14:paraId="0246BA45" w14:textId="77777777" w:rsidR="007E4961" w:rsidRDefault="007E4961" w:rsidP="007E4961">
      <w:r>
        <w:t>SF-Port53-</w:t>
      </w:r>
      <w:proofErr w:type="gramStart"/>
      <w:r>
        <w:t>TCP:V</w:t>
      </w:r>
      <w:proofErr w:type="gramEnd"/>
      <w:r>
        <w:t>=7.80%I=7%D=12/24%Time=676A575D%P=x86_64-pc-linux-gnu%r(DNS</w:t>
      </w:r>
    </w:p>
    <w:p w14:paraId="6E649B31" w14:textId="77777777" w:rsidR="007E4961" w:rsidRDefault="007E4961" w:rsidP="007E4961">
      <w:proofErr w:type="gramStart"/>
      <w:r>
        <w:t>SF:VersionBindReqTCP</w:t>
      </w:r>
      <w:proofErr w:type="gramEnd"/>
      <w:r>
        <w:t>,E,"\0\x0c\0\x06\x81\x05\0\0\0\0\0\0\0\0")%r(DNSStatus</w:t>
      </w:r>
    </w:p>
    <w:p w14:paraId="24A29480" w14:textId="77777777" w:rsidR="007E4961" w:rsidRDefault="007E4961" w:rsidP="007E4961">
      <w:proofErr w:type="gramStart"/>
      <w:r>
        <w:t>SF:RequestTCP</w:t>
      </w:r>
      <w:proofErr w:type="gramEnd"/>
      <w:r>
        <w:t>,E,"\0\x0c\0\0\x90\x05\0\0\0\0\0\0\0\0");</w:t>
      </w:r>
    </w:p>
    <w:p w14:paraId="0C27BA0F" w14:textId="77777777" w:rsidR="007E4961" w:rsidRDefault="007E4961" w:rsidP="007E4961"/>
    <w:p w14:paraId="6B1996D5" w14:textId="77777777" w:rsidR="007E4961" w:rsidRDefault="007E4961" w:rsidP="007E4961">
      <w:r>
        <w:t>Read data files from: /usr/bin</w:t>
      </w:r>
      <w:proofErr w:type="gramStart"/>
      <w:r>
        <w:t>/..</w:t>
      </w:r>
      <w:proofErr w:type="gramEnd"/>
      <w:r>
        <w:t>/share/nmap</w:t>
      </w:r>
    </w:p>
    <w:p w14:paraId="4FBC4ADC" w14:textId="77777777" w:rsidR="007E4961" w:rsidRDefault="007E4961" w:rsidP="007E4961">
      <w:r>
        <w:t xml:space="preserve">Service detection performed. Please report any incorrect results at </w:t>
      </w:r>
      <w:proofErr w:type="gramStart"/>
      <w:r>
        <w:t>https://nmap.org/submit/ .</w:t>
      </w:r>
      <w:proofErr w:type="gramEnd"/>
    </w:p>
    <w:p w14:paraId="0D99E88B" w14:textId="0590BFE7" w:rsidR="007E4961" w:rsidRPr="007E4961" w:rsidRDefault="007E4961" w:rsidP="007E4961">
      <w:r>
        <w:t xml:space="preserve"># Nmap done </w:t>
      </w:r>
      <w:proofErr w:type="gramStart"/>
      <w:r>
        <w:t>at</w:t>
      </w:r>
      <w:proofErr w:type="gramEnd"/>
      <w:r>
        <w:t xml:space="preserve"> Tue Dec 24 01:42:09 2024 -- 32 IP addresses (2 hosts up) scanned in 322.94 seconds</w:t>
      </w:r>
    </w:p>
    <w:p w14:paraId="3772CFAD" w14:textId="7A2CED11" w:rsidR="007E4961" w:rsidRDefault="007E4961">
      <w:pPr>
        <w:pStyle w:val="Heading3"/>
      </w:pPr>
      <w:bookmarkStart w:id="168" w:name="_Toc185981796"/>
      <w:r w:rsidRPr="007E4961">
        <w:t>192.168.0.232_ICMP_ALLOW</w:t>
      </w:r>
      <w:bookmarkEnd w:id="168"/>
    </w:p>
    <w:p w14:paraId="1AA97E07" w14:textId="77777777" w:rsidR="00512F4C" w:rsidRDefault="00512F4C" w:rsidP="00512F4C">
      <w:r>
        <w:t xml:space="preserve"># Nmap 7.80 </w:t>
      </w:r>
      <w:proofErr w:type="gramStart"/>
      <w:r>
        <w:t>scan initiated</w:t>
      </w:r>
      <w:proofErr w:type="gramEnd"/>
      <w:r>
        <w:t xml:space="preserve"> Tue Dec 24 01:30:47 2024 as: nmap -p- -vv -sC -sV -oA nmap/192.168.0.232_ICMP_ALLOW 192.168.0.232/30</w:t>
      </w:r>
    </w:p>
    <w:p w14:paraId="735493BB" w14:textId="77777777" w:rsidR="00512F4C" w:rsidRDefault="00512F4C" w:rsidP="00512F4C">
      <w:r>
        <w:t>Nmap scan report for 192.168.0.232 [host down, received no-response]</w:t>
      </w:r>
    </w:p>
    <w:p w14:paraId="0EB45354" w14:textId="77777777" w:rsidR="00512F4C" w:rsidRDefault="00512F4C" w:rsidP="00512F4C">
      <w:r>
        <w:t>Nmap scan report for 192.168.0.235 [host down, received no-response]</w:t>
      </w:r>
    </w:p>
    <w:p w14:paraId="36ED660D" w14:textId="77777777" w:rsidR="00512F4C" w:rsidRDefault="00512F4C" w:rsidP="00512F4C">
      <w:r>
        <w:t>Nmap scan report for 192.168.0.233</w:t>
      </w:r>
    </w:p>
    <w:p w14:paraId="4C70E4D4" w14:textId="77777777" w:rsidR="00512F4C" w:rsidRDefault="00512F4C" w:rsidP="00512F4C">
      <w:r>
        <w:t>Host is up, received echo-reply ttl 62 (0.0014s latency).</w:t>
      </w:r>
    </w:p>
    <w:p w14:paraId="22076645" w14:textId="77777777" w:rsidR="00512F4C" w:rsidRDefault="00512F4C" w:rsidP="00512F4C">
      <w:r>
        <w:t>Scanned at 2024-12-24 01:30:48 EST for 230s</w:t>
      </w:r>
    </w:p>
    <w:p w14:paraId="10EB22F6" w14:textId="77777777" w:rsidR="00512F4C" w:rsidRDefault="00512F4C" w:rsidP="00512F4C">
      <w:r>
        <w:lastRenderedPageBreak/>
        <w:t>Not shown: 65532 closed ports</w:t>
      </w:r>
    </w:p>
    <w:p w14:paraId="27A8EC32" w14:textId="77777777" w:rsidR="00512F4C" w:rsidRDefault="00512F4C" w:rsidP="00512F4C">
      <w:r>
        <w:t>Reason: 65532 resets</w:t>
      </w:r>
    </w:p>
    <w:p w14:paraId="1679EFD1" w14:textId="77777777" w:rsidR="00512F4C" w:rsidRDefault="00512F4C" w:rsidP="00512F4C">
      <w:r>
        <w:t>PORT    STATE SERVICE    REASON         VERSION</w:t>
      </w:r>
    </w:p>
    <w:p w14:paraId="5EF1DA7F" w14:textId="77777777" w:rsidR="00512F4C" w:rsidRDefault="00512F4C" w:rsidP="00512F4C">
      <w:r>
        <w:t>23/</w:t>
      </w:r>
      <w:proofErr w:type="gramStart"/>
      <w:r>
        <w:t>tcp  open</w:t>
      </w:r>
      <w:proofErr w:type="gramEnd"/>
      <w:r>
        <w:t xml:space="preserve">  telnet     syn-ack ttl 62 VyOS telnetd</w:t>
      </w:r>
    </w:p>
    <w:p w14:paraId="7F583577" w14:textId="77777777" w:rsidR="00512F4C" w:rsidRDefault="00512F4C" w:rsidP="00512F4C">
      <w:r>
        <w:t>80/</w:t>
      </w:r>
      <w:proofErr w:type="gramStart"/>
      <w:r>
        <w:t>tcp  open</w:t>
      </w:r>
      <w:proofErr w:type="gramEnd"/>
      <w:r>
        <w:t xml:space="preserve">  http       syn-ack ttl 62 lighttpd 1.4.28</w:t>
      </w:r>
    </w:p>
    <w:p w14:paraId="760815AE" w14:textId="77777777" w:rsidR="00512F4C" w:rsidRDefault="00512F4C" w:rsidP="00512F4C">
      <w:r>
        <w:t xml:space="preserve">| http-methods: </w:t>
      </w:r>
    </w:p>
    <w:p w14:paraId="2F34B35E" w14:textId="77777777" w:rsidR="00512F4C" w:rsidRDefault="00512F4C" w:rsidP="00512F4C">
      <w:r>
        <w:t>|</w:t>
      </w:r>
      <w:proofErr w:type="gramStart"/>
      <w:r>
        <w:t>_  Supported</w:t>
      </w:r>
      <w:proofErr w:type="gramEnd"/>
      <w:r>
        <w:t xml:space="preserve"> Methods: OPTIONS GET HEAD POST</w:t>
      </w:r>
    </w:p>
    <w:p w14:paraId="13D1DA11" w14:textId="77777777" w:rsidR="00512F4C" w:rsidRDefault="00512F4C" w:rsidP="00512F4C">
      <w:r>
        <w:t>|_http-server-header: lighttpd/1.4.28</w:t>
      </w:r>
    </w:p>
    <w:p w14:paraId="74A78B80" w14:textId="77777777" w:rsidR="00512F4C" w:rsidRDefault="00512F4C" w:rsidP="00512F4C">
      <w:r>
        <w:t>|_http-title: Site doesn't have a title (text/html).</w:t>
      </w:r>
    </w:p>
    <w:p w14:paraId="5A9F98B9" w14:textId="77777777" w:rsidR="00512F4C" w:rsidRDefault="00512F4C" w:rsidP="00512F4C">
      <w:r>
        <w:t xml:space="preserve">443/tcp </w:t>
      </w:r>
      <w:proofErr w:type="gramStart"/>
      <w:r>
        <w:t>open  ssl</w:t>
      </w:r>
      <w:proofErr w:type="gramEnd"/>
      <w:r>
        <w:t>/https? syn-ack ttl 62</w:t>
      </w:r>
    </w:p>
    <w:p w14:paraId="37B2C859" w14:textId="77777777" w:rsidR="00512F4C" w:rsidRDefault="00512F4C" w:rsidP="00512F4C">
      <w:r>
        <w:t>|_ssl-date: 2024-12-24T06:33:38+00:00; 0s from scanner time.</w:t>
      </w:r>
    </w:p>
    <w:p w14:paraId="60BCE1AF" w14:textId="77777777" w:rsidR="00512F4C" w:rsidRDefault="00512F4C" w:rsidP="00512F4C">
      <w:r>
        <w:t>Service Info: Host: vyos; Device: router</w:t>
      </w:r>
    </w:p>
    <w:p w14:paraId="492AF13B" w14:textId="77777777" w:rsidR="00512F4C" w:rsidRDefault="00512F4C" w:rsidP="00512F4C"/>
    <w:p w14:paraId="0F754B8A" w14:textId="77777777" w:rsidR="00512F4C" w:rsidRDefault="00512F4C" w:rsidP="00512F4C">
      <w:r>
        <w:t>Host script results:</w:t>
      </w:r>
    </w:p>
    <w:p w14:paraId="21DF9E37" w14:textId="77777777" w:rsidR="00512F4C" w:rsidRDefault="00512F4C" w:rsidP="00512F4C">
      <w:r>
        <w:t>|_clock-skew: 0s</w:t>
      </w:r>
    </w:p>
    <w:p w14:paraId="1AC5567C" w14:textId="77777777" w:rsidR="00512F4C" w:rsidRDefault="00512F4C" w:rsidP="00512F4C"/>
    <w:p w14:paraId="1F9396DC" w14:textId="77777777" w:rsidR="00512F4C" w:rsidRDefault="00512F4C" w:rsidP="00512F4C">
      <w:r>
        <w:t>Nmap scan report for 192.168.0.234</w:t>
      </w:r>
    </w:p>
    <w:p w14:paraId="7C0F3828" w14:textId="77777777" w:rsidR="00512F4C" w:rsidRDefault="00512F4C" w:rsidP="00512F4C">
      <w:r>
        <w:t>Host is up, received echo-reply ttl 61 (0.0016s latency).</w:t>
      </w:r>
    </w:p>
    <w:p w14:paraId="6EEA463F" w14:textId="77777777" w:rsidR="00512F4C" w:rsidRDefault="00512F4C" w:rsidP="00512F4C">
      <w:r>
        <w:t>Scanned at 2024-12-24 01:30:48 EST for 230s</w:t>
      </w:r>
    </w:p>
    <w:p w14:paraId="2C95D87F" w14:textId="77777777" w:rsidR="00512F4C" w:rsidRDefault="00512F4C" w:rsidP="00512F4C">
      <w:r>
        <w:t>Not shown: 65530 filtered ports</w:t>
      </w:r>
    </w:p>
    <w:p w14:paraId="0B9F527D" w14:textId="77777777" w:rsidR="00512F4C" w:rsidRDefault="00512F4C" w:rsidP="00512F4C">
      <w:r>
        <w:t>Reason: 65530 no-responses</w:t>
      </w:r>
    </w:p>
    <w:p w14:paraId="7A2C2A6C" w14:textId="77777777" w:rsidR="00512F4C" w:rsidRDefault="00512F4C" w:rsidP="00512F4C">
      <w:r>
        <w:t>PORT     STATE SERVICE REASON         VERSION</w:t>
      </w:r>
    </w:p>
    <w:p w14:paraId="0B64671A" w14:textId="77777777" w:rsidR="00512F4C" w:rsidRDefault="00512F4C" w:rsidP="00512F4C">
      <w:r>
        <w:t xml:space="preserve">53/tcp   </w:t>
      </w:r>
      <w:proofErr w:type="gramStart"/>
      <w:r>
        <w:t>open  domain</w:t>
      </w:r>
      <w:proofErr w:type="gramEnd"/>
      <w:r>
        <w:t xml:space="preserve">  syn-ack ttl 61 (generic dns response: REFUSED)</w:t>
      </w:r>
    </w:p>
    <w:p w14:paraId="25D3F948" w14:textId="77777777" w:rsidR="00512F4C" w:rsidRDefault="00512F4C" w:rsidP="00512F4C">
      <w:r>
        <w:t xml:space="preserve">80/tcp   </w:t>
      </w:r>
      <w:proofErr w:type="gramStart"/>
      <w:r>
        <w:t>open  http</w:t>
      </w:r>
      <w:proofErr w:type="gramEnd"/>
      <w:r>
        <w:t xml:space="preserve">    syn-ack ttl 61 nginx</w:t>
      </w:r>
    </w:p>
    <w:p w14:paraId="500F18C5" w14:textId="77777777" w:rsidR="00512F4C" w:rsidRDefault="00512F4C" w:rsidP="00512F4C">
      <w:r>
        <w:t>|_http-favicon: Unknown favicon MD5: 082559A7867CF27ACAB7E9867A8B320F</w:t>
      </w:r>
    </w:p>
    <w:p w14:paraId="6E3620B2" w14:textId="77777777" w:rsidR="00512F4C" w:rsidRDefault="00512F4C" w:rsidP="00512F4C">
      <w:r>
        <w:t xml:space="preserve">| http-methods: </w:t>
      </w:r>
    </w:p>
    <w:p w14:paraId="2D91326B" w14:textId="77777777" w:rsidR="00512F4C" w:rsidRDefault="00512F4C" w:rsidP="00512F4C">
      <w:r>
        <w:t>|</w:t>
      </w:r>
      <w:proofErr w:type="gramStart"/>
      <w:r>
        <w:t>_  Supported</w:t>
      </w:r>
      <w:proofErr w:type="gramEnd"/>
      <w:r>
        <w:t xml:space="preserve"> Methods: GET HEAD POST</w:t>
      </w:r>
    </w:p>
    <w:p w14:paraId="36480020" w14:textId="77777777" w:rsidR="00512F4C" w:rsidRDefault="00512F4C" w:rsidP="00512F4C">
      <w:r>
        <w:t>|_http-title: Login</w:t>
      </w:r>
    </w:p>
    <w:p w14:paraId="03398985" w14:textId="77777777" w:rsidR="00512F4C" w:rsidRDefault="00512F4C" w:rsidP="00512F4C">
      <w:r>
        <w:t xml:space="preserve">2601/tcp </w:t>
      </w:r>
      <w:proofErr w:type="gramStart"/>
      <w:r>
        <w:t>open  quagga</w:t>
      </w:r>
      <w:proofErr w:type="gramEnd"/>
      <w:r>
        <w:t xml:space="preserve">  syn-ack ttl 61 Quagga routing software 1.2.1 (Derivative of GNU Zebra)</w:t>
      </w:r>
    </w:p>
    <w:p w14:paraId="515D6824" w14:textId="77777777" w:rsidR="00512F4C" w:rsidRDefault="00512F4C" w:rsidP="00512F4C">
      <w:r>
        <w:lastRenderedPageBreak/>
        <w:t xml:space="preserve">2604/tcp </w:t>
      </w:r>
      <w:proofErr w:type="gramStart"/>
      <w:r>
        <w:t>open  quagga</w:t>
      </w:r>
      <w:proofErr w:type="gramEnd"/>
      <w:r>
        <w:t xml:space="preserve">  syn-ack ttl 61 Quagga routing software 1.2.1 (Derivative of GNU Zebra)</w:t>
      </w:r>
    </w:p>
    <w:p w14:paraId="07710919" w14:textId="77777777" w:rsidR="00512F4C" w:rsidRDefault="00512F4C" w:rsidP="00512F4C">
      <w:r>
        <w:t xml:space="preserve">2605/tcp </w:t>
      </w:r>
      <w:proofErr w:type="gramStart"/>
      <w:r>
        <w:t>open  quagga</w:t>
      </w:r>
      <w:proofErr w:type="gramEnd"/>
      <w:r>
        <w:t xml:space="preserve">  syn-ack ttl 61 Quagga routing software 1.2.1 (Derivative of GNU Zebra)</w:t>
      </w:r>
    </w:p>
    <w:p w14:paraId="1676AA4C" w14:textId="77777777" w:rsidR="00512F4C" w:rsidRDefault="00512F4C" w:rsidP="00512F4C">
      <w:r>
        <w:t xml:space="preserve">1 service unrecognized despite returning data. If you know the service/version, please submit the following fingerprint at </w:t>
      </w:r>
      <w:proofErr w:type="gramStart"/>
      <w:r>
        <w:t>https://nmap.org/cgi-bin/submit.cgi?new-service :</w:t>
      </w:r>
      <w:proofErr w:type="gramEnd"/>
    </w:p>
    <w:p w14:paraId="616FF183" w14:textId="77777777" w:rsidR="00512F4C" w:rsidRDefault="00512F4C" w:rsidP="00512F4C">
      <w:r>
        <w:t>SF-Port53-</w:t>
      </w:r>
      <w:proofErr w:type="gramStart"/>
      <w:r>
        <w:t>TCP:V</w:t>
      </w:r>
      <w:proofErr w:type="gramEnd"/>
      <w:r>
        <w:t>=7.80%I=7%D=12/24%Time=676A559A%P=x86_64-pc-linux-gnu%r(DNS</w:t>
      </w:r>
    </w:p>
    <w:p w14:paraId="1E910882" w14:textId="77777777" w:rsidR="00512F4C" w:rsidRDefault="00512F4C" w:rsidP="00512F4C">
      <w:proofErr w:type="gramStart"/>
      <w:r>
        <w:t>SF:VersionBindReqTCP</w:t>
      </w:r>
      <w:proofErr w:type="gramEnd"/>
      <w:r>
        <w:t>,E,"\0\x0c\0\x06\x81\x05\0\0\0\0\0\0\0\0")%r(DNSStatus</w:t>
      </w:r>
    </w:p>
    <w:p w14:paraId="3D001581" w14:textId="77777777" w:rsidR="00512F4C" w:rsidRDefault="00512F4C" w:rsidP="00512F4C">
      <w:proofErr w:type="gramStart"/>
      <w:r>
        <w:t>SF:RequestTCP</w:t>
      </w:r>
      <w:proofErr w:type="gramEnd"/>
      <w:r>
        <w:t>,E,"\0\x0c\0\0\x90\x05\0\0\0\0\0\0\0\0");</w:t>
      </w:r>
    </w:p>
    <w:p w14:paraId="4745CB22" w14:textId="77777777" w:rsidR="00512F4C" w:rsidRDefault="00512F4C" w:rsidP="00512F4C"/>
    <w:p w14:paraId="5B8EA5F3" w14:textId="77777777" w:rsidR="00512F4C" w:rsidRDefault="00512F4C" w:rsidP="00512F4C">
      <w:r>
        <w:t>Read data files from: /usr/bin</w:t>
      </w:r>
      <w:proofErr w:type="gramStart"/>
      <w:r>
        <w:t>/..</w:t>
      </w:r>
      <w:proofErr w:type="gramEnd"/>
      <w:r>
        <w:t>/share/nmap</w:t>
      </w:r>
    </w:p>
    <w:p w14:paraId="0A8149E0" w14:textId="77777777" w:rsidR="00512F4C" w:rsidRDefault="00512F4C" w:rsidP="00512F4C">
      <w:r>
        <w:t xml:space="preserve">Service detection performed. Please report any incorrect results at </w:t>
      </w:r>
      <w:proofErr w:type="gramStart"/>
      <w:r>
        <w:t>https://nmap.org/submit/ .</w:t>
      </w:r>
      <w:proofErr w:type="gramEnd"/>
    </w:p>
    <w:p w14:paraId="25AB7270" w14:textId="1CFBCDC0" w:rsidR="00512F4C" w:rsidRPr="00512F4C" w:rsidRDefault="00512F4C" w:rsidP="00512F4C">
      <w:r>
        <w:t xml:space="preserve"># Nmap done </w:t>
      </w:r>
      <w:proofErr w:type="gramStart"/>
      <w:r>
        <w:t>at</w:t>
      </w:r>
      <w:proofErr w:type="gramEnd"/>
      <w:r>
        <w:t xml:space="preserve"> Tue Dec 24 01:34:38 2024 -- 4 IP addresses (2 hosts up) scanned in 231.39 seconds</w:t>
      </w:r>
    </w:p>
    <w:p w14:paraId="565A11E5" w14:textId="518F9002" w:rsidR="009525A9" w:rsidRDefault="009525A9" w:rsidP="008605B2">
      <w:pPr>
        <w:pStyle w:val="Heading2"/>
        <w:numPr>
          <w:ilvl w:val="0"/>
          <w:numId w:val="0"/>
        </w:numPr>
        <w:ind w:left="-5" w:right="4"/>
      </w:pPr>
      <w:bookmarkStart w:id="169" w:name="_Toc185981797"/>
      <w:r>
        <w:rPr>
          <w:lang w:eastAsia="en-US"/>
        </w:rPr>
        <w:t xml:space="preserve">Appendix </w:t>
      </w:r>
      <w:r w:rsidR="00F15C6D">
        <w:rPr>
          <w:lang w:eastAsia="en-US"/>
        </w:rPr>
        <w:t>B</w:t>
      </w:r>
      <w:r>
        <w:rPr>
          <w:lang w:eastAsia="en-US"/>
        </w:rPr>
        <w:t xml:space="preserve"> </w:t>
      </w:r>
      <w:r w:rsidR="001C187C">
        <w:rPr>
          <w:lang w:eastAsia="en-US"/>
        </w:rPr>
        <w:t>– Dirb</w:t>
      </w:r>
      <w:bookmarkEnd w:id="169"/>
    </w:p>
    <w:p w14:paraId="586D5BDA" w14:textId="77777777" w:rsidR="009525A9" w:rsidRDefault="009525A9" w:rsidP="008605B2">
      <w:pPr>
        <w:ind w:right="4"/>
        <w:rPr>
          <w:rFonts w:ascii="Courier New" w:eastAsia="Courier New" w:hAnsi="Courier New" w:cs="Courier New"/>
          <w:sz w:val="20"/>
        </w:rPr>
      </w:pPr>
    </w:p>
    <w:p w14:paraId="01BF577C" w14:textId="092E9A91" w:rsidR="001C187C" w:rsidRPr="001C187C" w:rsidRDefault="001C187C" w:rsidP="001C187C">
      <w:pPr>
        <w:pStyle w:val="Heading3"/>
      </w:pPr>
      <w:bookmarkStart w:id="170" w:name="_Toc185981798"/>
      <w:r w:rsidRPr="001C187C">
        <w:t>172.16.221.237</w:t>
      </w:r>
      <w:r w:rsidR="00C933E5">
        <w:t xml:space="preserve"> (web server 1)</w:t>
      </w:r>
      <w:bookmarkEnd w:id="170"/>
    </w:p>
    <w:p w14:paraId="248BD4FD" w14:textId="77777777" w:rsidR="001C187C" w:rsidRPr="001C187C" w:rsidRDefault="001C187C" w:rsidP="001C187C">
      <w:pPr>
        <w:spacing w:after="159"/>
        <w:ind w:right="4"/>
        <w:rPr>
          <w:b/>
        </w:rPr>
      </w:pPr>
      <w:r w:rsidRPr="001C187C">
        <w:rPr>
          <w:b/>
        </w:rPr>
        <w:t>-----------------</w:t>
      </w:r>
    </w:p>
    <w:p w14:paraId="2376B672" w14:textId="77777777" w:rsidR="001C187C" w:rsidRPr="001C187C" w:rsidRDefault="001C187C" w:rsidP="001C187C">
      <w:pPr>
        <w:spacing w:after="159"/>
        <w:ind w:right="4"/>
        <w:rPr>
          <w:b/>
        </w:rPr>
      </w:pPr>
      <w:r w:rsidRPr="001C187C">
        <w:rPr>
          <w:b/>
        </w:rPr>
        <w:t xml:space="preserve">DIRB v2.22    </w:t>
      </w:r>
    </w:p>
    <w:p w14:paraId="1C41F74D" w14:textId="77777777" w:rsidR="001C187C" w:rsidRPr="001C187C" w:rsidRDefault="001C187C" w:rsidP="001C187C">
      <w:pPr>
        <w:spacing w:after="159"/>
        <w:ind w:right="4"/>
        <w:rPr>
          <w:b/>
        </w:rPr>
      </w:pPr>
      <w:r w:rsidRPr="001C187C">
        <w:rPr>
          <w:b/>
        </w:rPr>
        <w:t>By The Dark Raver</w:t>
      </w:r>
    </w:p>
    <w:p w14:paraId="29B90E2E" w14:textId="77777777" w:rsidR="001C187C" w:rsidRPr="001C187C" w:rsidRDefault="001C187C" w:rsidP="001C187C">
      <w:pPr>
        <w:spacing w:after="159"/>
        <w:ind w:right="4"/>
        <w:rPr>
          <w:b/>
        </w:rPr>
      </w:pPr>
      <w:r w:rsidRPr="001C187C">
        <w:rPr>
          <w:b/>
        </w:rPr>
        <w:t>-----------------</w:t>
      </w:r>
    </w:p>
    <w:p w14:paraId="3B61BFF2" w14:textId="77777777" w:rsidR="001C187C" w:rsidRPr="001C187C" w:rsidRDefault="001C187C" w:rsidP="001C187C">
      <w:pPr>
        <w:spacing w:after="159"/>
        <w:ind w:right="4"/>
        <w:rPr>
          <w:b/>
        </w:rPr>
      </w:pPr>
    </w:p>
    <w:p w14:paraId="300D7A76" w14:textId="77777777" w:rsidR="001C187C" w:rsidRPr="001C187C" w:rsidRDefault="001C187C" w:rsidP="001C187C">
      <w:pPr>
        <w:spacing w:after="159"/>
        <w:ind w:right="4"/>
        <w:rPr>
          <w:b/>
        </w:rPr>
      </w:pPr>
      <w:r w:rsidRPr="001C187C">
        <w:rPr>
          <w:b/>
        </w:rPr>
        <w:t>OUTPUT_FILE: dirb_172.16.221.237_results.txt</w:t>
      </w:r>
    </w:p>
    <w:p w14:paraId="101FC8A7" w14:textId="77777777" w:rsidR="001C187C" w:rsidRPr="001C187C" w:rsidRDefault="001C187C" w:rsidP="001C187C">
      <w:pPr>
        <w:spacing w:after="159"/>
        <w:ind w:right="4"/>
        <w:rPr>
          <w:b/>
        </w:rPr>
      </w:pPr>
      <w:r w:rsidRPr="001C187C">
        <w:rPr>
          <w:b/>
        </w:rPr>
        <w:t>START_TIME: Wed Nov 27 16:48:40 2024</w:t>
      </w:r>
    </w:p>
    <w:p w14:paraId="2E616298" w14:textId="77777777" w:rsidR="001C187C" w:rsidRPr="001C187C" w:rsidRDefault="001C187C" w:rsidP="001C187C">
      <w:pPr>
        <w:spacing w:after="159"/>
        <w:ind w:right="4"/>
        <w:rPr>
          <w:b/>
        </w:rPr>
      </w:pPr>
      <w:r w:rsidRPr="001C187C">
        <w:rPr>
          <w:b/>
        </w:rPr>
        <w:t>URL_BASE: http://172.16.221.237/</w:t>
      </w:r>
    </w:p>
    <w:p w14:paraId="69103656" w14:textId="77777777" w:rsidR="001C187C" w:rsidRPr="001C187C" w:rsidRDefault="001C187C" w:rsidP="001C187C">
      <w:pPr>
        <w:spacing w:after="159"/>
        <w:ind w:right="4"/>
        <w:rPr>
          <w:b/>
        </w:rPr>
      </w:pPr>
      <w:r w:rsidRPr="001C187C">
        <w:rPr>
          <w:b/>
        </w:rPr>
        <w:t>WORDLIST_FILES: /usr/share/wordlists/dirb/common.txt</w:t>
      </w:r>
    </w:p>
    <w:p w14:paraId="2E016845" w14:textId="77777777" w:rsidR="001C187C" w:rsidRPr="001C187C" w:rsidRDefault="001C187C" w:rsidP="001C187C">
      <w:pPr>
        <w:spacing w:after="159"/>
        <w:ind w:right="4"/>
        <w:rPr>
          <w:b/>
        </w:rPr>
      </w:pPr>
    </w:p>
    <w:p w14:paraId="0709EF8B" w14:textId="77777777" w:rsidR="001C187C" w:rsidRPr="001C187C" w:rsidRDefault="001C187C" w:rsidP="001C187C">
      <w:pPr>
        <w:spacing w:after="159"/>
        <w:ind w:right="4"/>
        <w:rPr>
          <w:b/>
        </w:rPr>
      </w:pPr>
      <w:r w:rsidRPr="001C187C">
        <w:rPr>
          <w:b/>
        </w:rPr>
        <w:t>-----------------</w:t>
      </w:r>
    </w:p>
    <w:p w14:paraId="23375E1F" w14:textId="77777777" w:rsidR="001C187C" w:rsidRPr="001C187C" w:rsidRDefault="001C187C" w:rsidP="001C187C">
      <w:pPr>
        <w:spacing w:after="159"/>
        <w:ind w:right="4"/>
        <w:rPr>
          <w:b/>
        </w:rPr>
      </w:pPr>
    </w:p>
    <w:p w14:paraId="1E228EB3" w14:textId="77777777" w:rsidR="001C187C" w:rsidRPr="001C187C" w:rsidRDefault="001C187C" w:rsidP="001C187C">
      <w:pPr>
        <w:spacing w:after="159"/>
        <w:ind w:right="4"/>
        <w:rPr>
          <w:b/>
        </w:rPr>
      </w:pPr>
      <w:r w:rsidRPr="001C187C">
        <w:rPr>
          <w:b/>
        </w:rPr>
        <w:t>GENERATED WORDS: 4612</w:t>
      </w:r>
    </w:p>
    <w:p w14:paraId="2EC92EC9" w14:textId="77777777" w:rsidR="001C187C" w:rsidRPr="001C187C" w:rsidRDefault="001C187C" w:rsidP="001C187C">
      <w:pPr>
        <w:spacing w:after="159"/>
        <w:ind w:right="4"/>
        <w:rPr>
          <w:b/>
        </w:rPr>
      </w:pPr>
    </w:p>
    <w:p w14:paraId="7714B2FA" w14:textId="77777777" w:rsidR="001C187C" w:rsidRPr="001C187C" w:rsidRDefault="001C187C" w:rsidP="001C187C">
      <w:pPr>
        <w:spacing w:after="159"/>
        <w:ind w:right="4"/>
        <w:rPr>
          <w:b/>
        </w:rPr>
      </w:pPr>
      <w:r w:rsidRPr="001C187C">
        <w:rPr>
          <w:b/>
        </w:rPr>
        <w:t>---- Scanning URL: http://172.16.221.237/ ----</w:t>
      </w:r>
    </w:p>
    <w:p w14:paraId="7023187A" w14:textId="77777777" w:rsidR="001C187C" w:rsidRPr="001C187C" w:rsidRDefault="001C187C" w:rsidP="001C187C">
      <w:pPr>
        <w:spacing w:after="159"/>
        <w:ind w:right="4"/>
        <w:rPr>
          <w:b/>
        </w:rPr>
      </w:pPr>
    </w:p>
    <w:p w14:paraId="0D6F03AC" w14:textId="77777777" w:rsidR="001C187C" w:rsidRPr="001C187C" w:rsidRDefault="001C187C" w:rsidP="001C187C">
      <w:pPr>
        <w:spacing w:after="159"/>
        <w:ind w:right="4"/>
        <w:rPr>
          <w:b/>
        </w:rPr>
      </w:pPr>
      <w:r w:rsidRPr="001C187C">
        <w:rPr>
          <w:b/>
        </w:rPr>
        <w:t>-----------------</w:t>
      </w:r>
    </w:p>
    <w:p w14:paraId="76ECA0FE" w14:textId="77777777" w:rsidR="001C187C" w:rsidRPr="001C187C" w:rsidRDefault="001C187C" w:rsidP="001C187C">
      <w:pPr>
        <w:spacing w:after="159"/>
        <w:ind w:right="4"/>
        <w:rPr>
          <w:b/>
        </w:rPr>
      </w:pPr>
      <w:r w:rsidRPr="001C187C">
        <w:rPr>
          <w:b/>
        </w:rPr>
        <w:t xml:space="preserve">DIRB v2.22    </w:t>
      </w:r>
    </w:p>
    <w:p w14:paraId="6EE9235C" w14:textId="77777777" w:rsidR="001C187C" w:rsidRPr="001C187C" w:rsidRDefault="001C187C" w:rsidP="001C187C">
      <w:pPr>
        <w:spacing w:after="159"/>
        <w:ind w:right="4"/>
        <w:rPr>
          <w:b/>
        </w:rPr>
      </w:pPr>
      <w:r w:rsidRPr="001C187C">
        <w:rPr>
          <w:b/>
        </w:rPr>
        <w:t>By The Dark Raver</w:t>
      </w:r>
    </w:p>
    <w:p w14:paraId="00FE80A1" w14:textId="77777777" w:rsidR="001C187C" w:rsidRPr="001C187C" w:rsidRDefault="001C187C" w:rsidP="001C187C">
      <w:pPr>
        <w:spacing w:after="159"/>
        <w:ind w:right="4"/>
        <w:rPr>
          <w:b/>
        </w:rPr>
      </w:pPr>
      <w:r w:rsidRPr="001C187C">
        <w:rPr>
          <w:b/>
        </w:rPr>
        <w:t>-----------------</w:t>
      </w:r>
    </w:p>
    <w:p w14:paraId="3E994BDF" w14:textId="77777777" w:rsidR="001C187C" w:rsidRPr="001C187C" w:rsidRDefault="001C187C" w:rsidP="001C187C">
      <w:pPr>
        <w:spacing w:after="159"/>
        <w:ind w:right="4"/>
        <w:rPr>
          <w:b/>
        </w:rPr>
      </w:pPr>
    </w:p>
    <w:p w14:paraId="1A008A60" w14:textId="77777777" w:rsidR="001C187C" w:rsidRPr="001C187C" w:rsidRDefault="001C187C" w:rsidP="001C187C">
      <w:pPr>
        <w:spacing w:after="159"/>
        <w:ind w:right="4"/>
        <w:rPr>
          <w:b/>
        </w:rPr>
      </w:pPr>
      <w:r w:rsidRPr="001C187C">
        <w:rPr>
          <w:b/>
        </w:rPr>
        <w:t>OUTPUT_FILE: dirb_172.16.221.237_results.txt</w:t>
      </w:r>
    </w:p>
    <w:p w14:paraId="21C93415" w14:textId="77777777" w:rsidR="001C187C" w:rsidRPr="001C187C" w:rsidRDefault="001C187C" w:rsidP="001C187C">
      <w:pPr>
        <w:spacing w:after="159"/>
        <w:ind w:right="4"/>
        <w:rPr>
          <w:b/>
        </w:rPr>
      </w:pPr>
      <w:r w:rsidRPr="001C187C">
        <w:rPr>
          <w:b/>
        </w:rPr>
        <w:t>START_TIME: Wed Nov 27 16:48:52 2024</w:t>
      </w:r>
    </w:p>
    <w:p w14:paraId="3EDFCDBD" w14:textId="77777777" w:rsidR="001C187C" w:rsidRPr="001C187C" w:rsidRDefault="001C187C" w:rsidP="001C187C">
      <w:pPr>
        <w:spacing w:after="159"/>
        <w:ind w:right="4"/>
        <w:rPr>
          <w:b/>
        </w:rPr>
      </w:pPr>
      <w:r w:rsidRPr="001C187C">
        <w:rPr>
          <w:b/>
        </w:rPr>
        <w:t>URL_BASE: http://172.16.221.237/</w:t>
      </w:r>
    </w:p>
    <w:p w14:paraId="2AE4A9C6" w14:textId="77777777" w:rsidR="001C187C" w:rsidRPr="001C187C" w:rsidRDefault="001C187C" w:rsidP="001C187C">
      <w:pPr>
        <w:spacing w:after="159"/>
        <w:ind w:right="4"/>
        <w:rPr>
          <w:b/>
        </w:rPr>
      </w:pPr>
      <w:r w:rsidRPr="001C187C">
        <w:rPr>
          <w:b/>
        </w:rPr>
        <w:t>WORDLIST_FILES: /usr/share/wordlists/dirb/big.txt</w:t>
      </w:r>
    </w:p>
    <w:p w14:paraId="2151C9CD" w14:textId="77777777" w:rsidR="001C187C" w:rsidRPr="001C187C" w:rsidRDefault="001C187C" w:rsidP="001C187C">
      <w:pPr>
        <w:spacing w:after="159"/>
        <w:ind w:right="4"/>
        <w:rPr>
          <w:b/>
        </w:rPr>
      </w:pPr>
    </w:p>
    <w:p w14:paraId="59B79224" w14:textId="77777777" w:rsidR="001C187C" w:rsidRPr="001C187C" w:rsidRDefault="001C187C" w:rsidP="001C187C">
      <w:pPr>
        <w:spacing w:after="159"/>
        <w:ind w:right="4"/>
        <w:rPr>
          <w:b/>
        </w:rPr>
      </w:pPr>
      <w:r w:rsidRPr="001C187C">
        <w:rPr>
          <w:b/>
        </w:rPr>
        <w:t>-----------------</w:t>
      </w:r>
    </w:p>
    <w:p w14:paraId="726E52A8" w14:textId="77777777" w:rsidR="001C187C" w:rsidRPr="001C187C" w:rsidRDefault="001C187C" w:rsidP="001C187C">
      <w:pPr>
        <w:spacing w:after="159"/>
        <w:ind w:right="4"/>
        <w:rPr>
          <w:b/>
        </w:rPr>
      </w:pPr>
    </w:p>
    <w:p w14:paraId="0D65E03C" w14:textId="77777777" w:rsidR="001C187C" w:rsidRPr="001C187C" w:rsidRDefault="001C187C" w:rsidP="001C187C">
      <w:pPr>
        <w:spacing w:after="159"/>
        <w:ind w:right="4"/>
        <w:rPr>
          <w:b/>
        </w:rPr>
      </w:pPr>
      <w:r w:rsidRPr="001C187C">
        <w:rPr>
          <w:b/>
        </w:rPr>
        <w:t>GENERATED WORDS: 20458</w:t>
      </w:r>
    </w:p>
    <w:p w14:paraId="1858122D" w14:textId="77777777" w:rsidR="001C187C" w:rsidRPr="001C187C" w:rsidRDefault="001C187C" w:rsidP="001C187C">
      <w:pPr>
        <w:spacing w:after="159"/>
        <w:ind w:right="4"/>
        <w:rPr>
          <w:b/>
        </w:rPr>
      </w:pPr>
    </w:p>
    <w:p w14:paraId="05BDFA8E" w14:textId="77777777" w:rsidR="001C187C" w:rsidRPr="001C187C" w:rsidRDefault="001C187C" w:rsidP="001C187C">
      <w:pPr>
        <w:spacing w:after="159"/>
        <w:ind w:right="4"/>
        <w:rPr>
          <w:b/>
        </w:rPr>
      </w:pPr>
      <w:r w:rsidRPr="001C187C">
        <w:rPr>
          <w:b/>
        </w:rPr>
        <w:t>---- Scanning URL: http://172.16.221.237/ ----</w:t>
      </w:r>
    </w:p>
    <w:p w14:paraId="6441C185" w14:textId="77777777" w:rsidR="001C187C" w:rsidRPr="001C187C" w:rsidRDefault="001C187C" w:rsidP="001C187C">
      <w:pPr>
        <w:spacing w:after="159"/>
        <w:ind w:right="4"/>
        <w:rPr>
          <w:b/>
        </w:rPr>
      </w:pPr>
      <w:r w:rsidRPr="001C187C">
        <w:rPr>
          <w:b/>
        </w:rPr>
        <w:t>+ http://172.16.221.237/cgi-bin/ (CODE:403|SIZE:290)</w:t>
      </w:r>
    </w:p>
    <w:p w14:paraId="49AA0466" w14:textId="77777777" w:rsidR="001C187C" w:rsidRPr="001C187C" w:rsidRDefault="001C187C" w:rsidP="001C187C">
      <w:pPr>
        <w:spacing w:after="159"/>
        <w:ind w:right="4"/>
        <w:rPr>
          <w:b/>
        </w:rPr>
      </w:pPr>
      <w:r w:rsidRPr="001C187C">
        <w:rPr>
          <w:b/>
        </w:rPr>
        <w:t>+ http://172.16.221.237/index (CODE:200|SIZE:177)</w:t>
      </w:r>
    </w:p>
    <w:p w14:paraId="1A77AB47" w14:textId="77777777" w:rsidR="001C187C" w:rsidRPr="001C187C" w:rsidRDefault="001C187C" w:rsidP="001C187C">
      <w:pPr>
        <w:spacing w:after="159"/>
        <w:ind w:right="4"/>
        <w:rPr>
          <w:b/>
        </w:rPr>
      </w:pPr>
      <w:r w:rsidRPr="001C187C">
        <w:rPr>
          <w:b/>
        </w:rPr>
        <w:t>==&gt; DIRECTORY: http://172.16.221.237/javascript/</w:t>
      </w:r>
    </w:p>
    <w:p w14:paraId="7BF27DAF" w14:textId="77777777" w:rsidR="001C187C" w:rsidRPr="001C187C" w:rsidRDefault="001C187C" w:rsidP="001C187C">
      <w:pPr>
        <w:spacing w:after="159"/>
        <w:ind w:right="4"/>
        <w:rPr>
          <w:b/>
        </w:rPr>
      </w:pPr>
      <w:r w:rsidRPr="001C187C">
        <w:rPr>
          <w:b/>
        </w:rPr>
        <w:t>+ http://172.16.221.237/server-status (CODE:403|SIZE:295)</w:t>
      </w:r>
    </w:p>
    <w:p w14:paraId="20CC99F0" w14:textId="77777777" w:rsidR="001C187C" w:rsidRPr="001C187C" w:rsidRDefault="001C187C" w:rsidP="001C187C">
      <w:pPr>
        <w:spacing w:after="159"/>
        <w:ind w:right="4"/>
        <w:rPr>
          <w:b/>
        </w:rPr>
      </w:pPr>
      <w:r w:rsidRPr="001C187C">
        <w:rPr>
          <w:b/>
        </w:rPr>
        <w:t>==&gt; DIRECTORY: http://172.16.221.237/wordpress/</w:t>
      </w:r>
    </w:p>
    <w:p w14:paraId="643A4D4C" w14:textId="77777777" w:rsidR="001C187C" w:rsidRPr="001C187C" w:rsidRDefault="001C187C" w:rsidP="001C187C">
      <w:pPr>
        <w:spacing w:after="159"/>
        <w:ind w:right="4"/>
        <w:rPr>
          <w:b/>
        </w:rPr>
      </w:pPr>
    </w:p>
    <w:p w14:paraId="2BB456E5" w14:textId="77777777" w:rsidR="001C187C" w:rsidRPr="001C187C" w:rsidRDefault="001C187C" w:rsidP="001C187C">
      <w:pPr>
        <w:spacing w:after="159"/>
        <w:ind w:right="4"/>
        <w:rPr>
          <w:b/>
        </w:rPr>
      </w:pPr>
      <w:r w:rsidRPr="001C187C">
        <w:rPr>
          <w:b/>
        </w:rPr>
        <w:t>---- Entering directory: http://172.16.221.237/javascript/ ----</w:t>
      </w:r>
    </w:p>
    <w:p w14:paraId="40765374" w14:textId="77777777" w:rsidR="001C187C" w:rsidRPr="001C187C" w:rsidRDefault="001C187C" w:rsidP="001C187C">
      <w:pPr>
        <w:spacing w:after="159"/>
        <w:ind w:right="4"/>
        <w:rPr>
          <w:b/>
        </w:rPr>
      </w:pPr>
      <w:r w:rsidRPr="001C187C">
        <w:rPr>
          <w:b/>
        </w:rPr>
        <w:t>==&gt; DIRECTORY: http://172.16.221.237/javascript/cropper/</w:t>
      </w:r>
    </w:p>
    <w:p w14:paraId="166C4ED4" w14:textId="77777777" w:rsidR="001C187C" w:rsidRPr="001C187C" w:rsidRDefault="001C187C" w:rsidP="001C187C">
      <w:pPr>
        <w:spacing w:after="159"/>
        <w:ind w:right="4"/>
        <w:rPr>
          <w:b/>
        </w:rPr>
      </w:pPr>
      <w:r w:rsidRPr="001C187C">
        <w:rPr>
          <w:b/>
        </w:rPr>
        <w:t>==&gt; DIRECTORY: http://172.16.221.237/javascript/jquery/</w:t>
      </w:r>
    </w:p>
    <w:p w14:paraId="5418CBA5" w14:textId="77777777" w:rsidR="001C187C" w:rsidRPr="001C187C" w:rsidRDefault="001C187C" w:rsidP="001C187C">
      <w:pPr>
        <w:spacing w:after="159"/>
        <w:ind w:right="4"/>
        <w:rPr>
          <w:b/>
        </w:rPr>
      </w:pPr>
      <w:r w:rsidRPr="001C187C">
        <w:rPr>
          <w:b/>
        </w:rPr>
        <w:t>==&gt; DIRECTORY: http://172.16.221.237/javascript/prototype/</w:t>
      </w:r>
    </w:p>
    <w:p w14:paraId="56494E5C" w14:textId="77777777" w:rsidR="001C187C" w:rsidRPr="001C187C" w:rsidRDefault="001C187C" w:rsidP="001C187C">
      <w:pPr>
        <w:spacing w:after="159"/>
        <w:ind w:right="4"/>
        <w:rPr>
          <w:b/>
        </w:rPr>
      </w:pPr>
      <w:r w:rsidRPr="001C187C">
        <w:rPr>
          <w:b/>
        </w:rPr>
        <w:t>==&gt; DIRECTORY: http://172.16.221.237/javascript/scriptaculous/</w:t>
      </w:r>
    </w:p>
    <w:p w14:paraId="554FFBF5" w14:textId="77777777" w:rsidR="001C187C" w:rsidRPr="001C187C" w:rsidRDefault="001C187C" w:rsidP="001C187C">
      <w:pPr>
        <w:spacing w:after="159"/>
        <w:ind w:right="4"/>
        <w:rPr>
          <w:b/>
        </w:rPr>
      </w:pPr>
    </w:p>
    <w:p w14:paraId="7881CC5A" w14:textId="77777777" w:rsidR="001C187C" w:rsidRPr="001C187C" w:rsidRDefault="001C187C" w:rsidP="001C187C">
      <w:pPr>
        <w:spacing w:after="159"/>
        <w:ind w:right="4"/>
        <w:rPr>
          <w:b/>
        </w:rPr>
      </w:pPr>
      <w:r w:rsidRPr="001C187C">
        <w:rPr>
          <w:b/>
        </w:rPr>
        <w:t>---- Entering directory: http://172.16.221.237/wordpress/ ----</w:t>
      </w:r>
    </w:p>
    <w:p w14:paraId="26899D8C" w14:textId="77777777" w:rsidR="001C187C" w:rsidRPr="001C187C" w:rsidRDefault="001C187C" w:rsidP="001C187C">
      <w:pPr>
        <w:spacing w:after="159"/>
        <w:ind w:right="4"/>
        <w:rPr>
          <w:b/>
        </w:rPr>
      </w:pPr>
      <w:r w:rsidRPr="001C187C">
        <w:rPr>
          <w:b/>
        </w:rPr>
        <w:lastRenderedPageBreak/>
        <w:t>==&gt; DIRECTORY: http://172.16.221.237/wordpress/index/</w:t>
      </w:r>
    </w:p>
    <w:p w14:paraId="086DB949" w14:textId="77777777" w:rsidR="001C187C" w:rsidRPr="001C187C" w:rsidRDefault="001C187C" w:rsidP="001C187C">
      <w:pPr>
        <w:spacing w:after="159"/>
        <w:ind w:right="4"/>
        <w:rPr>
          <w:b/>
        </w:rPr>
      </w:pPr>
      <w:r w:rsidRPr="001C187C">
        <w:rPr>
          <w:b/>
        </w:rPr>
        <w:t>+ http://172.16.221.237/wordpress/readme (CODE:200|SIZE:9227)</w:t>
      </w:r>
    </w:p>
    <w:p w14:paraId="7469EC8C" w14:textId="77777777" w:rsidR="001C187C" w:rsidRPr="001C187C" w:rsidRDefault="001C187C" w:rsidP="001C187C">
      <w:pPr>
        <w:spacing w:after="159"/>
        <w:ind w:right="4"/>
        <w:rPr>
          <w:b/>
        </w:rPr>
      </w:pPr>
      <w:r w:rsidRPr="001C187C">
        <w:rPr>
          <w:b/>
        </w:rPr>
        <w:t>==&gt; DIRECTORY: http://172.16.221.237/wordpress/wp-admin/</w:t>
      </w:r>
    </w:p>
    <w:p w14:paraId="1EA4BE8F" w14:textId="77777777" w:rsidR="001C187C" w:rsidRPr="001C187C" w:rsidRDefault="001C187C" w:rsidP="001C187C">
      <w:pPr>
        <w:spacing w:after="159"/>
        <w:ind w:right="4"/>
        <w:rPr>
          <w:b/>
        </w:rPr>
      </w:pPr>
      <w:r w:rsidRPr="001C187C">
        <w:rPr>
          <w:b/>
        </w:rPr>
        <w:t>+ http://172.16.221.237/wordpress/wp-config (CODE:200|SIZE:0)</w:t>
      </w:r>
    </w:p>
    <w:p w14:paraId="312F25A1" w14:textId="77777777" w:rsidR="001C187C" w:rsidRPr="001C187C" w:rsidRDefault="001C187C" w:rsidP="001C187C">
      <w:pPr>
        <w:spacing w:after="159"/>
        <w:ind w:right="4"/>
        <w:rPr>
          <w:b/>
        </w:rPr>
      </w:pPr>
      <w:r w:rsidRPr="001C187C">
        <w:rPr>
          <w:b/>
        </w:rPr>
        <w:t>==&gt; DIRECTORY: http://172.16.221.237/wordpress/wp-content/</w:t>
      </w:r>
    </w:p>
    <w:p w14:paraId="78C3555F" w14:textId="77777777" w:rsidR="001C187C" w:rsidRPr="001C187C" w:rsidRDefault="001C187C" w:rsidP="001C187C">
      <w:pPr>
        <w:spacing w:after="159"/>
        <w:ind w:right="4"/>
        <w:rPr>
          <w:b/>
        </w:rPr>
      </w:pPr>
      <w:r w:rsidRPr="001C187C">
        <w:rPr>
          <w:b/>
        </w:rPr>
        <w:t>==&gt; DIRECTORY: http://172.16.221.237/wordpress/wp-includes/</w:t>
      </w:r>
    </w:p>
    <w:p w14:paraId="78AF0D14" w14:textId="77777777" w:rsidR="001C187C" w:rsidRPr="001C187C" w:rsidRDefault="001C187C" w:rsidP="001C187C">
      <w:pPr>
        <w:spacing w:after="159"/>
        <w:ind w:right="4"/>
        <w:rPr>
          <w:b/>
        </w:rPr>
      </w:pPr>
      <w:r w:rsidRPr="001C187C">
        <w:rPr>
          <w:b/>
        </w:rPr>
        <w:t>+ http://172.16.221.237/wordpress/wp-login (CODE:200|SIZE:2147)</w:t>
      </w:r>
    </w:p>
    <w:p w14:paraId="6E95A3EF" w14:textId="77777777" w:rsidR="001C187C" w:rsidRPr="001C187C" w:rsidRDefault="001C187C" w:rsidP="001C187C">
      <w:pPr>
        <w:spacing w:after="159"/>
        <w:ind w:right="4"/>
        <w:rPr>
          <w:b/>
        </w:rPr>
      </w:pPr>
      <w:r w:rsidRPr="001C187C">
        <w:rPr>
          <w:b/>
        </w:rPr>
        <w:t>+ http://172.16.221.237/wordpress/wp-register (CODE:302|SIZE:0)</w:t>
      </w:r>
    </w:p>
    <w:p w14:paraId="7DBF08C6" w14:textId="77777777" w:rsidR="001C187C" w:rsidRPr="001C187C" w:rsidRDefault="001C187C" w:rsidP="001C187C">
      <w:pPr>
        <w:spacing w:after="159"/>
        <w:ind w:right="4"/>
        <w:rPr>
          <w:b/>
        </w:rPr>
      </w:pPr>
      <w:r w:rsidRPr="001C187C">
        <w:rPr>
          <w:b/>
        </w:rPr>
        <w:t>+ http://172.16.221.237/wordpress/wp-trackback (CODE:200|SIZE:135)</w:t>
      </w:r>
    </w:p>
    <w:p w14:paraId="24C08500" w14:textId="77777777" w:rsidR="001C187C" w:rsidRPr="001C187C" w:rsidRDefault="001C187C" w:rsidP="001C187C">
      <w:pPr>
        <w:spacing w:after="159"/>
        <w:ind w:right="4"/>
        <w:rPr>
          <w:b/>
        </w:rPr>
      </w:pPr>
      <w:r w:rsidRPr="001C187C">
        <w:rPr>
          <w:b/>
        </w:rPr>
        <w:t>+ http://172.16.221.237/wordpress/xmlrpc (CODE:200|SIZE:42)</w:t>
      </w:r>
    </w:p>
    <w:p w14:paraId="08BB083A" w14:textId="77777777" w:rsidR="001C187C" w:rsidRPr="001C187C" w:rsidRDefault="001C187C" w:rsidP="001C187C">
      <w:pPr>
        <w:spacing w:after="159"/>
        <w:ind w:right="4"/>
        <w:rPr>
          <w:b/>
        </w:rPr>
      </w:pPr>
    </w:p>
    <w:p w14:paraId="0A374788" w14:textId="77777777" w:rsidR="001C187C" w:rsidRPr="001C187C" w:rsidRDefault="001C187C" w:rsidP="001C187C">
      <w:pPr>
        <w:spacing w:after="159"/>
        <w:ind w:right="4"/>
        <w:rPr>
          <w:b/>
        </w:rPr>
      </w:pPr>
      <w:r w:rsidRPr="001C187C">
        <w:rPr>
          <w:b/>
        </w:rPr>
        <w:t>---- Entering directory: http://172.16.221.237/javascript/cropper/ ----</w:t>
      </w:r>
    </w:p>
    <w:p w14:paraId="05BFD133" w14:textId="77777777" w:rsidR="001C187C" w:rsidRPr="001C187C" w:rsidRDefault="001C187C" w:rsidP="001C187C">
      <w:pPr>
        <w:spacing w:after="159"/>
        <w:ind w:right="4"/>
        <w:rPr>
          <w:b/>
        </w:rPr>
      </w:pPr>
      <w:r w:rsidRPr="001C187C">
        <w:rPr>
          <w:b/>
        </w:rPr>
        <w:t>+ http://172.16.221.237/javascript/cropper/cropper (CODE:200|SIZE:3635)</w:t>
      </w:r>
    </w:p>
    <w:p w14:paraId="2AC94C1F" w14:textId="77777777" w:rsidR="001C187C" w:rsidRPr="001C187C" w:rsidRDefault="001C187C" w:rsidP="001C187C">
      <w:pPr>
        <w:spacing w:after="159"/>
        <w:ind w:right="4"/>
        <w:rPr>
          <w:b/>
        </w:rPr>
      </w:pPr>
    </w:p>
    <w:p w14:paraId="077A1CC1" w14:textId="77777777" w:rsidR="001C187C" w:rsidRPr="001C187C" w:rsidRDefault="001C187C" w:rsidP="001C187C">
      <w:pPr>
        <w:spacing w:after="159"/>
        <w:ind w:right="4"/>
        <w:rPr>
          <w:b/>
        </w:rPr>
      </w:pPr>
      <w:r w:rsidRPr="001C187C">
        <w:rPr>
          <w:b/>
        </w:rPr>
        <w:t>---- Entering directory: http://172.16.221.237/javascript/jquery/ ----</w:t>
      </w:r>
    </w:p>
    <w:p w14:paraId="72ADC345" w14:textId="77777777" w:rsidR="001C187C" w:rsidRPr="001C187C" w:rsidRDefault="001C187C" w:rsidP="001C187C">
      <w:pPr>
        <w:spacing w:after="159"/>
        <w:ind w:right="4"/>
        <w:rPr>
          <w:b/>
        </w:rPr>
      </w:pPr>
      <w:r w:rsidRPr="001C187C">
        <w:rPr>
          <w:b/>
        </w:rPr>
        <w:t>+ http://172.16.221.237/javascript/jquery/jquery (CODE:200|SIZE:248235)</w:t>
      </w:r>
    </w:p>
    <w:p w14:paraId="0F291FE3" w14:textId="77777777" w:rsidR="001C187C" w:rsidRPr="001C187C" w:rsidRDefault="001C187C" w:rsidP="001C187C">
      <w:pPr>
        <w:spacing w:after="159"/>
        <w:ind w:right="4"/>
        <w:rPr>
          <w:b/>
        </w:rPr>
      </w:pPr>
      <w:r w:rsidRPr="001C187C">
        <w:rPr>
          <w:b/>
        </w:rPr>
        <w:t>+ http://172.16.221.237/javascript/jquery/version (CODE:200|SIZE:5)</w:t>
      </w:r>
    </w:p>
    <w:p w14:paraId="37B8F7A5" w14:textId="77777777" w:rsidR="001C187C" w:rsidRPr="001C187C" w:rsidRDefault="001C187C" w:rsidP="001C187C">
      <w:pPr>
        <w:spacing w:after="159"/>
        <w:ind w:right="4"/>
        <w:rPr>
          <w:b/>
        </w:rPr>
      </w:pPr>
    </w:p>
    <w:p w14:paraId="4E0146EA" w14:textId="77777777" w:rsidR="001C187C" w:rsidRPr="001C187C" w:rsidRDefault="001C187C" w:rsidP="001C187C">
      <w:pPr>
        <w:spacing w:after="159"/>
        <w:ind w:right="4"/>
        <w:rPr>
          <w:b/>
        </w:rPr>
      </w:pPr>
      <w:r w:rsidRPr="001C187C">
        <w:rPr>
          <w:b/>
        </w:rPr>
        <w:t>---- Entering directory: http://172.16.221.237/javascript/prototype/ ----</w:t>
      </w:r>
    </w:p>
    <w:p w14:paraId="220A4DE9" w14:textId="77777777" w:rsidR="001C187C" w:rsidRPr="001C187C" w:rsidRDefault="001C187C" w:rsidP="001C187C">
      <w:pPr>
        <w:spacing w:after="159"/>
        <w:ind w:right="4"/>
        <w:rPr>
          <w:b/>
        </w:rPr>
      </w:pPr>
      <w:r w:rsidRPr="001C187C">
        <w:rPr>
          <w:b/>
        </w:rPr>
        <w:t>+ http://172.16.221.237/javascript/prototype/prototype (CODE:200|SIZE:163313)</w:t>
      </w:r>
    </w:p>
    <w:p w14:paraId="005BA164" w14:textId="77777777" w:rsidR="001C187C" w:rsidRPr="001C187C" w:rsidRDefault="001C187C" w:rsidP="001C187C">
      <w:pPr>
        <w:spacing w:after="159"/>
        <w:ind w:right="4"/>
        <w:rPr>
          <w:b/>
        </w:rPr>
      </w:pPr>
    </w:p>
    <w:p w14:paraId="564B2037" w14:textId="77777777" w:rsidR="001C187C" w:rsidRPr="001C187C" w:rsidRDefault="001C187C" w:rsidP="001C187C">
      <w:pPr>
        <w:spacing w:after="159"/>
        <w:ind w:right="4"/>
        <w:rPr>
          <w:b/>
        </w:rPr>
      </w:pPr>
      <w:r w:rsidRPr="001C187C">
        <w:rPr>
          <w:b/>
        </w:rPr>
        <w:t>---- Entering directory: http://172.16.221.237/javascript/scriptaculous/ ----</w:t>
      </w:r>
    </w:p>
    <w:p w14:paraId="1B1FC23D" w14:textId="77777777" w:rsidR="001C187C" w:rsidRPr="001C187C" w:rsidRDefault="001C187C" w:rsidP="001C187C">
      <w:pPr>
        <w:spacing w:after="159"/>
        <w:ind w:right="4"/>
        <w:rPr>
          <w:b/>
        </w:rPr>
      </w:pPr>
      <w:r w:rsidRPr="001C187C">
        <w:rPr>
          <w:b/>
        </w:rPr>
        <w:t>+ http://172.16.221.237/javascript/scriptaculous/builder (CODE:200|SIZE:4744)</w:t>
      </w:r>
    </w:p>
    <w:p w14:paraId="2C6B615F" w14:textId="77777777" w:rsidR="001C187C" w:rsidRPr="001C187C" w:rsidRDefault="001C187C" w:rsidP="001C187C">
      <w:pPr>
        <w:spacing w:after="159"/>
        <w:ind w:right="4"/>
        <w:rPr>
          <w:b/>
        </w:rPr>
      </w:pPr>
      <w:r w:rsidRPr="001C187C">
        <w:rPr>
          <w:b/>
        </w:rPr>
        <w:t>+ http://172.16.221.237/javascript/scriptaculous/controls (CODE:200|SIZE:34787)</w:t>
      </w:r>
    </w:p>
    <w:p w14:paraId="2E8350BB" w14:textId="77777777" w:rsidR="001C187C" w:rsidRPr="001C187C" w:rsidRDefault="001C187C" w:rsidP="001C187C">
      <w:pPr>
        <w:spacing w:after="159"/>
        <w:ind w:right="4"/>
        <w:rPr>
          <w:b/>
        </w:rPr>
      </w:pPr>
      <w:r w:rsidRPr="001C187C">
        <w:rPr>
          <w:b/>
        </w:rPr>
        <w:t>+ http://172.16.221.237/javascript/scriptaculous/effects (CODE:200|SIZE:38471)</w:t>
      </w:r>
    </w:p>
    <w:p w14:paraId="7EBCD9E4" w14:textId="77777777" w:rsidR="001C187C" w:rsidRPr="001C187C" w:rsidRDefault="001C187C" w:rsidP="001C187C">
      <w:pPr>
        <w:spacing w:after="159"/>
        <w:ind w:right="4"/>
        <w:rPr>
          <w:b/>
        </w:rPr>
      </w:pPr>
      <w:r w:rsidRPr="001C187C">
        <w:rPr>
          <w:b/>
        </w:rPr>
        <w:t>+ http://172.16.221.237/javascript/scriptaculous/prototype (CODE:200|SIZE:163313)</w:t>
      </w:r>
    </w:p>
    <w:p w14:paraId="2DFFF65E" w14:textId="77777777" w:rsidR="001C187C" w:rsidRPr="001C187C" w:rsidRDefault="001C187C" w:rsidP="001C187C">
      <w:pPr>
        <w:spacing w:after="159"/>
        <w:ind w:right="4"/>
        <w:rPr>
          <w:b/>
        </w:rPr>
      </w:pPr>
      <w:r w:rsidRPr="001C187C">
        <w:rPr>
          <w:b/>
        </w:rPr>
        <w:t>+ http://172.16.221.237/javascript/scriptaculous/scriptaculous (CODE:200|SIZE:2931)</w:t>
      </w:r>
    </w:p>
    <w:p w14:paraId="4F9B3569" w14:textId="77777777" w:rsidR="001C187C" w:rsidRPr="001C187C" w:rsidRDefault="001C187C" w:rsidP="001C187C">
      <w:pPr>
        <w:spacing w:after="159"/>
        <w:ind w:right="4"/>
        <w:rPr>
          <w:b/>
        </w:rPr>
      </w:pPr>
      <w:r w:rsidRPr="001C187C">
        <w:rPr>
          <w:b/>
        </w:rPr>
        <w:t>+ http://172.16.221.237/javascript/scriptaculous/slider (CODE:200|SIZE:10162)</w:t>
      </w:r>
    </w:p>
    <w:p w14:paraId="105CDF01" w14:textId="77777777" w:rsidR="001C187C" w:rsidRPr="001C187C" w:rsidRDefault="001C187C" w:rsidP="001C187C">
      <w:pPr>
        <w:spacing w:after="159"/>
        <w:ind w:right="4"/>
        <w:rPr>
          <w:b/>
        </w:rPr>
      </w:pPr>
      <w:r w:rsidRPr="001C187C">
        <w:rPr>
          <w:b/>
        </w:rPr>
        <w:t>+ http://172.16.221.237/javascript/scriptaculous/sound (CODE:200|SIZE:2456)</w:t>
      </w:r>
    </w:p>
    <w:p w14:paraId="55E3E561" w14:textId="77777777" w:rsidR="001C187C" w:rsidRPr="001C187C" w:rsidRDefault="001C187C" w:rsidP="001C187C">
      <w:pPr>
        <w:spacing w:after="159"/>
        <w:ind w:right="4"/>
        <w:rPr>
          <w:b/>
        </w:rPr>
      </w:pPr>
    </w:p>
    <w:p w14:paraId="22E3A709" w14:textId="77777777" w:rsidR="001C187C" w:rsidRPr="001C187C" w:rsidRDefault="001C187C" w:rsidP="001C187C">
      <w:pPr>
        <w:spacing w:after="159"/>
        <w:ind w:right="4"/>
        <w:rPr>
          <w:b/>
        </w:rPr>
      </w:pPr>
      <w:r w:rsidRPr="001C187C">
        <w:rPr>
          <w:b/>
        </w:rPr>
        <w:t>---- Entering directory: http://172.16.221.237/wordpress/index/ ----</w:t>
      </w:r>
    </w:p>
    <w:p w14:paraId="128BD439" w14:textId="77777777" w:rsidR="001C187C" w:rsidRPr="001C187C" w:rsidRDefault="001C187C" w:rsidP="001C187C">
      <w:pPr>
        <w:spacing w:after="159"/>
        <w:ind w:right="4"/>
        <w:rPr>
          <w:b/>
        </w:rPr>
      </w:pPr>
      <w:r w:rsidRPr="001C187C">
        <w:rPr>
          <w:b/>
        </w:rPr>
        <w:t>(!) WARNING: NOT_</w:t>
      </w:r>
      <w:proofErr w:type="gramStart"/>
      <w:r w:rsidRPr="001C187C">
        <w:rPr>
          <w:b/>
        </w:rPr>
        <w:t>FOUND[</w:t>
      </w:r>
      <w:proofErr w:type="gramEnd"/>
      <w:r w:rsidRPr="001C187C">
        <w:rPr>
          <w:b/>
        </w:rPr>
        <w:t>] not stable, unable to determine correct URLs {30X}.</w:t>
      </w:r>
    </w:p>
    <w:p w14:paraId="19593AEB" w14:textId="77777777" w:rsidR="001C187C" w:rsidRPr="001C187C" w:rsidRDefault="001C187C" w:rsidP="001C187C">
      <w:pPr>
        <w:spacing w:after="159"/>
        <w:ind w:right="4"/>
        <w:rPr>
          <w:b/>
        </w:rPr>
      </w:pPr>
      <w:r w:rsidRPr="001C187C">
        <w:rPr>
          <w:b/>
        </w:rPr>
        <w:t xml:space="preserve">    (Try using FineTunning: '-f')</w:t>
      </w:r>
    </w:p>
    <w:p w14:paraId="0F36034B" w14:textId="77777777" w:rsidR="001C187C" w:rsidRPr="001C187C" w:rsidRDefault="001C187C" w:rsidP="001C187C">
      <w:pPr>
        <w:spacing w:after="159"/>
        <w:ind w:right="4"/>
        <w:rPr>
          <w:b/>
        </w:rPr>
      </w:pPr>
    </w:p>
    <w:p w14:paraId="26291762" w14:textId="77777777" w:rsidR="001C187C" w:rsidRPr="001C187C" w:rsidRDefault="001C187C" w:rsidP="001C187C">
      <w:pPr>
        <w:spacing w:after="159"/>
        <w:ind w:right="4"/>
        <w:rPr>
          <w:b/>
        </w:rPr>
      </w:pPr>
      <w:r w:rsidRPr="001C187C">
        <w:rPr>
          <w:b/>
        </w:rPr>
        <w:t>---- Entering directory: http://172.16.221.237/wordpress/wp-admin/ ----</w:t>
      </w:r>
    </w:p>
    <w:p w14:paraId="1172DADA" w14:textId="77777777" w:rsidR="001C187C" w:rsidRPr="001C187C" w:rsidRDefault="001C187C" w:rsidP="001C187C">
      <w:pPr>
        <w:spacing w:after="159"/>
        <w:ind w:right="4"/>
        <w:rPr>
          <w:b/>
        </w:rPr>
      </w:pPr>
      <w:r w:rsidRPr="001C187C">
        <w:rPr>
          <w:b/>
        </w:rPr>
        <w:t>+ http://172.16.221.237/wordpress/wp-admin/about (CODE:302|SIZE:0)</w:t>
      </w:r>
    </w:p>
    <w:p w14:paraId="7E42A546" w14:textId="77777777" w:rsidR="001C187C" w:rsidRPr="001C187C" w:rsidRDefault="001C187C" w:rsidP="001C187C">
      <w:pPr>
        <w:spacing w:after="159"/>
        <w:ind w:right="4"/>
        <w:rPr>
          <w:b/>
        </w:rPr>
      </w:pPr>
      <w:r w:rsidRPr="001C187C">
        <w:rPr>
          <w:b/>
        </w:rPr>
        <w:t>+ http://172.16.221.237/wordpress/wp-admin/admin (CODE:302|SIZE:0)</w:t>
      </w:r>
    </w:p>
    <w:p w14:paraId="5DCB6497" w14:textId="77777777" w:rsidR="001C187C" w:rsidRPr="001C187C" w:rsidRDefault="001C187C" w:rsidP="001C187C">
      <w:pPr>
        <w:spacing w:after="159"/>
        <w:ind w:right="4"/>
        <w:rPr>
          <w:b/>
        </w:rPr>
      </w:pPr>
      <w:r w:rsidRPr="001C187C">
        <w:rPr>
          <w:b/>
        </w:rPr>
        <w:t>+ http://172.16.221.237/wordpress/wp-admin/comment (CODE:302|SIZE:0)</w:t>
      </w:r>
    </w:p>
    <w:p w14:paraId="5EDEDFED" w14:textId="77777777" w:rsidR="001C187C" w:rsidRPr="001C187C" w:rsidRDefault="001C187C" w:rsidP="001C187C">
      <w:pPr>
        <w:spacing w:after="159"/>
        <w:ind w:right="4"/>
        <w:rPr>
          <w:b/>
        </w:rPr>
      </w:pPr>
      <w:r w:rsidRPr="001C187C">
        <w:rPr>
          <w:b/>
        </w:rPr>
        <w:t>+ http://172.16.221.237/wordpress/wp-admin/credits (CODE:302|SIZE:0)</w:t>
      </w:r>
    </w:p>
    <w:p w14:paraId="27417698" w14:textId="77777777" w:rsidR="001C187C" w:rsidRPr="001C187C" w:rsidRDefault="001C187C" w:rsidP="001C187C">
      <w:pPr>
        <w:spacing w:after="159"/>
        <w:ind w:right="4"/>
        <w:rPr>
          <w:b/>
        </w:rPr>
      </w:pPr>
      <w:r w:rsidRPr="001C187C">
        <w:rPr>
          <w:b/>
        </w:rPr>
        <w:t>==&gt; DIRECTORY: http://172.16.221.237/wordpress/wp-admin/css/</w:t>
      </w:r>
    </w:p>
    <w:p w14:paraId="156F637D" w14:textId="77777777" w:rsidR="001C187C" w:rsidRPr="001C187C" w:rsidRDefault="001C187C" w:rsidP="001C187C">
      <w:pPr>
        <w:spacing w:after="159"/>
        <w:ind w:right="4"/>
        <w:rPr>
          <w:b/>
        </w:rPr>
      </w:pPr>
      <w:r w:rsidRPr="001C187C">
        <w:rPr>
          <w:b/>
        </w:rPr>
        <w:t>+ http://172.16.221.237/wordpress/wp-admin/edit (CODE:302|SIZE:0)</w:t>
      </w:r>
    </w:p>
    <w:p w14:paraId="6D4863B6" w14:textId="77777777" w:rsidR="001C187C" w:rsidRPr="001C187C" w:rsidRDefault="001C187C" w:rsidP="001C187C">
      <w:pPr>
        <w:spacing w:after="159"/>
        <w:ind w:right="4"/>
        <w:rPr>
          <w:b/>
        </w:rPr>
      </w:pPr>
      <w:r w:rsidRPr="001C187C">
        <w:rPr>
          <w:b/>
        </w:rPr>
        <w:t>+ http://172.16.221.237/wordpress/wp-admin/export (CODE:302|SIZE:0)</w:t>
      </w:r>
    </w:p>
    <w:p w14:paraId="0D262AE4" w14:textId="77777777" w:rsidR="001C187C" w:rsidRPr="001C187C" w:rsidRDefault="001C187C" w:rsidP="001C187C">
      <w:pPr>
        <w:spacing w:after="159"/>
        <w:ind w:right="4"/>
        <w:rPr>
          <w:b/>
        </w:rPr>
      </w:pPr>
      <w:r w:rsidRPr="001C187C">
        <w:rPr>
          <w:b/>
        </w:rPr>
        <w:t>==&gt; DIRECTORY: http://172.16.221.237/wordpress/wp-admin/images/</w:t>
      </w:r>
    </w:p>
    <w:p w14:paraId="0C48245A" w14:textId="77777777" w:rsidR="001C187C" w:rsidRPr="001C187C" w:rsidRDefault="001C187C" w:rsidP="001C187C">
      <w:pPr>
        <w:spacing w:after="159"/>
        <w:ind w:right="4"/>
        <w:rPr>
          <w:b/>
        </w:rPr>
      </w:pPr>
      <w:r w:rsidRPr="001C187C">
        <w:rPr>
          <w:b/>
        </w:rPr>
        <w:t>+ http://172.16.221.237/wordpress/wp-admin/import (CODE:302|SIZE:0)</w:t>
      </w:r>
    </w:p>
    <w:p w14:paraId="46A75B06" w14:textId="77777777" w:rsidR="001C187C" w:rsidRPr="001C187C" w:rsidRDefault="001C187C" w:rsidP="001C187C">
      <w:pPr>
        <w:spacing w:after="159"/>
        <w:ind w:right="4"/>
        <w:rPr>
          <w:b/>
        </w:rPr>
      </w:pPr>
      <w:r w:rsidRPr="001C187C">
        <w:rPr>
          <w:b/>
        </w:rPr>
        <w:t>==&gt; DIRECTORY: http://172.16.221.237/wordpress/wp-admin/includes/</w:t>
      </w:r>
    </w:p>
    <w:p w14:paraId="1D5BD637" w14:textId="77777777" w:rsidR="001C187C" w:rsidRPr="001C187C" w:rsidRDefault="001C187C" w:rsidP="001C187C">
      <w:pPr>
        <w:spacing w:after="159"/>
        <w:ind w:right="4"/>
        <w:rPr>
          <w:b/>
        </w:rPr>
      </w:pPr>
      <w:r w:rsidRPr="001C187C">
        <w:rPr>
          <w:b/>
        </w:rPr>
        <w:t>+ http://172.16.221.237/wordpress/wp-admin/index (CODE:302|SIZE:0)</w:t>
      </w:r>
    </w:p>
    <w:p w14:paraId="6735B812" w14:textId="77777777" w:rsidR="001C187C" w:rsidRPr="001C187C" w:rsidRDefault="001C187C" w:rsidP="001C187C">
      <w:pPr>
        <w:spacing w:after="159"/>
        <w:ind w:right="4"/>
        <w:rPr>
          <w:b/>
        </w:rPr>
      </w:pPr>
      <w:r w:rsidRPr="001C187C">
        <w:rPr>
          <w:b/>
        </w:rPr>
        <w:t>+ http://172.16.221.237/wordpress/wp-admin/install (CODE:200|SIZE:673)</w:t>
      </w:r>
    </w:p>
    <w:p w14:paraId="12E37E4E" w14:textId="77777777" w:rsidR="001C187C" w:rsidRPr="001C187C" w:rsidRDefault="001C187C" w:rsidP="001C187C">
      <w:pPr>
        <w:spacing w:after="159"/>
        <w:ind w:right="4"/>
        <w:rPr>
          <w:b/>
        </w:rPr>
      </w:pPr>
      <w:r w:rsidRPr="001C187C">
        <w:rPr>
          <w:b/>
        </w:rPr>
        <w:t>==&gt; DIRECTORY: http://172.16.221.237/wordpress/wp-admin/js/</w:t>
      </w:r>
    </w:p>
    <w:p w14:paraId="3C71422A" w14:textId="77777777" w:rsidR="001C187C" w:rsidRPr="001C187C" w:rsidRDefault="001C187C" w:rsidP="001C187C">
      <w:pPr>
        <w:spacing w:after="159"/>
        <w:ind w:right="4"/>
        <w:rPr>
          <w:b/>
        </w:rPr>
      </w:pPr>
      <w:r w:rsidRPr="001C187C">
        <w:rPr>
          <w:b/>
        </w:rPr>
        <w:t>+ http://172.16.221.237/wordpress/wp-admin/link (CODE:302|SIZE:0)</w:t>
      </w:r>
    </w:p>
    <w:p w14:paraId="60041834" w14:textId="77777777" w:rsidR="001C187C" w:rsidRPr="001C187C" w:rsidRDefault="001C187C" w:rsidP="001C187C">
      <w:pPr>
        <w:spacing w:after="159"/>
        <w:ind w:right="4"/>
        <w:rPr>
          <w:b/>
        </w:rPr>
      </w:pPr>
      <w:r w:rsidRPr="001C187C">
        <w:rPr>
          <w:b/>
        </w:rPr>
        <w:t>==&gt; DIRECTORY: http://172.16.221.237/wordpress/wp-admin/maint/</w:t>
      </w:r>
    </w:p>
    <w:p w14:paraId="18215FA8" w14:textId="77777777" w:rsidR="001C187C" w:rsidRPr="001C187C" w:rsidRDefault="001C187C" w:rsidP="001C187C">
      <w:pPr>
        <w:spacing w:after="159"/>
        <w:ind w:right="4"/>
        <w:rPr>
          <w:b/>
        </w:rPr>
      </w:pPr>
      <w:r w:rsidRPr="001C187C">
        <w:rPr>
          <w:b/>
        </w:rPr>
        <w:t>+ http://172.16.221.237/wordpress/wp-admin/media (CODE:302|SIZE:0)</w:t>
      </w:r>
    </w:p>
    <w:p w14:paraId="535F5E90" w14:textId="77777777" w:rsidR="001C187C" w:rsidRPr="001C187C" w:rsidRDefault="001C187C" w:rsidP="001C187C">
      <w:pPr>
        <w:spacing w:after="159"/>
        <w:ind w:right="4"/>
        <w:rPr>
          <w:b/>
        </w:rPr>
      </w:pPr>
      <w:r w:rsidRPr="001C187C">
        <w:rPr>
          <w:b/>
        </w:rPr>
        <w:t>+ http://172.16.221.237/wordpress/wp-admin/menu (CODE:500|SIZE:0)</w:t>
      </w:r>
    </w:p>
    <w:p w14:paraId="0CBB8C70" w14:textId="77777777" w:rsidR="001C187C" w:rsidRPr="001C187C" w:rsidRDefault="001C187C" w:rsidP="001C187C">
      <w:pPr>
        <w:spacing w:after="159"/>
        <w:ind w:right="4"/>
        <w:rPr>
          <w:b/>
        </w:rPr>
      </w:pPr>
      <w:r w:rsidRPr="001C187C">
        <w:rPr>
          <w:b/>
        </w:rPr>
        <w:t>+ http://172.16.221.237/wordpress/wp-admin/moderation (CODE:302|SIZE:0)</w:t>
      </w:r>
    </w:p>
    <w:p w14:paraId="12075B2A" w14:textId="77777777" w:rsidR="001C187C" w:rsidRPr="001C187C" w:rsidRDefault="001C187C" w:rsidP="001C187C">
      <w:pPr>
        <w:spacing w:after="159"/>
        <w:ind w:right="4"/>
        <w:rPr>
          <w:b/>
        </w:rPr>
      </w:pPr>
      <w:r w:rsidRPr="001C187C">
        <w:rPr>
          <w:b/>
        </w:rPr>
        <w:t>==&gt; DIRECTORY: http://172.16.221.237/wordpress/wp-admin/network/</w:t>
      </w:r>
    </w:p>
    <w:p w14:paraId="3F410FC2" w14:textId="77777777" w:rsidR="001C187C" w:rsidRPr="001C187C" w:rsidRDefault="001C187C" w:rsidP="001C187C">
      <w:pPr>
        <w:spacing w:after="159"/>
        <w:ind w:right="4"/>
        <w:rPr>
          <w:b/>
        </w:rPr>
      </w:pPr>
      <w:r w:rsidRPr="001C187C">
        <w:rPr>
          <w:b/>
        </w:rPr>
        <w:t>+ http://172.16.221.237/wordpress/wp-admin/options (CODE:302|SIZE:0)</w:t>
      </w:r>
    </w:p>
    <w:p w14:paraId="3E06537A" w14:textId="77777777" w:rsidR="001C187C" w:rsidRPr="001C187C" w:rsidRDefault="001C187C" w:rsidP="001C187C">
      <w:pPr>
        <w:spacing w:after="159"/>
        <w:ind w:right="4"/>
        <w:rPr>
          <w:b/>
        </w:rPr>
      </w:pPr>
      <w:r w:rsidRPr="001C187C">
        <w:rPr>
          <w:b/>
        </w:rPr>
        <w:t>+ http://172.16.221.237/wordpress/wp-admin/plugins (CODE:302|SIZE:0)</w:t>
      </w:r>
    </w:p>
    <w:p w14:paraId="13BD4C89" w14:textId="77777777" w:rsidR="001C187C" w:rsidRPr="001C187C" w:rsidRDefault="001C187C" w:rsidP="001C187C">
      <w:pPr>
        <w:spacing w:after="159"/>
        <w:ind w:right="4"/>
        <w:rPr>
          <w:b/>
        </w:rPr>
      </w:pPr>
      <w:r w:rsidRPr="001C187C">
        <w:rPr>
          <w:b/>
        </w:rPr>
        <w:t>+ http://172.16.221.237/wordpress/wp-admin/post (CODE:302|SIZE:0)</w:t>
      </w:r>
    </w:p>
    <w:p w14:paraId="602DD5BF" w14:textId="77777777" w:rsidR="001C187C" w:rsidRPr="001C187C" w:rsidRDefault="001C187C" w:rsidP="001C187C">
      <w:pPr>
        <w:spacing w:after="159"/>
        <w:ind w:right="4"/>
        <w:rPr>
          <w:b/>
        </w:rPr>
      </w:pPr>
      <w:r w:rsidRPr="001C187C">
        <w:rPr>
          <w:b/>
        </w:rPr>
        <w:t>+ http://172.16.221.237/wordpress/wp-admin/profile (CODE:302|SIZE:0)</w:t>
      </w:r>
    </w:p>
    <w:p w14:paraId="596DE025" w14:textId="77777777" w:rsidR="001C187C" w:rsidRPr="001C187C" w:rsidRDefault="001C187C" w:rsidP="001C187C">
      <w:pPr>
        <w:spacing w:after="159"/>
        <w:ind w:right="4"/>
        <w:rPr>
          <w:b/>
        </w:rPr>
      </w:pPr>
      <w:r w:rsidRPr="001C187C">
        <w:rPr>
          <w:b/>
        </w:rPr>
        <w:lastRenderedPageBreak/>
        <w:t>+ http://172.16.221.237/wordpress/wp-admin/revision (CODE:302|SIZE:0)</w:t>
      </w:r>
    </w:p>
    <w:p w14:paraId="673CCA86" w14:textId="77777777" w:rsidR="001C187C" w:rsidRPr="001C187C" w:rsidRDefault="001C187C" w:rsidP="001C187C">
      <w:pPr>
        <w:spacing w:after="159"/>
        <w:ind w:right="4"/>
        <w:rPr>
          <w:b/>
        </w:rPr>
      </w:pPr>
      <w:r w:rsidRPr="001C187C">
        <w:rPr>
          <w:b/>
        </w:rPr>
        <w:t>+ http://172.16.221.237/wordpress/wp-admin/themes (CODE:302|SIZE:0)</w:t>
      </w:r>
    </w:p>
    <w:p w14:paraId="223263C7" w14:textId="77777777" w:rsidR="001C187C" w:rsidRPr="001C187C" w:rsidRDefault="001C187C" w:rsidP="001C187C">
      <w:pPr>
        <w:spacing w:after="159"/>
        <w:ind w:right="4"/>
        <w:rPr>
          <w:b/>
        </w:rPr>
      </w:pPr>
      <w:r w:rsidRPr="001C187C">
        <w:rPr>
          <w:b/>
        </w:rPr>
        <w:t>+ http://172.16.221.237/wordpress/wp-admin/tools (CODE:302|SIZE:0)</w:t>
      </w:r>
    </w:p>
    <w:p w14:paraId="022A8EC1" w14:textId="77777777" w:rsidR="001C187C" w:rsidRPr="001C187C" w:rsidRDefault="001C187C" w:rsidP="001C187C">
      <w:pPr>
        <w:spacing w:after="159"/>
        <w:ind w:right="4"/>
        <w:rPr>
          <w:b/>
        </w:rPr>
      </w:pPr>
      <w:r w:rsidRPr="001C187C">
        <w:rPr>
          <w:b/>
        </w:rPr>
        <w:t>+ http://172.16.221.237/wordpress/wp-admin/update (CODE:302|SIZE:0)</w:t>
      </w:r>
    </w:p>
    <w:p w14:paraId="35B34433" w14:textId="77777777" w:rsidR="001C187C" w:rsidRPr="001C187C" w:rsidRDefault="001C187C" w:rsidP="001C187C">
      <w:pPr>
        <w:spacing w:after="159"/>
        <w:ind w:right="4"/>
        <w:rPr>
          <w:b/>
        </w:rPr>
      </w:pPr>
      <w:r w:rsidRPr="001C187C">
        <w:rPr>
          <w:b/>
        </w:rPr>
        <w:t>+ http://172.16.221.237/wordpress/wp-admin/upgrade (CODE:302|SIZE:806)</w:t>
      </w:r>
    </w:p>
    <w:p w14:paraId="394C3A50" w14:textId="77777777" w:rsidR="001C187C" w:rsidRPr="001C187C" w:rsidRDefault="001C187C" w:rsidP="001C187C">
      <w:pPr>
        <w:spacing w:after="159"/>
        <w:ind w:right="4"/>
        <w:rPr>
          <w:b/>
        </w:rPr>
      </w:pPr>
      <w:r w:rsidRPr="001C187C">
        <w:rPr>
          <w:b/>
        </w:rPr>
        <w:t>+ http://172.16.221.237/wordpress/wp-admin/upload (CODE:302|SIZE:0)</w:t>
      </w:r>
    </w:p>
    <w:p w14:paraId="3C65DB1E" w14:textId="77777777" w:rsidR="001C187C" w:rsidRPr="001C187C" w:rsidRDefault="001C187C" w:rsidP="001C187C">
      <w:pPr>
        <w:spacing w:after="159"/>
        <w:ind w:right="4"/>
        <w:rPr>
          <w:b/>
        </w:rPr>
      </w:pPr>
      <w:r w:rsidRPr="001C187C">
        <w:rPr>
          <w:b/>
        </w:rPr>
        <w:t>==&gt; DIRECTORY: http://172.16.221.237/wordpress/wp-admin/user/</w:t>
      </w:r>
    </w:p>
    <w:p w14:paraId="2A93CF63" w14:textId="77777777" w:rsidR="001C187C" w:rsidRPr="001C187C" w:rsidRDefault="001C187C" w:rsidP="001C187C">
      <w:pPr>
        <w:spacing w:after="159"/>
        <w:ind w:right="4"/>
        <w:rPr>
          <w:b/>
        </w:rPr>
      </w:pPr>
      <w:r w:rsidRPr="001C187C">
        <w:rPr>
          <w:b/>
        </w:rPr>
        <w:t>+ http://172.16.221.237/wordpress/wp-admin/users (CODE:302|SIZE:0)</w:t>
      </w:r>
    </w:p>
    <w:p w14:paraId="0387D95E" w14:textId="77777777" w:rsidR="001C187C" w:rsidRPr="001C187C" w:rsidRDefault="001C187C" w:rsidP="001C187C">
      <w:pPr>
        <w:spacing w:after="159"/>
        <w:ind w:right="4"/>
        <w:rPr>
          <w:b/>
        </w:rPr>
      </w:pPr>
      <w:r w:rsidRPr="001C187C">
        <w:rPr>
          <w:b/>
        </w:rPr>
        <w:t>+ http://172.16.221.237/wordpress/wp-admin/widgets (CODE:302|SIZE:0)</w:t>
      </w:r>
    </w:p>
    <w:p w14:paraId="0DAA9ACE" w14:textId="77777777" w:rsidR="001C187C" w:rsidRPr="001C187C" w:rsidRDefault="001C187C" w:rsidP="001C187C">
      <w:pPr>
        <w:spacing w:after="159"/>
        <w:ind w:right="4"/>
        <w:rPr>
          <w:b/>
        </w:rPr>
      </w:pPr>
    </w:p>
    <w:p w14:paraId="65019864" w14:textId="77777777" w:rsidR="001C187C" w:rsidRPr="001C187C" w:rsidRDefault="001C187C" w:rsidP="001C187C">
      <w:pPr>
        <w:spacing w:after="159"/>
        <w:ind w:right="4"/>
        <w:rPr>
          <w:b/>
        </w:rPr>
      </w:pPr>
      <w:r w:rsidRPr="001C187C">
        <w:rPr>
          <w:b/>
        </w:rPr>
        <w:t>---- Entering directory: http://172.16.221.237/wordpress/wp-content/ ----</w:t>
      </w:r>
    </w:p>
    <w:p w14:paraId="09402014" w14:textId="77777777" w:rsidR="001C187C" w:rsidRPr="001C187C" w:rsidRDefault="001C187C" w:rsidP="001C187C">
      <w:pPr>
        <w:spacing w:after="159"/>
        <w:ind w:right="4"/>
        <w:rPr>
          <w:b/>
        </w:rPr>
      </w:pPr>
      <w:r w:rsidRPr="001C187C">
        <w:rPr>
          <w:b/>
        </w:rPr>
        <w:t>+ http://172.16.221.237/wordpress/wp-content/index (CODE:200|SIZE:0)</w:t>
      </w:r>
    </w:p>
    <w:p w14:paraId="7C1B5A61" w14:textId="77777777" w:rsidR="001C187C" w:rsidRPr="001C187C" w:rsidRDefault="001C187C" w:rsidP="001C187C">
      <w:pPr>
        <w:spacing w:after="159"/>
        <w:ind w:right="4"/>
        <w:rPr>
          <w:b/>
        </w:rPr>
      </w:pPr>
      <w:r w:rsidRPr="001C187C">
        <w:rPr>
          <w:b/>
        </w:rPr>
        <w:t>==&gt; DIRECTORY: http://172.16.221.237/wordpress/wp-content/languages/</w:t>
      </w:r>
    </w:p>
    <w:p w14:paraId="40674781" w14:textId="77777777" w:rsidR="001C187C" w:rsidRPr="001C187C" w:rsidRDefault="001C187C" w:rsidP="001C187C">
      <w:pPr>
        <w:spacing w:after="159"/>
        <w:ind w:right="4"/>
        <w:rPr>
          <w:b/>
        </w:rPr>
      </w:pPr>
      <w:r w:rsidRPr="001C187C">
        <w:rPr>
          <w:b/>
        </w:rPr>
        <w:t>==&gt; DIRECTORY: http://172.16.221.237/wordpress/wp-content/plugins/</w:t>
      </w:r>
    </w:p>
    <w:p w14:paraId="552EFAE6" w14:textId="77777777" w:rsidR="001C187C" w:rsidRPr="001C187C" w:rsidRDefault="001C187C" w:rsidP="001C187C">
      <w:pPr>
        <w:spacing w:after="159"/>
        <w:ind w:right="4"/>
        <w:rPr>
          <w:b/>
        </w:rPr>
      </w:pPr>
      <w:r w:rsidRPr="001C187C">
        <w:rPr>
          <w:b/>
        </w:rPr>
        <w:t>==&gt; DIRECTORY: http://172.16.221.237/wordpress/wp-content/themes/</w:t>
      </w:r>
    </w:p>
    <w:p w14:paraId="065C3DFF" w14:textId="77777777" w:rsidR="001C187C" w:rsidRPr="001C187C" w:rsidRDefault="001C187C" w:rsidP="001C187C">
      <w:pPr>
        <w:spacing w:after="159"/>
        <w:ind w:right="4"/>
        <w:rPr>
          <w:b/>
        </w:rPr>
      </w:pPr>
    </w:p>
    <w:p w14:paraId="1BC31D75" w14:textId="77777777" w:rsidR="001C187C" w:rsidRPr="001C187C" w:rsidRDefault="001C187C" w:rsidP="001C187C">
      <w:pPr>
        <w:spacing w:after="159"/>
        <w:ind w:right="4"/>
        <w:rPr>
          <w:b/>
        </w:rPr>
      </w:pPr>
      <w:r w:rsidRPr="001C187C">
        <w:rPr>
          <w:b/>
        </w:rPr>
        <w:t>---- Entering directory: http://172.16.221.237/wordpress/wp-includes/ ----</w:t>
      </w:r>
    </w:p>
    <w:p w14:paraId="274DBF5D" w14:textId="77777777" w:rsidR="001C187C" w:rsidRPr="001C187C" w:rsidRDefault="001C187C" w:rsidP="001C187C">
      <w:pPr>
        <w:spacing w:after="159"/>
        <w:ind w:right="4"/>
        <w:rPr>
          <w:b/>
        </w:rPr>
      </w:pPr>
      <w:r w:rsidRPr="001C187C">
        <w:rPr>
          <w:b/>
        </w:rPr>
        <w:t>(!) WARNING: Directory IS LISTABLE. No need to scan it.</w:t>
      </w:r>
    </w:p>
    <w:p w14:paraId="6CB30C8D" w14:textId="77777777" w:rsidR="001C187C" w:rsidRPr="001C187C" w:rsidRDefault="001C187C" w:rsidP="001C187C">
      <w:pPr>
        <w:spacing w:after="159"/>
        <w:ind w:right="4"/>
        <w:rPr>
          <w:b/>
        </w:rPr>
      </w:pPr>
      <w:r w:rsidRPr="001C187C">
        <w:rPr>
          <w:b/>
        </w:rPr>
        <w:t xml:space="preserve">    (Use mode '-w' if you want to scan it anyway)</w:t>
      </w:r>
    </w:p>
    <w:p w14:paraId="2BF57F26" w14:textId="77777777" w:rsidR="001C187C" w:rsidRPr="001C187C" w:rsidRDefault="001C187C" w:rsidP="001C187C">
      <w:pPr>
        <w:spacing w:after="159"/>
        <w:ind w:right="4"/>
        <w:rPr>
          <w:b/>
        </w:rPr>
      </w:pPr>
    </w:p>
    <w:p w14:paraId="041BAD73" w14:textId="77777777" w:rsidR="001C187C" w:rsidRPr="001C187C" w:rsidRDefault="001C187C" w:rsidP="001C187C">
      <w:pPr>
        <w:spacing w:after="159"/>
        <w:ind w:right="4"/>
        <w:rPr>
          <w:b/>
        </w:rPr>
      </w:pPr>
      <w:r w:rsidRPr="001C187C">
        <w:rPr>
          <w:b/>
        </w:rPr>
        <w:t>---- Entering directory: http://172.16.221.237/wordpress/wp-admin/css/ ----</w:t>
      </w:r>
    </w:p>
    <w:p w14:paraId="34D9C3AF" w14:textId="77777777" w:rsidR="001C187C" w:rsidRPr="001C187C" w:rsidRDefault="001C187C" w:rsidP="001C187C">
      <w:pPr>
        <w:spacing w:after="159"/>
        <w:ind w:right="4"/>
        <w:rPr>
          <w:b/>
        </w:rPr>
      </w:pPr>
      <w:r w:rsidRPr="001C187C">
        <w:rPr>
          <w:b/>
        </w:rPr>
        <w:t>(!) WARNING: Directory IS LISTABLE. No need to scan it.</w:t>
      </w:r>
    </w:p>
    <w:p w14:paraId="2134DF2D" w14:textId="77777777" w:rsidR="001C187C" w:rsidRPr="001C187C" w:rsidRDefault="001C187C" w:rsidP="001C187C">
      <w:pPr>
        <w:spacing w:after="159"/>
        <w:ind w:right="4"/>
        <w:rPr>
          <w:b/>
        </w:rPr>
      </w:pPr>
      <w:r w:rsidRPr="001C187C">
        <w:rPr>
          <w:b/>
        </w:rPr>
        <w:t xml:space="preserve">    (Use mode '-w' if you want to scan it anyway)</w:t>
      </w:r>
    </w:p>
    <w:p w14:paraId="04628995" w14:textId="77777777" w:rsidR="001C187C" w:rsidRPr="001C187C" w:rsidRDefault="001C187C" w:rsidP="001C187C">
      <w:pPr>
        <w:spacing w:after="159"/>
        <w:ind w:right="4"/>
        <w:rPr>
          <w:b/>
        </w:rPr>
      </w:pPr>
    </w:p>
    <w:p w14:paraId="5344D080" w14:textId="77777777" w:rsidR="001C187C" w:rsidRPr="001C187C" w:rsidRDefault="001C187C" w:rsidP="001C187C">
      <w:pPr>
        <w:spacing w:after="159"/>
        <w:ind w:right="4"/>
        <w:rPr>
          <w:b/>
        </w:rPr>
      </w:pPr>
      <w:r w:rsidRPr="001C187C">
        <w:rPr>
          <w:b/>
        </w:rPr>
        <w:t>---- Entering directory: http://172.16.221.237/wordpress/wp-admin/images/ ----</w:t>
      </w:r>
    </w:p>
    <w:p w14:paraId="11FFA142" w14:textId="77777777" w:rsidR="001C187C" w:rsidRPr="001C187C" w:rsidRDefault="001C187C" w:rsidP="001C187C">
      <w:pPr>
        <w:spacing w:after="159"/>
        <w:ind w:right="4"/>
        <w:rPr>
          <w:b/>
        </w:rPr>
      </w:pPr>
      <w:r w:rsidRPr="001C187C">
        <w:rPr>
          <w:b/>
        </w:rPr>
        <w:t>(!) WARNING: Directory IS LISTABLE. No need to scan it.</w:t>
      </w:r>
    </w:p>
    <w:p w14:paraId="16DA23E4" w14:textId="77777777" w:rsidR="001C187C" w:rsidRPr="001C187C" w:rsidRDefault="001C187C" w:rsidP="001C187C">
      <w:pPr>
        <w:spacing w:after="159"/>
        <w:ind w:right="4"/>
        <w:rPr>
          <w:b/>
        </w:rPr>
      </w:pPr>
      <w:r w:rsidRPr="001C187C">
        <w:rPr>
          <w:b/>
        </w:rPr>
        <w:t xml:space="preserve">    (Use mode '-w' if you want to scan it anyway)</w:t>
      </w:r>
    </w:p>
    <w:p w14:paraId="499F9D2C" w14:textId="77777777" w:rsidR="001C187C" w:rsidRPr="001C187C" w:rsidRDefault="001C187C" w:rsidP="001C187C">
      <w:pPr>
        <w:spacing w:after="159"/>
        <w:ind w:right="4"/>
        <w:rPr>
          <w:b/>
        </w:rPr>
      </w:pPr>
    </w:p>
    <w:p w14:paraId="0B5D756F" w14:textId="77777777" w:rsidR="001C187C" w:rsidRPr="001C187C" w:rsidRDefault="001C187C" w:rsidP="001C187C">
      <w:pPr>
        <w:spacing w:after="159"/>
        <w:ind w:right="4"/>
        <w:rPr>
          <w:b/>
        </w:rPr>
      </w:pPr>
      <w:r w:rsidRPr="001C187C">
        <w:rPr>
          <w:b/>
        </w:rPr>
        <w:t>---- Entering directory: http://172.16.221.237/wordpress/wp-admin/includes/ ----</w:t>
      </w:r>
    </w:p>
    <w:p w14:paraId="1B6ECBA3" w14:textId="77777777" w:rsidR="001C187C" w:rsidRPr="001C187C" w:rsidRDefault="001C187C" w:rsidP="001C187C">
      <w:pPr>
        <w:spacing w:after="159"/>
        <w:ind w:right="4"/>
        <w:rPr>
          <w:b/>
        </w:rPr>
      </w:pPr>
      <w:r w:rsidRPr="001C187C">
        <w:rPr>
          <w:b/>
        </w:rPr>
        <w:lastRenderedPageBreak/>
        <w:t>(!) WARNING: Directory IS LISTABLE. No need to scan it.</w:t>
      </w:r>
    </w:p>
    <w:p w14:paraId="0486FB6B" w14:textId="77777777" w:rsidR="001C187C" w:rsidRPr="001C187C" w:rsidRDefault="001C187C" w:rsidP="001C187C">
      <w:pPr>
        <w:spacing w:after="159"/>
        <w:ind w:right="4"/>
        <w:rPr>
          <w:b/>
        </w:rPr>
      </w:pPr>
      <w:r w:rsidRPr="001C187C">
        <w:rPr>
          <w:b/>
        </w:rPr>
        <w:t xml:space="preserve">    (Use mode '-w' if you want to scan it anyway)</w:t>
      </w:r>
    </w:p>
    <w:p w14:paraId="4967EB1F" w14:textId="77777777" w:rsidR="001C187C" w:rsidRPr="001C187C" w:rsidRDefault="001C187C" w:rsidP="001C187C">
      <w:pPr>
        <w:spacing w:after="159"/>
        <w:ind w:right="4"/>
        <w:rPr>
          <w:b/>
        </w:rPr>
      </w:pPr>
    </w:p>
    <w:p w14:paraId="32B3E765" w14:textId="77777777" w:rsidR="001C187C" w:rsidRPr="001C187C" w:rsidRDefault="001C187C" w:rsidP="001C187C">
      <w:pPr>
        <w:spacing w:after="159"/>
        <w:ind w:right="4"/>
        <w:rPr>
          <w:b/>
        </w:rPr>
      </w:pPr>
      <w:r w:rsidRPr="001C187C">
        <w:rPr>
          <w:b/>
        </w:rPr>
        <w:t>---- Entering directory: http://172.16.221.237/wordpress/wp-admin/js/ ----</w:t>
      </w:r>
    </w:p>
    <w:p w14:paraId="3AC0CD15" w14:textId="77777777" w:rsidR="001C187C" w:rsidRPr="001C187C" w:rsidRDefault="001C187C" w:rsidP="001C187C">
      <w:pPr>
        <w:spacing w:after="159"/>
        <w:ind w:right="4"/>
        <w:rPr>
          <w:b/>
        </w:rPr>
      </w:pPr>
      <w:r w:rsidRPr="001C187C">
        <w:rPr>
          <w:b/>
        </w:rPr>
        <w:t>(!) WARNING: Directory IS LISTABLE. No need to scan it.</w:t>
      </w:r>
    </w:p>
    <w:p w14:paraId="11886BBC" w14:textId="77777777" w:rsidR="001C187C" w:rsidRPr="001C187C" w:rsidRDefault="001C187C" w:rsidP="001C187C">
      <w:pPr>
        <w:spacing w:after="159"/>
        <w:ind w:right="4"/>
        <w:rPr>
          <w:b/>
        </w:rPr>
      </w:pPr>
      <w:r w:rsidRPr="001C187C">
        <w:rPr>
          <w:b/>
        </w:rPr>
        <w:t xml:space="preserve">    (Use mode '-w' if you want to scan it anyway)</w:t>
      </w:r>
    </w:p>
    <w:p w14:paraId="3999BB40" w14:textId="77777777" w:rsidR="001C187C" w:rsidRPr="001C187C" w:rsidRDefault="001C187C" w:rsidP="001C187C">
      <w:pPr>
        <w:spacing w:after="159"/>
        <w:ind w:right="4"/>
        <w:rPr>
          <w:b/>
        </w:rPr>
      </w:pPr>
    </w:p>
    <w:p w14:paraId="59B169AE" w14:textId="77777777" w:rsidR="001C187C" w:rsidRPr="001C187C" w:rsidRDefault="001C187C" w:rsidP="001C187C">
      <w:pPr>
        <w:spacing w:after="159"/>
        <w:ind w:right="4"/>
        <w:rPr>
          <w:b/>
        </w:rPr>
      </w:pPr>
      <w:r w:rsidRPr="001C187C">
        <w:rPr>
          <w:b/>
        </w:rPr>
        <w:t>---- Entering directory: http://172.16.221.237/wordpress/wp-admin/maint/ ----</w:t>
      </w:r>
    </w:p>
    <w:p w14:paraId="0630137A" w14:textId="77777777" w:rsidR="001C187C" w:rsidRPr="001C187C" w:rsidRDefault="001C187C" w:rsidP="001C187C">
      <w:pPr>
        <w:spacing w:after="159"/>
        <w:ind w:right="4"/>
        <w:rPr>
          <w:b/>
        </w:rPr>
      </w:pPr>
      <w:r w:rsidRPr="001C187C">
        <w:rPr>
          <w:b/>
        </w:rPr>
        <w:t>(!) WARNING: Directory IS LISTABLE. No need to scan it.</w:t>
      </w:r>
    </w:p>
    <w:p w14:paraId="7D67EBEF" w14:textId="77777777" w:rsidR="001C187C" w:rsidRPr="001C187C" w:rsidRDefault="001C187C" w:rsidP="001C187C">
      <w:pPr>
        <w:spacing w:after="159"/>
        <w:ind w:right="4"/>
        <w:rPr>
          <w:b/>
        </w:rPr>
      </w:pPr>
      <w:r w:rsidRPr="001C187C">
        <w:rPr>
          <w:b/>
        </w:rPr>
        <w:t xml:space="preserve">    (Use mode '-w' if you want to scan it anyway)</w:t>
      </w:r>
    </w:p>
    <w:p w14:paraId="16D32E02" w14:textId="77777777" w:rsidR="001C187C" w:rsidRPr="001C187C" w:rsidRDefault="001C187C" w:rsidP="001C187C">
      <w:pPr>
        <w:spacing w:after="159"/>
        <w:ind w:right="4"/>
        <w:rPr>
          <w:b/>
        </w:rPr>
      </w:pPr>
    </w:p>
    <w:p w14:paraId="3E98B1B5" w14:textId="77777777" w:rsidR="001C187C" w:rsidRPr="001C187C" w:rsidRDefault="001C187C" w:rsidP="001C187C">
      <w:pPr>
        <w:spacing w:after="159"/>
        <w:ind w:right="4"/>
        <w:rPr>
          <w:b/>
        </w:rPr>
      </w:pPr>
      <w:r w:rsidRPr="001C187C">
        <w:rPr>
          <w:b/>
        </w:rPr>
        <w:t>---- Entering directory: http://172.16.221.237/wordpress/wp-admin/network/ ----</w:t>
      </w:r>
    </w:p>
    <w:p w14:paraId="02E64253" w14:textId="77777777" w:rsidR="001C187C" w:rsidRPr="001C187C" w:rsidRDefault="001C187C" w:rsidP="001C187C">
      <w:pPr>
        <w:spacing w:after="159"/>
        <w:ind w:right="4"/>
        <w:rPr>
          <w:b/>
        </w:rPr>
      </w:pPr>
      <w:r w:rsidRPr="001C187C">
        <w:rPr>
          <w:b/>
        </w:rPr>
        <w:t>+ http://172.16.221.237/wordpress/wp-admin/network/admin (CODE:302|SIZE:0)</w:t>
      </w:r>
    </w:p>
    <w:p w14:paraId="568B2E43" w14:textId="77777777" w:rsidR="001C187C" w:rsidRPr="001C187C" w:rsidRDefault="001C187C" w:rsidP="001C187C">
      <w:pPr>
        <w:spacing w:after="159"/>
        <w:ind w:right="4"/>
        <w:rPr>
          <w:b/>
        </w:rPr>
      </w:pPr>
      <w:r w:rsidRPr="001C187C">
        <w:rPr>
          <w:b/>
        </w:rPr>
        <w:t>+ http://172.16.221.237/wordpress/wp-admin/network/edit (CODE:302|SIZE:0)</w:t>
      </w:r>
    </w:p>
    <w:p w14:paraId="347A9E74" w14:textId="77777777" w:rsidR="001C187C" w:rsidRPr="001C187C" w:rsidRDefault="001C187C" w:rsidP="001C187C">
      <w:pPr>
        <w:spacing w:after="159"/>
        <w:ind w:right="4"/>
        <w:rPr>
          <w:b/>
        </w:rPr>
      </w:pPr>
      <w:r w:rsidRPr="001C187C">
        <w:rPr>
          <w:b/>
        </w:rPr>
        <w:t>+ http://172.16.221.237/wordpress/wp-admin/network/index (CODE:302|SIZE:0)</w:t>
      </w:r>
    </w:p>
    <w:p w14:paraId="5F1D9803" w14:textId="77777777" w:rsidR="001C187C" w:rsidRPr="001C187C" w:rsidRDefault="001C187C" w:rsidP="001C187C">
      <w:pPr>
        <w:spacing w:after="159"/>
        <w:ind w:right="4"/>
        <w:rPr>
          <w:b/>
        </w:rPr>
      </w:pPr>
      <w:r w:rsidRPr="001C187C">
        <w:rPr>
          <w:b/>
        </w:rPr>
        <w:t>+ http://172.16.221.237/wordpress/wp-admin/network/menu (CODE:500|SIZE:0)</w:t>
      </w:r>
    </w:p>
    <w:p w14:paraId="0D5D9D0F" w14:textId="77777777" w:rsidR="001C187C" w:rsidRPr="001C187C" w:rsidRDefault="001C187C" w:rsidP="001C187C">
      <w:pPr>
        <w:spacing w:after="159"/>
        <w:ind w:right="4"/>
        <w:rPr>
          <w:b/>
        </w:rPr>
      </w:pPr>
      <w:r w:rsidRPr="001C187C">
        <w:rPr>
          <w:b/>
        </w:rPr>
        <w:t>+ http://172.16.221.237/wordpress/wp-admin/network/plugins (CODE:302|SIZE:0)</w:t>
      </w:r>
    </w:p>
    <w:p w14:paraId="5B5F067D" w14:textId="77777777" w:rsidR="001C187C" w:rsidRPr="001C187C" w:rsidRDefault="001C187C" w:rsidP="001C187C">
      <w:pPr>
        <w:spacing w:after="159"/>
        <w:ind w:right="4"/>
        <w:rPr>
          <w:b/>
        </w:rPr>
      </w:pPr>
      <w:r w:rsidRPr="001C187C">
        <w:rPr>
          <w:b/>
        </w:rPr>
        <w:t>+ http://172.16.221.237/wordpress/wp-admin/network/profile (CODE:302|SIZE:0)</w:t>
      </w:r>
    </w:p>
    <w:p w14:paraId="6788D288" w14:textId="77777777" w:rsidR="001C187C" w:rsidRPr="001C187C" w:rsidRDefault="001C187C" w:rsidP="001C187C">
      <w:pPr>
        <w:spacing w:after="159"/>
        <w:ind w:right="4"/>
        <w:rPr>
          <w:b/>
        </w:rPr>
      </w:pPr>
      <w:r w:rsidRPr="001C187C">
        <w:rPr>
          <w:b/>
        </w:rPr>
        <w:t>+ http://172.16.221.237/wordpress/wp-admin/network/settings (CODE:302|SIZE:0)</w:t>
      </w:r>
    </w:p>
    <w:p w14:paraId="0701A58B" w14:textId="77777777" w:rsidR="001C187C" w:rsidRPr="001C187C" w:rsidRDefault="001C187C" w:rsidP="001C187C">
      <w:pPr>
        <w:spacing w:after="159"/>
        <w:ind w:right="4"/>
        <w:rPr>
          <w:b/>
        </w:rPr>
      </w:pPr>
      <w:r w:rsidRPr="001C187C">
        <w:rPr>
          <w:b/>
        </w:rPr>
        <w:t>+ http://172.16.221.237/wordpress/wp-admin/network/setup (CODE:302|SIZE:0)</w:t>
      </w:r>
    </w:p>
    <w:p w14:paraId="65387BD1" w14:textId="77777777" w:rsidR="001C187C" w:rsidRPr="001C187C" w:rsidRDefault="001C187C" w:rsidP="001C187C">
      <w:pPr>
        <w:spacing w:after="159"/>
        <w:ind w:right="4"/>
        <w:rPr>
          <w:b/>
        </w:rPr>
      </w:pPr>
      <w:r w:rsidRPr="001C187C">
        <w:rPr>
          <w:b/>
        </w:rPr>
        <w:t>+ http://172.16.221.237/wordpress/wp-admin/network/site-info (CODE:302|SIZE:0)</w:t>
      </w:r>
    </w:p>
    <w:p w14:paraId="42F2F537" w14:textId="77777777" w:rsidR="001C187C" w:rsidRPr="001C187C" w:rsidRDefault="001C187C" w:rsidP="001C187C">
      <w:pPr>
        <w:spacing w:after="159"/>
        <w:ind w:right="4"/>
        <w:rPr>
          <w:b/>
        </w:rPr>
      </w:pPr>
      <w:r w:rsidRPr="001C187C">
        <w:rPr>
          <w:b/>
        </w:rPr>
        <w:t>+ http://172.16.221.237/wordpress/wp-admin/network/site-settings (CODE:302|SIZE:0)</w:t>
      </w:r>
    </w:p>
    <w:p w14:paraId="7DB61538" w14:textId="77777777" w:rsidR="001C187C" w:rsidRPr="001C187C" w:rsidRDefault="001C187C" w:rsidP="001C187C">
      <w:pPr>
        <w:spacing w:after="159"/>
        <w:ind w:right="4"/>
        <w:rPr>
          <w:b/>
        </w:rPr>
      </w:pPr>
      <w:r w:rsidRPr="001C187C">
        <w:rPr>
          <w:b/>
        </w:rPr>
        <w:t>+ http://172.16.221.237/wordpress/wp-admin/network/sites (CODE:302|SIZE:0)</w:t>
      </w:r>
    </w:p>
    <w:p w14:paraId="4D59082B" w14:textId="77777777" w:rsidR="001C187C" w:rsidRPr="001C187C" w:rsidRDefault="001C187C" w:rsidP="001C187C">
      <w:pPr>
        <w:spacing w:after="159"/>
        <w:ind w:right="4"/>
        <w:rPr>
          <w:b/>
        </w:rPr>
      </w:pPr>
      <w:r w:rsidRPr="001C187C">
        <w:rPr>
          <w:b/>
        </w:rPr>
        <w:t>+ http://172.16.221.237/wordpress/wp-admin/network/themes (CODE:302|SIZE:0)</w:t>
      </w:r>
    </w:p>
    <w:p w14:paraId="6B9B3927" w14:textId="77777777" w:rsidR="001C187C" w:rsidRPr="001C187C" w:rsidRDefault="001C187C" w:rsidP="001C187C">
      <w:pPr>
        <w:spacing w:after="159"/>
        <w:ind w:right="4"/>
        <w:rPr>
          <w:b/>
        </w:rPr>
      </w:pPr>
      <w:r w:rsidRPr="001C187C">
        <w:rPr>
          <w:b/>
        </w:rPr>
        <w:t>+ http://172.16.221.237/wordpress/wp-admin/network/update (CODE:302|SIZE:0)</w:t>
      </w:r>
    </w:p>
    <w:p w14:paraId="3CEC7DB6" w14:textId="77777777" w:rsidR="001C187C" w:rsidRPr="001C187C" w:rsidRDefault="001C187C" w:rsidP="001C187C">
      <w:pPr>
        <w:spacing w:after="159"/>
        <w:ind w:right="4"/>
        <w:rPr>
          <w:b/>
        </w:rPr>
      </w:pPr>
      <w:r w:rsidRPr="001C187C">
        <w:rPr>
          <w:b/>
        </w:rPr>
        <w:t>+ http://172.16.221.237/wordpress/wp-admin/network/upgrade (CODE:302|SIZE:0)</w:t>
      </w:r>
    </w:p>
    <w:p w14:paraId="579F825D" w14:textId="77777777" w:rsidR="001C187C" w:rsidRPr="001C187C" w:rsidRDefault="001C187C" w:rsidP="001C187C">
      <w:pPr>
        <w:spacing w:after="159"/>
        <w:ind w:right="4"/>
        <w:rPr>
          <w:b/>
        </w:rPr>
      </w:pPr>
      <w:r w:rsidRPr="001C187C">
        <w:rPr>
          <w:b/>
        </w:rPr>
        <w:t>+ http://172.16.221.237/wordpress/wp-admin/network/users (CODE:302|SIZE:0)</w:t>
      </w:r>
    </w:p>
    <w:p w14:paraId="1D58FC0F" w14:textId="77777777" w:rsidR="001C187C" w:rsidRPr="001C187C" w:rsidRDefault="001C187C" w:rsidP="001C187C">
      <w:pPr>
        <w:spacing w:after="159"/>
        <w:ind w:right="4"/>
        <w:rPr>
          <w:b/>
        </w:rPr>
      </w:pPr>
    </w:p>
    <w:p w14:paraId="79CA8FDB" w14:textId="77777777" w:rsidR="001C187C" w:rsidRPr="001C187C" w:rsidRDefault="001C187C" w:rsidP="001C187C">
      <w:pPr>
        <w:spacing w:after="159"/>
        <w:ind w:right="4"/>
        <w:rPr>
          <w:b/>
        </w:rPr>
      </w:pPr>
      <w:r w:rsidRPr="001C187C">
        <w:rPr>
          <w:b/>
        </w:rPr>
        <w:t>---- Entering directory: http://172.16.221.237/wordpress/wp-admin/user/ ----</w:t>
      </w:r>
    </w:p>
    <w:p w14:paraId="6AFDBE8A" w14:textId="77777777" w:rsidR="001C187C" w:rsidRPr="001C187C" w:rsidRDefault="001C187C" w:rsidP="001C187C">
      <w:pPr>
        <w:spacing w:after="159"/>
        <w:ind w:right="4"/>
        <w:rPr>
          <w:b/>
        </w:rPr>
      </w:pPr>
      <w:r w:rsidRPr="001C187C">
        <w:rPr>
          <w:b/>
        </w:rPr>
        <w:lastRenderedPageBreak/>
        <w:t>+ http://172.16.221.237/wordpress/wp-admin/user/admin (CODE:302|SIZE:0)</w:t>
      </w:r>
    </w:p>
    <w:p w14:paraId="2383A93F" w14:textId="77777777" w:rsidR="001C187C" w:rsidRPr="001C187C" w:rsidRDefault="001C187C" w:rsidP="001C187C">
      <w:pPr>
        <w:spacing w:after="159"/>
        <w:ind w:right="4"/>
        <w:rPr>
          <w:b/>
        </w:rPr>
      </w:pPr>
      <w:r w:rsidRPr="001C187C">
        <w:rPr>
          <w:b/>
        </w:rPr>
        <w:t>+ http://172.16.221.237/wordpress/wp-admin/user/index (CODE:302|SIZE:0)</w:t>
      </w:r>
    </w:p>
    <w:p w14:paraId="0D00AC22" w14:textId="77777777" w:rsidR="001C187C" w:rsidRPr="001C187C" w:rsidRDefault="001C187C" w:rsidP="001C187C">
      <w:pPr>
        <w:spacing w:after="159"/>
        <w:ind w:right="4"/>
        <w:rPr>
          <w:b/>
        </w:rPr>
      </w:pPr>
      <w:r w:rsidRPr="001C187C">
        <w:rPr>
          <w:b/>
        </w:rPr>
        <w:t>+ http://172.16.221.237/wordpress/wp-admin/user/menu (CODE:500|SIZE:0)</w:t>
      </w:r>
    </w:p>
    <w:p w14:paraId="6DD84A73" w14:textId="77777777" w:rsidR="001C187C" w:rsidRPr="001C187C" w:rsidRDefault="001C187C" w:rsidP="001C187C">
      <w:pPr>
        <w:spacing w:after="159"/>
        <w:ind w:right="4"/>
        <w:rPr>
          <w:b/>
        </w:rPr>
      </w:pPr>
      <w:r w:rsidRPr="001C187C">
        <w:rPr>
          <w:b/>
        </w:rPr>
        <w:t>+ http://172.16.221.237/wordpress/wp-admin/user/profile (CODE:302|SIZE:0)</w:t>
      </w:r>
    </w:p>
    <w:p w14:paraId="1DACFD2A" w14:textId="77777777" w:rsidR="001C187C" w:rsidRPr="001C187C" w:rsidRDefault="001C187C" w:rsidP="001C187C">
      <w:pPr>
        <w:spacing w:after="159"/>
        <w:ind w:right="4"/>
        <w:rPr>
          <w:b/>
        </w:rPr>
      </w:pPr>
    </w:p>
    <w:p w14:paraId="1078F094" w14:textId="77777777" w:rsidR="001C187C" w:rsidRPr="001C187C" w:rsidRDefault="001C187C" w:rsidP="001C187C">
      <w:pPr>
        <w:spacing w:after="159"/>
        <w:ind w:right="4"/>
        <w:rPr>
          <w:b/>
        </w:rPr>
      </w:pPr>
      <w:r w:rsidRPr="001C187C">
        <w:rPr>
          <w:b/>
        </w:rPr>
        <w:t>---- Entering directory: http://172.16.221.237/wordpress/wp-content/languages/ ----</w:t>
      </w:r>
    </w:p>
    <w:p w14:paraId="0AB219B6" w14:textId="77777777" w:rsidR="001C187C" w:rsidRPr="001C187C" w:rsidRDefault="001C187C" w:rsidP="001C187C">
      <w:pPr>
        <w:spacing w:after="159"/>
        <w:ind w:right="4"/>
        <w:rPr>
          <w:b/>
        </w:rPr>
      </w:pPr>
      <w:r w:rsidRPr="001C187C">
        <w:rPr>
          <w:b/>
        </w:rPr>
        <w:t>(!) WARNING: Directory IS LISTABLE. No need to scan it.</w:t>
      </w:r>
    </w:p>
    <w:p w14:paraId="6D911A94" w14:textId="77777777" w:rsidR="001C187C" w:rsidRPr="001C187C" w:rsidRDefault="001C187C" w:rsidP="001C187C">
      <w:pPr>
        <w:spacing w:after="159"/>
        <w:ind w:right="4"/>
        <w:rPr>
          <w:b/>
        </w:rPr>
      </w:pPr>
      <w:r w:rsidRPr="001C187C">
        <w:rPr>
          <w:b/>
        </w:rPr>
        <w:t xml:space="preserve">    (Use mode '-w' if you want to scan it anyway)</w:t>
      </w:r>
    </w:p>
    <w:p w14:paraId="72B59A32" w14:textId="77777777" w:rsidR="001C187C" w:rsidRPr="001C187C" w:rsidRDefault="001C187C" w:rsidP="001C187C">
      <w:pPr>
        <w:spacing w:after="159"/>
        <w:ind w:right="4"/>
        <w:rPr>
          <w:b/>
        </w:rPr>
      </w:pPr>
    </w:p>
    <w:p w14:paraId="3BE968E0" w14:textId="77777777" w:rsidR="001C187C" w:rsidRPr="001C187C" w:rsidRDefault="001C187C" w:rsidP="001C187C">
      <w:pPr>
        <w:spacing w:after="159"/>
        <w:ind w:right="4"/>
        <w:rPr>
          <w:b/>
        </w:rPr>
      </w:pPr>
      <w:r w:rsidRPr="001C187C">
        <w:rPr>
          <w:b/>
        </w:rPr>
        <w:t>---- Entering directory: http://172.16.221.237/wordpress/wp-content/plugins/ ----</w:t>
      </w:r>
    </w:p>
    <w:p w14:paraId="6675B452" w14:textId="046924D5" w:rsidR="00665C65" w:rsidRDefault="001C187C" w:rsidP="001C187C">
      <w:pPr>
        <w:spacing w:after="159"/>
        <w:ind w:right="4"/>
        <w:rPr>
          <w:b/>
        </w:rPr>
      </w:pPr>
      <w:r w:rsidRPr="001C187C">
        <w:rPr>
          <w:b/>
        </w:rPr>
        <w:t>==&gt; DIRECTORY: http://172.16.221.237/wordpress/wp-content/plugins/akismet/</w:t>
      </w:r>
    </w:p>
    <w:p w14:paraId="4C938C20" w14:textId="0970B58C" w:rsidR="00665C65" w:rsidRDefault="000A268C" w:rsidP="000A268C">
      <w:pPr>
        <w:pStyle w:val="Heading3"/>
      </w:pPr>
      <w:bookmarkStart w:id="171" w:name="_Toc185981799"/>
      <w:r w:rsidRPr="000A268C">
        <w:t>dirb_192.168.0.242</w:t>
      </w:r>
      <w:r>
        <w:t xml:space="preserve"> (web server 2)</w:t>
      </w:r>
      <w:bookmarkEnd w:id="171"/>
    </w:p>
    <w:p w14:paraId="3DF2B6FA" w14:textId="21106C99" w:rsidR="000A268C" w:rsidRDefault="000A268C" w:rsidP="000A268C">
      <w:pPr>
        <w:spacing w:after="159"/>
        <w:ind w:right="4"/>
        <w:rPr>
          <w:b/>
        </w:rPr>
      </w:pPr>
      <w:r>
        <w:rPr>
          <w:b/>
        </w:rPr>
        <w:t xml:space="preserve"> </w:t>
      </w:r>
    </w:p>
    <w:p w14:paraId="53737566" w14:textId="77777777" w:rsidR="009525A9" w:rsidRDefault="009525A9" w:rsidP="008605B2">
      <w:pPr>
        <w:spacing w:after="1"/>
        <w:ind w:right="4"/>
      </w:pPr>
    </w:p>
    <w:p w14:paraId="03A2638F" w14:textId="77777777" w:rsidR="001E64CF" w:rsidRDefault="001E64CF" w:rsidP="001E64CF">
      <w:pPr>
        <w:ind w:right="4"/>
      </w:pPr>
    </w:p>
    <w:p w14:paraId="07D223BE" w14:textId="77777777" w:rsidR="001E64CF" w:rsidRDefault="001E64CF" w:rsidP="001E64CF">
      <w:pPr>
        <w:ind w:right="4"/>
      </w:pPr>
      <w:r>
        <w:t>-----------------</w:t>
      </w:r>
    </w:p>
    <w:p w14:paraId="23B1EBBE" w14:textId="77777777" w:rsidR="001E64CF" w:rsidRDefault="001E64CF" w:rsidP="001E64CF">
      <w:pPr>
        <w:ind w:right="4"/>
      </w:pPr>
      <w:r>
        <w:t xml:space="preserve">DIRB v2.22    </w:t>
      </w:r>
    </w:p>
    <w:p w14:paraId="7BADA8F1" w14:textId="77777777" w:rsidR="001E64CF" w:rsidRDefault="001E64CF" w:rsidP="001E64CF">
      <w:pPr>
        <w:ind w:right="4"/>
      </w:pPr>
      <w:r>
        <w:t>By The Dark Raver</w:t>
      </w:r>
    </w:p>
    <w:p w14:paraId="50372C59" w14:textId="77777777" w:rsidR="001E64CF" w:rsidRDefault="001E64CF" w:rsidP="001E64CF">
      <w:pPr>
        <w:ind w:right="4"/>
      </w:pPr>
      <w:r>
        <w:t>-----------------</w:t>
      </w:r>
    </w:p>
    <w:p w14:paraId="6FAD237A" w14:textId="77777777" w:rsidR="001E64CF" w:rsidRDefault="001E64CF" w:rsidP="001E64CF">
      <w:pPr>
        <w:ind w:right="4"/>
      </w:pPr>
    </w:p>
    <w:p w14:paraId="6036F4A8" w14:textId="77777777" w:rsidR="001E64CF" w:rsidRDefault="001E64CF" w:rsidP="001E64CF">
      <w:pPr>
        <w:ind w:right="4"/>
      </w:pPr>
      <w:r>
        <w:t>OUTPUT_FILE: dirb_192.168.0.242_results.txt</w:t>
      </w:r>
    </w:p>
    <w:p w14:paraId="3754BC41" w14:textId="77777777" w:rsidR="001E64CF" w:rsidRDefault="001E64CF" w:rsidP="001E64CF">
      <w:pPr>
        <w:ind w:right="4"/>
      </w:pPr>
      <w:r>
        <w:t>START_TIME: Thu Nov 28 20:09:33 2024</w:t>
      </w:r>
    </w:p>
    <w:p w14:paraId="48C6E0AE" w14:textId="77777777" w:rsidR="001E64CF" w:rsidRDefault="001E64CF" w:rsidP="001E64CF">
      <w:pPr>
        <w:ind w:right="4"/>
      </w:pPr>
      <w:r>
        <w:t>URL_BASE: http://192.168.0.242/</w:t>
      </w:r>
    </w:p>
    <w:p w14:paraId="10A64F9A" w14:textId="77777777" w:rsidR="001E64CF" w:rsidRDefault="001E64CF" w:rsidP="001E64CF">
      <w:pPr>
        <w:ind w:right="4"/>
      </w:pPr>
      <w:r>
        <w:t>WORDLIST_FILES: /usr/share/wordlists/dirb/big.txt</w:t>
      </w:r>
    </w:p>
    <w:p w14:paraId="574878FF" w14:textId="77777777" w:rsidR="001E64CF" w:rsidRDefault="001E64CF" w:rsidP="001E64CF">
      <w:pPr>
        <w:ind w:right="4"/>
      </w:pPr>
    </w:p>
    <w:p w14:paraId="1256B55E" w14:textId="77777777" w:rsidR="001E64CF" w:rsidRDefault="001E64CF" w:rsidP="001E64CF">
      <w:pPr>
        <w:ind w:right="4"/>
      </w:pPr>
      <w:r>
        <w:t>-----------------</w:t>
      </w:r>
    </w:p>
    <w:p w14:paraId="23788BC0" w14:textId="77777777" w:rsidR="001E64CF" w:rsidRDefault="001E64CF" w:rsidP="001E64CF">
      <w:pPr>
        <w:ind w:right="4"/>
      </w:pPr>
    </w:p>
    <w:p w14:paraId="62960BDB" w14:textId="77777777" w:rsidR="001E64CF" w:rsidRDefault="001E64CF" w:rsidP="001E64CF">
      <w:pPr>
        <w:ind w:right="4"/>
      </w:pPr>
      <w:r>
        <w:t>GENERATED WORDS: 20458</w:t>
      </w:r>
    </w:p>
    <w:p w14:paraId="3151B8DC" w14:textId="77777777" w:rsidR="001E64CF" w:rsidRDefault="001E64CF" w:rsidP="001E64CF">
      <w:pPr>
        <w:ind w:right="4"/>
      </w:pPr>
    </w:p>
    <w:p w14:paraId="272DA3C5" w14:textId="77777777" w:rsidR="001E64CF" w:rsidRDefault="001E64CF" w:rsidP="001E64CF">
      <w:pPr>
        <w:ind w:right="4"/>
      </w:pPr>
      <w:r>
        <w:lastRenderedPageBreak/>
        <w:t>---- Scanning URL: http://192.168.0.242/ ----</w:t>
      </w:r>
    </w:p>
    <w:p w14:paraId="1CF079DC" w14:textId="77777777" w:rsidR="001E64CF" w:rsidRDefault="001E64CF" w:rsidP="001E64CF">
      <w:pPr>
        <w:ind w:right="4"/>
      </w:pPr>
      <w:r>
        <w:t>==&gt; DIRECTORY: http://192.168.0.242/cgi-bin/</w:t>
      </w:r>
    </w:p>
    <w:p w14:paraId="507FB6BA" w14:textId="77777777" w:rsidR="001E64CF" w:rsidRDefault="001E64CF" w:rsidP="001E64CF">
      <w:pPr>
        <w:ind w:right="4"/>
      </w:pPr>
      <w:r>
        <w:t>+ http://192.168.0.242/cgi-bin/ (CODE:403|SIZE:217)</w:t>
      </w:r>
    </w:p>
    <w:p w14:paraId="4E91D430" w14:textId="77777777" w:rsidR="001E64CF" w:rsidRDefault="001E64CF" w:rsidP="001E64CF">
      <w:pPr>
        <w:ind w:right="4"/>
      </w:pPr>
      <w:r>
        <w:t>==&gt; DIRECTORY: http://192.168.0.242/css/</w:t>
      </w:r>
    </w:p>
    <w:p w14:paraId="4B860E61" w14:textId="77777777" w:rsidR="001E64CF" w:rsidRDefault="001E64CF" w:rsidP="001E64CF">
      <w:pPr>
        <w:ind w:right="4"/>
      </w:pPr>
      <w:r>
        <w:t>+ http://192.168.0.242/favicon.ico (CODE:200|SIZE:14634)</w:t>
      </w:r>
    </w:p>
    <w:p w14:paraId="70E26A04" w14:textId="77777777" w:rsidR="001E64CF" w:rsidRDefault="001E64CF" w:rsidP="001E64CF">
      <w:pPr>
        <w:ind w:right="4"/>
      </w:pPr>
      <w:r>
        <w:t>==&gt; DIRECTORY: http://192.168.0.242/js/</w:t>
      </w:r>
    </w:p>
    <w:p w14:paraId="3909FFEF" w14:textId="77777777" w:rsidR="001E64CF" w:rsidRDefault="001E64CF" w:rsidP="001E64CF">
      <w:pPr>
        <w:ind w:right="4"/>
      </w:pPr>
      <w:r>
        <w:t>+ Remaining scan stats:</w:t>
      </w:r>
    </w:p>
    <w:p w14:paraId="4FAC3DA1" w14:textId="77777777" w:rsidR="001E64CF" w:rsidRDefault="001E64CF" w:rsidP="001E64CF">
      <w:pPr>
        <w:ind w:right="4"/>
      </w:pPr>
      <w:r>
        <w:t>Words: 3744 | Directories: 3</w:t>
      </w:r>
    </w:p>
    <w:p w14:paraId="1DC5201C" w14:textId="77777777" w:rsidR="001E64CF" w:rsidRDefault="001E64CF" w:rsidP="001E64CF">
      <w:pPr>
        <w:ind w:right="4"/>
      </w:pPr>
      <w:r>
        <w:t>+ Remaining scan stats:</w:t>
      </w:r>
    </w:p>
    <w:p w14:paraId="2E6D84C0" w14:textId="77777777" w:rsidR="001E64CF" w:rsidRDefault="001E64CF" w:rsidP="001E64CF">
      <w:pPr>
        <w:ind w:right="4"/>
      </w:pPr>
      <w:r>
        <w:t>Words: 3739 | Directories: 3</w:t>
      </w:r>
    </w:p>
    <w:p w14:paraId="3A8A8487" w14:textId="77777777" w:rsidR="001E64CF" w:rsidRDefault="001E64CF" w:rsidP="001E64CF">
      <w:pPr>
        <w:ind w:right="4"/>
      </w:pPr>
      <w:r>
        <w:t>+ Remaining scan stats:</w:t>
      </w:r>
    </w:p>
    <w:p w14:paraId="6F0B1385" w14:textId="77777777" w:rsidR="001E64CF" w:rsidRDefault="001E64CF" w:rsidP="001E64CF">
      <w:pPr>
        <w:ind w:right="4"/>
      </w:pPr>
      <w:r>
        <w:t>Words: 3734 | Directories: 3</w:t>
      </w:r>
    </w:p>
    <w:p w14:paraId="16F8C569" w14:textId="77777777" w:rsidR="001E64CF" w:rsidRDefault="001E64CF" w:rsidP="001E64CF">
      <w:pPr>
        <w:ind w:right="4"/>
      </w:pPr>
      <w:r>
        <w:t>+ Remaining scan stats:</w:t>
      </w:r>
    </w:p>
    <w:p w14:paraId="60BA1CCB" w14:textId="77777777" w:rsidR="001E64CF" w:rsidRDefault="001E64CF" w:rsidP="001E64CF">
      <w:pPr>
        <w:ind w:right="4"/>
      </w:pPr>
      <w:r>
        <w:t>Words: 3724 | Directories: 3</w:t>
      </w:r>
    </w:p>
    <w:p w14:paraId="5EEF74CE" w14:textId="77777777" w:rsidR="001E64CF" w:rsidRDefault="001E64CF" w:rsidP="001E64CF">
      <w:pPr>
        <w:ind w:right="4"/>
      </w:pPr>
    </w:p>
    <w:p w14:paraId="2360F39B" w14:textId="77777777" w:rsidR="001E64CF" w:rsidRDefault="001E64CF" w:rsidP="001E64CF">
      <w:pPr>
        <w:ind w:right="4"/>
      </w:pPr>
      <w:r>
        <w:t>---- Entering directory: http://192.168.0.242/cgi-bin/ ----</w:t>
      </w:r>
    </w:p>
    <w:p w14:paraId="596E42F2" w14:textId="77777777" w:rsidR="001E64CF" w:rsidRDefault="001E64CF" w:rsidP="001E64CF">
      <w:pPr>
        <w:ind w:right="4"/>
      </w:pPr>
      <w:r>
        <w:t>+ http://192.168.0.242/cgi-bin/status (CODE:200|SIZE:535)</w:t>
      </w:r>
    </w:p>
    <w:p w14:paraId="760B1C3F" w14:textId="77777777" w:rsidR="001E64CF" w:rsidRDefault="001E64CF" w:rsidP="001E64CF">
      <w:pPr>
        <w:ind w:right="4"/>
      </w:pPr>
    </w:p>
    <w:p w14:paraId="23479107" w14:textId="77777777" w:rsidR="001E64CF" w:rsidRDefault="001E64CF" w:rsidP="001E64CF">
      <w:pPr>
        <w:ind w:right="4"/>
      </w:pPr>
      <w:r>
        <w:t>---- Entering directory: http://192.168.0.242/css/ ----</w:t>
      </w:r>
    </w:p>
    <w:p w14:paraId="0B938201" w14:textId="77777777" w:rsidR="001E64CF" w:rsidRDefault="001E64CF" w:rsidP="001E64CF">
      <w:pPr>
        <w:ind w:right="4"/>
      </w:pPr>
      <w:r>
        <w:t>(!) WARNING: Directory IS LISTABLE. No need to scan it.</w:t>
      </w:r>
    </w:p>
    <w:p w14:paraId="34EF0647" w14:textId="77777777" w:rsidR="001E64CF" w:rsidRDefault="001E64CF" w:rsidP="001E64CF">
      <w:pPr>
        <w:ind w:right="4"/>
      </w:pPr>
      <w:r>
        <w:t xml:space="preserve">    (Use mode '-w' if you want to scan it anyway)</w:t>
      </w:r>
    </w:p>
    <w:p w14:paraId="50D0A82F" w14:textId="77777777" w:rsidR="001E64CF" w:rsidRDefault="001E64CF" w:rsidP="001E64CF">
      <w:pPr>
        <w:ind w:right="4"/>
      </w:pPr>
    </w:p>
    <w:p w14:paraId="6FD0FD78" w14:textId="77777777" w:rsidR="001E64CF" w:rsidRDefault="001E64CF" w:rsidP="001E64CF">
      <w:pPr>
        <w:ind w:right="4"/>
      </w:pPr>
      <w:r>
        <w:t>---- Entering directory: http://192.168.0.242/js/ ----</w:t>
      </w:r>
    </w:p>
    <w:p w14:paraId="3F98E219" w14:textId="77777777" w:rsidR="001E64CF" w:rsidRDefault="001E64CF" w:rsidP="001E64CF">
      <w:pPr>
        <w:ind w:right="4"/>
      </w:pPr>
      <w:r>
        <w:t>(!) WARNING: Directory IS LISTABLE. No need to scan it.</w:t>
      </w:r>
    </w:p>
    <w:p w14:paraId="6726BC83" w14:textId="77777777" w:rsidR="001E64CF" w:rsidRDefault="001E64CF" w:rsidP="001E64CF">
      <w:pPr>
        <w:ind w:right="4"/>
      </w:pPr>
      <w:r>
        <w:t xml:space="preserve">    (Use mode '-w' if you want to scan it anyway)</w:t>
      </w:r>
    </w:p>
    <w:p w14:paraId="541AC8DA" w14:textId="77777777" w:rsidR="001E64CF" w:rsidRDefault="001E64CF" w:rsidP="001E64CF">
      <w:pPr>
        <w:ind w:right="4"/>
      </w:pPr>
    </w:p>
    <w:p w14:paraId="2298362D" w14:textId="77777777" w:rsidR="001E64CF" w:rsidRDefault="001E64CF" w:rsidP="001E64CF">
      <w:pPr>
        <w:ind w:right="4"/>
      </w:pPr>
      <w:r>
        <w:t>-----------------</w:t>
      </w:r>
    </w:p>
    <w:p w14:paraId="4463342A" w14:textId="77777777" w:rsidR="001E64CF" w:rsidRDefault="001E64CF" w:rsidP="001E64CF">
      <w:pPr>
        <w:ind w:right="4"/>
      </w:pPr>
      <w:r>
        <w:t>END_TIME: Thu Nov 28 20:11:46 2024</w:t>
      </w:r>
    </w:p>
    <w:p w14:paraId="1D849B64" w14:textId="2CD5049A" w:rsidR="00351C72" w:rsidRDefault="001E64CF" w:rsidP="001E64CF">
      <w:pPr>
        <w:ind w:right="4"/>
      </w:pPr>
      <w:r>
        <w:t>DOWNLOADED: 40916 - FOUND: 3</w:t>
      </w:r>
    </w:p>
    <w:p w14:paraId="71E2693D" w14:textId="77777777" w:rsidR="00052D06" w:rsidRDefault="00052D06" w:rsidP="001E64CF">
      <w:pPr>
        <w:ind w:right="4"/>
      </w:pPr>
    </w:p>
    <w:p w14:paraId="7095E6AC" w14:textId="77777777" w:rsidR="00052D06" w:rsidRDefault="00052D06" w:rsidP="001E64CF">
      <w:pPr>
        <w:ind w:right="4"/>
      </w:pPr>
    </w:p>
    <w:p w14:paraId="7E8CD6A5" w14:textId="77777777" w:rsidR="00052D06" w:rsidRDefault="00052D06" w:rsidP="001E64CF">
      <w:pPr>
        <w:ind w:right="4"/>
      </w:pPr>
    </w:p>
    <w:p w14:paraId="5B568798" w14:textId="240AA6B9" w:rsidR="00B8256D" w:rsidRDefault="00B8256D" w:rsidP="00B8256D">
      <w:pPr>
        <w:pStyle w:val="Heading2"/>
        <w:numPr>
          <w:ilvl w:val="0"/>
          <w:numId w:val="0"/>
        </w:numPr>
        <w:ind w:left="578" w:hanging="578"/>
      </w:pPr>
      <w:bookmarkStart w:id="172" w:name="_Appendix_C_–"/>
      <w:bookmarkStart w:id="173" w:name="_Ref185429698"/>
      <w:bookmarkStart w:id="174" w:name="_Toc185981800"/>
      <w:bookmarkEnd w:id="172"/>
      <w:r>
        <w:t>Appendix C– Nikto</w:t>
      </w:r>
      <w:bookmarkEnd w:id="174"/>
    </w:p>
    <w:p w14:paraId="219CC071" w14:textId="67A2A58C" w:rsidR="00B8256D" w:rsidRDefault="00052D06" w:rsidP="00052D06">
      <w:pPr>
        <w:pStyle w:val="Heading3"/>
        <w:rPr>
          <w:lang w:val="en-GB"/>
        </w:rPr>
      </w:pPr>
      <w:bookmarkStart w:id="175" w:name="_Toc185981801"/>
      <w:r w:rsidRPr="00EB145C">
        <w:rPr>
          <w:lang w:val="en-GB"/>
        </w:rPr>
        <w:t>172.16.221.237</w:t>
      </w:r>
      <w:bookmarkEnd w:id="175"/>
    </w:p>
    <w:p w14:paraId="05BAB8AE" w14:textId="77777777" w:rsidR="00052D06" w:rsidRDefault="00052D06" w:rsidP="00052D06">
      <w:pPr>
        <w:rPr>
          <w:lang w:val="en-GB"/>
        </w:rPr>
      </w:pPr>
    </w:p>
    <w:p w14:paraId="18A2C643" w14:textId="77777777" w:rsidR="00052D06" w:rsidRPr="00052D06" w:rsidRDefault="00052D06" w:rsidP="00052D06">
      <w:pPr>
        <w:rPr>
          <w:lang w:val="en-GB"/>
        </w:rPr>
      </w:pPr>
      <w:r w:rsidRPr="00052D06">
        <w:rPr>
          <w:lang w:val="en-GB"/>
        </w:rPr>
        <w:t>- Nikto v2.1.6/2.1.5</w:t>
      </w:r>
    </w:p>
    <w:p w14:paraId="379CA61F" w14:textId="77777777" w:rsidR="00052D06" w:rsidRPr="00052D06" w:rsidRDefault="00052D06" w:rsidP="00052D06">
      <w:pPr>
        <w:rPr>
          <w:lang w:val="en-GB"/>
        </w:rPr>
      </w:pPr>
      <w:r w:rsidRPr="00052D06">
        <w:rPr>
          <w:lang w:val="en-GB"/>
        </w:rPr>
        <w:t>+ Target Host: 172.16.221.237</w:t>
      </w:r>
    </w:p>
    <w:p w14:paraId="0F9DCC6E" w14:textId="77777777" w:rsidR="00052D06" w:rsidRPr="00052D06" w:rsidRDefault="00052D06" w:rsidP="00052D06">
      <w:pPr>
        <w:rPr>
          <w:lang w:val="en-GB"/>
        </w:rPr>
      </w:pPr>
      <w:r w:rsidRPr="00052D06">
        <w:rPr>
          <w:lang w:val="en-GB"/>
        </w:rPr>
        <w:t>+ Target Port: 80</w:t>
      </w:r>
    </w:p>
    <w:p w14:paraId="33B85148" w14:textId="77777777" w:rsidR="00052D06" w:rsidRPr="00052D06" w:rsidRDefault="00052D06" w:rsidP="00052D06">
      <w:pPr>
        <w:rPr>
          <w:lang w:val="en-GB"/>
        </w:rPr>
      </w:pPr>
      <w:r w:rsidRPr="00052D06">
        <w:rPr>
          <w:lang w:val="en-GB"/>
        </w:rPr>
        <w:t>+ GET Server may leak inodes via ETags, header found with file /, inode: 45778, size: 177, mtime: Tue Apr 29 00:43:57 2014</w:t>
      </w:r>
    </w:p>
    <w:p w14:paraId="41130F46" w14:textId="77777777" w:rsidR="00052D06" w:rsidRPr="00052D06" w:rsidRDefault="00052D06" w:rsidP="00052D06">
      <w:pPr>
        <w:rPr>
          <w:lang w:val="en-GB"/>
        </w:rPr>
      </w:pPr>
      <w:r w:rsidRPr="00052D06">
        <w:rPr>
          <w:lang w:val="en-GB"/>
        </w:rPr>
        <w:t>+ GET The anti-clickjacking X-Frame-Options header is not present.</w:t>
      </w:r>
    </w:p>
    <w:p w14:paraId="133DBB49" w14:textId="77777777" w:rsidR="00052D06" w:rsidRPr="00052D06" w:rsidRDefault="00052D06" w:rsidP="00052D06">
      <w:pPr>
        <w:rPr>
          <w:lang w:val="en-GB"/>
        </w:rPr>
      </w:pPr>
      <w:r w:rsidRPr="00052D06">
        <w:rPr>
          <w:lang w:val="en-GB"/>
        </w:rPr>
        <w:t>+ GET The X-XSS-Protection header is not defined. This header can hint to the user agent to protect against some forms of XSS</w:t>
      </w:r>
    </w:p>
    <w:p w14:paraId="4246A49B" w14:textId="77777777" w:rsidR="00052D06" w:rsidRPr="00052D06" w:rsidRDefault="00052D06" w:rsidP="00052D06">
      <w:pPr>
        <w:rPr>
          <w:lang w:val="en-GB"/>
        </w:rPr>
      </w:pPr>
      <w:r w:rsidRPr="00052D06">
        <w:rPr>
          <w:lang w:val="en-GB"/>
        </w:rPr>
        <w:t>+ GET The X-Content-Type-Options header is not set. This could allow the user agent to render the content of the site in a different fashion to the MIME type</w:t>
      </w:r>
    </w:p>
    <w:p w14:paraId="2B2593EB" w14:textId="77777777" w:rsidR="00052D06" w:rsidRPr="00052D06" w:rsidRDefault="00052D06" w:rsidP="00052D06">
      <w:pPr>
        <w:rPr>
          <w:lang w:val="en-GB"/>
        </w:rPr>
      </w:pPr>
      <w:r w:rsidRPr="00052D06">
        <w:rPr>
          <w:lang w:val="en-GB"/>
        </w:rPr>
        <w:t>+ GET Uncommon header 'tcn' found, with contents: list</w:t>
      </w:r>
    </w:p>
    <w:p w14:paraId="5BA86E65" w14:textId="77777777" w:rsidR="00052D06" w:rsidRPr="00052D06" w:rsidRDefault="00052D06" w:rsidP="00052D06">
      <w:pPr>
        <w:rPr>
          <w:lang w:val="en-GB"/>
        </w:rPr>
      </w:pPr>
      <w:r w:rsidRPr="00052D06">
        <w:rPr>
          <w:lang w:val="en-GB"/>
        </w:rPr>
        <w:t>+ GET Apache mod_negotiation is enabled with MultiViews, which allows attackers to easily brute force file names. See http://www.wisec.it/sectou.php?id=4698ebdc59d15. The following alternatives for 'index' were found: index.html</w:t>
      </w:r>
    </w:p>
    <w:p w14:paraId="679FF23B" w14:textId="77777777" w:rsidR="00052D06" w:rsidRPr="00052D06" w:rsidRDefault="00052D06" w:rsidP="00052D06">
      <w:pPr>
        <w:rPr>
          <w:lang w:val="en-GB"/>
        </w:rPr>
      </w:pPr>
      <w:r w:rsidRPr="00052D06">
        <w:rPr>
          <w:lang w:val="en-GB"/>
        </w:rPr>
        <w:t>+ HEAD Apache/2.2.22 appears to be outdated (current is at least Apache/2.4.37). Apache 2.2.34 is the EOL for the 2.x branch.</w:t>
      </w:r>
    </w:p>
    <w:p w14:paraId="7E1C9D98" w14:textId="77777777" w:rsidR="00052D06" w:rsidRPr="00052D06" w:rsidRDefault="00052D06" w:rsidP="00052D06">
      <w:pPr>
        <w:rPr>
          <w:lang w:val="en-GB"/>
        </w:rPr>
      </w:pPr>
      <w:r w:rsidRPr="00052D06">
        <w:rPr>
          <w:lang w:val="en-GB"/>
        </w:rPr>
        <w:t xml:space="preserve">+ OPTIONS Allowed HTTP Methods: GET, HEAD, POST, OPTIONS </w:t>
      </w:r>
    </w:p>
    <w:p w14:paraId="5C278B31" w14:textId="2AD6BA18" w:rsidR="00052D06" w:rsidRDefault="00052D06" w:rsidP="00052D06">
      <w:pPr>
        <w:rPr>
          <w:lang w:val="en-GB"/>
        </w:rPr>
      </w:pPr>
      <w:r w:rsidRPr="00052D06">
        <w:rPr>
          <w:lang w:val="en-GB"/>
        </w:rPr>
        <w:t>+ OSVDB-3233: GET /icons/README: Apache default file found.</w:t>
      </w:r>
    </w:p>
    <w:p w14:paraId="364EE881" w14:textId="77777777" w:rsidR="00052D06" w:rsidRDefault="00052D06" w:rsidP="00052D06">
      <w:pPr>
        <w:rPr>
          <w:lang w:val="en-GB"/>
        </w:rPr>
      </w:pPr>
    </w:p>
    <w:p w14:paraId="38E034F6" w14:textId="0C5C9644" w:rsidR="00052D06" w:rsidRDefault="00052D06" w:rsidP="00052D06">
      <w:pPr>
        <w:pStyle w:val="Heading3"/>
      </w:pPr>
      <w:bookmarkStart w:id="176" w:name="_Toc185981802"/>
      <w:r>
        <w:t>192.168.0.242</w:t>
      </w:r>
      <w:bookmarkEnd w:id="176"/>
    </w:p>
    <w:p w14:paraId="165D1202" w14:textId="77777777" w:rsidR="00052D06" w:rsidRDefault="00052D06" w:rsidP="00052D06"/>
    <w:p w14:paraId="66449CC4" w14:textId="77777777" w:rsidR="00052D06" w:rsidRDefault="00052D06" w:rsidP="00052D06">
      <w:r>
        <w:t>- Nikto v2.1.6/2.1.5</w:t>
      </w:r>
    </w:p>
    <w:p w14:paraId="713EEBA2" w14:textId="77777777" w:rsidR="00052D06" w:rsidRDefault="00052D06" w:rsidP="00052D06">
      <w:r>
        <w:t>+ Target Host: 192.168.0.242</w:t>
      </w:r>
    </w:p>
    <w:p w14:paraId="15E29D4A" w14:textId="77777777" w:rsidR="00052D06" w:rsidRDefault="00052D06" w:rsidP="00052D06">
      <w:r>
        <w:t>+ Target Port: 80</w:t>
      </w:r>
    </w:p>
    <w:p w14:paraId="31B8E80A" w14:textId="77777777" w:rsidR="00052D06" w:rsidRDefault="00052D06" w:rsidP="00052D06">
      <w:r>
        <w:t>+ GET The anti-clickjacking X-Frame-Options header is not present.</w:t>
      </w:r>
    </w:p>
    <w:p w14:paraId="1DAA9E67" w14:textId="77777777" w:rsidR="00052D06" w:rsidRDefault="00052D06" w:rsidP="00052D06">
      <w:r>
        <w:lastRenderedPageBreak/>
        <w:t>+ GET The X-XSS-Protection header is not defined. This header can hint to the user agent to protect against some forms of XSS</w:t>
      </w:r>
    </w:p>
    <w:p w14:paraId="358B95EF" w14:textId="77777777" w:rsidR="00052D06" w:rsidRDefault="00052D06" w:rsidP="00052D06">
      <w:r>
        <w:t>+ GET The X-Content-Type-Options header is not set. This could allow the user agent to render the content of the site in a different fashion to the MIME type</w:t>
      </w:r>
    </w:p>
    <w:p w14:paraId="4703B45C" w14:textId="77777777" w:rsidR="00052D06" w:rsidRDefault="00052D06" w:rsidP="00052D06">
      <w:r>
        <w:t>+ HEAD Apache/2.4.10 appears to be outdated (current is at least Apache/2.4.37). Apache 2.2.34 is the EOL for the 2.x branch.</w:t>
      </w:r>
    </w:p>
    <w:p w14:paraId="742B12A6" w14:textId="77777777" w:rsidR="00052D06" w:rsidRDefault="00052D06" w:rsidP="00052D06">
      <w:r>
        <w:t xml:space="preserve">+ OPTIONS Allowed HTTP Methods: GET, HEAD, POST, OPTIONS, TRACE </w:t>
      </w:r>
    </w:p>
    <w:p w14:paraId="3377535B" w14:textId="77777777" w:rsidR="00052D06" w:rsidRDefault="00052D06" w:rsidP="00052D06">
      <w:r>
        <w:t>+ OSVDB-877: TRACE HTTP TRACE method is active, suggesting the host is vulnerable to XST</w:t>
      </w:r>
    </w:p>
    <w:p w14:paraId="03C59704" w14:textId="77777777" w:rsidR="00052D06" w:rsidRDefault="00052D06" w:rsidP="00052D06">
      <w:r>
        <w:t>+ GET Uncommon header '93e4r0-cve-2014-6278' found, with contents: true</w:t>
      </w:r>
    </w:p>
    <w:p w14:paraId="4E3F1678" w14:textId="77777777" w:rsidR="00052D06" w:rsidRDefault="00052D06" w:rsidP="00052D06">
      <w:r>
        <w:t>+ OSVDB-112004: GET /cgi-bin/status: Site appears vulnerable to the 'shellshock' vulnerability (CVE-2014-6271).</w:t>
      </w:r>
    </w:p>
    <w:p w14:paraId="654DE544" w14:textId="77777777" w:rsidR="00052D06" w:rsidRDefault="00052D06" w:rsidP="00052D06">
      <w:r>
        <w:t>+ OSVDB-3268: GET /css/: Directory indexing found.</w:t>
      </w:r>
    </w:p>
    <w:p w14:paraId="12AEA199" w14:textId="78613C37" w:rsidR="00052D06" w:rsidRPr="00052D06" w:rsidRDefault="00052D06" w:rsidP="00052D06">
      <w:r>
        <w:t>+ OSVDB-3092: GET /css/: This might be interesting...</w:t>
      </w:r>
    </w:p>
    <w:p w14:paraId="0FD6D139" w14:textId="23A15682" w:rsidR="005F5E2D" w:rsidRDefault="005F5E2D" w:rsidP="005F5E2D">
      <w:pPr>
        <w:pStyle w:val="Heading2"/>
        <w:numPr>
          <w:ilvl w:val="0"/>
          <w:numId w:val="0"/>
        </w:numPr>
        <w:ind w:left="578" w:hanging="578"/>
      </w:pPr>
      <w:bookmarkStart w:id="177" w:name="_Toc185981803"/>
      <w:r>
        <w:t>Appendix C – WPSCAN</w:t>
      </w:r>
      <w:bookmarkEnd w:id="177"/>
    </w:p>
    <w:p w14:paraId="3F25293C" w14:textId="77777777" w:rsidR="005F5E2D" w:rsidRPr="00EB145C" w:rsidRDefault="005F5E2D" w:rsidP="005F5E2D">
      <w:pPr>
        <w:rPr>
          <w:lang w:val="en-GB"/>
        </w:rPr>
      </w:pPr>
      <w:r w:rsidRPr="00EB145C">
        <w:rPr>
          <w:lang w:val="en-GB"/>
        </w:rPr>
        <w:t>Interesting Finding(s): </w:t>
      </w:r>
    </w:p>
    <w:p w14:paraId="0FABBF1D" w14:textId="77777777" w:rsidR="005F5E2D" w:rsidRPr="00EB145C" w:rsidRDefault="005F5E2D" w:rsidP="005F5E2D">
      <w:pPr>
        <w:rPr>
          <w:lang w:val="en-GB"/>
        </w:rPr>
      </w:pPr>
      <w:r w:rsidRPr="00EB145C">
        <w:rPr>
          <w:lang w:val="en-GB"/>
        </w:rPr>
        <w:t>[+] http://172.16.221.237/wordpress/</w:t>
      </w:r>
    </w:p>
    <w:p w14:paraId="4ACF669E" w14:textId="77777777" w:rsidR="005F5E2D" w:rsidRPr="00EB145C" w:rsidRDefault="005F5E2D" w:rsidP="005F5E2D">
      <w:pPr>
        <w:rPr>
          <w:lang w:val="en-GB"/>
        </w:rPr>
      </w:pPr>
      <w:r w:rsidRPr="00EB145C">
        <w:rPr>
          <w:lang w:val="en-GB"/>
        </w:rPr>
        <w:t> | Interesting Entries:</w:t>
      </w:r>
    </w:p>
    <w:p w14:paraId="11A0A640"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Server: Apache/2.2.22 (Ubuntu)</w:t>
      </w:r>
    </w:p>
    <w:p w14:paraId="5B169979"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X-Powered-By: PHP/5.3.10-1ubuntu3.26</w:t>
      </w:r>
    </w:p>
    <w:p w14:paraId="0D0AA7F4" w14:textId="77777777" w:rsidR="005F5E2D" w:rsidRPr="00EB145C" w:rsidRDefault="005F5E2D" w:rsidP="005F5E2D">
      <w:pPr>
        <w:rPr>
          <w:lang w:val="en-GB"/>
        </w:rPr>
      </w:pPr>
      <w:r w:rsidRPr="00EB145C">
        <w:rPr>
          <w:lang w:val="en-GB"/>
        </w:rPr>
        <w:t> | Found By: Headers (Passive Detection)</w:t>
      </w:r>
    </w:p>
    <w:p w14:paraId="6CD9EBD1" w14:textId="77777777" w:rsidR="005F5E2D" w:rsidRPr="00EB145C" w:rsidRDefault="005F5E2D" w:rsidP="005F5E2D">
      <w:pPr>
        <w:rPr>
          <w:lang w:val="en-GB"/>
        </w:rPr>
      </w:pPr>
      <w:r w:rsidRPr="00EB145C">
        <w:rPr>
          <w:lang w:val="en-GB"/>
        </w:rPr>
        <w:t> | Confidence: 100%</w:t>
      </w:r>
    </w:p>
    <w:p w14:paraId="7F38A942" w14:textId="77777777" w:rsidR="005F5E2D" w:rsidRPr="00EB145C" w:rsidRDefault="005F5E2D" w:rsidP="005F5E2D">
      <w:pPr>
        <w:rPr>
          <w:lang w:val="en-GB"/>
        </w:rPr>
      </w:pPr>
    </w:p>
    <w:p w14:paraId="3BC23E64" w14:textId="77777777" w:rsidR="005F5E2D" w:rsidRPr="00EB145C" w:rsidRDefault="005F5E2D" w:rsidP="005F5E2D">
      <w:pPr>
        <w:rPr>
          <w:lang w:val="en-GB"/>
        </w:rPr>
      </w:pPr>
      <w:r w:rsidRPr="00EB145C">
        <w:rPr>
          <w:lang w:val="en-GB"/>
        </w:rPr>
        <w:t>[+] http://172.16.221.237/wordpress/xmlrpc.php</w:t>
      </w:r>
    </w:p>
    <w:p w14:paraId="25E04E15" w14:textId="77777777" w:rsidR="005F5E2D" w:rsidRPr="00EB145C" w:rsidRDefault="005F5E2D" w:rsidP="005F5E2D">
      <w:pPr>
        <w:rPr>
          <w:lang w:val="en-GB"/>
        </w:rPr>
      </w:pPr>
      <w:r w:rsidRPr="00EB145C">
        <w:rPr>
          <w:lang w:val="en-GB"/>
        </w:rPr>
        <w:t> | Found By: Headers (Passive Detection)</w:t>
      </w:r>
    </w:p>
    <w:p w14:paraId="2920479C" w14:textId="77777777" w:rsidR="005F5E2D" w:rsidRPr="00EB145C" w:rsidRDefault="005F5E2D" w:rsidP="005F5E2D">
      <w:pPr>
        <w:rPr>
          <w:lang w:val="en-GB"/>
        </w:rPr>
      </w:pPr>
      <w:r w:rsidRPr="00EB145C">
        <w:rPr>
          <w:lang w:val="en-GB"/>
        </w:rPr>
        <w:t> | Confidence: 100%</w:t>
      </w:r>
    </w:p>
    <w:p w14:paraId="5667E631" w14:textId="77777777" w:rsidR="005F5E2D" w:rsidRPr="00EB145C" w:rsidRDefault="005F5E2D" w:rsidP="005F5E2D">
      <w:pPr>
        <w:rPr>
          <w:lang w:val="en-GB"/>
        </w:rPr>
      </w:pPr>
      <w:r w:rsidRPr="00EB145C">
        <w:rPr>
          <w:lang w:val="en-GB"/>
        </w:rPr>
        <w:t> | Confirmed By:</w:t>
      </w:r>
    </w:p>
    <w:p w14:paraId="6AF6BA51"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Link Tag (Passive Detection), 30% confidence</w:t>
      </w:r>
    </w:p>
    <w:p w14:paraId="1656B16F"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Direct Access (Aggressive Detection), 100% confidence</w:t>
      </w:r>
    </w:p>
    <w:p w14:paraId="16E1BA7B" w14:textId="77777777" w:rsidR="005F5E2D" w:rsidRPr="00EB145C" w:rsidRDefault="005F5E2D" w:rsidP="005F5E2D">
      <w:pPr>
        <w:rPr>
          <w:lang w:val="en-GB"/>
        </w:rPr>
      </w:pPr>
      <w:r w:rsidRPr="00EB145C">
        <w:rPr>
          <w:lang w:val="en-GB"/>
        </w:rPr>
        <w:t> | References:</w:t>
      </w:r>
    </w:p>
    <w:p w14:paraId="6CBBBB46" w14:textId="77777777" w:rsidR="005F5E2D" w:rsidRPr="00EB145C" w:rsidRDefault="005F5E2D" w:rsidP="005F5E2D">
      <w:pPr>
        <w:rPr>
          <w:lang w:val="en-GB"/>
        </w:rPr>
      </w:pPr>
      <w:r w:rsidRPr="00EB145C">
        <w:rPr>
          <w:lang w:val="en-GB"/>
        </w:rPr>
        <w:lastRenderedPageBreak/>
        <w:t> </w:t>
      </w:r>
      <w:proofErr w:type="gramStart"/>
      <w:r w:rsidRPr="00EB145C">
        <w:rPr>
          <w:lang w:val="en-GB"/>
        </w:rPr>
        <w:t>|  -</w:t>
      </w:r>
      <w:proofErr w:type="gramEnd"/>
      <w:r w:rsidRPr="00EB145C">
        <w:rPr>
          <w:lang w:val="en-GB"/>
        </w:rPr>
        <w:t xml:space="preserve"> http://codex.wordpress.org/XML-RPC_Pingback_API</w:t>
      </w:r>
    </w:p>
    <w:p w14:paraId="790C6E47"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https://www.rapid7.com/db/modules/auxiliary/scanner/http/wordpress_ghost_scanner</w:t>
      </w:r>
    </w:p>
    <w:p w14:paraId="6CEF91C0"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https://www.rapid7.com/db/modules/auxiliary/dos/http/wordpress_xmlrpc_dos</w:t>
      </w:r>
    </w:p>
    <w:p w14:paraId="3DB76B9C"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https://www.rapid7.com/db/modules/auxiliary/scanner/http/wordpress_xmlrpc_login</w:t>
      </w:r>
    </w:p>
    <w:p w14:paraId="40A81910"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https://www.rapid7.com/db/modules/auxiliary/scanner/http/wordpress_pingback_access</w:t>
      </w:r>
    </w:p>
    <w:p w14:paraId="0BD6490B" w14:textId="77777777" w:rsidR="005F5E2D" w:rsidRPr="00EB145C" w:rsidRDefault="005F5E2D" w:rsidP="005F5E2D">
      <w:pPr>
        <w:rPr>
          <w:lang w:val="en-GB"/>
        </w:rPr>
      </w:pPr>
    </w:p>
    <w:p w14:paraId="36BCD063" w14:textId="77777777" w:rsidR="005F5E2D" w:rsidRPr="00EB145C" w:rsidRDefault="005F5E2D" w:rsidP="005F5E2D">
      <w:pPr>
        <w:rPr>
          <w:lang w:val="en-GB"/>
        </w:rPr>
      </w:pPr>
      <w:r w:rsidRPr="00EB145C">
        <w:rPr>
          <w:lang w:val="en-GB"/>
        </w:rPr>
        <w:t>[+] http://172.16.221.237/wordpress/readme.html</w:t>
      </w:r>
    </w:p>
    <w:p w14:paraId="049331F2" w14:textId="77777777" w:rsidR="005F5E2D" w:rsidRPr="00EB145C" w:rsidRDefault="005F5E2D" w:rsidP="005F5E2D">
      <w:pPr>
        <w:rPr>
          <w:lang w:val="en-GB"/>
        </w:rPr>
      </w:pPr>
      <w:r w:rsidRPr="00EB145C">
        <w:rPr>
          <w:lang w:val="en-GB"/>
        </w:rPr>
        <w:t> | Found By: Direct Access (Aggressive Detection)</w:t>
      </w:r>
    </w:p>
    <w:p w14:paraId="1DEFCB6F" w14:textId="77777777" w:rsidR="005F5E2D" w:rsidRPr="00EB145C" w:rsidRDefault="005F5E2D" w:rsidP="005F5E2D">
      <w:pPr>
        <w:rPr>
          <w:lang w:val="en-GB"/>
        </w:rPr>
      </w:pPr>
      <w:r w:rsidRPr="00EB145C">
        <w:rPr>
          <w:lang w:val="en-GB"/>
        </w:rPr>
        <w:t> | Confidence: 100%</w:t>
      </w:r>
    </w:p>
    <w:p w14:paraId="135C35D9" w14:textId="77777777" w:rsidR="005F5E2D" w:rsidRPr="00EB145C" w:rsidRDefault="005F5E2D" w:rsidP="005F5E2D">
      <w:pPr>
        <w:rPr>
          <w:lang w:val="en-GB"/>
        </w:rPr>
      </w:pPr>
    </w:p>
    <w:p w14:paraId="538A751C" w14:textId="77777777" w:rsidR="005F5E2D" w:rsidRPr="00EB145C" w:rsidRDefault="005F5E2D" w:rsidP="005F5E2D">
      <w:pPr>
        <w:rPr>
          <w:lang w:val="en-GB"/>
        </w:rPr>
      </w:pPr>
      <w:r w:rsidRPr="00EB145C">
        <w:rPr>
          <w:lang w:val="en-GB"/>
        </w:rPr>
        <w:t>[+] http://172.16.221.237/wordpress/wp-cron.php</w:t>
      </w:r>
    </w:p>
    <w:p w14:paraId="01BBA49E" w14:textId="77777777" w:rsidR="005F5E2D" w:rsidRPr="00EB145C" w:rsidRDefault="005F5E2D" w:rsidP="005F5E2D">
      <w:pPr>
        <w:rPr>
          <w:lang w:val="en-GB"/>
        </w:rPr>
      </w:pPr>
      <w:r w:rsidRPr="00EB145C">
        <w:rPr>
          <w:lang w:val="en-GB"/>
        </w:rPr>
        <w:t> | Found By: Direct Access (Aggressive Detection)</w:t>
      </w:r>
    </w:p>
    <w:p w14:paraId="16A6F507" w14:textId="77777777" w:rsidR="005F5E2D" w:rsidRPr="00EB145C" w:rsidRDefault="005F5E2D" w:rsidP="005F5E2D">
      <w:pPr>
        <w:rPr>
          <w:lang w:val="en-GB"/>
        </w:rPr>
      </w:pPr>
      <w:r w:rsidRPr="00EB145C">
        <w:rPr>
          <w:lang w:val="en-GB"/>
        </w:rPr>
        <w:t> | Confidence: 60%</w:t>
      </w:r>
    </w:p>
    <w:p w14:paraId="1E12C6CB" w14:textId="77777777" w:rsidR="005F5E2D" w:rsidRPr="00EB145C" w:rsidRDefault="005F5E2D" w:rsidP="005F5E2D">
      <w:pPr>
        <w:rPr>
          <w:lang w:val="en-GB"/>
        </w:rPr>
      </w:pPr>
      <w:r w:rsidRPr="00EB145C">
        <w:rPr>
          <w:lang w:val="en-GB"/>
        </w:rPr>
        <w:t> | References:</w:t>
      </w:r>
    </w:p>
    <w:p w14:paraId="51611B88"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https://www.iplocation.net/defend-wordpress-from-ddos</w:t>
      </w:r>
    </w:p>
    <w:p w14:paraId="156A1CAE"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https://github.com/wpscanteam/wpscan/issues/1299</w:t>
      </w:r>
    </w:p>
    <w:p w14:paraId="22DB04BF" w14:textId="77777777" w:rsidR="005F5E2D" w:rsidRPr="00EB145C" w:rsidRDefault="005F5E2D" w:rsidP="005F5E2D">
      <w:pPr>
        <w:rPr>
          <w:lang w:val="en-GB"/>
        </w:rPr>
      </w:pPr>
    </w:p>
    <w:p w14:paraId="4751DC71" w14:textId="77777777" w:rsidR="005F5E2D" w:rsidRPr="00EB145C" w:rsidRDefault="005F5E2D" w:rsidP="005F5E2D">
      <w:pPr>
        <w:rPr>
          <w:lang w:val="en-GB"/>
        </w:rPr>
      </w:pPr>
      <w:r w:rsidRPr="00EB145C">
        <w:rPr>
          <w:lang w:val="en-GB"/>
        </w:rPr>
        <w:t>[+] WordPress version 3.3.1 identified (Insecure, released on 2012-01-03).</w:t>
      </w:r>
    </w:p>
    <w:p w14:paraId="2A82B8B6" w14:textId="77777777" w:rsidR="005F5E2D" w:rsidRPr="00EB145C" w:rsidRDefault="005F5E2D" w:rsidP="005F5E2D">
      <w:pPr>
        <w:rPr>
          <w:lang w:val="en-GB"/>
        </w:rPr>
      </w:pPr>
      <w:r w:rsidRPr="00EB145C">
        <w:rPr>
          <w:lang w:val="en-GB"/>
        </w:rPr>
        <w:t> | Found By: Rss Generator (Passive Detection)</w:t>
      </w:r>
    </w:p>
    <w:p w14:paraId="73F4F9E7"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http://172.16.221.237/wordpress/?feed=rss2, &lt;generator&gt;http://wordpress.org/?v=3.3.1&lt;/generator&gt;</w:t>
      </w:r>
    </w:p>
    <w:p w14:paraId="18240051"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http://172.16.221.237/wordpress/?feed=comments-rss2, &lt;generator&gt;http://wordpress.org/?v=3.3.1&lt;/generator&gt;</w:t>
      </w:r>
    </w:p>
    <w:p w14:paraId="382CDE65" w14:textId="77777777" w:rsidR="005F5E2D" w:rsidRPr="00EB145C" w:rsidRDefault="005F5E2D" w:rsidP="005F5E2D">
      <w:pPr>
        <w:rPr>
          <w:lang w:val="en-GB"/>
        </w:rPr>
      </w:pPr>
    </w:p>
    <w:p w14:paraId="2C5CA0A9" w14:textId="77777777" w:rsidR="005F5E2D" w:rsidRPr="00EB145C" w:rsidRDefault="005F5E2D" w:rsidP="005F5E2D">
      <w:pPr>
        <w:rPr>
          <w:lang w:val="en-GB"/>
        </w:rPr>
      </w:pPr>
      <w:r w:rsidRPr="00EB145C">
        <w:rPr>
          <w:lang w:val="en-GB"/>
        </w:rPr>
        <w:t>[+] WordPress theme in use: twentyeleven</w:t>
      </w:r>
    </w:p>
    <w:p w14:paraId="788C304F" w14:textId="77777777" w:rsidR="005F5E2D" w:rsidRPr="00EB145C" w:rsidRDefault="005F5E2D" w:rsidP="005F5E2D">
      <w:pPr>
        <w:rPr>
          <w:lang w:val="en-GB"/>
        </w:rPr>
      </w:pPr>
      <w:r w:rsidRPr="00EB145C">
        <w:rPr>
          <w:lang w:val="en-GB"/>
        </w:rPr>
        <w:t> | Location: http://172.16.221.237/wordpress/wp-content/themes/twentyeleven/</w:t>
      </w:r>
    </w:p>
    <w:p w14:paraId="35263A64" w14:textId="77777777" w:rsidR="005F5E2D" w:rsidRPr="00EB145C" w:rsidRDefault="005F5E2D" w:rsidP="005F5E2D">
      <w:pPr>
        <w:rPr>
          <w:lang w:val="en-GB"/>
        </w:rPr>
      </w:pPr>
      <w:r w:rsidRPr="00EB145C">
        <w:rPr>
          <w:lang w:val="en-GB"/>
        </w:rPr>
        <w:t> | Last Updated: 2020-08-11T00:00:00.000Z</w:t>
      </w:r>
    </w:p>
    <w:p w14:paraId="169AD331" w14:textId="77777777" w:rsidR="005F5E2D" w:rsidRPr="00EB145C" w:rsidRDefault="005F5E2D" w:rsidP="005F5E2D">
      <w:pPr>
        <w:rPr>
          <w:lang w:val="en-GB"/>
        </w:rPr>
      </w:pPr>
      <w:r w:rsidRPr="00EB145C">
        <w:rPr>
          <w:lang w:val="en-GB"/>
        </w:rPr>
        <w:t> | Readme: http://172.16.221.237/wordpress/wp-content/themes/twentyeleven/readme.txt</w:t>
      </w:r>
    </w:p>
    <w:p w14:paraId="4CA4AF81" w14:textId="77777777" w:rsidR="005F5E2D" w:rsidRPr="00EB145C" w:rsidRDefault="005F5E2D" w:rsidP="005F5E2D">
      <w:pPr>
        <w:rPr>
          <w:lang w:val="en-GB"/>
        </w:rPr>
      </w:pPr>
      <w:r w:rsidRPr="00EB145C">
        <w:rPr>
          <w:lang w:val="en-GB"/>
        </w:rPr>
        <w:t xml:space="preserve"> | [!] The version is out of </w:t>
      </w:r>
      <w:proofErr w:type="gramStart"/>
      <w:r w:rsidRPr="00EB145C">
        <w:rPr>
          <w:lang w:val="en-GB"/>
        </w:rPr>
        <w:t>date,</w:t>
      </w:r>
      <w:proofErr w:type="gramEnd"/>
      <w:r w:rsidRPr="00EB145C">
        <w:rPr>
          <w:lang w:val="en-GB"/>
        </w:rPr>
        <w:t xml:space="preserve"> the latest version is 3.5</w:t>
      </w:r>
    </w:p>
    <w:p w14:paraId="64EDC43F" w14:textId="77777777" w:rsidR="005F5E2D" w:rsidRPr="00EB145C" w:rsidRDefault="005F5E2D" w:rsidP="005F5E2D">
      <w:pPr>
        <w:rPr>
          <w:lang w:val="en-GB"/>
        </w:rPr>
      </w:pPr>
      <w:r w:rsidRPr="00EB145C">
        <w:rPr>
          <w:lang w:val="en-GB"/>
        </w:rPr>
        <w:lastRenderedPageBreak/>
        <w:t> | Style URL: http://172.16.221.237/wordpress/wp-content/themes/twentyeleven/style.css</w:t>
      </w:r>
    </w:p>
    <w:p w14:paraId="108EA3AB" w14:textId="77777777" w:rsidR="005F5E2D" w:rsidRPr="00EB145C" w:rsidRDefault="005F5E2D" w:rsidP="005F5E2D">
      <w:pPr>
        <w:rPr>
          <w:lang w:val="en-GB"/>
        </w:rPr>
      </w:pPr>
      <w:r w:rsidRPr="00EB145C">
        <w:rPr>
          <w:lang w:val="en-GB"/>
        </w:rPr>
        <w:t> | Style Name: Twenty Eleven</w:t>
      </w:r>
    </w:p>
    <w:p w14:paraId="4B29977C" w14:textId="77777777" w:rsidR="005F5E2D" w:rsidRPr="00EB145C" w:rsidRDefault="005F5E2D" w:rsidP="005F5E2D">
      <w:pPr>
        <w:rPr>
          <w:lang w:val="en-GB"/>
        </w:rPr>
      </w:pPr>
      <w:r w:rsidRPr="00EB145C">
        <w:rPr>
          <w:lang w:val="en-GB"/>
        </w:rPr>
        <w:t> | Style URI: http://wordpress.org/extend/themes/twentyeleven</w:t>
      </w:r>
    </w:p>
    <w:p w14:paraId="15A54B03" w14:textId="77777777" w:rsidR="005F5E2D" w:rsidRPr="00EB145C" w:rsidRDefault="005F5E2D" w:rsidP="005F5E2D">
      <w:pPr>
        <w:rPr>
          <w:lang w:val="en-GB"/>
        </w:rPr>
      </w:pPr>
      <w:r w:rsidRPr="00EB145C">
        <w:rPr>
          <w:lang w:val="en-GB"/>
        </w:rPr>
        <w:t> | Description: The 2011 theme for WordPress is sophisticated, lightweight, and adaptable. Make it yours with a cust...</w:t>
      </w:r>
    </w:p>
    <w:p w14:paraId="013B7933" w14:textId="77777777" w:rsidR="005F5E2D" w:rsidRPr="00EB145C" w:rsidRDefault="005F5E2D" w:rsidP="005F5E2D">
      <w:pPr>
        <w:rPr>
          <w:lang w:val="en-GB"/>
        </w:rPr>
      </w:pPr>
      <w:r w:rsidRPr="00EB145C">
        <w:rPr>
          <w:lang w:val="en-GB"/>
        </w:rPr>
        <w:t> | Author: the WordPress team</w:t>
      </w:r>
    </w:p>
    <w:p w14:paraId="61A55B76" w14:textId="77777777" w:rsidR="005F5E2D" w:rsidRPr="00EB145C" w:rsidRDefault="005F5E2D" w:rsidP="005F5E2D">
      <w:pPr>
        <w:rPr>
          <w:lang w:val="en-GB"/>
        </w:rPr>
      </w:pPr>
      <w:r w:rsidRPr="00EB145C">
        <w:rPr>
          <w:lang w:val="en-GB"/>
        </w:rPr>
        <w:t> | Author URI: http://wordpress.org/</w:t>
      </w:r>
    </w:p>
    <w:p w14:paraId="1FB2B814" w14:textId="77777777" w:rsidR="005F5E2D" w:rsidRPr="00EB145C" w:rsidRDefault="005F5E2D" w:rsidP="005F5E2D">
      <w:pPr>
        <w:rPr>
          <w:lang w:val="en-GB"/>
        </w:rPr>
      </w:pPr>
      <w:r w:rsidRPr="00EB145C">
        <w:rPr>
          <w:lang w:val="en-GB"/>
        </w:rPr>
        <w:t> |</w:t>
      </w:r>
    </w:p>
    <w:p w14:paraId="264CA006" w14:textId="77777777" w:rsidR="005F5E2D" w:rsidRPr="00EB145C" w:rsidRDefault="005F5E2D" w:rsidP="005F5E2D">
      <w:pPr>
        <w:rPr>
          <w:lang w:val="en-GB"/>
        </w:rPr>
      </w:pPr>
      <w:r w:rsidRPr="00EB145C">
        <w:rPr>
          <w:lang w:val="en-GB"/>
        </w:rPr>
        <w:t xml:space="preserve"> | Found By: Css Style </w:t>
      </w:r>
      <w:proofErr w:type="gramStart"/>
      <w:r w:rsidRPr="00EB145C">
        <w:rPr>
          <w:lang w:val="en-GB"/>
        </w:rPr>
        <w:t>In</w:t>
      </w:r>
      <w:proofErr w:type="gramEnd"/>
      <w:r w:rsidRPr="00EB145C">
        <w:rPr>
          <w:lang w:val="en-GB"/>
        </w:rPr>
        <w:t xml:space="preserve"> Homepage (Passive Detection)</w:t>
      </w:r>
    </w:p>
    <w:p w14:paraId="64A3C7F7" w14:textId="77777777" w:rsidR="005F5E2D" w:rsidRPr="00EB145C" w:rsidRDefault="005F5E2D" w:rsidP="005F5E2D">
      <w:pPr>
        <w:rPr>
          <w:lang w:val="en-GB"/>
        </w:rPr>
      </w:pPr>
      <w:r w:rsidRPr="00EB145C">
        <w:rPr>
          <w:lang w:val="en-GB"/>
        </w:rPr>
        <w:t xml:space="preserve"> | Confirmed By: Urls </w:t>
      </w:r>
      <w:proofErr w:type="gramStart"/>
      <w:r w:rsidRPr="00EB145C">
        <w:rPr>
          <w:lang w:val="en-GB"/>
        </w:rPr>
        <w:t>In</w:t>
      </w:r>
      <w:proofErr w:type="gramEnd"/>
      <w:r w:rsidRPr="00EB145C">
        <w:rPr>
          <w:lang w:val="en-GB"/>
        </w:rPr>
        <w:t xml:space="preserve"> Homepage (Passive Detection)</w:t>
      </w:r>
    </w:p>
    <w:p w14:paraId="7A3B3B00" w14:textId="77777777" w:rsidR="005F5E2D" w:rsidRPr="00EB145C" w:rsidRDefault="005F5E2D" w:rsidP="005F5E2D">
      <w:pPr>
        <w:rPr>
          <w:lang w:val="en-GB"/>
        </w:rPr>
      </w:pPr>
      <w:r w:rsidRPr="00EB145C">
        <w:rPr>
          <w:lang w:val="en-GB"/>
        </w:rPr>
        <w:t> |</w:t>
      </w:r>
    </w:p>
    <w:p w14:paraId="4D535AE5" w14:textId="77777777" w:rsidR="005F5E2D" w:rsidRPr="00EB145C" w:rsidRDefault="005F5E2D" w:rsidP="005F5E2D">
      <w:pPr>
        <w:rPr>
          <w:lang w:val="en-GB"/>
        </w:rPr>
      </w:pPr>
      <w:r w:rsidRPr="00EB145C">
        <w:rPr>
          <w:lang w:val="en-GB"/>
        </w:rPr>
        <w:t> | Version: 1.3 (80% confidence)</w:t>
      </w:r>
    </w:p>
    <w:p w14:paraId="11D2F29D" w14:textId="77777777" w:rsidR="005F5E2D" w:rsidRPr="00EB145C" w:rsidRDefault="005F5E2D" w:rsidP="005F5E2D">
      <w:pPr>
        <w:rPr>
          <w:lang w:val="en-GB"/>
        </w:rPr>
      </w:pPr>
      <w:r w:rsidRPr="00EB145C">
        <w:rPr>
          <w:lang w:val="en-GB"/>
        </w:rPr>
        <w:t> | Found By: Style (Passive Detection)</w:t>
      </w:r>
    </w:p>
    <w:p w14:paraId="64B22855" w14:textId="77777777" w:rsidR="005F5E2D" w:rsidRPr="00EB145C" w:rsidRDefault="005F5E2D" w:rsidP="005F5E2D">
      <w:pPr>
        <w:rPr>
          <w:lang w:val="en-GB"/>
        </w:rPr>
      </w:pPr>
      <w:r w:rsidRPr="00EB145C">
        <w:rPr>
          <w:lang w:val="en-GB"/>
        </w:rPr>
        <w:t> </w:t>
      </w:r>
      <w:proofErr w:type="gramStart"/>
      <w:r w:rsidRPr="00EB145C">
        <w:rPr>
          <w:lang w:val="en-GB"/>
        </w:rPr>
        <w:t>|  -</w:t>
      </w:r>
      <w:proofErr w:type="gramEnd"/>
      <w:r w:rsidRPr="00EB145C">
        <w:rPr>
          <w:lang w:val="en-GB"/>
        </w:rPr>
        <w:t xml:space="preserve"> http://172.16.221.237/wordpress/wp-content/themes/twentyeleven/style.css, Match: 'Version: 1.3'</w:t>
      </w:r>
    </w:p>
    <w:p w14:paraId="21C220AB" w14:textId="77777777" w:rsidR="005F5E2D" w:rsidRPr="00EB145C" w:rsidRDefault="005F5E2D" w:rsidP="005F5E2D">
      <w:pPr>
        <w:rPr>
          <w:lang w:val="en-GB"/>
        </w:rPr>
      </w:pPr>
    </w:p>
    <w:p w14:paraId="2F6C0728" w14:textId="77777777" w:rsidR="005F5E2D" w:rsidRPr="00EB145C" w:rsidRDefault="005F5E2D" w:rsidP="005F5E2D">
      <w:pPr>
        <w:rPr>
          <w:lang w:val="en-GB"/>
        </w:rPr>
      </w:pPr>
      <w:r w:rsidRPr="00EB145C">
        <w:rPr>
          <w:lang w:val="en-GB"/>
        </w:rPr>
        <w:t>[+] Enumerating All Plugins (via Passive Methods)</w:t>
      </w:r>
    </w:p>
    <w:p w14:paraId="5E5B4480" w14:textId="77777777" w:rsidR="005F5E2D" w:rsidRPr="00EB145C" w:rsidRDefault="005F5E2D" w:rsidP="005F5E2D">
      <w:pPr>
        <w:rPr>
          <w:lang w:val="en-GB"/>
        </w:rPr>
      </w:pPr>
    </w:p>
    <w:p w14:paraId="6E5FBA77" w14:textId="77777777" w:rsidR="005F5E2D" w:rsidRPr="00EB145C" w:rsidRDefault="005F5E2D" w:rsidP="005F5E2D">
      <w:pPr>
        <w:rPr>
          <w:lang w:val="en-GB"/>
        </w:rPr>
      </w:pPr>
      <w:r w:rsidRPr="00EB145C">
        <w:rPr>
          <w:lang w:val="en-GB"/>
        </w:rPr>
        <w:t>[i] No plugins Found.</w:t>
      </w:r>
    </w:p>
    <w:p w14:paraId="69814A82" w14:textId="77777777" w:rsidR="005F5E2D" w:rsidRPr="00EB145C" w:rsidRDefault="005F5E2D" w:rsidP="005F5E2D">
      <w:pPr>
        <w:rPr>
          <w:lang w:val="en-GB"/>
        </w:rPr>
      </w:pPr>
    </w:p>
    <w:p w14:paraId="201450FE" w14:textId="77777777" w:rsidR="005F5E2D" w:rsidRPr="00EB145C" w:rsidRDefault="005F5E2D" w:rsidP="005F5E2D">
      <w:pPr>
        <w:rPr>
          <w:lang w:val="en-GB"/>
        </w:rPr>
      </w:pPr>
      <w:r w:rsidRPr="00EB145C">
        <w:rPr>
          <w:lang w:val="en-GB"/>
        </w:rPr>
        <w:t>[+] Enumerating Config Backups (via Passive and Aggressive Methods)</w:t>
      </w:r>
    </w:p>
    <w:p w14:paraId="4673EC1A" w14:textId="77777777" w:rsidR="005F5E2D" w:rsidRPr="00EB145C" w:rsidRDefault="005F5E2D" w:rsidP="005F5E2D">
      <w:pPr>
        <w:rPr>
          <w:lang w:val="en-GB"/>
        </w:rPr>
      </w:pPr>
      <w:r w:rsidRPr="00EB145C">
        <w:rPr>
          <w:lang w:val="en-GB"/>
        </w:rPr>
        <w:t> Checking Config Backups - Time: 00:00:00 &lt;==============================================================================================================================================================================================================================================&gt; (21 / 21) 100.00% Time: 00:00:00</w:t>
      </w:r>
    </w:p>
    <w:p w14:paraId="68357464" w14:textId="77777777" w:rsidR="005F5E2D" w:rsidRPr="00EB145C" w:rsidRDefault="005F5E2D" w:rsidP="005F5E2D">
      <w:pPr>
        <w:rPr>
          <w:lang w:val="en-GB"/>
        </w:rPr>
      </w:pPr>
    </w:p>
    <w:p w14:paraId="65BEFD16" w14:textId="77777777" w:rsidR="005F5E2D" w:rsidRPr="00EB145C" w:rsidRDefault="005F5E2D" w:rsidP="005F5E2D">
      <w:pPr>
        <w:rPr>
          <w:lang w:val="en-GB"/>
        </w:rPr>
      </w:pPr>
      <w:r w:rsidRPr="00EB145C">
        <w:rPr>
          <w:lang w:val="en-GB"/>
        </w:rPr>
        <w:t>[i] No Config Backups Found.</w:t>
      </w:r>
    </w:p>
    <w:p w14:paraId="6B00303F" w14:textId="77777777" w:rsidR="005F5E2D" w:rsidRPr="00EB145C" w:rsidRDefault="005F5E2D" w:rsidP="005F5E2D">
      <w:pPr>
        <w:rPr>
          <w:lang w:val="en-GB"/>
        </w:rPr>
      </w:pPr>
    </w:p>
    <w:p w14:paraId="0147D960" w14:textId="77777777" w:rsidR="005F5E2D" w:rsidRPr="00EB145C" w:rsidRDefault="005F5E2D" w:rsidP="005F5E2D">
      <w:pPr>
        <w:rPr>
          <w:lang w:val="en-GB"/>
        </w:rPr>
      </w:pPr>
      <w:r w:rsidRPr="00EB145C">
        <w:rPr>
          <w:lang w:val="en-GB"/>
        </w:rPr>
        <w:t>[+] Performing password attack on Wp Login against 1 user/s</w:t>
      </w:r>
    </w:p>
    <w:p w14:paraId="3C6AEE59" w14:textId="77777777" w:rsidR="005F5E2D" w:rsidRPr="00EB145C" w:rsidRDefault="005F5E2D" w:rsidP="005F5E2D">
      <w:pPr>
        <w:rPr>
          <w:lang w:val="en-GB"/>
        </w:rPr>
      </w:pPr>
      <w:r w:rsidRPr="00EB145C">
        <w:rPr>
          <w:lang w:val="en-GB"/>
        </w:rPr>
        <w:lastRenderedPageBreak/>
        <w:t xml:space="preserve">[SUCCESS] - admin / zxc123                                                                                                                                                                                                                                                                                            </w:t>
      </w:r>
      <w:r w:rsidRPr="00EB145C">
        <w:rPr>
          <w:lang w:val="en-GB"/>
        </w:rPr>
        <w:tab/>
        <w:t> </w:t>
      </w:r>
    </w:p>
    <w:p w14:paraId="6D46A831" w14:textId="77777777" w:rsidR="005F5E2D" w:rsidRPr="00EB145C" w:rsidRDefault="005F5E2D" w:rsidP="005F5E2D">
      <w:pPr>
        <w:rPr>
          <w:lang w:val="en-GB"/>
        </w:rPr>
      </w:pPr>
      <w:r w:rsidRPr="00EB145C">
        <w:rPr>
          <w:lang w:val="en-GB"/>
        </w:rPr>
        <w:t>Trying admin / zombie Time: 00:02:16 &lt;===============================================================================================================================================================================================================================================&gt; (1150 / 1150) 100.00% Time: 00:02:16</w:t>
      </w:r>
    </w:p>
    <w:p w14:paraId="4AAF5FA1" w14:textId="77777777" w:rsidR="005F5E2D" w:rsidRPr="00EB145C" w:rsidRDefault="005F5E2D" w:rsidP="005F5E2D">
      <w:pPr>
        <w:rPr>
          <w:lang w:val="en-GB"/>
        </w:rPr>
      </w:pPr>
    </w:p>
    <w:p w14:paraId="44F478D5" w14:textId="77777777" w:rsidR="005F5E2D" w:rsidRPr="00EB145C" w:rsidRDefault="005F5E2D" w:rsidP="005F5E2D">
      <w:pPr>
        <w:rPr>
          <w:lang w:val="en-GB"/>
        </w:rPr>
      </w:pPr>
      <w:r w:rsidRPr="00EB145C">
        <w:rPr>
          <w:lang w:val="en-GB"/>
        </w:rPr>
        <w:t>[i] Valid Combinations Found:</w:t>
      </w:r>
    </w:p>
    <w:p w14:paraId="71CC58F2" w14:textId="77777777" w:rsidR="005F5E2D" w:rsidRPr="00EB145C" w:rsidRDefault="005F5E2D" w:rsidP="005F5E2D">
      <w:pPr>
        <w:rPr>
          <w:lang w:val="en-GB"/>
        </w:rPr>
      </w:pPr>
      <w:r w:rsidRPr="00EB145C">
        <w:rPr>
          <w:lang w:val="en-GB"/>
        </w:rPr>
        <w:t> | Username: admin, Password: zxc123</w:t>
      </w:r>
    </w:p>
    <w:p w14:paraId="477D2663" w14:textId="77777777" w:rsidR="005F5E2D" w:rsidRPr="00EB145C" w:rsidRDefault="005F5E2D" w:rsidP="005F5E2D">
      <w:pPr>
        <w:rPr>
          <w:lang w:val="en-GB"/>
        </w:rPr>
      </w:pPr>
    </w:p>
    <w:p w14:paraId="27368227" w14:textId="77777777" w:rsidR="005F5E2D" w:rsidRPr="00EB145C" w:rsidRDefault="005F5E2D" w:rsidP="005F5E2D">
      <w:pPr>
        <w:rPr>
          <w:lang w:val="en-GB"/>
        </w:rPr>
      </w:pPr>
      <w:r w:rsidRPr="00EB145C">
        <w:rPr>
          <w:noProof/>
          <w:lang w:val="en-GB"/>
        </w:rPr>
        <w:drawing>
          <wp:inline distT="0" distB="0" distL="0" distR="0" wp14:anchorId="752A98AD" wp14:editId="7E302293">
            <wp:extent cx="5943600" cy="1029970"/>
            <wp:effectExtent l="0" t="0" r="0" b="0"/>
            <wp:docPr id="376548688"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48688" name="Picture 2" descr="A screen shot of a computer&#10;&#10;Description automatically generated"/>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1029970"/>
                    </a:xfrm>
                    <a:prstGeom prst="rect">
                      <a:avLst/>
                    </a:prstGeom>
                    <a:noFill/>
                    <a:ln>
                      <a:noFill/>
                    </a:ln>
                  </pic:spPr>
                </pic:pic>
              </a:graphicData>
            </a:graphic>
          </wp:inline>
        </w:drawing>
      </w:r>
    </w:p>
    <w:p w14:paraId="712BD201" w14:textId="77777777" w:rsidR="005F5E2D" w:rsidRPr="00EB145C" w:rsidRDefault="005F5E2D" w:rsidP="005F5E2D">
      <w:pPr>
        <w:rPr>
          <w:lang w:val="en-GB"/>
        </w:rPr>
      </w:pPr>
    </w:p>
    <w:p w14:paraId="39246746" w14:textId="77777777" w:rsidR="005F5E2D" w:rsidRPr="00EB145C" w:rsidRDefault="005F5E2D" w:rsidP="005F5E2D">
      <w:pPr>
        <w:rPr>
          <w:lang w:val="en-GB"/>
        </w:rPr>
      </w:pPr>
      <w:r w:rsidRPr="00EB145C">
        <w:rPr>
          <w:lang w:val="en-GB"/>
        </w:rPr>
        <w:t>[!] No WPVulnDB API Token given, as a result vulnerability data has not been output.</w:t>
      </w:r>
    </w:p>
    <w:p w14:paraId="449ACC76" w14:textId="77777777" w:rsidR="005F5E2D" w:rsidRPr="00EB145C" w:rsidRDefault="005F5E2D" w:rsidP="005F5E2D">
      <w:pPr>
        <w:rPr>
          <w:lang w:val="en-GB"/>
        </w:rPr>
      </w:pPr>
      <w:r w:rsidRPr="00EB145C">
        <w:rPr>
          <w:lang w:val="en-GB"/>
        </w:rPr>
        <w:t>[!] You can get a free API token with 50 daily requests by registering at https://wpvulndb.com/users/sign_up.</w:t>
      </w:r>
    </w:p>
    <w:p w14:paraId="01A29127" w14:textId="77777777" w:rsidR="005F5E2D" w:rsidRPr="00EB145C" w:rsidRDefault="005F5E2D" w:rsidP="005F5E2D">
      <w:pPr>
        <w:rPr>
          <w:lang w:val="en-GB"/>
        </w:rPr>
      </w:pPr>
    </w:p>
    <w:p w14:paraId="54A7472E" w14:textId="77777777" w:rsidR="005F5E2D" w:rsidRPr="00EB145C" w:rsidRDefault="005F5E2D" w:rsidP="005F5E2D">
      <w:pPr>
        <w:rPr>
          <w:lang w:val="en-GB"/>
        </w:rPr>
      </w:pPr>
      <w:r w:rsidRPr="00EB145C">
        <w:rPr>
          <w:lang w:val="en-GB"/>
        </w:rPr>
        <w:t>[+] Finished: Wed Nov 27 17:14:21 2024</w:t>
      </w:r>
    </w:p>
    <w:p w14:paraId="30628A87" w14:textId="77777777" w:rsidR="005F5E2D" w:rsidRPr="00EB145C" w:rsidRDefault="005F5E2D" w:rsidP="005F5E2D">
      <w:pPr>
        <w:rPr>
          <w:lang w:val="en-GB"/>
        </w:rPr>
      </w:pPr>
      <w:r w:rsidRPr="00EB145C">
        <w:rPr>
          <w:lang w:val="en-GB"/>
        </w:rPr>
        <w:t>[+] Requests Done: 1174</w:t>
      </w:r>
    </w:p>
    <w:p w14:paraId="4F6921AD" w14:textId="77777777" w:rsidR="005F5E2D" w:rsidRPr="00EB145C" w:rsidRDefault="005F5E2D" w:rsidP="005F5E2D">
      <w:pPr>
        <w:rPr>
          <w:lang w:val="en-GB"/>
        </w:rPr>
      </w:pPr>
      <w:r w:rsidRPr="00EB145C">
        <w:rPr>
          <w:lang w:val="en-GB"/>
        </w:rPr>
        <w:t>[+] Cached Requests: 34</w:t>
      </w:r>
    </w:p>
    <w:p w14:paraId="0F3DD260" w14:textId="77777777" w:rsidR="005F5E2D" w:rsidRPr="00EB145C" w:rsidRDefault="005F5E2D" w:rsidP="005F5E2D">
      <w:pPr>
        <w:rPr>
          <w:lang w:val="en-GB"/>
        </w:rPr>
      </w:pPr>
      <w:r w:rsidRPr="00EB145C">
        <w:rPr>
          <w:lang w:val="en-GB"/>
        </w:rPr>
        <w:t>[+] Data Sent: 384.803 KB</w:t>
      </w:r>
    </w:p>
    <w:p w14:paraId="51BC6F43" w14:textId="77777777" w:rsidR="005F5E2D" w:rsidRPr="00EB145C" w:rsidRDefault="005F5E2D" w:rsidP="005F5E2D">
      <w:pPr>
        <w:rPr>
          <w:lang w:val="en-GB"/>
        </w:rPr>
      </w:pPr>
      <w:r w:rsidRPr="00EB145C">
        <w:rPr>
          <w:lang w:val="en-GB"/>
        </w:rPr>
        <w:t>[+] Data Received: 3.936 MB</w:t>
      </w:r>
    </w:p>
    <w:p w14:paraId="450534A2" w14:textId="77777777" w:rsidR="005F5E2D" w:rsidRPr="00EB145C" w:rsidRDefault="005F5E2D" w:rsidP="005F5E2D">
      <w:pPr>
        <w:rPr>
          <w:lang w:val="en-GB"/>
        </w:rPr>
      </w:pPr>
      <w:r w:rsidRPr="00EB145C">
        <w:rPr>
          <w:lang w:val="en-GB"/>
        </w:rPr>
        <w:t>[+] Memory used: 214.337 MB</w:t>
      </w:r>
    </w:p>
    <w:p w14:paraId="42592D25" w14:textId="55302550" w:rsidR="005F5E2D" w:rsidRPr="005F5E2D" w:rsidRDefault="005F5E2D" w:rsidP="005F5E2D">
      <w:pPr>
        <w:rPr>
          <w:lang w:val="en-GB"/>
        </w:rPr>
      </w:pPr>
      <w:r w:rsidRPr="00EB145C">
        <w:rPr>
          <w:lang w:val="en-GB"/>
        </w:rPr>
        <w:t>[+] Elapsed time: 00:02:21</w:t>
      </w:r>
    </w:p>
    <w:p w14:paraId="34B74ACA" w14:textId="7ECE106D" w:rsidR="007016E0" w:rsidRDefault="007016E0" w:rsidP="008254BD">
      <w:pPr>
        <w:pStyle w:val="Heading2"/>
        <w:numPr>
          <w:ilvl w:val="0"/>
          <w:numId w:val="0"/>
        </w:numPr>
        <w:ind w:left="578" w:hanging="578"/>
      </w:pPr>
      <w:bookmarkStart w:id="178" w:name="_Toc185981804"/>
      <w:r>
        <w:t xml:space="preserve">Appendix </w:t>
      </w:r>
      <w:r w:rsidR="005F5E2D">
        <w:t>D</w:t>
      </w:r>
      <w:r>
        <w:t xml:space="preserve"> – SNMP ENUM</w:t>
      </w:r>
      <w:bookmarkEnd w:id="173"/>
      <w:bookmarkEnd w:id="178"/>
    </w:p>
    <w:p w14:paraId="197EC363" w14:textId="77777777" w:rsidR="00707E0E" w:rsidRPr="00707E0E" w:rsidRDefault="00707E0E" w:rsidP="00707E0E">
      <w:r w:rsidRPr="00707E0E">
        <w:t>msf5 auxiliary(scanner/snmp/snmp_enum) &gt; set rhost 192.168.0.230</w:t>
      </w:r>
    </w:p>
    <w:p w14:paraId="2F1A6D7B" w14:textId="77777777" w:rsidR="00707E0E" w:rsidRPr="00707E0E" w:rsidRDefault="00707E0E" w:rsidP="00707E0E">
      <w:r w:rsidRPr="00707E0E">
        <w:lastRenderedPageBreak/>
        <w:t>rhost =&gt; 192.168.0.230</w:t>
      </w:r>
    </w:p>
    <w:p w14:paraId="23E6CA39" w14:textId="77777777" w:rsidR="00707E0E" w:rsidRPr="00707E0E" w:rsidRDefault="00707E0E" w:rsidP="00707E0E">
      <w:r w:rsidRPr="00707E0E">
        <w:t>msf5 auxiliary(scanner/snmp/snmp_enum) &gt; set COMMUNITY private</w:t>
      </w:r>
    </w:p>
    <w:p w14:paraId="67E8AB92" w14:textId="77777777" w:rsidR="00707E0E" w:rsidRPr="00707E0E" w:rsidRDefault="00707E0E" w:rsidP="00707E0E">
      <w:r w:rsidRPr="00707E0E">
        <w:t>COMMUNITY =&gt; private</w:t>
      </w:r>
    </w:p>
    <w:p w14:paraId="119CE429" w14:textId="44B9841F" w:rsidR="00707E0E" w:rsidRPr="00707E0E" w:rsidRDefault="00707E0E" w:rsidP="00707E0E">
      <w:r w:rsidRPr="00707E0E">
        <w:t>msf5 auxiliary(scanner/snmp/snmp_enum) &gt; run</w:t>
      </w:r>
    </w:p>
    <w:p w14:paraId="0291DE29" w14:textId="1C0E7101" w:rsidR="00707E0E" w:rsidRPr="00707E0E" w:rsidRDefault="00707E0E" w:rsidP="00707E0E">
      <w:r w:rsidRPr="00707E0E">
        <w:t>[+] 192.168.0.230, Connected.</w:t>
      </w:r>
    </w:p>
    <w:p w14:paraId="31047E4C" w14:textId="77777777" w:rsidR="00707E0E" w:rsidRPr="00707E0E" w:rsidRDefault="00707E0E" w:rsidP="00707E0E">
      <w:r w:rsidRPr="00707E0E">
        <w:t>[*] System information:</w:t>
      </w:r>
    </w:p>
    <w:p w14:paraId="146DF451" w14:textId="77777777" w:rsidR="00707E0E" w:rsidRPr="00707E0E" w:rsidRDefault="00707E0E" w:rsidP="00707E0E"/>
    <w:p w14:paraId="59429593" w14:textId="77777777" w:rsidR="00707E0E" w:rsidRPr="00707E0E" w:rsidRDefault="00707E0E" w:rsidP="00707E0E">
      <w:r w:rsidRPr="00707E0E">
        <w:t xml:space="preserve">Host IP                     </w:t>
      </w:r>
      <w:proofErr w:type="gramStart"/>
      <w:r w:rsidRPr="00707E0E">
        <w:t xml:space="preserve">  :</w:t>
      </w:r>
      <w:proofErr w:type="gramEnd"/>
      <w:r w:rsidRPr="00707E0E">
        <w:t xml:space="preserve"> 192.168.0.230</w:t>
      </w:r>
    </w:p>
    <w:p w14:paraId="6A71138C" w14:textId="77777777" w:rsidR="00707E0E" w:rsidRPr="00707E0E" w:rsidRDefault="00707E0E" w:rsidP="00707E0E">
      <w:r w:rsidRPr="00707E0E">
        <w:t xml:space="preserve">Hostname                    </w:t>
      </w:r>
      <w:proofErr w:type="gramStart"/>
      <w:r w:rsidRPr="00707E0E">
        <w:t xml:space="preserve">  :</w:t>
      </w:r>
      <w:proofErr w:type="gramEnd"/>
      <w:r w:rsidRPr="00707E0E">
        <w:t xml:space="preserve"> vyos</w:t>
      </w:r>
    </w:p>
    <w:p w14:paraId="0F07D853" w14:textId="77777777" w:rsidR="00707E0E" w:rsidRPr="00707E0E" w:rsidRDefault="00707E0E" w:rsidP="00707E0E">
      <w:r w:rsidRPr="00707E0E">
        <w:t xml:space="preserve">Description                 </w:t>
      </w:r>
      <w:proofErr w:type="gramStart"/>
      <w:r w:rsidRPr="00707E0E">
        <w:t xml:space="preserve">  :</w:t>
      </w:r>
      <w:proofErr w:type="gramEnd"/>
      <w:r w:rsidRPr="00707E0E">
        <w:t xml:space="preserve"> Vyatta VyOS 1.1.7</w:t>
      </w:r>
    </w:p>
    <w:p w14:paraId="3B02A24C" w14:textId="77777777" w:rsidR="00707E0E" w:rsidRPr="00707E0E" w:rsidRDefault="00707E0E" w:rsidP="00707E0E">
      <w:r w:rsidRPr="00707E0E">
        <w:t xml:space="preserve">Contact                     </w:t>
      </w:r>
      <w:proofErr w:type="gramStart"/>
      <w:r w:rsidRPr="00707E0E">
        <w:t xml:space="preserve">  :</w:t>
      </w:r>
      <w:proofErr w:type="gramEnd"/>
      <w:r w:rsidRPr="00707E0E">
        <w:t xml:space="preserve"> root</w:t>
      </w:r>
    </w:p>
    <w:p w14:paraId="6F1915A6" w14:textId="77777777" w:rsidR="00707E0E" w:rsidRPr="00707E0E" w:rsidRDefault="00707E0E" w:rsidP="00707E0E">
      <w:r w:rsidRPr="00707E0E">
        <w:t xml:space="preserve">Location                    </w:t>
      </w:r>
      <w:proofErr w:type="gramStart"/>
      <w:r w:rsidRPr="00707E0E">
        <w:t xml:space="preserve">  :</w:t>
      </w:r>
      <w:proofErr w:type="gramEnd"/>
      <w:r w:rsidRPr="00707E0E">
        <w:t xml:space="preserve"> Unknown</w:t>
      </w:r>
    </w:p>
    <w:p w14:paraId="30606B8E" w14:textId="77777777" w:rsidR="00707E0E" w:rsidRPr="00707E0E" w:rsidRDefault="00707E0E" w:rsidP="00707E0E">
      <w:r w:rsidRPr="00707E0E">
        <w:t xml:space="preserve">Uptime snmp                 </w:t>
      </w:r>
      <w:proofErr w:type="gramStart"/>
      <w:r w:rsidRPr="00707E0E">
        <w:t xml:space="preserve">  :</w:t>
      </w:r>
      <w:proofErr w:type="gramEnd"/>
      <w:r w:rsidRPr="00707E0E">
        <w:t xml:space="preserve"> 04:39:37.71</w:t>
      </w:r>
    </w:p>
    <w:p w14:paraId="7E0AEFF0" w14:textId="77777777" w:rsidR="00707E0E" w:rsidRPr="00707E0E" w:rsidRDefault="00707E0E" w:rsidP="00707E0E">
      <w:r w:rsidRPr="00707E0E">
        <w:t xml:space="preserve">Uptime system               </w:t>
      </w:r>
      <w:proofErr w:type="gramStart"/>
      <w:r w:rsidRPr="00707E0E">
        <w:t xml:space="preserve">  :</w:t>
      </w:r>
      <w:proofErr w:type="gramEnd"/>
      <w:r w:rsidRPr="00707E0E">
        <w:t xml:space="preserve"> 04:38:49.65</w:t>
      </w:r>
    </w:p>
    <w:p w14:paraId="04A3C3BA" w14:textId="77777777" w:rsidR="00707E0E" w:rsidRPr="00707E0E" w:rsidRDefault="00707E0E" w:rsidP="00707E0E">
      <w:r w:rsidRPr="00707E0E">
        <w:t xml:space="preserve">System date                 </w:t>
      </w:r>
      <w:proofErr w:type="gramStart"/>
      <w:r w:rsidRPr="00707E0E">
        <w:t xml:space="preserve">  :</w:t>
      </w:r>
      <w:proofErr w:type="gramEnd"/>
      <w:r w:rsidRPr="00707E0E">
        <w:t xml:space="preserve"> 2024-12-18 15:43:51.0</w:t>
      </w:r>
    </w:p>
    <w:p w14:paraId="19985BAA" w14:textId="77777777" w:rsidR="00707E0E" w:rsidRPr="00707E0E" w:rsidRDefault="00707E0E" w:rsidP="00707E0E"/>
    <w:p w14:paraId="050138DE" w14:textId="77777777" w:rsidR="00707E0E" w:rsidRPr="00707E0E" w:rsidRDefault="00707E0E" w:rsidP="00707E0E">
      <w:r w:rsidRPr="00707E0E">
        <w:t>[*] Network information:</w:t>
      </w:r>
    </w:p>
    <w:p w14:paraId="1AEF414A" w14:textId="77777777" w:rsidR="00707E0E" w:rsidRPr="00707E0E" w:rsidRDefault="00707E0E" w:rsidP="00707E0E"/>
    <w:p w14:paraId="67A886E7" w14:textId="77777777" w:rsidR="00707E0E" w:rsidRPr="00707E0E" w:rsidRDefault="00707E0E" w:rsidP="00707E0E">
      <w:r w:rsidRPr="00707E0E">
        <w:t xml:space="preserve">IP forwarding enabled       </w:t>
      </w:r>
      <w:proofErr w:type="gramStart"/>
      <w:r w:rsidRPr="00707E0E">
        <w:t xml:space="preserve">  :</w:t>
      </w:r>
      <w:proofErr w:type="gramEnd"/>
      <w:r w:rsidRPr="00707E0E">
        <w:t xml:space="preserve"> yes</w:t>
      </w:r>
    </w:p>
    <w:p w14:paraId="474C2FA6" w14:textId="77777777" w:rsidR="00707E0E" w:rsidRPr="00707E0E" w:rsidRDefault="00707E0E" w:rsidP="00707E0E">
      <w:r w:rsidRPr="00707E0E">
        <w:t xml:space="preserve">Default TTL                 </w:t>
      </w:r>
      <w:proofErr w:type="gramStart"/>
      <w:r w:rsidRPr="00707E0E">
        <w:t xml:space="preserve">  :</w:t>
      </w:r>
      <w:proofErr w:type="gramEnd"/>
      <w:r w:rsidRPr="00707E0E">
        <w:t xml:space="preserve"> 64</w:t>
      </w:r>
    </w:p>
    <w:p w14:paraId="50CCC414" w14:textId="77777777" w:rsidR="00707E0E" w:rsidRPr="00707E0E" w:rsidRDefault="00707E0E" w:rsidP="00707E0E">
      <w:r w:rsidRPr="00707E0E">
        <w:t xml:space="preserve">TCP segments received       </w:t>
      </w:r>
      <w:proofErr w:type="gramStart"/>
      <w:r w:rsidRPr="00707E0E">
        <w:t xml:space="preserve">  :</w:t>
      </w:r>
      <w:proofErr w:type="gramEnd"/>
      <w:r w:rsidRPr="00707E0E">
        <w:t xml:space="preserve"> 505541</w:t>
      </w:r>
    </w:p>
    <w:p w14:paraId="5A8B05C3" w14:textId="77777777" w:rsidR="00707E0E" w:rsidRPr="00707E0E" w:rsidRDefault="00707E0E" w:rsidP="00707E0E">
      <w:r w:rsidRPr="00707E0E">
        <w:t xml:space="preserve">TCP segments sent           </w:t>
      </w:r>
      <w:proofErr w:type="gramStart"/>
      <w:r w:rsidRPr="00707E0E">
        <w:t xml:space="preserve">  :</w:t>
      </w:r>
      <w:proofErr w:type="gramEnd"/>
      <w:r w:rsidRPr="00707E0E">
        <w:t xml:space="preserve"> 255617</w:t>
      </w:r>
    </w:p>
    <w:p w14:paraId="2268E328" w14:textId="77777777" w:rsidR="00707E0E" w:rsidRPr="00707E0E" w:rsidRDefault="00707E0E" w:rsidP="00707E0E">
      <w:r w:rsidRPr="00707E0E">
        <w:t xml:space="preserve">TCP segments retrans        </w:t>
      </w:r>
      <w:proofErr w:type="gramStart"/>
      <w:r w:rsidRPr="00707E0E">
        <w:t xml:space="preserve">  :</w:t>
      </w:r>
      <w:proofErr w:type="gramEnd"/>
      <w:r w:rsidRPr="00707E0E">
        <w:t xml:space="preserve"> 0</w:t>
      </w:r>
    </w:p>
    <w:p w14:paraId="2CDF3CCA" w14:textId="77777777" w:rsidR="00707E0E" w:rsidRPr="00707E0E" w:rsidRDefault="00707E0E" w:rsidP="00707E0E">
      <w:r w:rsidRPr="00707E0E">
        <w:t xml:space="preserve">Input datagrams             </w:t>
      </w:r>
      <w:proofErr w:type="gramStart"/>
      <w:r w:rsidRPr="00707E0E">
        <w:t xml:space="preserve">  :</w:t>
      </w:r>
      <w:proofErr w:type="gramEnd"/>
      <w:r w:rsidRPr="00707E0E">
        <w:t xml:space="preserve"> 553845</w:t>
      </w:r>
    </w:p>
    <w:p w14:paraId="0B2BE143" w14:textId="77777777" w:rsidR="00707E0E" w:rsidRPr="00707E0E" w:rsidRDefault="00707E0E" w:rsidP="00707E0E">
      <w:r w:rsidRPr="00707E0E">
        <w:t xml:space="preserve">Delivered datagrams         </w:t>
      </w:r>
      <w:proofErr w:type="gramStart"/>
      <w:r w:rsidRPr="00707E0E">
        <w:t xml:space="preserve">  :</w:t>
      </w:r>
      <w:proofErr w:type="gramEnd"/>
      <w:r w:rsidRPr="00707E0E">
        <w:t xml:space="preserve"> 551100</w:t>
      </w:r>
    </w:p>
    <w:p w14:paraId="2D6D6C95" w14:textId="77777777" w:rsidR="00707E0E" w:rsidRPr="00707E0E" w:rsidRDefault="00707E0E" w:rsidP="00707E0E">
      <w:r w:rsidRPr="00707E0E">
        <w:t xml:space="preserve">Output datagrams            </w:t>
      </w:r>
      <w:proofErr w:type="gramStart"/>
      <w:r w:rsidRPr="00707E0E">
        <w:t xml:space="preserve">  :</w:t>
      </w:r>
      <w:proofErr w:type="gramEnd"/>
      <w:r w:rsidRPr="00707E0E">
        <w:t xml:space="preserve"> 304273</w:t>
      </w:r>
    </w:p>
    <w:p w14:paraId="59EB4E2B" w14:textId="77777777" w:rsidR="00707E0E" w:rsidRPr="00707E0E" w:rsidRDefault="00707E0E" w:rsidP="00707E0E"/>
    <w:p w14:paraId="3322B0BF" w14:textId="77777777" w:rsidR="00707E0E" w:rsidRPr="00707E0E" w:rsidRDefault="00707E0E" w:rsidP="00707E0E">
      <w:r w:rsidRPr="00707E0E">
        <w:t>[*] Network interfaces:</w:t>
      </w:r>
    </w:p>
    <w:p w14:paraId="54E36328" w14:textId="77777777" w:rsidR="00707E0E" w:rsidRPr="00707E0E" w:rsidRDefault="00707E0E" w:rsidP="00707E0E"/>
    <w:p w14:paraId="325FD238" w14:textId="77777777" w:rsidR="00707E0E" w:rsidRPr="00707E0E" w:rsidRDefault="00707E0E" w:rsidP="00707E0E">
      <w:r w:rsidRPr="00707E0E">
        <w:lastRenderedPageBreak/>
        <w:t xml:space="preserve">Interface                   </w:t>
      </w:r>
      <w:proofErr w:type="gramStart"/>
      <w:r w:rsidRPr="00707E0E">
        <w:t xml:space="preserve">  :</w:t>
      </w:r>
      <w:proofErr w:type="gramEnd"/>
      <w:r w:rsidRPr="00707E0E">
        <w:t xml:space="preserve"> [ up ] lo</w:t>
      </w:r>
    </w:p>
    <w:p w14:paraId="21107C45" w14:textId="77777777" w:rsidR="00707E0E" w:rsidRPr="00707E0E" w:rsidRDefault="00707E0E" w:rsidP="00707E0E">
      <w:r w:rsidRPr="00707E0E">
        <w:t xml:space="preserve">Id                          </w:t>
      </w:r>
      <w:proofErr w:type="gramStart"/>
      <w:r w:rsidRPr="00707E0E">
        <w:t xml:space="preserve">  :</w:t>
      </w:r>
      <w:proofErr w:type="gramEnd"/>
      <w:r w:rsidRPr="00707E0E">
        <w:t xml:space="preserve"> 1</w:t>
      </w:r>
    </w:p>
    <w:p w14:paraId="107C3950" w14:textId="77777777" w:rsidR="00707E0E" w:rsidRPr="00707E0E" w:rsidRDefault="00707E0E" w:rsidP="00707E0E">
      <w:r w:rsidRPr="00707E0E">
        <w:t xml:space="preserve">Mac Address                 </w:t>
      </w:r>
      <w:proofErr w:type="gramStart"/>
      <w:r w:rsidRPr="00707E0E">
        <w:t xml:space="preserve">  :</w:t>
      </w:r>
      <w:proofErr w:type="gramEnd"/>
      <w:r w:rsidRPr="00707E0E">
        <w:t xml:space="preserve"> :::::</w:t>
      </w:r>
    </w:p>
    <w:p w14:paraId="08AF682A" w14:textId="77777777" w:rsidR="00707E0E" w:rsidRPr="00707E0E" w:rsidRDefault="00707E0E" w:rsidP="00707E0E">
      <w:r w:rsidRPr="00707E0E">
        <w:t xml:space="preserve">Type                        </w:t>
      </w:r>
      <w:proofErr w:type="gramStart"/>
      <w:r w:rsidRPr="00707E0E">
        <w:t xml:space="preserve">  :</w:t>
      </w:r>
      <w:proofErr w:type="gramEnd"/>
      <w:r w:rsidRPr="00707E0E">
        <w:t xml:space="preserve"> softwareLoopback</w:t>
      </w:r>
    </w:p>
    <w:p w14:paraId="4C3BCC47" w14:textId="77777777" w:rsidR="00707E0E" w:rsidRPr="00707E0E" w:rsidRDefault="00707E0E" w:rsidP="00707E0E">
      <w:r w:rsidRPr="00707E0E">
        <w:t xml:space="preserve">Speed                       </w:t>
      </w:r>
      <w:proofErr w:type="gramStart"/>
      <w:r w:rsidRPr="00707E0E">
        <w:t xml:space="preserve">  :</w:t>
      </w:r>
      <w:proofErr w:type="gramEnd"/>
      <w:r w:rsidRPr="00707E0E">
        <w:t xml:space="preserve"> 10 Mbps</w:t>
      </w:r>
    </w:p>
    <w:p w14:paraId="2D18A266" w14:textId="77777777" w:rsidR="00707E0E" w:rsidRPr="00707E0E" w:rsidRDefault="00707E0E" w:rsidP="00707E0E">
      <w:r w:rsidRPr="00707E0E">
        <w:t xml:space="preserve">MTU                         </w:t>
      </w:r>
      <w:proofErr w:type="gramStart"/>
      <w:r w:rsidRPr="00707E0E">
        <w:t xml:space="preserve">  :</w:t>
      </w:r>
      <w:proofErr w:type="gramEnd"/>
      <w:r w:rsidRPr="00707E0E">
        <w:t xml:space="preserve"> 65536</w:t>
      </w:r>
    </w:p>
    <w:p w14:paraId="251AFE65" w14:textId="77777777" w:rsidR="00707E0E" w:rsidRPr="00707E0E" w:rsidRDefault="00707E0E" w:rsidP="00707E0E">
      <w:r w:rsidRPr="00707E0E">
        <w:t xml:space="preserve">In octets                   </w:t>
      </w:r>
      <w:proofErr w:type="gramStart"/>
      <w:r w:rsidRPr="00707E0E">
        <w:t xml:space="preserve">  :</w:t>
      </w:r>
      <w:proofErr w:type="gramEnd"/>
      <w:r w:rsidRPr="00707E0E">
        <w:t xml:space="preserve"> 119649</w:t>
      </w:r>
    </w:p>
    <w:p w14:paraId="179E2C48" w14:textId="77777777" w:rsidR="00707E0E" w:rsidRPr="00707E0E" w:rsidRDefault="00707E0E" w:rsidP="00707E0E">
      <w:r w:rsidRPr="00707E0E">
        <w:t xml:space="preserve">Out octets                  </w:t>
      </w:r>
      <w:proofErr w:type="gramStart"/>
      <w:r w:rsidRPr="00707E0E">
        <w:t xml:space="preserve">  :</w:t>
      </w:r>
      <w:proofErr w:type="gramEnd"/>
      <w:r w:rsidRPr="00707E0E">
        <w:t xml:space="preserve"> 119649</w:t>
      </w:r>
    </w:p>
    <w:p w14:paraId="2A15737D" w14:textId="77777777" w:rsidR="00707E0E" w:rsidRPr="00707E0E" w:rsidRDefault="00707E0E" w:rsidP="00707E0E"/>
    <w:p w14:paraId="13FC5822" w14:textId="77777777" w:rsidR="00707E0E" w:rsidRPr="00707E0E" w:rsidRDefault="00707E0E" w:rsidP="00707E0E">
      <w:r w:rsidRPr="00707E0E">
        <w:t xml:space="preserve">Interface                   </w:t>
      </w:r>
      <w:proofErr w:type="gramStart"/>
      <w:r w:rsidRPr="00707E0E">
        <w:t xml:space="preserve">  :</w:t>
      </w:r>
      <w:proofErr w:type="gramEnd"/>
      <w:r w:rsidRPr="00707E0E">
        <w:t xml:space="preserve"> [ up ] eth3</w:t>
      </w:r>
    </w:p>
    <w:p w14:paraId="52CDBC09" w14:textId="77777777" w:rsidR="00707E0E" w:rsidRPr="00707E0E" w:rsidRDefault="00707E0E" w:rsidP="00707E0E">
      <w:r w:rsidRPr="00707E0E">
        <w:t xml:space="preserve">Id                          </w:t>
      </w:r>
      <w:proofErr w:type="gramStart"/>
      <w:r w:rsidRPr="00707E0E">
        <w:t xml:space="preserve">  :</w:t>
      </w:r>
      <w:proofErr w:type="gramEnd"/>
      <w:r w:rsidRPr="00707E0E">
        <w:t xml:space="preserve"> 2</w:t>
      </w:r>
    </w:p>
    <w:p w14:paraId="39B37B23" w14:textId="77777777" w:rsidR="00707E0E" w:rsidRPr="00707E0E" w:rsidRDefault="00707E0E" w:rsidP="00707E0E">
      <w:r w:rsidRPr="00707E0E">
        <w:t xml:space="preserve">Mac Address                 </w:t>
      </w:r>
      <w:proofErr w:type="gramStart"/>
      <w:r w:rsidRPr="00707E0E">
        <w:t xml:space="preserve">  :</w:t>
      </w:r>
      <w:proofErr w:type="gramEnd"/>
      <w:r w:rsidRPr="00707E0E">
        <w:t xml:space="preserve"> 00:15:5d:00:04:12</w:t>
      </w:r>
    </w:p>
    <w:p w14:paraId="3587CDB3" w14:textId="77777777" w:rsidR="00707E0E" w:rsidRPr="00707E0E" w:rsidRDefault="00707E0E" w:rsidP="00707E0E">
      <w:r w:rsidRPr="00707E0E">
        <w:t xml:space="preserve">Type                        </w:t>
      </w:r>
      <w:proofErr w:type="gramStart"/>
      <w:r w:rsidRPr="00707E0E">
        <w:t xml:space="preserve">  :</w:t>
      </w:r>
      <w:proofErr w:type="gramEnd"/>
      <w:r w:rsidRPr="00707E0E">
        <w:t xml:space="preserve"> ethernet-csmacd</w:t>
      </w:r>
    </w:p>
    <w:p w14:paraId="35EB19A7" w14:textId="77777777" w:rsidR="00707E0E" w:rsidRPr="00707E0E" w:rsidRDefault="00707E0E" w:rsidP="00707E0E">
      <w:r w:rsidRPr="00707E0E">
        <w:t xml:space="preserve">Speed                       </w:t>
      </w:r>
      <w:proofErr w:type="gramStart"/>
      <w:r w:rsidRPr="00707E0E">
        <w:t xml:space="preserve">  :</w:t>
      </w:r>
      <w:proofErr w:type="gramEnd"/>
      <w:r w:rsidRPr="00707E0E">
        <w:t xml:space="preserve"> 0 Mbps</w:t>
      </w:r>
    </w:p>
    <w:p w14:paraId="1743FC67" w14:textId="77777777" w:rsidR="00707E0E" w:rsidRPr="00707E0E" w:rsidRDefault="00707E0E" w:rsidP="00707E0E">
      <w:r w:rsidRPr="00707E0E">
        <w:t xml:space="preserve">MTU                         </w:t>
      </w:r>
      <w:proofErr w:type="gramStart"/>
      <w:r w:rsidRPr="00707E0E">
        <w:t xml:space="preserve">  :</w:t>
      </w:r>
      <w:proofErr w:type="gramEnd"/>
      <w:r w:rsidRPr="00707E0E">
        <w:t xml:space="preserve"> 1500</w:t>
      </w:r>
    </w:p>
    <w:p w14:paraId="2636C201" w14:textId="77777777" w:rsidR="00707E0E" w:rsidRPr="00707E0E" w:rsidRDefault="00707E0E" w:rsidP="00707E0E">
      <w:r w:rsidRPr="00707E0E">
        <w:t xml:space="preserve">In octets                   </w:t>
      </w:r>
      <w:proofErr w:type="gramStart"/>
      <w:r w:rsidRPr="00707E0E">
        <w:t xml:space="preserve">  :</w:t>
      </w:r>
      <w:proofErr w:type="gramEnd"/>
      <w:r w:rsidRPr="00707E0E">
        <w:t xml:space="preserve"> 78514013</w:t>
      </w:r>
    </w:p>
    <w:p w14:paraId="1DBD57E3" w14:textId="77777777" w:rsidR="00707E0E" w:rsidRPr="00707E0E" w:rsidRDefault="00707E0E" w:rsidP="00707E0E">
      <w:r w:rsidRPr="00707E0E">
        <w:t xml:space="preserve">Out octets                  </w:t>
      </w:r>
      <w:proofErr w:type="gramStart"/>
      <w:r w:rsidRPr="00707E0E">
        <w:t xml:space="preserve">  :</w:t>
      </w:r>
      <w:proofErr w:type="gramEnd"/>
      <w:r w:rsidRPr="00707E0E">
        <w:t xml:space="preserve"> 88828909</w:t>
      </w:r>
    </w:p>
    <w:p w14:paraId="03E169CC" w14:textId="77777777" w:rsidR="00707E0E" w:rsidRPr="00707E0E" w:rsidRDefault="00707E0E" w:rsidP="00707E0E"/>
    <w:p w14:paraId="79A471C6" w14:textId="77777777" w:rsidR="00707E0E" w:rsidRPr="00707E0E" w:rsidRDefault="00707E0E" w:rsidP="00707E0E">
      <w:r w:rsidRPr="00707E0E">
        <w:t xml:space="preserve">Interface                   </w:t>
      </w:r>
      <w:proofErr w:type="gramStart"/>
      <w:r w:rsidRPr="00707E0E">
        <w:t xml:space="preserve">  :</w:t>
      </w:r>
      <w:proofErr w:type="gramEnd"/>
      <w:r w:rsidRPr="00707E0E">
        <w:t xml:space="preserve"> [ up ] eth1</w:t>
      </w:r>
    </w:p>
    <w:p w14:paraId="34ADC1C0" w14:textId="77777777" w:rsidR="00707E0E" w:rsidRPr="00707E0E" w:rsidRDefault="00707E0E" w:rsidP="00707E0E">
      <w:r w:rsidRPr="00707E0E">
        <w:t xml:space="preserve">Id                          </w:t>
      </w:r>
      <w:proofErr w:type="gramStart"/>
      <w:r w:rsidRPr="00707E0E">
        <w:t xml:space="preserve">  :</w:t>
      </w:r>
      <w:proofErr w:type="gramEnd"/>
      <w:r w:rsidRPr="00707E0E">
        <w:t xml:space="preserve"> 3</w:t>
      </w:r>
    </w:p>
    <w:p w14:paraId="08EEB04E" w14:textId="77777777" w:rsidR="00707E0E" w:rsidRPr="00707E0E" w:rsidRDefault="00707E0E" w:rsidP="00707E0E">
      <w:r w:rsidRPr="00707E0E">
        <w:t xml:space="preserve">Mac Address                 </w:t>
      </w:r>
      <w:proofErr w:type="gramStart"/>
      <w:r w:rsidRPr="00707E0E">
        <w:t xml:space="preserve">  :</w:t>
      </w:r>
      <w:proofErr w:type="gramEnd"/>
      <w:r w:rsidRPr="00707E0E">
        <w:t xml:space="preserve"> 00:15:5d:00:04:13</w:t>
      </w:r>
    </w:p>
    <w:p w14:paraId="47EE53BD" w14:textId="77777777" w:rsidR="00707E0E" w:rsidRPr="00707E0E" w:rsidRDefault="00707E0E" w:rsidP="00707E0E">
      <w:r w:rsidRPr="00707E0E">
        <w:t xml:space="preserve">Type                        </w:t>
      </w:r>
      <w:proofErr w:type="gramStart"/>
      <w:r w:rsidRPr="00707E0E">
        <w:t xml:space="preserve">  :</w:t>
      </w:r>
      <w:proofErr w:type="gramEnd"/>
      <w:r w:rsidRPr="00707E0E">
        <w:t xml:space="preserve"> ethernet-csmacd</w:t>
      </w:r>
    </w:p>
    <w:p w14:paraId="1D0F445E" w14:textId="77777777" w:rsidR="00707E0E" w:rsidRPr="00707E0E" w:rsidRDefault="00707E0E" w:rsidP="00707E0E">
      <w:r w:rsidRPr="00707E0E">
        <w:t xml:space="preserve">Speed                       </w:t>
      </w:r>
      <w:proofErr w:type="gramStart"/>
      <w:r w:rsidRPr="00707E0E">
        <w:t xml:space="preserve">  :</w:t>
      </w:r>
      <w:proofErr w:type="gramEnd"/>
      <w:r w:rsidRPr="00707E0E">
        <w:t xml:space="preserve"> 0 Mbps</w:t>
      </w:r>
    </w:p>
    <w:p w14:paraId="6DBE814B" w14:textId="77777777" w:rsidR="00707E0E" w:rsidRPr="00707E0E" w:rsidRDefault="00707E0E" w:rsidP="00707E0E">
      <w:r w:rsidRPr="00707E0E">
        <w:t xml:space="preserve">MTU                         </w:t>
      </w:r>
      <w:proofErr w:type="gramStart"/>
      <w:r w:rsidRPr="00707E0E">
        <w:t xml:space="preserve">  :</w:t>
      </w:r>
      <w:proofErr w:type="gramEnd"/>
      <w:r w:rsidRPr="00707E0E">
        <w:t xml:space="preserve"> 1500</w:t>
      </w:r>
    </w:p>
    <w:p w14:paraId="40730E76" w14:textId="77777777" w:rsidR="00707E0E" w:rsidRPr="00707E0E" w:rsidRDefault="00707E0E" w:rsidP="00707E0E">
      <w:r w:rsidRPr="00707E0E">
        <w:t xml:space="preserve">In octets                   </w:t>
      </w:r>
      <w:proofErr w:type="gramStart"/>
      <w:r w:rsidRPr="00707E0E">
        <w:t xml:space="preserve">  :</w:t>
      </w:r>
      <w:proofErr w:type="gramEnd"/>
      <w:r w:rsidRPr="00707E0E">
        <w:t xml:space="preserve"> 2241</w:t>
      </w:r>
    </w:p>
    <w:p w14:paraId="18FE9438" w14:textId="77777777" w:rsidR="00707E0E" w:rsidRPr="00707E0E" w:rsidRDefault="00707E0E" w:rsidP="00707E0E">
      <w:r w:rsidRPr="00707E0E">
        <w:t xml:space="preserve">Out octets                  </w:t>
      </w:r>
      <w:proofErr w:type="gramStart"/>
      <w:r w:rsidRPr="00707E0E">
        <w:t xml:space="preserve">  :</w:t>
      </w:r>
      <w:proofErr w:type="gramEnd"/>
      <w:r w:rsidRPr="00707E0E">
        <w:t xml:space="preserve"> 309133</w:t>
      </w:r>
    </w:p>
    <w:p w14:paraId="7988E987" w14:textId="77777777" w:rsidR="00707E0E" w:rsidRPr="00707E0E" w:rsidRDefault="00707E0E" w:rsidP="00707E0E"/>
    <w:p w14:paraId="1473E14C" w14:textId="77777777" w:rsidR="00707E0E" w:rsidRPr="00707E0E" w:rsidRDefault="00707E0E" w:rsidP="00707E0E">
      <w:r w:rsidRPr="00707E0E">
        <w:t xml:space="preserve">Interface                   </w:t>
      </w:r>
      <w:proofErr w:type="gramStart"/>
      <w:r w:rsidRPr="00707E0E">
        <w:t xml:space="preserve">  :</w:t>
      </w:r>
      <w:proofErr w:type="gramEnd"/>
      <w:r w:rsidRPr="00707E0E">
        <w:t xml:space="preserve"> [ up ] eth2</w:t>
      </w:r>
    </w:p>
    <w:p w14:paraId="3C96E0D3" w14:textId="77777777" w:rsidR="00707E0E" w:rsidRPr="00707E0E" w:rsidRDefault="00707E0E" w:rsidP="00707E0E">
      <w:r w:rsidRPr="00707E0E">
        <w:t xml:space="preserve">Id                          </w:t>
      </w:r>
      <w:proofErr w:type="gramStart"/>
      <w:r w:rsidRPr="00707E0E">
        <w:t xml:space="preserve">  :</w:t>
      </w:r>
      <w:proofErr w:type="gramEnd"/>
      <w:r w:rsidRPr="00707E0E">
        <w:t xml:space="preserve"> 4</w:t>
      </w:r>
    </w:p>
    <w:p w14:paraId="033BCBAF" w14:textId="77777777" w:rsidR="00707E0E" w:rsidRPr="00707E0E" w:rsidRDefault="00707E0E" w:rsidP="00707E0E">
      <w:r w:rsidRPr="00707E0E">
        <w:lastRenderedPageBreak/>
        <w:t xml:space="preserve">Mac Address                 </w:t>
      </w:r>
      <w:proofErr w:type="gramStart"/>
      <w:r w:rsidRPr="00707E0E">
        <w:t xml:space="preserve">  :</w:t>
      </w:r>
      <w:proofErr w:type="gramEnd"/>
      <w:r w:rsidRPr="00707E0E">
        <w:t xml:space="preserve"> 00:15:5d:00:04:14</w:t>
      </w:r>
    </w:p>
    <w:p w14:paraId="2801A190" w14:textId="77777777" w:rsidR="00707E0E" w:rsidRPr="00707E0E" w:rsidRDefault="00707E0E" w:rsidP="00707E0E">
      <w:r w:rsidRPr="00707E0E">
        <w:t xml:space="preserve">Type                        </w:t>
      </w:r>
      <w:proofErr w:type="gramStart"/>
      <w:r w:rsidRPr="00707E0E">
        <w:t xml:space="preserve">  :</w:t>
      </w:r>
      <w:proofErr w:type="gramEnd"/>
      <w:r w:rsidRPr="00707E0E">
        <w:t xml:space="preserve"> ethernet-csmacd</w:t>
      </w:r>
    </w:p>
    <w:p w14:paraId="619FD280" w14:textId="77777777" w:rsidR="00707E0E" w:rsidRPr="00707E0E" w:rsidRDefault="00707E0E" w:rsidP="00707E0E">
      <w:r w:rsidRPr="00707E0E">
        <w:t xml:space="preserve">Speed                       </w:t>
      </w:r>
      <w:proofErr w:type="gramStart"/>
      <w:r w:rsidRPr="00707E0E">
        <w:t xml:space="preserve">  :</w:t>
      </w:r>
      <w:proofErr w:type="gramEnd"/>
      <w:r w:rsidRPr="00707E0E">
        <w:t xml:space="preserve"> 0 Mbps</w:t>
      </w:r>
    </w:p>
    <w:p w14:paraId="4B5B6A64" w14:textId="77777777" w:rsidR="00707E0E" w:rsidRPr="00707E0E" w:rsidRDefault="00707E0E" w:rsidP="00707E0E">
      <w:r w:rsidRPr="00707E0E">
        <w:t xml:space="preserve">MTU                         </w:t>
      </w:r>
      <w:proofErr w:type="gramStart"/>
      <w:r w:rsidRPr="00707E0E">
        <w:t xml:space="preserve">  :</w:t>
      </w:r>
      <w:proofErr w:type="gramEnd"/>
      <w:r w:rsidRPr="00707E0E">
        <w:t xml:space="preserve"> 1500</w:t>
      </w:r>
    </w:p>
    <w:p w14:paraId="0D0D5BC4" w14:textId="77777777" w:rsidR="00707E0E" w:rsidRPr="00707E0E" w:rsidRDefault="00707E0E" w:rsidP="00707E0E">
      <w:r w:rsidRPr="00707E0E">
        <w:t xml:space="preserve">In octets                   </w:t>
      </w:r>
      <w:proofErr w:type="gramStart"/>
      <w:r w:rsidRPr="00707E0E">
        <w:t xml:space="preserve">  :</w:t>
      </w:r>
      <w:proofErr w:type="gramEnd"/>
      <w:r w:rsidRPr="00707E0E">
        <w:t xml:space="preserve"> 1724168</w:t>
      </w:r>
    </w:p>
    <w:p w14:paraId="54863516" w14:textId="77777777" w:rsidR="00707E0E" w:rsidRPr="00707E0E" w:rsidRDefault="00707E0E" w:rsidP="00707E0E">
      <w:r w:rsidRPr="00707E0E">
        <w:t xml:space="preserve">Out octets                  </w:t>
      </w:r>
      <w:proofErr w:type="gramStart"/>
      <w:r w:rsidRPr="00707E0E">
        <w:t xml:space="preserve">  :</w:t>
      </w:r>
      <w:proofErr w:type="gramEnd"/>
      <w:r w:rsidRPr="00707E0E">
        <w:t xml:space="preserve"> 1852982</w:t>
      </w:r>
    </w:p>
    <w:p w14:paraId="3BAF6063" w14:textId="77777777" w:rsidR="00707E0E" w:rsidRPr="00707E0E" w:rsidRDefault="00707E0E" w:rsidP="00707E0E"/>
    <w:p w14:paraId="5211962C" w14:textId="77777777" w:rsidR="00707E0E" w:rsidRPr="00707E0E" w:rsidRDefault="00707E0E" w:rsidP="00707E0E"/>
    <w:p w14:paraId="07BAF885" w14:textId="77777777" w:rsidR="00707E0E" w:rsidRPr="00707E0E" w:rsidRDefault="00707E0E" w:rsidP="00707E0E">
      <w:r w:rsidRPr="00707E0E">
        <w:t>[*] Network IP:</w:t>
      </w:r>
    </w:p>
    <w:p w14:paraId="2ADCB453" w14:textId="77777777" w:rsidR="00707E0E" w:rsidRPr="00707E0E" w:rsidRDefault="00707E0E" w:rsidP="00707E0E"/>
    <w:p w14:paraId="6FFE9BDB" w14:textId="77777777" w:rsidR="00707E0E" w:rsidRPr="00707E0E" w:rsidRDefault="00707E0E" w:rsidP="00707E0E">
      <w:r w:rsidRPr="00707E0E">
        <w:t xml:space="preserve">Id                  IP Address          Netmask             Broadcast           </w:t>
      </w:r>
    </w:p>
    <w:p w14:paraId="15AE1A3F" w14:textId="77777777" w:rsidR="00707E0E" w:rsidRPr="00707E0E" w:rsidRDefault="00707E0E" w:rsidP="00707E0E">
      <w:r w:rsidRPr="00707E0E">
        <w:t xml:space="preserve">1                   3.3.3.3             255.255.255.255     0                   </w:t>
      </w:r>
    </w:p>
    <w:p w14:paraId="533195C3" w14:textId="77777777" w:rsidR="00707E0E" w:rsidRPr="00707E0E" w:rsidRDefault="00707E0E" w:rsidP="00707E0E">
      <w:r w:rsidRPr="00707E0E">
        <w:t xml:space="preserve">1                   127.0.0.1           255.0.0.0           0                   </w:t>
      </w:r>
    </w:p>
    <w:p w14:paraId="304B407E" w14:textId="77777777" w:rsidR="00707E0E" w:rsidRPr="00707E0E" w:rsidRDefault="00707E0E" w:rsidP="00707E0E">
      <w:r w:rsidRPr="00707E0E">
        <w:t xml:space="preserve">3                   192.168.0.129       255.255.255.224     1                   </w:t>
      </w:r>
    </w:p>
    <w:p w14:paraId="51F5F5C4" w14:textId="77777777" w:rsidR="00707E0E" w:rsidRPr="00707E0E" w:rsidRDefault="00707E0E" w:rsidP="00707E0E">
      <w:r w:rsidRPr="00707E0E">
        <w:t xml:space="preserve">2                   192.168.0.230       255.255.255.252     1                   </w:t>
      </w:r>
    </w:p>
    <w:p w14:paraId="63E251CB" w14:textId="77777777" w:rsidR="00707E0E" w:rsidRPr="00707E0E" w:rsidRDefault="00707E0E" w:rsidP="00707E0E">
      <w:r w:rsidRPr="00707E0E">
        <w:t xml:space="preserve">4                   192.168.0.233       255.255.255.252     1                   </w:t>
      </w:r>
    </w:p>
    <w:p w14:paraId="7C68C0AB" w14:textId="77777777" w:rsidR="00707E0E" w:rsidRPr="00707E0E" w:rsidRDefault="00707E0E" w:rsidP="00707E0E"/>
    <w:p w14:paraId="59B45DD9" w14:textId="77777777" w:rsidR="00707E0E" w:rsidRPr="00707E0E" w:rsidRDefault="00707E0E" w:rsidP="00707E0E">
      <w:r w:rsidRPr="00707E0E">
        <w:t>[*] Routing information:</w:t>
      </w:r>
    </w:p>
    <w:p w14:paraId="7781463D" w14:textId="77777777" w:rsidR="00707E0E" w:rsidRPr="00707E0E" w:rsidRDefault="00707E0E" w:rsidP="00707E0E"/>
    <w:p w14:paraId="35708E64" w14:textId="77777777" w:rsidR="00707E0E" w:rsidRPr="00707E0E" w:rsidRDefault="00707E0E" w:rsidP="00707E0E">
      <w:r w:rsidRPr="00707E0E">
        <w:t xml:space="preserve">Destination         Next hop            Mask                Metric              </w:t>
      </w:r>
    </w:p>
    <w:p w14:paraId="3A137276" w14:textId="77777777" w:rsidR="00707E0E" w:rsidRPr="00707E0E" w:rsidRDefault="00707E0E" w:rsidP="00707E0E">
      <w:r w:rsidRPr="00707E0E">
        <w:t xml:space="preserve">3.3.3.3             0.0.0.0             255.255.255.255     0                   </w:t>
      </w:r>
    </w:p>
    <w:p w14:paraId="171AF46F" w14:textId="77777777" w:rsidR="00707E0E" w:rsidRPr="00707E0E" w:rsidRDefault="00707E0E" w:rsidP="00707E0E">
      <w:r w:rsidRPr="00707E0E">
        <w:t xml:space="preserve">127.0.0.0           0.0.0.0             255.0.0.0           0                   </w:t>
      </w:r>
    </w:p>
    <w:p w14:paraId="001FF875" w14:textId="77777777" w:rsidR="00707E0E" w:rsidRPr="00707E0E" w:rsidRDefault="00707E0E" w:rsidP="00707E0E">
      <w:r w:rsidRPr="00707E0E">
        <w:t xml:space="preserve">172.16.221.0        192.168.0.229       255.255.255.0       1                   </w:t>
      </w:r>
    </w:p>
    <w:p w14:paraId="658B4178" w14:textId="77777777" w:rsidR="00707E0E" w:rsidRPr="00707E0E" w:rsidRDefault="00707E0E" w:rsidP="00707E0E">
      <w:r w:rsidRPr="00707E0E">
        <w:t xml:space="preserve">192.168.0.32        192.168.0.229       255.255.255.224     1                   </w:t>
      </w:r>
    </w:p>
    <w:p w14:paraId="2A5B95CD" w14:textId="77777777" w:rsidR="00707E0E" w:rsidRPr="00707E0E" w:rsidRDefault="00707E0E" w:rsidP="00707E0E">
      <w:r w:rsidRPr="00707E0E">
        <w:t xml:space="preserve">192.168.0.64        192.168.0.234       255.255.255.224     1                   </w:t>
      </w:r>
    </w:p>
    <w:p w14:paraId="168EAF58" w14:textId="77777777" w:rsidR="00707E0E" w:rsidRPr="00707E0E" w:rsidRDefault="00707E0E" w:rsidP="00707E0E">
      <w:r w:rsidRPr="00707E0E">
        <w:t xml:space="preserve">192.168.0.96        192.168.0.234       255.255.255.224     1                   </w:t>
      </w:r>
    </w:p>
    <w:p w14:paraId="7AE97C96" w14:textId="77777777" w:rsidR="00707E0E" w:rsidRPr="00707E0E" w:rsidRDefault="00707E0E" w:rsidP="00707E0E">
      <w:r w:rsidRPr="00707E0E">
        <w:t xml:space="preserve">192.168.0.128       0.0.0.0             255.255.255.224     0                   </w:t>
      </w:r>
    </w:p>
    <w:p w14:paraId="6A5D7A7B" w14:textId="77777777" w:rsidR="00707E0E" w:rsidRPr="00707E0E" w:rsidRDefault="00707E0E" w:rsidP="00707E0E">
      <w:r w:rsidRPr="00707E0E">
        <w:t xml:space="preserve">192.168.0.192       192.168.0.229       255.255.255.224     1                   </w:t>
      </w:r>
    </w:p>
    <w:p w14:paraId="1F30A16B" w14:textId="77777777" w:rsidR="00707E0E" w:rsidRPr="00707E0E" w:rsidRDefault="00707E0E" w:rsidP="00707E0E">
      <w:r w:rsidRPr="00707E0E">
        <w:t xml:space="preserve">192.168.0.224       192.168.0.229       255.255.255.252     1                   </w:t>
      </w:r>
    </w:p>
    <w:p w14:paraId="27AD4C75" w14:textId="77777777" w:rsidR="00707E0E" w:rsidRPr="00707E0E" w:rsidRDefault="00707E0E" w:rsidP="00707E0E">
      <w:r w:rsidRPr="00707E0E">
        <w:lastRenderedPageBreak/>
        <w:t xml:space="preserve">192.168.0.228       0.0.0.0             255.255.255.252     0                   </w:t>
      </w:r>
    </w:p>
    <w:p w14:paraId="3E5ADC07" w14:textId="77777777" w:rsidR="00707E0E" w:rsidRPr="00707E0E" w:rsidRDefault="00707E0E" w:rsidP="00707E0E">
      <w:r w:rsidRPr="00707E0E">
        <w:t xml:space="preserve">192.168.0.232       0.0.0.0             255.255.255.252     0                   </w:t>
      </w:r>
    </w:p>
    <w:p w14:paraId="3EB7C2DF" w14:textId="77777777" w:rsidR="00707E0E" w:rsidRPr="00707E0E" w:rsidRDefault="00707E0E" w:rsidP="00707E0E">
      <w:r w:rsidRPr="00707E0E">
        <w:t xml:space="preserve">192.168.0.240       192.168.0.234       255.255.255.252     1                   </w:t>
      </w:r>
    </w:p>
    <w:p w14:paraId="2ABBC60C" w14:textId="77777777" w:rsidR="00707E0E" w:rsidRPr="00707E0E" w:rsidRDefault="00707E0E" w:rsidP="00707E0E"/>
    <w:p w14:paraId="00A97675" w14:textId="77777777" w:rsidR="00707E0E" w:rsidRPr="00707E0E" w:rsidRDefault="00707E0E" w:rsidP="00707E0E">
      <w:r w:rsidRPr="00707E0E">
        <w:t>[*] TCP connections and listening ports:</w:t>
      </w:r>
    </w:p>
    <w:p w14:paraId="00320D8C" w14:textId="77777777" w:rsidR="00707E0E" w:rsidRPr="00707E0E" w:rsidRDefault="00707E0E" w:rsidP="00707E0E"/>
    <w:p w14:paraId="1B3E5954" w14:textId="77777777" w:rsidR="00707E0E" w:rsidRPr="00707E0E" w:rsidRDefault="00707E0E" w:rsidP="00707E0E">
      <w:r w:rsidRPr="00707E0E">
        <w:t xml:space="preserve">Local address       Local port          Remote address      Remote port         State               </w:t>
      </w:r>
    </w:p>
    <w:p w14:paraId="41F5A399" w14:textId="77777777" w:rsidR="00707E0E" w:rsidRPr="00707E0E" w:rsidRDefault="00707E0E" w:rsidP="00707E0E">
      <w:r w:rsidRPr="00707E0E">
        <w:t xml:space="preserve">0.0.0.0             80                  0.0.0.0             0                   listen              </w:t>
      </w:r>
    </w:p>
    <w:p w14:paraId="0791FBE1" w14:textId="77777777" w:rsidR="00707E0E" w:rsidRPr="00707E0E" w:rsidRDefault="00707E0E" w:rsidP="00707E0E">
      <w:r w:rsidRPr="00707E0E">
        <w:t xml:space="preserve">0.0.0.0             443                 0.0.0.0             0                   listen              </w:t>
      </w:r>
    </w:p>
    <w:p w14:paraId="06788B4F" w14:textId="77777777" w:rsidR="00707E0E" w:rsidRPr="00707E0E" w:rsidRDefault="00707E0E" w:rsidP="00707E0E">
      <w:r w:rsidRPr="00707E0E">
        <w:t xml:space="preserve">127.0.0.1           199                 0.0.0.0             0                   listen              </w:t>
      </w:r>
    </w:p>
    <w:p w14:paraId="5984FB63" w14:textId="77777777" w:rsidR="00707E0E" w:rsidRPr="00707E0E" w:rsidRDefault="00707E0E" w:rsidP="00707E0E">
      <w:r w:rsidRPr="00707E0E">
        <w:t xml:space="preserve">127.0.0.1           199                 127.0.0.1           35665               established         </w:t>
      </w:r>
    </w:p>
    <w:p w14:paraId="5DACECD0" w14:textId="77777777" w:rsidR="00707E0E" w:rsidRPr="00707E0E" w:rsidRDefault="00707E0E" w:rsidP="00707E0E">
      <w:r w:rsidRPr="00707E0E">
        <w:t xml:space="preserve">127.0.0.1           199                 127.0.0.1           35667               established         </w:t>
      </w:r>
    </w:p>
    <w:p w14:paraId="4E05DE53" w14:textId="77777777" w:rsidR="00707E0E" w:rsidRPr="00707E0E" w:rsidRDefault="00707E0E" w:rsidP="00707E0E">
      <w:r w:rsidRPr="00707E0E">
        <w:t xml:space="preserve">127.0.0.1           199                 127.0.0.1           35669               established         </w:t>
      </w:r>
    </w:p>
    <w:p w14:paraId="522EEC2B" w14:textId="77777777" w:rsidR="00707E0E" w:rsidRPr="00707E0E" w:rsidRDefault="00707E0E" w:rsidP="00707E0E">
      <w:r w:rsidRPr="00707E0E">
        <w:t xml:space="preserve">127.0.0.1           35665               127.0.0.1           199                 established         </w:t>
      </w:r>
    </w:p>
    <w:p w14:paraId="6D271B8A" w14:textId="77777777" w:rsidR="00707E0E" w:rsidRPr="00707E0E" w:rsidRDefault="00707E0E" w:rsidP="00707E0E">
      <w:r w:rsidRPr="00707E0E">
        <w:t xml:space="preserve">127.0.0.1           35667               127.0.0.1           199                 established         </w:t>
      </w:r>
    </w:p>
    <w:p w14:paraId="105868E2" w14:textId="77777777" w:rsidR="00707E0E" w:rsidRPr="00707E0E" w:rsidRDefault="00707E0E" w:rsidP="00707E0E">
      <w:r w:rsidRPr="00707E0E">
        <w:t xml:space="preserve">127.0.0.1           35669               127.0.0.1           199                 established         </w:t>
      </w:r>
    </w:p>
    <w:p w14:paraId="2ABC615F" w14:textId="77777777" w:rsidR="00707E0E" w:rsidRPr="00707E0E" w:rsidRDefault="00707E0E" w:rsidP="00707E0E"/>
    <w:p w14:paraId="17F046FE" w14:textId="77777777" w:rsidR="00707E0E" w:rsidRPr="00707E0E" w:rsidRDefault="00707E0E" w:rsidP="00707E0E">
      <w:r w:rsidRPr="00707E0E">
        <w:t>[*] Listening UDP ports:</w:t>
      </w:r>
    </w:p>
    <w:p w14:paraId="77E02AB4" w14:textId="77777777" w:rsidR="00707E0E" w:rsidRPr="00707E0E" w:rsidRDefault="00707E0E" w:rsidP="00707E0E"/>
    <w:p w14:paraId="6DD33093" w14:textId="77777777" w:rsidR="00707E0E" w:rsidRPr="00707E0E" w:rsidRDefault="00707E0E" w:rsidP="00707E0E">
      <w:r w:rsidRPr="00707E0E">
        <w:t xml:space="preserve">Local address       Local port          </w:t>
      </w:r>
    </w:p>
    <w:p w14:paraId="59FB7AE6" w14:textId="77777777" w:rsidR="00707E0E" w:rsidRPr="00707E0E" w:rsidRDefault="00707E0E" w:rsidP="00707E0E">
      <w:r w:rsidRPr="00707E0E">
        <w:t xml:space="preserve">0.0.0.0             123                 </w:t>
      </w:r>
    </w:p>
    <w:p w14:paraId="1FA6C15E" w14:textId="77777777" w:rsidR="00707E0E" w:rsidRPr="00707E0E" w:rsidRDefault="00707E0E" w:rsidP="00707E0E">
      <w:r w:rsidRPr="00707E0E">
        <w:t xml:space="preserve">0.0.0.0             161                 </w:t>
      </w:r>
    </w:p>
    <w:p w14:paraId="5B54F7A2" w14:textId="77777777" w:rsidR="00707E0E" w:rsidRPr="00707E0E" w:rsidRDefault="00707E0E" w:rsidP="00707E0E">
      <w:r w:rsidRPr="00707E0E">
        <w:t xml:space="preserve">3.3.3.3             123                 </w:t>
      </w:r>
    </w:p>
    <w:p w14:paraId="65ACDC70" w14:textId="77777777" w:rsidR="00707E0E" w:rsidRPr="00707E0E" w:rsidRDefault="00707E0E" w:rsidP="00707E0E">
      <w:r w:rsidRPr="00707E0E">
        <w:t xml:space="preserve">127.0.0.1           123                 </w:t>
      </w:r>
    </w:p>
    <w:p w14:paraId="3391A5AE" w14:textId="77777777" w:rsidR="00707E0E" w:rsidRPr="00707E0E" w:rsidRDefault="00707E0E" w:rsidP="00707E0E">
      <w:r w:rsidRPr="00707E0E">
        <w:t xml:space="preserve">192.168.0.129       123                 </w:t>
      </w:r>
    </w:p>
    <w:p w14:paraId="758DDAC0" w14:textId="77777777" w:rsidR="00707E0E" w:rsidRPr="00707E0E" w:rsidRDefault="00707E0E" w:rsidP="00707E0E">
      <w:r w:rsidRPr="00707E0E">
        <w:t xml:space="preserve">192.168.0.230       123                 </w:t>
      </w:r>
    </w:p>
    <w:p w14:paraId="5E0DF015" w14:textId="77777777" w:rsidR="00707E0E" w:rsidRPr="00707E0E" w:rsidRDefault="00707E0E" w:rsidP="00707E0E">
      <w:r w:rsidRPr="00707E0E">
        <w:t xml:space="preserve">192.168.0.233       123                 </w:t>
      </w:r>
    </w:p>
    <w:p w14:paraId="57C04B0A" w14:textId="77777777" w:rsidR="00707E0E" w:rsidRPr="00707E0E" w:rsidRDefault="00707E0E" w:rsidP="00707E0E"/>
    <w:p w14:paraId="070BB0AD" w14:textId="77777777" w:rsidR="00707E0E" w:rsidRPr="00707E0E" w:rsidRDefault="00707E0E" w:rsidP="00707E0E">
      <w:r w:rsidRPr="00707E0E">
        <w:t>[*] Storage information:</w:t>
      </w:r>
    </w:p>
    <w:p w14:paraId="6685A1DB" w14:textId="77777777" w:rsidR="00707E0E" w:rsidRPr="00707E0E" w:rsidRDefault="00707E0E" w:rsidP="00707E0E"/>
    <w:p w14:paraId="2F9F3390" w14:textId="77777777" w:rsidR="00707E0E" w:rsidRPr="00707E0E" w:rsidRDefault="00707E0E" w:rsidP="00707E0E">
      <w:r w:rsidRPr="00707E0E">
        <w:t xml:space="preserve">Description                 </w:t>
      </w:r>
      <w:proofErr w:type="gramStart"/>
      <w:r w:rsidRPr="00707E0E">
        <w:t xml:space="preserve">  :</w:t>
      </w:r>
      <w:proofErr w:type="gramEnd"/>
      <w:r w:rsidRPr="00707E0E">
        <w:t xml:space="preserve"> ["Physical memory"]</w:t>
      </w:r>
    </w:p>
    <w:p w14:paraId="0989EF76"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[#&lt;SNMP::Integer:0x000055b698b0c878 @value=1&gt;]</w:t>
      </w:r>
    </w:p>
    <w:p w14:paraId="0BB434AC"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["Ram"]</w:t>
      </w:r>
    </w:p>
    <w:p w14:paraId="1B5563CF"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[#&lt;SNMP::Integer:0x000055b698aea7c8 @value=1024&gt;]</w:t>
      </w:r>
    </w:p>
    <w:p w14:paraId="35E2ADF4" w14:textId="77777777" w:rsidR="00707E0E" w:rsidRPr="00707E0E" w:rsidRDefault="00707E0E" w:rsidP="00707E0E">
      <w:r w:rsidRPr="00707E0E">
        <w:t xml:space="preserve">Memory size                 </w:t>
      </w:r>
      <w:proofErr w:type="gramStart"/>
      <w:r w:rsidRPr="00707E0E">
        <w:t xml:space="preserve">  :</w:t>
      </w:r>
      <w:proofErr w:type="gramEnd"/>
      <w:r w:rsidRPr="00707E0E">
        <w:t xml:space="preserve"> 993.31 MB</w:t>
      </w:r>
    </w:p>
    <w:p w14:paraId="5438347E" w14:textId="77777777" w:rsidR="00707E0E" w:rsidRPr="00707E0E" w:rsidRDefault="00707E0E" w:rsidP="00707E0E">
      <w:r w:rsidRPr="00707E0E">
        <w:t xml:space="preserve">Memory used                 </w:t>
      </w:r>
      <w:proofErr w:type="gramStart"/>
      <w:r w:rsidRPr="00707E0E">
        <w:t xml:space="preserve">  :</w:t>
      </w:r>
      <w:proofErr w:type="gramEnd"/>
      <w:r w:rsidRPr="00707E0E">
        <w:t xml:space="preserve"> 186.39 MB</w:t>
      </w:r>
    </w:p>
    <w:p w14:paraId="0B42B139" w14:textId="77777777" w:rsidR="00707E0E" w:rsidRPr="00707E0E" w:rsidRDefault="00707E0E" w:rsidP="00707E0E"/>
    <w:p w14:paraId="18959D51" w14:textId="77777777" w:rsidR="00707E0E" w:rsidRPr="00707E0E" w:rsidRDefault="00707E0E" w:rsidP="00707E0E">
      <w:r w:rsidRPr="00707E0E">
        <w:t xml:space="preserve">Description                 </w:t>
      </w:r>
      <w:proofErr w:type="gramStart"/>
      <w:r w:rsidRPr="00707E0E">
        <w:t xml:space="preserve">  :</w:t>
      </w:r>
      <w:proofErr w:type="gramEnd"/>
      <w:r w:rsidRPr="00707E0E">
        <w:t xml:space="preserve"> ["Virtual memory"]</w:t>
      </w:r>
    </w:p>
    <w:p w14:paraId="3EC0FC73"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[#&lt;SNMP::Integer:0x000055b698ad0eb8 @value=3&gt;]</w:t>
      </w:r>
    </w:p>
    <w:p w14:paraId="0CA1A152"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["Virtual Memory"]</w:t>
      </w:r>
    </w:p>
    <w:p w14:paraId="2FB67C97"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[#&lt;SNMP::Integer:0x000055b698acf0e0 @value=1024&gt;]</w:t>
      </w:r>
    </w:p>
    <w:p w14:paraId="06D6705F" w14:textId="77777777" w:rsidR="00707E0E" w:rsidRPr="00707E0E" w:rsidRDefault="00707E0E" w:rsidP="00707E0E">
      <w:r w:rsidRPr="00707E0E">
        <w:t xml:space="preserve">Memory size                 </w:t>
      </w:r>
      <w:proofErr w:type="gramStart"/>
      <w:r w:rsidRPr="00707E0E">
        <w:t xml:space="preserve">  :</w:t>
      </w:r>
      <w:proofErr w:type="gramEnd"/>
      <w:r w:rsidRPr="00707E0E">
        <w:t xml:space="preserve"> 993.31 MB</w:t>
      </w:r>
    </w:p>
    <w:p w14:paraId="6BA192DF" w14:textId="77777777" w:rsidR="00707E0E" w:rsidRPr="00707E0E" w:rsidRDefault="00707E0E" w:rsidP="00707E0E">
      <w:r w:rsidRPr="00707E0E">
        <w:t xml:space="preserve">Memory used                 </w:t>
      </w:r>
      <w:proofErr w:type="gramStart"/>
      <w:r w:rsidRPr="00707E0E">
        <w:t xml:space="preserve">  :</w:t>
      </w:r>
      <w:proofErr w:type="gramEnd"/>
      <w:r w:rsidRPr="00707E0E">
        <w:t xml:space="preserve"> 186.39 MB</w:t>
      </w:r>
    </w:p>
    <w:p w14:paraId="308C7537" w14:textId="77777777" w:rsidR="00707E0E" w:rsidRPr="00707E0E" w:rsidRDefault="00707E0E" w:rsidP="00707E0E"/>
    <w:p w14:paraId="177990BB" w14:textId="77777777" w:rsidR="00707E0E" w:rsidRPr="00707E0E" w:rsidRDefault="00707E0E" w:rsidP="00707E0E">
      <w:r w:rsidRPr="00707E0E">
        <w:t xml:space="preserve">Description                 </w:t>
      </w:r>
      <w:proofErr w:type="gramStart"/>
      <w:r w:rsidRPr="00707E0E">
        <w:t xml:space="preserve">  :</w:t>
      </w:r>
      <w:proofErr w:type="gramEnd"/>
      <w:r w:rsidRPr="00707E0E">
        <w:t xml:space="preserve"> ["Memory buffers"]</w:t>
      </w:r>
    </w:p>
    <w:p w14:paraId="2DB20FEE"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[#&lt;SNMP::Integer:0x000055b698aa1f28 @value=6&gt;]</w:t>
      </w:r>
    </w:p>
    <w:p w14:paraId="2319E791"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["Other"]</w:t>
      </w:r>
    </w:p>
    <w:p w14:paraId="33D571CE"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[#&lt;SNMP::Integer:0x000055b698a9bfb0 @value=1024&gt;]</w:t>
      </w:r>
    </w:p>
    <w:p w14:paraId="1E7BB44B" w14:textId="77777777" w:rsidR="00707E0E" w:rsidRPr="00707E0E" w:rsidRDefault="00707E0E" w:rsidP="00707E0E">
      <w:r w:rsidRPr="00707E0E">
        <w:t xml:space="preserve">Memory size                 </w:t>
      </w:r>
      <w:proofErr w:type="gramStart"/>
      <w:r w:rsidRPr="00707E0E">
        <w:t xml:space="preserve">  :</w:t>
      </w:r>
      <w:proofErr w:type="gramEnd"/>
      <w:r w:rsidRPr="00707E0E">
        <w:t xml:space="preserve"> 993.31 MB</w:t>
      </w:r>
    </w:p>
    <w:p w14:paraId="0AC06D87" w14:textId="77777777" w:rsidR="00707E0E" w:rsidRPr="00707E0E" w:rsidRDefault="00707E0E" w:rsidP="00707E0E">
      <w:r w:rsidRPr="00707E0E">
        <w:t xml:space="preserve">Memory used                 </w:t>
      </w:r>
      <w:proofErr w:type="gramStart"/>
      <w:r w:rsidRPr="00707E0E">
        <w:t xml:space="preserve">  :</w:t>
      </w:r>
      <w:proofErr w:type="gramEnd"/>
      <w:r w:rsidRPr="00707E0E">
        <w:t xml:space="preserve"> 25.16 MB</w:t>
      </w:r>
    </w:p>
    <w:p w14:paraId="13368413" w14:textId="77777777" w:rsidR="00707E0E" w:rsidRPr="00707E0E" w:rsidRDefault="00707E0E" w:rsidP="00707E0E"/>
    <w:p w14:paraId="2D7590F0" w14:textId="77777777" w:rsidR="00707E0E" w:rsidRPr="00707E0E" w:rsidRDefault="00707E0E" w:rsidP="00707E0E">
      <w:r w:rsidRPr="00707E0E">
        <w:t xml:space="preserve">Description                 </w:t>
      </w:r>
      <w:proofErr w:type="gramStart"/>
      <w:r w:rsidRPr="00707E0E">
        <w:t xml:space="preserve">  :</w:t>
      </w:r>
      <w:proofErr w:type="gramEnd"/>
      <w:r w:rsidRPr="00707E0E">
        <w:t xml:space="preserve"> ["Cached memory"]</w:t>
      </w:r>
    </w:p>
    <w:p w14:paraId="12461E55"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[#&lt;SNMP::Integer:0x000055b698a8f0f8 @value=7&gt;]</w:t>
      </w:r>
    </w:p>
    <w:p w14:paraId="27065FDF"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["Other"]</w:t>
      </w:r>
    </w:p>
    <w:p w14:paraId="3A98C24F"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[#&lt;SNMP::Integer:0x000055b698a8d258 @value=1024&gt;]</w:t>
      </w:r>
    </w:p>
    <w:p w14:paraId="11631171" w14:textId="77777777" w:rsidR="00707E0E" w:rsidRPr="00707E0E" w:rsidRDefault="00707E0E" w:rsidP="00707E0E">
      <w:r w:rsidRPr="00707E0E">
        <w:t xml:space="preserve">Memory size                 </w:t>
      </w:r>
      <w:proofErr w:type="gramStart"/>
      <w:r w:rsidRPr="00707E0E">
        <w:t xml:space="preserve">  :</w:t>
      </w:r>
      <w:proofErr w:type="gramEnd"/>
      <w:r w:rsidRPr="00707E0E">
        <w:t xml:space="preserve"> 90.90 MB</w:t>
      </w:r>
    </w:p>
    <w:p w14:paraId="20A0CD22" w14:textId="77777777" w:rsidR="00707E0E" w:rsidRPr="00707E0E" w:rsidRDefault="00707E0E" w:rsidP="00707E0E">
      <w:r w:rsidRPr="00707E0E">
        <w:t xml:space="preserve">Memory used                 </w:t>
      </w:r>
      <w:proofErr w:type="gramStart"/>
      <w:r w:rsidRPr="00707E0E">
        <w:t xml:space="preserve">  :</w:t>
      </w:r>
      <w:proofErr w:type="gramEnd"/>
      <w:r w:rsidRPr="00707E0E">
        <w:t xml:space="preserve"> 90.90 MB</w:t>
      </w:r>
    </w:p>
    <w:p w14:paraId="53EA43DA" w14:textId="77777777" w:rsidR="00707E0E" w:rsidRPr="00707E0E" w:rsidRDefault="00707E0E" w:rsidP="00707E0E"/>
    <w:p w14:paraId="5D39EC5E" w14:textId="77777777" w:rsidR="00707E0E" w:rsidRPr="00707E0E" w:rsidRDefault="00707E0E" w:rsidP="00707E0E">
      <w:r w:rsidRPr="00707E0E">
        <w:lastRenderedPageBreak/>
        <w:t xml:space="preserve">Description                 </w:t>
      </w:r>
      <w:proofErr w:type="gramStart"/>
      <w:r w:rsidRPr="00707E0E">
        <w:t xml:space="preserve">  :</w:t>
      </w:r>
      <w:proofErr w:type="gramEnd"/>
      <w:r w:rsidRPr="00707E0E">
        <w:t xml:space="preserve"> ["Shared memory"]</w:t>
      </w:r>
    </w:p>
    <w:p w14:paraId="122DBAC0"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[#&lt;SNMP::Integer:0x000055b698a84108 @value=8&gt;]</w:t>
      </w:r>
    </w:p>
    <w:p w14:paraId="7F62211A"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["Other"]</w:t>
      </w:r>
    </w:p>
    <w:p w14:paraId="729CDBFA"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[#&lt;SNMP::Integer:0x000055b698a7e1e0 @value=1024&gt;]</w:t>
      </w:r>
    </w:p>
    <w:p w14:paraId="06AFF7A4" w14:textId="77777777" w:rsidR="00707E0E" w:rsidRPr="00707E0E" w:rsidRDefault="00707E0E" w:rsidP="00707E0E">
      <w:r w:rsidRPr="00707E0E">
        <w:t xml:space="preserve">Memory size                 </w:t>
      </w:r>
      <w:proofErr w:type="gramStart"/>
      <w:r w:rsidRPr="00707E0E">
        <w:t xml:space="preserve">  :</w:t>
      </w:r>
      <w:proofErr w:type="gramEnd"/>
      <w:r w:rsidRPr="00707E0E">
        <w:t xml:space="preserve"> 372.00 KB</w:t>
      </w:r>
    </w:p>
    <w:p w14:paraId="27BBFEC2" w14:textId="77777777" w:rsidR="00707E0E" w:rsidRPr="00707E0E" w:rsidRDefault="00707E0E" w:rsidP="00707E0E">
      <w:r w:rsidRPr="00707E0E">
        <w:t xml:space="preserve">Memory used                 </w:t>
      </w:r>
      <w:proofErr w:type="gramStart"/>
      <w:r w:rsidRPr="00707E0E">
        <w:t xml:space="preserve">  :</w:t>
      </w:r>
      <w:proofErr w:type="gramEnd"/>
      <w:r w:rsidRPr="00707E0E">
        <w:t xml:space="preserve"> 372.00 KB</w:t>
      </w:r>
    </w:p>
    <w:p w14:paraId="72292A72" w14:textId="77777777" w:rsidR="00707E0E" w:rsidRPr="00707E0E" w:rsidRDefault="00707E0E" w:rsidP="00707E0E"/>
    <w:p w14:paraId="304E4CAE" w14:textId="77777777" w:rsidR="00707E0E" w:rsidRPr="00707E0E" w:rsidRDefault="00707E0E" w:rsidP="00707E0E">
      <w:r w:rsidRPr="00707E0E">
        <w:t xml:space="preserve">Description                 </w:t>
      </w:r>
      <w:proofErr w:type="gramStart"/>
      <w:r w:rsidRPr="00707E0E">
        <w:t xml:space="preserve">  :</w:t>
      </w:r>
      <w:proofErr w:type="gramEnd"/>
      <w:r w:rsidRPr="00707E0E">
        <w:t xml:space="preserve"> ["Swap space"]</w:t>
      </w:r>
    </w:p>
    <w:p w14:paraId="46E06D07"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[#&lt;SNMP::Integer:0x000055b698a74460 @value=10&gt;]</w:t>
      </w:r>
    </w:p>
    <w:p w14:paraId="2AC379C4"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["Virtual Memory"]</w:t>
      </w:r>
    </w:p>
    <w:p w14:paraId="28230DFA"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[#&lt;SNMP::Integer:0x000055b698a72430 @value=1024&gt;]</w:t>
      </w:r>
    </w:p>
    <w:p w14:paraId="63DBE504" w14:textId="77777777" w:rsidR="00707E0E" w:rsidRPr="00707E0E" w:rsidRDefault="00707E0E" w:rsidP="00707E0E">
      <w:r w:rsidRPr="00707E0E">
        <w:t xml:space="preserve">Memory size                 </w:t>
      </w:r>
      <w:proofErr w:type="gramStart"/>
      <w:r w:rsidRPr="00707E0E">
        <w:t xml:space="preserve">  :</w:t>
      </w:r>
      <w:proofErr w:type="gramEnd"/>
      <w:r w:rsidRPr="00707E0E">
        <w:t xml:space="preserve"> 0 bytes</w:t>
      </w:r>
    </w:p>
    <w:p w14:paraId="05EDC950" w14:textId="77777777" w:rsidR="00707E0E" w:rsidRPr="00707E0E" w:rsidRDefault="00707E0E" w:rsidP="00707E0E">
      <w:r w:rsidRPr="00707E0E">
        <w:t xml:space="preserve">Memory used                 </w:t>
      </w:r>
      <w:proofErr w:type="gramStart"/>
      <w:r w:rsidRPr="00707E0E">
        <w:t xml:space="preserve">  :</w:t>
      </w:r>
      <w:proofErr w:type="gramEnd"/>
      <w:r w:rsidRPr="00707E0E">
        <w:t xml:space="preserve"> 0 bytes</w:t>
      </w:r>
    </w:p>
    <w:p w14:paraId="0E50A309" w14:textId="77777777" w:rsidR="00707E0E" w:rsidRPr="00707E0E" w:rsidRDefault="00707E0E" w:rsidP="00707E0E"/>
    <w:p w14:paraId="468B40C0" w14:textId="77777777" w:rsidR="00707E0E" w:rsidRPr="00707E0E" w:rsidRDefault="00707E0E" w:rsidP="00707E0E">
      <w:r w:rsidRPr="00707E0E">
        <w:t xml:space="preserve">Description                 </w:t>
      </w:r>
      <w:proofErr w:type="gramStart"/>
      <w:r w:rsidRPr="00707E0E">
        <w:t xml:space="preserve">  :</w:t>
      </w:r>
      <w:proofErr w:type="gramEnd"/>
      <w:r w:rsidRPr="00707E0E">
        <w:t xml:space="preserve"> ["/lib/init/rw"]</w:t>
      </w:r>
    </w:p>
    <w:p w14:paraId="673FCD3B"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[#&lt;SNMP::Integer:0x000055b698a6c800 @value=32&gt;]</w:t>
      </w:r>
    </w:p>
    <w:p w14:paraId="15B13537"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["Fixed Disk"]</w:t>
      </w:r>
    </w:p>
    <w:p w14:paraId="4A533E38"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[#&lt;SNMP::Integer:0x000055b698a6a618 @value=4096&gt;]</w:t>
      </w:r>
    </w:p>
    <w:p w14:paraId="7686CFDE" w14:textId="77777777" w:rsidR="00707E0E" w:rsidRPr="00707E0E" w:rsidRDefault="00707E0E" w:rsidP="00707E0E">
      <w:r w:rsidRPr="00707E0E">
        <w:t xml:space="preserve">Memory size                 </w:t>
      </w:r>
      <w:proofErr w:type="gramStart"/>
      <w:r w:rsidRPr="00707E0E">
        <w:t xml:space="preserve">  :</w:t>
      </w:r>
      <w:proofErr w:type="gramEnd"/>
      <w:r w:rsidRPr="00707E0E">
        <w:t xml:space="preserve"> 496.66 MB</w:t>
      </w:r>
    </w:p>
    <w:p w14:paraId="2CE17C93" w14:textId="77777777" w:rsidR="00707E0E" w:rsidRPr="00707E0E" w:rsidRDefault="00707E0E" w:rsidP="00707E0E">
      <w:r w:rsidRPr="00707E0E">
        <w:t xml:space="preserve">Memory used                 </w:t>
      </w:r>
      <w:proofErr w:type="gramStart"/>
      <w:r w:rsidRPr="00707E0E">
        <w:t xml:space="preserve">  :</w:t>
      </w:r>
      <w:proofErr w:type="gramEnd"/>
      <w:r w:rsidRPr="00707E0E">
        <w:t xml:space="preserve"> 0 bytes</w:t>
      </w:r>
    </w:p>
    <w:p w14:paraId="6174CFDE" w14:textId="77777777" w:rsidR="00707E0E" w:rsidRPr="00707E0E" w:rsidRDefault="00707E0E" w:rsidP="00707E0E"/>
    <w:p w14:paraId="595767E4" w14:textId="77777777" w:rsidR="00707E0E" w:rsidRPr="00707E0E" w:rsidRDefault="00707E0E" w:rsidP="00707E0E">
      <w:r w:rsidRPr="00707E0E">
        <w:t xml:space="preserve">Description                 </w:t>
      </w:r>
      <w:proofErr w:type="gramStart"/>
      <w:r w:rsidRPr="00707E0E">
        <w:t xml:space="preserve">  :</w:t>
      </w:r>
      <w:proofErr w:type="gramEnd"/>
      <w:r w:rsidRPr="00707E0E">
        <w:t xml:space="preserve"> ["/dev"]</w:t>
      </w:r>
    </w:p>
    <w:p w14:paraId="0939736B"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[#&lt;SNMP::Integer:0x000055b698a64380 @value=35&gt;]</w:t>
      </w:r>
    </w:p>
    <w:p w14:paraId="7C0D7E53"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["Fixed Disk"]</w:t>
      </w:r>
    </w:p>
    <w:p w14:paraId="2CB427AC"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[#&lt;SNMP::Integer:0x000055b698a55fb0 @value=4096&gt;]</w:t>
      </w:r>
    </w:p>
    <w:p w14:paraId="1662AC28" w14:textId="77777777" w:rsidR="00707E0E" w:rsidRPr="00707E0E" w:rsidRDefault="00707E0E" w:rsidP="00707E0E">
      <w:r w:rsidRPr="00707E0E">
        <w:t xml:space="preserve">Memory size                 </w:t>
      </w:r>
      <w:proofErr w:type="gramStart"/>
      <w:r w:rsidRPr="00707E0E">
        <w:t xml:space="preserve">  :</w:t>
      </w:r>
      <w:proofErr w:type="gramEnd"/>
      <w:r w:rsidRPr="00707E0E">
        <w:t xml:space="preserve"> 489.06 MB</w:t>
      </w:r>
    </w:p>
    <w:p w14:paraId="6273369F" w14:textId="77777777" w:rsidR="00707E0E" w:rsidRPr="00707E0E" w:rsidRDefault="00707E0E" w:rsidP="00707E0E">
      <w:r w:rsidRPr="00707E0E">
        <w:t xml:space="preserve">Memory used                 </w:t>
      </w:r>
      <w:proofErr w:type="gramStart"/>
      <w:r w:rsidRPr="00707E0E">
        <w:t xml:space="preserve">  :</w:t>
      </w:r>
      <w:proofErr w:type="gramEnd"/>
      <w:r w:rsidRPr="00707E0E">
        <w:t xml:space="preserve"> 152.00 KB</w:t>
      </w:r>
    </w:p>
    <w:p w14:paraId="79036586" w14:textId="77777777" w:rsidR="00707E0E" w:rsidRPr="00707E0E" w:rsidRDefault="00707E0E" w:rsidP="00707E0E"/>
    <w:p w14:paraId="125AB7E0" w14:textId="77777777" w:rsidR="00707E0E" w:rsidRPr="00707E0E" w:rsidRDefault="00707E0E" w:rsidP="00707E0E">
      <w:r w:rsidRPr="00707E0E">
        <w:t xml:space="preserve">Description                 </w:t>
      </w:r>
      <w:proofErr w:type="gramStart"/>
      <w:r w:rsidRPr="00707E0E">
        <w:t xml:space="preserve">  :</w:t>
      </w:r>
      <w:proofErr w:type="gramEnd"/>
      <w:r w:rsidRPr="00707E0E">
        <w:t xml:space="preserve"> ["/dev/shm"]</w:t>
      </w:r>
    </w:p>
    <w:p w14:paraId="3D4CB8F5" w14:textId="77777777" w:rsidR="00707E0E" w:rsidRPr="00707E0E" w:rsidRDefault="00707E0E" w:rsidP="00707E0E">
      <w:r w:rsidRPr="00707E0E">
        <w:lastRenderedPageBreak/>
        <w:t xml:space="preserve">Device id                   </w:t>
      </w:r>
      <w:proofErr w:type="gramStart"/>
      <w:r w:rsidRPr="00707E0E">
        <w:t xml:space="preserve">  :</w:t>
      </w:r>
      <w:proofErr w:type="gramEnd"/>
      <w:r w:rsidRPr="00707E0E">
        <w:t xml:space="preserve"> [#&lt;SNMP::Integer:0x000055b698a50920 @value=36&gt;]</w:t>
      </w:r>
    </w:p>
    <w:p w14:paraId="43606BC4"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["Fixed Disk"]</w:t>
      </w:r>
    </w:p>
    <w:p w14:paraId="65131318"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[#&lt;SNMP::Integer:0x000055b698a4f250 @value=4096&gt;]</w:t>
      </w:r>
    </w:p>
    <w:p w14:paraId="27D07835" w14:textId="77777777" w:rsidR="00707E0E" w:rsidRPr="00707E0E" w:rsidRDefault="00707E0E" w:rsidP="00707E0E">
      <w:r w:rsidRPr="00707E0E">
        <w:t xml:space="preserve">Memory size                 </w:t>
      </w:r>
      <w:proofErr w:type="gramStart"/>
      <w:r w:rsidRPr="00707E0E">
        <w:t xml:space="preserve">  :</w:t>
      </w:r>
      <w:proofErr w:type="gramEnd"/>
      <w:r w:rsidRPr="00707E0E">
        <w:t xml:space="preserve"> 496.66 MB</w:t>
      </w:r>
    </w:p>
    <w:p w14:paraId="03A03FBB" w14:textId="77777777" w:rsidR="00707E0E" w:rsidRPr="00707E0E" w:rsidRDefault="00707E0E" w:rsidP="00707E0E">
      <w:r w:rsidRPr="00707E0E">
        <w:t xml:space="preserve">Memory used                 </w:t>
      </w:r>
      <w:proofErr w:type="gramStart"/>
      <w:r w:rsidRPr="00707E0E">
        <w:t xml:space="preserve">  :</w:t>
      </w:r>
      <w:proofErr w:type="gramEnd"/>
      <w:r w:rsidRPr="00707E0E">
        <w:t xml:space="preserve"> 4.00 KB</w:t>
      </w:r>
    </w:p>
    <w:p w14:paraId="35B99E6F" w14:textId="77777777" w:rsidR="00707E0E" w:rsidRPr="00707E0E" w:rsidRDefault="00707E0E" w:rsidP="00707E0E"/>
    <w:p w14:paraId="2CFFD653" w14:textId="77777777" w:rsidR="00707E0E" w:rsidRPr="00707E0E" w:rsidRDefault="00707E0E" w:rsidP="00707E0E">
      <w:r w:rsidRPr="00707E0E">
        <w:t xml:space="preserve">Description                 </w:t>
      </w:r>
      <w:proofErr w:type="gramStart"/>
      <w:r w:rsidRPr="00707E0E">
        <w:t xml:space="preserve">  :</w:t>
      </w:r>
      <w:proofErr w:type="gramEnd"/>
      <w:r w:rsidRPr="00707E0E">
        <w:t xml:space="preserve"> ["/live/image"]</w:t>
      </w:r>
    </w:p>
    <w:p w14:paraId="6DCE0B5C"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[#&lt;SNMP::Integer:0x000055b698a35e90 @value=38&gt;]</w:t>
      </w:r>
    </w:p>
    <w:p w14:paraId="1496C721"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["Fixed Disk"]</w:t>
      </w:r>
    </w:p>
    <w:p w14:paraId="7761F675"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[#&lt;SNMP::Integer:0x00007fe7f4fdfaa0 @value=4096&gt;]</w:t>
      </w:r>
    </w:p>
    <w:p w14:paraId="0438CC8F" w14:textId="77777777" w:rsidR="00707E0E" w:rsidRPr="00707E0E" w:rsidRDefault="00707E0E" w:rsidP="00707E0E">
      <w:r w:rsidRPr="00707E0E">
        <w:t xml:space="preserve">Memory size                 </w:t>
      </w:r>
      <w:proofErr w:type="gramStart"/>
      <w:r w:rsidRPr="00707E0E">
        <w:t xml:space="preserve">  :</w:t>
      </w:r>
      <w:proofErr w:type="gramEnd"/>
      <w:r w:rsidRPr="00707E0E">
        <w:t xml:space="preserve"> 3.87 GB</w:t>
      </w:r>
    </w:p>
    <w:p w14:paraId="120C4CB7" w14:textId="77777777" w:rsidR="00707E0E" w:rsidRPr="00707E0E" w:rsidRDefault="00707E0E" w:rsidP="00707E0E">
      <w:r w:rsidRPr="00707E0E">
        <w:t xml:space="preserve">Memory used                 </w:t>
      </w:r>
      <w:proofErr w:type="gramStart"/>
      <w:r w:rsidRPr="00707E0E">
        <w:t xml:space="preserve">  :</w:t>
      </w:r>
      <w:proofErr w:type="gramEnd"/>
      <w:r w:rsidRPr="00707E0E">
        <w:t xml:space="preserve"> 250.89 MB</w:t>
      </w:r>
    </w:p>
    <w:p w14:paraId="7CE7B5E2" w14:textId="77777777" w:rsidR="00707E0E" w:rsidRPr="00707E0E" w:rsidRDefault="00707E0E" w:rsidP="00707E0E"/>
    <w:p w14:paraId="6039A226" w14:textId="77777777" w:rsidR="00707E0E" w:rsidRPr="00707E0E" w:rsidRDefault="00707E0E" w:rsidP="00707E0E">
      <w:r w:rsidRPr="00707E0E">
        <w:t xml:space="preserve">Description                 </w:t>
      </w:r>
      <w:proofErr w:type="gramStart"/>
      <w:r w:rsidRPr="00707E0E">
        <w:t xml:space="preserve">  :</w:t>
      </w:r>
      <w:proofErr w:type="gramEnd"/>
      <w:r w:rsidRPr="00707E0E">
        <w:t xml:space="preserve"> ["/live/cow"]</w:t>
      </w:r>
    </w:p>
    <w:p w14:paraId="1E0E802C"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[#&lt;SNMP::Integer:0x00007fe7f4fdb680 @value=39&gt;]</w:t>
      </w:r>
    </w:p>
    <w:p w14:paraId="2D57CED5"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["Fixed Disk"]</w:t>
      </w:r>
    </w:p>
    <w:p w14:paraId="1CA699B9"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[#&lt;SNMP::Integer:0x00007fe7f4fd1108 @value=4096&gt;]</w:t>
      </w:r>
    </w:p>
    <w:p w14:paraId="3E64079A" w14:textId="77777777" w:rsidR="00707E0E" w:rsidRPr="00707E0E" w:rsidRDefault="00707E0E" w:rsidP="00707E0E">
      <w:r w:rsidRPr="00707E0E">
        <w:t xml:space="preserve">Memory size                 </w:t>
      </w:r>
      <w:proofErr w:type="gramStart"/>
      <w:r w:rsidRPr="00707E0E">
        <w:t xml:space="preserve">  :</w:t>
      </w:r>
      <w:proofErr w:type="gramEnd"/>
      <w:r w:rsidRPr="00707E0E">
        <w:t xml:space="preserve"> 3.87 GB</w:t>
      </w:r>
    </w:p>
    <w:p w14:paraId="1E847E08" w14:textId="77777777" w:rsidR="00707E0E" w:rsidRPr="00707E0E" w:rsidRDefault="00707E0E" w:rsidP="00707E0E">
      <w:r w:rsidRPr="00707E0E">
        <w:t xml:space="preserve">Memory used                 </w:t>
      </w:r>
      <w:proofErr w:type="gramStart"/>
      <w:r w:rsidRPr="00707E0E">
        <w:t xml:space="preserve">  :</w:t>
      </w:r>
      <w:proofErr w:type="gramEnd"/>
      <w:r w:rsidRPr="00707E0E">
        <w:t xml:space="preserve"> 250.89 MB</w:t>
      </w:r>
    </w:p>
    <w:p w14:paraId="5BE3BFA3" w14:textId="77777777" w:rsidR="00707E0E" w:rsidRPr="00707E0E" w:rsidRDefault="00707E0E" w:rsidP="00707E0E"/>
    <w:p w14:paraId="4B3BBC09" w14:textId="77777777" w:rsidR="00707E0E" w:rsidRPr="00707E0E" w:rsidRDefault="00707E0E" w:rsidP="00707E0E">
      <w:r w:rsidRPr="00707E0E">
        <w:t xml:space="preserve">Description                 </w:t>
      </w:r>
      <w:proofErr w:type="gramStart"/>
      <w:r w:rsidRPr="00707E0E">
        <w:t xml:space="preserve">  :</w:t>
      </w:r>
      <w:proofErr w:type="gramEnd"/>
      <w:r w:rsidRPr="00707E0E">
        <w:t xml:space="preserve"> ["/live"]</w:t>
      </w:r>
    </w:p>
    <w:p w14:paraId="4DA98DB8"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[#&lt;SNMP::Integer:0x00007fe7f4fc5bc8 @value=40&gt;]</w:t>
      </w:r>
    </w:p>
    <w:p w14:paraId="7CAEAD9F"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["Fixed Disk"]</w:t>
      </w:r>
    </w:p>
    <w:p w14:paraId="5447AE89"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[#&lt;SNMP::Integer:0x00007fe7f4fc3210 @value=4096&gt;]</w:t>
      </w:r>
    </w:p>
    <w:p w14:paraId="5CFFAEAF" w14:textId="77777777" w:rsidR="00707E0E" w:rsidRPr="00707E0E" w:rsidRDefault="00707E0E" w:rsidP="00707E0E">
      <w:r w:rsidRPr="00707E0E">
        <w:t xml:space="preserve">Memory size                 </w:t>
      </w:r>
      <w:proofErr w:type="gramStart"/>
      <w:r w:rsidRPr="00707E0E">
        <w:t xml:space="preserve">  :</w:t>
      </w:r>
      <w:proofErr w:type="gramEnd"/>
      <w:r w:rsidRPr="00707E0E">
        <w:t xml:space="preserve"> 496.66 MB</w:t>
      </w:r>
    </w:p>
    <w:p w14:paraId="57DD6583" w14:textId="77777777" w:rsidR="00707E0E" w:rsidRPr="00707E0E" w:rsidRDefault="00707E0E" w:rsidP="00707E0E">
      <w:r w:rsidRPr="00707E0E">
        <w:t xml:space="preserve">Memory used                 </w:t>
      </w:r>
      <w:proofErr w:type="gramStart"/>
      <w:r w:rsidRPr="00707E0E">
        <w:t xml:space="preserve">  :</w:t>
      </w:r>
      <w:proofErr w:type="gramEnd"/>
      <w:r w:rsidRPr="00707E0E">
        <w:t xml:space="preserve"> 0 bytes</w:t>
      </w:r>
    </w:p>
    <w:p w14:paraId="638C28AE" w14:textId="77777777" w:rsidR="00707E0E" w:rsidRPr="00707E0E" w:rsidRDefault="00707E0E" w:rsidP="00707E0E"/>
    <w:p w14:paraId="1301901A" w14:textId="77777777" w:rsidR="00707E0E" w:rsidRPr="00707E0E" w:rsidRDefault="00707E0E" w:rsidP="00707E0E">
      <w:r w:rsidRPr="00707E0E">
        <w:t xml:space="preserve">Description                 </w:t>
      </w:r>
      <w:proofErr w:type="gramStart"/>
      <w:r w:rsidRPr="00707E0E">
        <w:t xml:space="preserve">  :</w:t>
      </w:r>
      <w:proofErr w:type="gramEnd"/>
      <w:r w:rsidRPr="00707E0E">
        <w:t xml:space="preserve"> ["/tmp"]</w:t>
      </w:r>
    </w:p>
    <w:p w14:paraId="3E01F6B5"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[#&lt;SNMP::Integer:0x00007fe7f4fb4dc8 @value=41&gt;]</w:t>
      </w:r>
    </w:p>
    <w:p w14:paraId="6C625F9C" w14:textId="77777777" w:rsidR="00707E0E" w:rsidRPr="00707E0E" w:rsidRDefault="00707E0E" w:rsidP="00707E0E">
      <w:r w:rsidRPr="00707E0E">
        <w:lastRenderedPageBreak/>
        <w:t xml:space="preserve">Filesystem type             </w:t>
      </w:r>
      <w:proofErr w:type="gramStart"/>
      <w:r w:rsidRPr="00707E0E">
        <w:t xml:space="preserve">  :</w:t>
      </w:r>
      <w:proofErr w:type="gramEnd"/>
      <w:r w:rsidRPr="00707E0E">
        <w:t xml:space="preserve"> ["Fixed Disk"]</w:t>
      </w:r>
    </w:p>
    <w:p w14:paraId="14FAC60E"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[#&lt;SNMP::Integer:0x00007fe7f4fae298 @value=4096&gt;]</w:t>
      </w:r>
    </w:p>
    <w:p w14:paraId="738CCD97" w14:textId="77777777" w:rsidR="00707E0E" w:rsidRPr="00707E0E" w:rsidRDefault="00707E0E" w:rsidP="00707E0E">
      <w:r w:rsidRPr="00707E0E">
        <w:t xml:space="preserve">Memory size                 </w:t>
      </w:r>
      <w:proofErr w:type="gramStart"/>
      <w:r w:rsidRPr="00707E0E">
        <w:t xml:space="preserve">  :</w:t>
      </w:r>
      <w:proofErr w:type="gramEnd"/>
      <w:r w:rsidRPr="00707E0E">
        <w:t xml:space="preserve"> 496.66 MB</w:t>
      </w:r>
    </w:p>
    <w:p w14:paraId="7BB81722" w14:textId="77777777" w:rsidR="00707E0E" w:rsidRPr="00707E0E" w:rsidRDefault="00707E0E" w:rsidP="00707E0E">
      <w:r w:rsidRPr="00707E0E">
        <w:t xml:space="preserve">Memory used                 </w:t>
      </w:r>
      <w:proofErr w:type="gramStart"/>
      <w:r w:rsidRPr="00707E0E">
        <w:t xml:space="preserve">  :</w:t>
      </w:r>
      <w:proofErr w:type="gramEnd"/>
      <w:r w:rsidRPr="00707E0E">
        <w:t xml:space="preserve"> 4.00 KB</w:t>
      </w:r>
    </w:p>
    <w:p w14:paraId="605C682A" w14:textId="77777777" w:rsidR="00707E0E" w:rsidRPr="00707E0E" w:rsidRDefault="00707E0E" w:rsidP="00707E0E"/>
    <w:p w14:paraId="5414F3FD" w14:textId="77777777" w:rsidR="00707E0E" w:rsidRPr="00707E0E" w:rsidRDefault="00707E0E" w:rsidP="00707E0E">
      <w:r w:rsidRPr="00707E0E">
        <w:t xml:space="preserve">Description                 </w:t>
      </w:r>
      <w:proofErr w:type="gramStart"/>
      <w:r w:rsidRPr="00707E0E">
        <w:t xml:space="preserve">  :</w:t>
      </w:r>
      <w:proofErr w:type="gramEnd"/>
      <w:r w:rsidRPr="00707E0E">
        <w:t xml:space="preserve"> ["/opt/vyatta/etc/config"]</w:t>
      </w:r>
    </w:p>
    <w:p w14:paraId="42E11DDB"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[#&lt;SNMP::Integer:0x00007fe7f4fa21f0 @value=42&gt;]</w:t>
      </w:r>
    </w:p>
    <w:p w14:paraId="51433871"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["Fixed Disk"]</w:t>
      </w:r>
    </w:p>
    <w:p w14:paraId="1AD937BF"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[#&lt;SNMP::Integer:0x00007fe7f4f9a838 @value=4096&gt;]</w:t>
      </w:r>
    </w:p>
    <w:p w14:paraId="1A3C550F" w14:textId="77777777" w:rsidR="00707E0E" w:rsidRPr="00707E0E" w:rsidRDefault="00707E0E" w:rsidP="00707E0E">
      <w:r w:rsidRPr="00707E0E">
        <w:t xml:space="preserve">Memory size                 </w:t>
      </w:r>
      <w:proofErr w:type="gramStart"/>
      <w:r w:rsidRPr="00707E0E">
        <w:t xml:space="preserve">  :</w:t>
      </w:r>
      <w:proofErr w:type="gramEnd"/>
      <w:r w:rsidRPr="00707E0E">
        <w:t xml:space="preserve"> 3.87 GB</w:t>
      </w:r>
    </w:p>
    <w:p w14:paraId="1797DC8B" w14:textId="77777777" w:rsidR="00707E0E" w:rsidRPr="00707E0E" w:rsidRDefault="00707E0E" w:rsidP="00707E0E">
      <w:r w:rsidRPr="00707E0E">
        <w:t xml:space="preserve">Memory used                 </w:t>
      </w:r>
      <w:proofErr w:type="gramStart"/>
      <w:r w:rsidRPr="00707E0E">
        <w:t xml:space="preserve">  :</w:t>
      </w:r>
      <w:proofErr w:type="gramEnd"/>
      <w:r w:rsidRPr="00707E0E">
        <w:t xml:space="preserve"> 250.89 MB</w:t>
      </w:r>
    </w:p>
    <w:p w14:paraId="37F48DE6" w14:textId="77777777" w:rsidR="00707E0E" w:rsidRPr="00707E0E" w:rsidRDefault="00707E0E" w:rsidP="00707E0E"/>
    <w:p w14:paraId="3BF47C62" w14:textId="77777777" w:rsidR="00707E0E" w:rsidRPr="00707E0E" w:rsidRDefault="00707E0E" w:rsidP="00707E0E">
      <w:r w:rsidRPr="00707E0E">
        <w:t xml:space="preserve">Description                 </w:t>
      </w:r>
      <w:proofErr w:type="gramStart"/>
      <w:r w:rsidRPr="00707E0E">
        <w:t xml:space="preserve">  :</w:t>
      </w:r>
      <w:proofErr w:type="gramEnd"/>
      <w:r w:rsidRPr="00707E0E">
        <w:t xml:space="preserve"> ["/var/run"]</w:t>
      </w:r>
    </w:p>
    <w:p w14:paraId="2D548E8C"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[#&lt;SNMP::Integer:0x00007fe7f4f8eb28 @value=43&gt;]</w:t>
      </w:r>
    </w:p>
    <w:p w14:paraId="1FED6D9F"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["Fixed Disk"]</w:t>
      </w:r>
    </w:p>
    <w:p w14:paraId="729341A7"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[#&lt;SNMP::Integer:0x00007fe7f4f871c0 @value=4096&gt;]</w:t>
      </w:r>
    </w:p>
    <w:p w14:paraId="164A9C28" w14:textId="77777777" w:rsidR="00707E0E" w:rsidRPr="00707E0E" w:rsidRDefault="00707E0E" w:rsidP="00707E0E">
      <w:r w:rsidRPr="00707E0E">
        <w:t xml:space="preserve">Memory size                 </w:t>
      </w:r>
      <w:proofErr w:type="gramStart"/>
      <w:r w:rsidRPr="00707E0E">
        <w:t xml:space="preserve">  :</w:t>
      </w:r>
      <w:proofErr w:type="gramEnd"/>
      <w:r w:rsidRPr="00707E0E">
        <w:t xml:space="preserve"> 496.66 MB</w:t>
      </w:r>
    </w:p>
    <w:p w14:paraId="47556101" w14:textId="77777777" w:rsidR="00707E0E" w:rsidRPr="00707E0E" w:rsidRDefault="00707E0E" w:rsidP="00707E0E">
      <w:r w:rsidRPr="00707E0E">
        <w:t xml:space="preserve">Memory used                 </w:t>
      </w:r>
      <w:proofErr w:type="gramStart"/>
      <w:r w:rsidRPr="00707E0E">
        <w:t xml:space="preserve">  :</w:t>
      </w:r>
      <w:proofErr w:type="gramEnd"/>
      <w:r w:rsidRPr="00707E0E">
        <w:t xml:space="preserve"> 80.00 KB</w:t>
      </w:r>
    </w:p>
    <w:p w14:paraId="31773F3A" w14:textId="77777777" w:rsidR="00707E0E" w:rsidRPr="00707E0E" w:rsidRDefault="00707E0E" w:rsidP="00707E0E"/>
    <w:p w14:paraId="46C16212" w14:textId="77777777" w:rsidR="00707E0E" w:rsidRPr="00707E0E" w:rsidRDefault="00707E0E" w:rsidP="00707E0E">
      <w:r w:rsidRPr="00707E0E">
        <w:t xml:space="preserve">Description                 </w:t>
      </w:r>
      <w:proofErr w:type="gramStart"/>
      <w:r w:rsidRPr="00707E0E">
        <w:t xml:space="preserve">  :</w:t>
      </w:r>
      <w:proofErr w:type="gramEnd"/>
      <w:r w:rsidRPr="00707E0E">
        <w:t xml:space="preserve"> ["/opt/vyatta/config"]</w:t>
      </w:r>
    </w:p>
    <w:p w14:paraId="03DC29C1" w14:textId="77777777" w:rsidR="00707E0E" w:rsidRPr="00707E0E" w:rsidRDefault="00707E0E" w:rsidP="00707E0E">
      <w:r w:rsidRPr="00707E0E">
        <w:t xml:space="preserve">Device id                   </w:t>
      </w:r>
      <w:proofErr w:type="gramStart"/>
      <w:r w:rsidRPr="00707E0E">
        <w:t xml:space="preserve">  :</w:t>
      </w:r>
      <w:proofErr w:type="gramEnd"/>
      <w:r w:rsidRPr="00707E0E">
        <w:t xml:space="preserve"> [#&lt;SNMP::Integer:0x00007fe7f4f7c9f0 @value=45&gt;]</w:t>
      </w:r>
    </w:p>
    <w:p w14:paraId="303A8317" w14:textId="77777777" w:rsidR="00707E0E" w:rsidRPr="00707E0E" w:rsidRDefault="00707E0E" w:rsidP="00707E0E">
      <w:r w:rsidRPr="00707E0E">
        <w:t xml:space="preserve">Filesystem type             </w:t>
      </w:r>
      <w:proofErr w:type="gramStart"/>
      <w:r w:rsidRPr="00707E0E">
        <w:t xml:space="preserve">  :</w:t>
      </w:r>
      <w:proofErr w:type="gramEnd"/>
      <w:r w:rsidRPr="00707E0E">
        <w:t xml:space="preserve"> ["Fixed Disk"]</w:t>
      </w:r>
    </w:p>
    <w:p w14:paraId="4FC3E91D" w14:textId="77777777" w:rsidR="00707E0E" w:rsidRPr="00707E0E" w:rsidRDefault="00707E0E" w:rsidP="00707E0E">
      <w:r w:rsidRPr="00707E0E">
        <w:t xml:space="preserve">Device unit                 </w:t>
      </w:r>
      <w:proofErr w:type="gramStart"/>
      <w:r w:rsidRPr="00707E0E">
        <w:t xml:space="preserve">  :</w:t>
      </w:r>
      <w:proofErr w:type="gramEnd"/>
      <w:r w:rsidRPr="00707E0E">
        <w:t xml:space="preserve"> [#&lt;SNMP::Integer:0x00007fe7f4f75358 @value=4096&gt;]</w:t>
      </w:r>
    </w:p>
    <w:p w14:paraId="29D2DC9F" w14:textId="77777777" w:rsidR="00707E0E" w:rsidRPr="00707E0E" w:rsidRDefault="00707E0E" w:rsidP="00707E0E">
      <w:r w:rsidRPr="00707E0E">
        <w:t xml:space="preserve">Memory size                 </w:t>
      </w:r>
      <w:proofErr w:type="gramStart"/>
      <w:r w:rsidRPr="00707E0E">
        <w:t xml:space="preserve">  :</w:t>
      </w:r>
      <w:proofErr w:type="gramEnd"/>
      <w:r w:rsidRPr="00707E0E">
        <w:t xml:space="preserve"> 496.66 MB</w:t>
      </w:r>
    </w:p>
    <w:p w14:paraId="1966867F" w14:textId="77777777" w:rsidR="00707E0E" w:rsidRPr="00707E0E" w:rsidRDefault="00707E0E" w:rsidP="00707E0E">
      <w:r w:rsidRPr="00707E0E">
        <w:t xml:space="preserve">Memory used                 </w:t>
      </w:r>
      <w:proofErr w:type="gramStart"/>
      <w:r w:rsidRPr="00707E0E">
        <w:t xml:space="preserve">  :</w:t>
      </w:r>
      <w:proofErr w:type="gramEnd"/>
      <w:r w:rsidRPr="00707E0E">
        <w:t xml:space="preserve"> 132.00 KB</w:t>
      </w:r>
    </w:p>
    <w:p w14:paraId="0D427B99" w14:textId="77777777" w:rsidR="00707E0E" w:rsidRPr="00707E0E" w:rsidRDefault="00707E0E" w:rsidP="00707E0E"/>
    <w:p w14:paraId="4A8C5EAB" w14:textId="77777777" w:rsidR="00707E0E" w:rsidRPr="00707E0E" w:rsidRDefault="00707E0E" w:rsidP="00707E0E"/>
    <w:p w14:paraId="0618A7E8" w14:textId="77777777" w:rsidR="00707E0E" w:rsidRPr="00707E0E" w:rsidRDefault="00707E0E" w:rsidP="00707E0E">
      <w:r w:rsidRPr="00707E0E">
        <w:t>[*] Device information:</w:t>
      </w:r>
    </w:p>
    <w:p w14:paraId="7AEE2454" w14:textId="77777777" w:rsidR="00707E0E" w:rsidRPr="00707E0E" w:rsidRDefault="00707E0E" w:rsidP="00707E0E"/>
    <w:p w14:paraId="1CF49B6F" w14:textId="77777777" w:rsidR="00707E0E" w:rsidRPr="00707E0E" w:rsidRDefault="00707E0E" w:rsidP="00707E0E">
      <w:r w:rsidRPr="00707E0E">
        <w:lastRenderedPageBreak/>
        <w:t xml:space="preserve">Id                  Type                Status              Descr               </w:t>
      </w:r>
    </w:p>
    <w:p w14:paraId="6EFBC0F8" w14:textId="77777777" w:rsidR="00707E0E" w:rsidRPr="00707E0E" w:rsidRDefault="00707E0E" w:rsidP="00707E0E">
      <w:r w:rsidRPr="00707E0E">
        <w:t>196608              Processor           running             GenuineIntel: Intel(R) Xeon(R) CPU E5-2673 v4 @ 2.30GHz</w:t>
      </w:r>
    </w:p>
    <w:p w14:paraId="4B26ED85" w14:textId="77777777" w:rsidR="00707E0E" w:rsidRPr="00707E0E" w:rsidRDefault="00707E0E" w:rsidP="00707E0E">
      <w:r w:rsidRPr="00707E0E">
        <w:t>262145              Network             running             network interface lo</w:t>
      </w:r>
    </w:p>
    <w:p w14:paraId="2F72D1DF" w14:textId="77777777" w:rsidR="00707E0E" w:rsidRPr="00707E0E" w:rsidRDefault="00707E0E" w:rsidP="00707E0E">
      <w:r w:rsidRPr="00707E0E">
        <w:t>262146              Network             running             network interface eth3</w:t>
      </w:r>
    </w:p>
    <w:p w14:paraId="62EA2795" w14:textId="77777777" w:rsidR="00707E0E" w:rsidRPr="00707E0E" w:rsidRDefault="00707E0E" w:rsidP="00707E0E">
      <w:r w:rsidRPr="00707E0E">
        <w:t>262147              Network             running             network interface eth1</w:t>
      </w:r>
    </w:p>
    <w:p w14:paraId="4BFD7B96" w14:textId="77777777" w:rsidR="00707E0E" w:rsidRPr="00707E0E" w:rsidRDefault="00707E0E" w:rsidP="00707E0E">
      <w:r w:rsidRPr="00707E0E">
        <w:t>262148              Network             running             network interface eth2</w:t>
      </w:r>
    </w:p>
    <w:p w14:paraId="567AF804" w14:textId="77777777" w:rsidR="00707E0E" w:rsidRPr="00707E0E" w:rsidRDefault="00707E0E" w:rsidP="00707E0E">
      <w:r w:rsidRPr="00707E0E">
        <w:t xml:space="preserve">786432              Coprocessor         unknown             Guessing that there's a </w:t>
      </w:r>
      <w:proofErr w:type="gramStart"/>
      <w:r w:rsidRPr="00707E0E">
        <w:t>floating point</w:t>
      </w:r>
      <w:proofErr w:type="gramEnd"/>
      <w:r w:rsidRPr="00707E0E">
        <w:t xml:space="preserve"> co-processor</w:t>
      </w:r>
    </w:p>
    <w:p w14:paraId="46899914" w14:textId="77777777" w:rsidR="00707E0E" w:rsidRPr="00707E0E" w:rsidRDefault="00707E0E" w:rsidP="00707E0E"/>
    <w:p w14:paraId="27C27620" w14:textId="77777777" w:rsidR="00707E0E" w:rsidRPr="00707E0E" w:rsidRDefault="00707E0E" w:rsidP="00707E0E">
      <w:r w:rsidRPr="00707E0E">
        <w:t>[*] Software components:</w:t>
      </w:r>
    </w:p>
    <w:p w14:paraId="6A3A65A4" w14:textId="77777777" w:rsidR="00707E0E" w:rsidRPr="00707E0E" w:rsidRDefault="00707E0E" w:rsidP="00707E0E"/>
    <w:p w14:paraId="5D5A315F" w14:textId="77777777" w:rsidR="00707E0E" w:rsidRPr="00707E0E" w:rsidRDefault="00707E0E" w:rsidP="00707E0E">
      <w:r w:rsidRPr="00707E0E">
        <w:t xml:space="preserve">Index               Name                </w:t>
      </w:r>
    </w:p>
    <w:p w14:paraId="6824FFD2" w14:textId="77777777" w:rsidR="00707E0E" w:rsidRPr="00707E0E" w:rsidRDefault="00707E0E" w:rsidP="00707E0E">
      <w:r w:rsidRPr="00707E0E">
        <w:t>0                   acpi-support-base-0.137-5+deb6u2</w:t>
      </w:r>
    </w:p>
    <w:p w14:paraId="6E771439" w14:textId="77777777" w:rsidR="00707E0E" w:rsidRPr="00707E0E" w:rsidRDefault="00707E0E" w:rsidP="00707E0E">
      <w:r w:rsidRPr="00707E0E">
        <w:t>1                   acpid-1:2.0.7-1squeeze4</w:t>
      </w:r>
    </w:p>
    <w:p w14:paraId="694FAEFD" w14:textId="77777777" w:rsidR="00707E0E" w:rsidRPr="00707E0E" w:rsidRDefault="00707E0E" w:rsidP="00707E0E">
      <w:r w:rsidRPr="00707E0E">
        <w:t xml:space="preserve">2                   adduser-3.112+nmu2  </w:t>
      </w:r>
    </w:p>
    <w:p w14:paraId="30F9097C" w14:textId="77777777" w:rsidR="00707E0E" w:rsidRPr="00707E0E" w:rsidRDefault="00707E0E" w:rsidP="00707E0E">
      <w:r w:rsidRPr="00707E0E">
        <w:t>3                   apt-0.8.10.3+squeeze7</w:t>
      </w:r>
    </w:p>
    <w:p w14:paraId="5CEDB143" w14:textId="77777777" w:rsidR="00707E0E" w:rsidRPr="00707E0E" w:rsidRDefault="00707E0E" w:rsidP="00707E0E">
      <w:r w:rsidRPr="00707E0E">
        <w:t>4                   apt-transport-https-0.8.10.3+squeeze7</w:t>
      </w:r>
    </w:p>
    <w:p w14:paraId="25B641AA" w14:textId="77777777" w:rsidR="00707E0E" w:rsidRPr="00707E0E" w:rsidRDefault="00707E0E" w:rsidP="00707E0E">
      <w:r w:rsidRPr="00707E0E">
        <w:t>5                   apt-utils-0.8.10.3+squeeze7</w:t>
      </w:r>
    </w:p>
    <w:p w14:paraId="5C01E6EE" w14:textId="77777777" w:rsidR="00707E0E" w:rsidRPr="00707E0E" w:rsidRDefault="00707E0E" w:rsidP="00707E0E">
      <w:r w:rsidRPr="00707E0E">
        <w:t>6                   aptitude-0.6.3-3.2+squeeze1</w:t>
      </w:r>
    </w:p>
    <w:p w14:paraId="50051FF0" w14:textId="77777777" w:rsidR="00707E0E" w:rsidRPr="00707E0E" w:rsidRDefault="00707E0E" w:rsidP="00707E0E">
      <w:r w:rsidRPr="00707E0E">
        <w:t>7                   at-3.1.12-1+squeeze1</w:t>
      </w:r>
    </w:p>
    <w:p w14:paraId="6FA70E1B" w14:textId="77777777" w:rsidR="00707E0E" w:rsidRPr="00707E0E" w:rsidRDefault="00707E0E" w:rsidP="00707E0E">
      <w:r w:rsidRPr="00707E0E">
        <w:t>8                   atmel-firmware-1.3-4</w:t>
      </w:r>
    </w:p>
    <w:p w14:paraId="76D50C6E" w14:textId="77777777" w:rsidR="00707E0E" w:rsidRPr="00707E0E" w:rsidRDefault="00707E0E" w:rsidP="00707E0E">
      <w:r w:rsidRPr="00707E0E">
        <w:t>9                   base-files-6.0squeeze10</w:t>
      </w:r>
    </w:p>
    <w:p w14:paraId="664AC415" w14:textId="77777777" w:rsidR="00707E0E" w:rsidRPr="00707E0E" w:rsidRDefault="00707E0E" w:rsidP="00707E0E">
      <w:r w:rsidRPr="00707E0E">
        <w:t xml:space="preserve">10                  base-passwd-3.5.22  </w:t>
      </w:r>
    </w:p>
    <w:p w14:paraId="5D5137AA" w14:textId="77777777" w:rsidR="00707E0E" w:rsidRPr="00707E0E" w:rsidRDefault="00707E0E" w:rsidP="00707E0E">
      <w:r w:rsidRPr="00707E0E">
        <w:t xml:space="preserve">11                  bash-4.1-3+deb6u2   </w:t>
      </w:r>
    </w:p>
    <w:p w14:paraId="0FD14D07" w14:textId="77777777" w:rsidR="00707E0E" w:rsidRPr="00707E0E" w:rsidRDefault="00707E0E" w:rsidP="00707E0E">
      <w:r w:rsidRPr="00707E0E">
        <w:t>12                  bash-completion-1:1.2-3</w:t>
      </w:r>
    </w:p>
    <w:p w14:paraId="6B84B7F8" w14:textId="77777777" w:rsidR="00707E0E" w:rsidRPr="00707E0E" w:rsidRDefault="00707E0E" w:rsidP="00707E0E">
      <w:r w:rsidRPr="00707E0E">
        <w:t xml:space="preserve">13                  bcrelay-1.3.4-3     </w:t>
      </w:r>
    </w:p>
    <w:p w14:paraId="5D92884C" w14:textId="77777777" w:rsidR="00707E0E" w:rsidRPr="00707E0E" w:rsidRDefault="00707E0E" w:rsidP="00707E0E">
      <w:r w:rsidRPr="00707E0E">
        <w:t>14                  bind9-host-1:9.7.</w:t>
      </w:r>
      <w:proofErr w:type="gramStart"/>
      <w:r w:rsidRPr="00707E0E">
        <w:t>3.dfsg</w:t>
      </w:r>
      <w:proofErr w:type="gramEnd"/>
      <w:r w:rsidRPr="00707E0E">
        <w:t>-1~squeeze19</w:t>
      </w:r>
    </w:p>
    <w:p w14:paraId="5983B854" w14:textId="77777777" w:rsidR="00707E0E" w:rsidRPr="00707E0E" w:rsidRDefault="00707E0E" w:rsidP="00707E0E">
      <w:r w:rsidRPr="00707E0E">
        <w:t xml:space="preserve">15                  bmon-2.0.1-3        </w:t>
      </w:r>
    </w:p>
    <w:p w14:paraId="2D435DDC" w14:textId="77777777" w:rsidR="00707E0E" w:rsidRPr="00707E0E" w:rsidRDefault="00707E0E" w:rsidP="00707E0E">
      <w:r w:rsidRPr="00707E0E">
        <w:t xml:space="preserve">16                  bridge-utils-1.4-5  </w:t>
      </w:r>
    </w:p>
    <w:p w14:paraId="0C74979E" w14:textId="77777777" w:rsidR="00707E0E" w:rsidRPr="00707E0E" w:rsidRDefault="00707E0E" w:rsidP="00707E0E">
      <w:r w:rsidRPr="00707E0E">
        <w:t xml:space="preserve">17                  bsdmainutils-8.0.13 </w:t>
      </w:r>
    </w:p>
    <w:p w14:paraId="6FE941F1" w14:textId="77777777" w:rsidR="00707E0E" w:rsidRPr="00707E0E" w:rsidRDefault="00707E0E" w:rsidP="00707E0E">
      <w:r w:rsidRPr="00707E0E">
        <w:lastRenderedPageBreak/>
        <w:t xml:space="preserve">18                  bsdutils-1:2.17.2-9 </w:t>
      </w:r>
    </w:p>
    <w:p w14:paraId="6293A792" w14:textId="77777777" w:rsidR="00707E0E" w:rsidRPr="00707E0E" w:rsidRDefault="00707E0E" w:rsidP="00707E0E">
      <w:r w:rsidRPr="00707E0E">
        <w:t>19                  ca-certificates-20090814+nmu3squeeze1</w:t>
      </w:r>
    </w:p>
    <w:p w14:paraId="559070F7" w14:textId="77777777" w:rsidR="00707E0E" w:rsidRPr="00707E0E" w:rsidRDefault="00707E0E" w:rsidP="00707E0E">
      <w:r w:rsidRPr="00707E0E">
        <w:t>20                  cluster-agents-1:1.0.3-3.1</w:t>
      </w:r>
    </w:p>
    <w:p w14:paraId="214AA746" w14:textId="77777777" w:rsidR="00707E0E" w:rsidRPr="00707E0E" w:rsidRDefault="00707E0E" w:rsidP="00707E0E">
      <w:r w:rsidRPr="00707E0E">
        <w:t>21                  cluster-glue-1.0.6-1</w:t>
      </w:r>
    </w:p>
    <w:p w14:paraId="47FFDF5A" w14:textId="77777777" w:rsidR="00707E0E" w:rsidRPr="00707E0E" w:rsidRDefault="00707E0E" w:rsidP="00707E0E">
      <w:r w:rsidRPr="00707E0E">
        <w:t>22                  conntrack-1:1.0.1-3+vyos1+helium4</w:t>
      </w:r>
    </w:p>
    <w:p w14:paraId="3E285F01" w14:textId="77777777" w:rsidR="00707E0E" w:rsidRPr="00707E0E" w:rsidRDefault="00707E0E" w:rsidP="00707E0E">
      <w:r w:rsidRPr="00707E0E">
        <w:t>23                  conntrack-helpers-1:1.0.1-3+vyos1+helium4</w:t>
      </w:r>
    </w:p>
    <w:p w14:paraId="2DD18501" w14:textId="77777777" w:rsidR="00707E0E" w:rsidRPr="00707E0E" w:rsidRDefault="00707E0E" w:rsidP="00707E0E">
      <w:r w:rsidRPr="00707E0E">
        <w:t>24                  conntrackd-1:1.0.1-3+vyos1+helium4</w:t>
      </w:r>
    </w:p>
    <w:p w14:paraId="59E83075" w14:textId="77777777" w:rsidR="00707E0E" w:rsidRPr="00707E0E" w:rsidRDefault="00707E0E" w:rsidP="00707E0E">
      <w:r w:rsidRPr="00707E0E">
        <w:t>25                  console-common-0.7.85</w:t>
      </w:r>
    </w:p>
    <w:p w14:paraId="3B97E214" w14:textId="77777777" w:rsidR="00707E0E" w:rsidRPr="00707E0E" w:rsidRDefault="00707E0E" w:rsidP="00707E0E">
      <w:r w:rsidRPr="00707E0E">
        <w:t>26                  console-data-2:1.10-9</w:t>
      </w:r>
    </w:p>
    <w:p w14:paraId="4CC8F07B" w14:textId="77777777" w:rsidR="00707E0E" w:rsidRPr="00707E0E" w:rsidRDefault="00707E0E" w:rsidP="00707E0E">
      <w:r w:rsidRPr="00707E0E">
        <w:t>27                  console-setup-1.68+squeeze2</w:t>
      </w:r>
    </w:p>
    <w:p w14:paraId="53BE8902" w14:textId="77777777" w:rsidR="00707E0E" w:rsidRPr="00707E0E" w:rsidRDefault="00707E0E" w:rsidP="00707E0E">
      <w:r w:rsidRPr="00707E0E">
        <w:t>28                  console-terminus-4.30-2</w:t>
      </w:r>
    </w:p>
    <w:p w14:paraId="4F9AE1E6" w14:textId="77777777" w:rsidR="00707E0E" w:rsidRPr="00707E0E" w:rsidRDefault="00707E0E" w:rsidP="00707E0E">
      <w:r w:rsidRPr="00707E0E">
        <w:t xml:space="preserve">29                  coreutils-8.5-1     </w:t>
      </w:r>
    </w:p>
    <w:p w14:paraId="03D91C09" w14:textId="77777777" w:rsidR="00707E0E" w:rsidRPr="00707E0E" w:rsidRDefault="00707E0E" w:rsidP="00707E0E">
      <w:r w:rsidRPr="00707E0E">
        <w:t xml:space="preserve">30                  cpio-2.11-4+deb6u2  </w:t>
      </w:r>
    </w:p>
    <w:p w14:paraId="3B1532D4" w14:textId="77777777" w:rsidR="00707E0E" w:rsidRPr="00707E0E" w:rsidRDefault="00707E0E" w:rsidP="00707E0E">
      <w:r w:rsidRPr="00707E0E">
        <w:t>31                  cpufrequtils-007-1+squeeze1</w:t>
      </w:r>
    </w:p>
    <w:p w14:paraId="374BB347" w14:textId="77777777" w:rsidR="00707E0E" w:rsidRPr="00707E0E" w:rsidRDefault="00707E0E" w:rsidP="00707E0E">
      <w:r w:rsidRPr="00707E0E">
        <w:t>32                  crda-1.1.2-1~bpo60+1</w:t>
      </w:r>
    </w:p>
    <w:p w14:paraId="6E297079" w14:textId="77777777" w:rsidR="00707E0E" w:rsidRPr="00707E0E" w:rsidRDefault="00707E0E" w:rsidP="00707E0E">
      <w:r w:rsidRPr="00707E0E">
        <w:t xml:space="preserve">33                  cron-3.0pl1-116     </w:t>
      </w:r>
    </w:p>
    <w:p w14:paraId="46CCCF50" w14:textId="77777777" w:rsidR="00707E0E" w:rsidRPr="00707E0E" w:rsidRDefault="00707E0E" w:rsidP="00707E0E">
      <w:r w:rsidRPr="00707E0E">
        <w:t>34                  curl-7.21.0-2.1+squeeze12</w:t>
      </w:r>
    </w:p>
    <w:p w14:paraId="3A3A058E" w14:textId="77777777" w:rsidR="00707E0E" w:rsidRPr="00707E0E" w:rsidRDefault="00707E0E" w:rsidP="00707E0E">
      <w:r w:rsidRPr="00707E0E">
        <w:t xml:space="preserve">35                  dash-0.5.5.1-7.4    </w:t>
      </w:r>
    </w:p>
    <w:p w14:paraId="5EF3FC17" w14:textId="77777777" w:rsidR="00707E0E" w:rsidRPr="00707E0E" w:rsidRDefault="00707E0E" w:rsidP="00707E0E">
      <w:r w:rsidRPr="00707E0E">
        <w:t xml:space="preserve">36                  ddclient-3.8.0-11.3 </w:t>
      </w:r>
    </w:p>
    <w:p w14:paraId="511AE096" w14:textId="77777777" w:rsidR="00707E0E" w:rsidRPr="00707E0E" w:rsidRDefault="00707E0E" w:rsidP="00707E0E">
      <w:r w:rsidRPr="00707E0E">
        <w:t xml:space="preserve">37                  debconf-1.5.36.1    </w:t>
      </w:r>
    </w:p>
    <w:p w14:paraId="0F26B95B" w14:textId="77777777" w:rsidR="00707E0E" w:rsidRPr="00707E0E" w:rsidRDefault="00707E0E" w:rsidP="00707E0E">
      <w:r w:rsidRPr="00707E0E">
        <w:t>38                  debconf-i18n-1.5.36.1</w:t>
      </w:r>
    </w:p>
    <w:p w14:paraId="5BA189E2" w14:textId="77777777" w:rsidR="00707E0E" w:rsidRPr="00707E0E" w:rsidRDefault="00707E0E" w:rsidP="00707E0E">
      <w:r w:rsidRPr="00707E0E">
        <w:t>39                  debian-archive-keyring-2010.08.28+squeeze1</w:t>
      </w:r>
    </w:p>
    <w:p w14:paraId="5F339B49" w14:textId="77777777" w:rsidR="00707E0E" w:rsidRPr="00707E0E" w:rsidRDefault="00707E0E" w:rsidP="00707E0E">
      <w:r w:rsidRPr="00707E0E">
        <w:t xml:space="preserve">40                  debianutils-3.4     </w:t>
      </w:r>
    </w:p>
    <w:p w14:paraId="59D926D8" w14:textId="77777777" w:rsidR="00707E0E" w:rsidRPr="00707E0E" w:rsidRDefault="00707E0E" w:rsidP="00707E0E">
      <w:r w:rsidRPr="00707E0E">
        <w:t>41                  dialog-1.1-20100428-1</w:t>
      </w:r>
    </w:p>
    <w:p w14:paraId="7AB418D0" w14:textId="77777777" w:rsidR="00707E0E" w:rsidRPr="00707E0E" w:rsidRDefault="00707E0E" w:rsidP="00707E0E">
      <w:r w:rsidRPr="00707E0E">
        <w:t xml:space="preserve">42                  diffutils-1:3.0-1   </w:t>
      </w:r>
    </w:p>
    <w:p w14:paraId="6A28D66D" w14:textId="77777777" w:rsidR="00707E0E" w:rsidRPr="00707E0E" w:rsidRDefault="00707E0E" w:rsidP="00707E0E">
      <w:r w:rsidRPr="00707E0E">
        <w:t xml:space="preserve">43                  dmidecode-2.9-1.2   </w:t>
      </w:r>
    </w:p>
    <w:p w14:paraId="3BB6FEF8" w14:textId="77777777" w:rsidR="00707E0E" w:rsidRPr="00707E0E" w:rsidRDefault="00707E0E" w:rsidP="00707E0E">
      <w:r w:rsidRPr="00707E0E">
        <w:t xml:space="preserve">44                  dmsetup-2:1.02.48-5 </w:t>
      </w:r>
    </w:p>
    <w:p w14:paraId="76605518" w14:textId="77777777" w:rsidR="00707E0E" w:rsidRPr="00707E0E" w:rsidRDefault="00707E0E" w:rsidP="00707E0E">
      <w:r w:rsidRPr="00707E0E">
        <w:t>45                  dnsmasq-2.55-2+deb6u1</w:t>
      </w:r>
    </w:p>
    <w:p w14:paraId="68AD7439" w14:textId="77777777" w:rsidR="00707E0E" w:rsidRPr="00707E0E" w:rsidRDefault="00707E0E" w:rsidP="00707E0E">
      <w:r w:rsidRPr="00707E0E">
        <w:t>46                  dnsmasq-base-2.55-2+deb6u1</w:t>
      </w:r>
    </w:p>
    <w:p w14:paraId="6150AE4F" w14:textId="77777777" w:rsidR="00707E0E" w:rsidRPr="00707E0E" w:rsidRDefault="00707E0E" w:rsidP="00707E0E">
      <w:r w:rsidRPr="00707E0E">
        <w:lastRenderedPageBreak/>
        <w:t xml:space="preserve">47                  dpkg-1.15.12        </w:t>
      </w:r>
    </w:p>
    <w:p w14:paraId="6F3BF359" w14:textId="77777777" w:rsidR="00707E0E" w:rsidRPr="00707E0E" w:rsidRDefault="00707E0E" w:rsidP="00707E0E">
      <w:r w:rsidRPr="00707E0E">
        <w:t>48                  e2fslibs-1.41.12-4+deb6u2</w:t>
      </w:r>
    </w:p>
    <w:p w14:paraId="69F397B0" w14:textId="77777777" w:rsidR="00707E0E" w:rsidRPr="00707E0E" w:rsidRDefault="00707E0E" w:rsidP="00707E0E">
      <w:r w:rsidRPr="00707E0E">
        <w:t>49                  e2fsprogs-1.41.12-4+deb6u2</w:t>
      </w:r>
    </w:p>
    <w:p w14:paraId="410F2C9B" w14:textId="77777777" w:rsidR="00707E0E" w:rsidRPr="00707E0E" w:rsidRDefault="00707E0E" w:rsidP="00707E0E">
      <w:r w:rsidRPr="00707E0E">
        <w:t xml:space="preserve">50                  ed-1.4-3            </w:t>
      </w:r>
    </w:p>
    <w:p w14:paraId="7E2EFED6" w14:textId="77777777" w:rsidR="00707E0E" w:rsidRPr="00707E0E" w:rsidRDefault="00707E0E" w:rsidP="00707E0E">
      <w:r w:rsidRPr="00707E0E">
        <w:t>51                  eject-2.1.5+deb1+cvs20081104-7.1</w:t>
      </w:r>
    </w:p>
    <w:p w14:paraId="6BF35159" w14:textId="77777777" w:rsidR="00707E0E" w:rsidRPr="00707E0E" w:rsidRDefault="00707E0E" w:rsidP="00707E0E">
      <w:r w:rsidRPr="00707E0E">
        <w:t xml:space="preserve">52                  ethtool-1:2.6.34-3  </w:t>
      </w:r>
    </w:p>
    <w:p w14:paraId="7084BC0A" w14:textId="77777777" w:rsidR="00707E0E" w:rsidRPr="00707E0E" w:rsidRDefault="00707E0E" w:rsidP="00707E0E">
      <w:r w:rsidRPr="00707E0E">
        <w:t>53                  eventwatchd-0.2+vyos1+helium2</w:t>
      </w:r>
    </w:p>
    <w:p w14:paraId="2F2EBD73" w14:textId="77777777" w:rsidR="00707E0E" w:rsidRPr="00707E0E" w:rsidRDefault="00707E0E" w:rsidP="00707E0E">
      <w:r w:rsidRPr="00707E0E">
        <w:t>54                  file-5.04-5+squeeze10</w:t>
      </w:r>
    </w:p>
    <w:p w14:paraId="2F26BB52" w14:textId="77777777" w:rsidR="00707E0E" w:rsidRPr="00707E0E" w:rsidRDefault="00707E0E" w:rsidP="00707E0E">
      <w:r w:rsidRPr="00707E0E">
        <w:t>55                  findutils-4.4.2-1+b1</w:t>
      </w:r>
    </w:p>
    <w:p w14:paraId="7BED0AC2" w14:textId="77777777" w:rsidR="00707E0E" w:rsidRPr="00707E0E" w:rsidRDefault="00707E0E" w:rsidP="00707E0E">
      <w:r w:rsidRPr="00707E0E">
        <w:t>56                  fuse-utils-2.8.4-1.1+deb6u1</w:t>
      </w:r>
    </w:p>
    <w:p w14:paraId="4FC2A9BD" w14:textId="77777777" w:rsidR="00707E0E" w:rsidRPr="00707E0E" w:rsidRDefault="00707E0E" w:rsidP="00707E0E">
      <w:r w:rsidRPr="00707E0E">
        <w:t>57                  gawk-1:3.1.</w:t>
      </w:r>
      <w:proofErr w:type="gramStart"/>
      <w:r w:rsidRPr="00707E0E">
        <w:t>7.dfsg</w:t>
      </w:r>
      <w:proofErr w:type="gramEnd"/>
      <w:r w:rsidRPr="00707E0E">
        <w:t xml:space="preserve">-5 </w:t>
      </w:r>
    </w:p>
    <w:p w14:paraId="79F69BD6" w14:textId="77777777" w:rsidR="00707E0E" w:rsidRPr="00707E0E" w:rsidRDefault="00707E0E" w:rsidP="00707E0E">
      <w:r w:rsidRPr="00707E0E">
        <w:t>58                  gcc-4.4-base-4.4.5-8</w:t>
      </w:r>
    </w:p>
    <w:p w14:paraId="04C55B54" w14:textId="77777777" w:rsidR="00707E0E" w:rsidRPr="00707E0E" w:rsidRDefault="00707E0E" w:rsidP="00707E0E">
      <w:r w:rsidRPr="00707E0E">
        <w:t>59                  gettext-base-0.18.1.1-3</w:t>
      </w:r>
    </w:p>
    <w:p w14:paraId="224D5F4A" w14:textId="77777777" w:rsidR="00707E0E" w:rsidRPr="00707E0E" w:rsidRDefault="00707E0E" w:rsidP="00707E0E">
      <w:r w:rsidRPr="00707E0E">
        <w:t>60                  gnupg-1.4.10-4+squeeze7</w:t>
      </w:r>
    </w:p>
    <w:p w14:paraId="0D4D4F16" w14:textId="77777777" w:rsidR="00707E0E" w:rsidRPr="00707E0E" w:rsidRDefault="00707E0E" w:rsidP="00707E0E">
      <w:r w:rsidRPr="00707E0E">
        <w:t>61                  gpgv-1.4.10-4+squeeze7</w:t>
      </w:r>
    </w:p>
    <w:p w14:paraId="69DFB11E" w14:textId="77777777" w:rsidR="00707E0E" w:rsidRPr="00707E0E" w:rsidRDefault="00707E0E" w:rsidP="00707E0E">
      <w:r w:rsidRPr="00707E0E">
        <w:t>62                  grep-2.6.3-3+squeeze1</w:t>
      </w:r>
    </w:p>
    <w:p w14:paraId="459AB998" w14:textId="77777777" w:rsidR="00707E0E" w:rsidRPr="00707E0E" w:rsidRDefault="00707E0E" w:rsidP="00707E0E">
      <w:r w:rsidRPr="00707E0E">
        <w:t>63                  groff-base-1.20.1-10</w:t>
      </w:r>
    </w:p>
    <w:p w14:paraId="5BCED30F" w14:textId="77777777" w:rsidR="00707E0E" w:rsidRPr="00707E0E" w:rsidRDefault="00707E0E" w:rsidP="00707E0E">
      <w:r w:rsidRPr="00707E0E">
        <w:t>64                  grub-common-1.98+20100804-14+vyos1+helium1</w:t>
      </w:r>
    </w:p>
    <w:p w14:paraId="2883D44C" w14:textId="77777777" w:rsidR="00707E0E" w:rsidRPr="00707E0E" w:rsidRDefault="00707E0E" w:rsidP="00707E0E">
      <w:r w:rsidRPr="00707E0E">
        <w:t>65                  grub-pc-1.98+20100804-14+vyos1+helium1</w:t>
      </w:r>
    </w:p>
    <w:p w14:paraId="64742606" w14:textId="77777777" w:rsidR="00707E0E" w:rsidRPr="00707E0E" w:rsidRDefault="00707E0E" w:rsidP="00707E0E">
      <w:r w:rsidRPr="00707E0E">
        <w:t>66                  gzip-1.3.12-9+squeeze1</w:t>
      </w:r>
    </w:p>
    <w:p w14:paraId="56E399C8" w14:textId="77777777" w:rsidR="00707E0E" w:rsidRPr="00707E0E" w:rsidRDefault="00707E0E" w:rsidP="00707E0E">
      <w:r w:rsidRPr="00707E0E">
        <w:t xml:space="preserve">67                  heartbeat-1:3.0.3-2 </w:t>
      </w:r>
    </w:p>
    <w:p w14:paraId="748F732E" w14:textId="77777777" w:rsidR="00707E0E" w:rsidRPr="00707E0E" w:rsidRDefault="00707E0E" w:rsidP="00707E0E">
      <w:r w:rsidRPr="00707E0E">
        <w:t>68                  host-1:9.7.</w:t>
      </w:r>
      <w:proofErr w:type="gramStart"/>
      <w:r w:rsidRPr="00707E0E">
        <w:t>3.dfsg</w:t>
      </w:r>
      <w:proofErr w:type="gramEnd"/>
      <w:r w:rsidRPr="00707E0E">
        <w:t>-1~squeeze19</w:t>
      </w:r>
    </w:p>
    <w:p w14:paraId="3E42B0A2" w14:textId="77777777" w:rsidR="00707E0E" w:rsidRPr="00707E0E" w:rsidRDefault="00707E0E" w:rsidP="00707E0E">
      <w:r w:rsidRPr="00707E0E">
        <w:t>69                  hostapd-1:1.1+vyos1+helium2</w:t>
      </w:r>
    </w:p>
    <w:p w14:paraId="1F7F19AF" w14:textId="77777777" w:rsidR="00707E0E" w:rsidRPr="00707E0E" w:rsidRDefault="00707E0E" w:rsidP="00707E0E">
      <w:r w:rsidRPr="00707E0E">
        <w:t xml:space="preserve">70                  hostname-3.04       </w:t>
      </w:r>
    </w:p>
    <w:p w14:paraId="6A091874" w14:textId="77777777" w:rsidR="00707E0E" w:rsidRPr="00707E0E" w:rsidRDefault="00707E0E" w:rsidP="00707E0E">
      <w:r w:rsidRPr="00707E0E">
        <w:t xml:space="preserve">71                  iftop-0.17-16       </w:t>
      </w:r>
    </w:p>
    <w:p w14:paraId="79FBF7B9" w14:textId="77777777" w:rsidR="00707E0E" w:rsidRPr="00707E0E" w:rsidRDefault="00707E0E" w:rsidP="00707E0E">
      <w:r w:rsidRPr="00707E0E">
        <w:t xml:space="preserve">72                  ifupdown-0.6.10     </w:t>
      </w:r>
    </w:p>
    <w:p w14:paraId="525B6F63" w14:textId="77777777" w:rsidR="00707E0E" w:rsidRPr="00707E0E" w:rsidRDefault="00707E0E" w:rsidP="00707E0E">
      <w:r w:rsidRPr="00707E0E">
        <w:t>73                  igmpproxy-1:0.1+vyos1+helium2</w:t>
      </w:r>
    </w:p>
    <w:p w14:paraId="18CD1A7C" w14:textId="77777777" w:rsidR="00707E0E" w:rsidRPr="00707E0E" w:rsidRDefault="00707E0E" w:rsidP="00707E0E">
      <w:r w:rsidRPr="00707E0E">
        <w:t>74                  initramfs-tools-0.99.0+vyos2+lithium2</w:t>
      </w:r>
    </w:p>
    <w:p w14:paraId="0F7DC1A5" w14:textId="77777777" w:rsidR="00707E0E" w:rsidRPr="00707E0E" w:rsidRDefault="00707E0E" w:rsidP="00707E0E">
      <w:r w:rsidRPr="00707E0E">
        <w:t>75                  initscripts-2.88dsf-13.1+squeeze1</w:t>
      </w:r>
    </w:p>
    <w:p w14:paraId="667A8C10" w14:textId="77777777" w:rsidR="00707E0E" w:rsidRPr="00707E0E" w:rsidRDefault="00707E0E" w:rsidP="00707E0E">
      <w:r w:rsidRPr="00707E0E">
        <w:lastRenderedPageBreak/>
        <w:t xml:space="preserve">76                  insserv-1.14.0-2    </w:t>
      </w:r>
    </w:p>
    <w:p w14:paraId="065C39B4" w14:textId="77777777" w:rsidR="00707E0E" w:rsidRPr="00707E0E" w:rsidRDefault="00707E0E" w:rsidP="00707E0E">
      <w:r w:rsidRPr="00707E0E">
        <w:t>77                  installation-report-2.44</w:t>
      </w:r>
    </w:p>
    <w:p w14:paraId="1B1E537C" w14:textId="77777777" w:rsidR="00707E0E" w:rsidRPr="00707E0E" w:rsidRDefault="00707E0E" w:rsidP="00707E0E">
      <w:r w:rsidRPr="00707E0E">
        <w:t xml:space="preserve">78                  iperf-2.0.4-5       </w:t>
      </w:r>
    </w:p>
    <w:p w14:paraId="75756C26" w14:textId="77777777" w:rsidR="00707E0E" w:rsidRPr="00707E0E" w:rsidRDefault="00707E0E" w:rsidP="00707E0E">
      <w:r w:rsidRPr="00707E0E">
        <w:t>79                  iproute-20120801+vyos1+helium2</w:t>
      </w:r>
    </w:p>
    <w:p w14:paraId="34C2DF2C" w14:textId="77777777" w:rsidR="00707E0E" w:rsidRPr="00707E0E" w:rsidRDefault="00707E0E" w:rsidP="00707E0E">
      <w:r w:rsidRPr="00707E0E">
        <w:t>80                  ipsec-tools-1:0.7.3-12+deb6u1</w:t>
      </w:r>
    </w:p>
    <w:p w14:paraId="32F86E15" w14:textId="77777777" w:rsidR="00707E0E" w:rsidRPr="00707E0E" w:rsidRDefault="00707E0E" w:rsidP="00707E0E">
      <w:r w:rsidRPr="00707E0E">
        <w:t>81                  ipset-6.9-1+vyos1+helium2</w:t>
      </w:r>
    </w:p>
    <w:p w14:paraId="7FA3DFF6" w14:textId="77777777" w:rsidR="00707E0E" w:rsidRPr="00707E0E" w:rsidRDefault="00707E0E" w:rsidP="00707E0E">
      <w:r w:rsidRPr="00707E0E">
        <w:t>82                  iptables-1.4.10+vyos1+helium1</w:t>
      </w:r>
    </w:p>
    <w:p w14:paraId="4CD3D362" w14:textId="77777777" w:rsidR="00707E0E" w:rsidRPr="00707E0E" w:rsidRDefault="00707E0E" w:rsidP="00707E0E">
      <w:r w:rsidRPr="00707E0E">
        <w:t xml:space="preserve">83                  iptraf-3.0.0-7      </w:t>
      </w:r>
    </w:p>
    <w:p w14:paraId="7561298B" w14:textId="77777777" w:rsidR="00707E0E" w:rsidRPr="00707E0E" w:rsidRDefault="00707E0E" w:rsidP="00707E0E">
      <w:r w:rsidRPr="00707E0E">
        <w:t>84                  iputils-arping-3:20100418-3</w:t>
      </w:r>
    </w:p>
    <w:p w14:paraId="2B83BC9F" w14:textId="77777777" w:rsidR="00707E0E" w:rsidRPr="00707E0E" w:rsidRDefault="00707E0E" w:rsidP="00707E0E">
      <w:r w:rsidRPr="00707E0E">
        <w:t>85                  iputils-ping-3:20100418-3</w:t>
      </w:r>
    </w:p>
    <w:p w14:paraId="77E7F4CD" w14:textId="77777777" w:rsidR="00707E0E" w:rsidRPr="00707E0E" w:rsidRDefault="00707E0E" w:rsidP="00707E0E">
      <w:r w:rsidRPr="00707E0E">
        <w:t>86                  ipvsadm-1:1.</w:t>
      </w:r>
      <w:proofErr w:type="gramStart"/>
      <w:r w:rsidRPr="00707E0E">
        <w:t>25.clean</w:t>
      </w:r>
      <w:proofErr w:type="gramEnd"/>
      <w:r w:rsidRPr="00707E0E">
        <w:t>-1</w:t>
      </w:r>
    </w:p>
    <w:p w14:paraId="18A762E6" w14:textId="77777777" w:rsidR="00707E0E" w:rsidRPr="00707E0E" w:rsidRDefault="00707E0E" w:rsidP="00707E0E">
      <w:r w:rsidRPr="00707E0E">
        <w:t xml:space="preserve">87                  iw-0.9.19-1         </w:t>
      </w:r>
    </w:p>
    <w:p w14:paraId="6889BFEF" w14:textId="77777777" w:rsidR="00707E0E" w:rsidRPr="00707E0E" w:rsidRDefault="00707E0E" w:rsidP="00707E0E">
      <w:r w:rsidRPr="00707E0E">
        <w:t xml:space="preserve">88                  jnettop-0.12.0-4    </w:t>
      </w:r>
    </w:p>
    <w:p w14:paraId="07951E60" w14:textId="77777777" w:rsidR="00707E0E" w:rsidRPr="00707E0E" w:rsidRDefault="00707E0E" w:rsidP="00707E0E">
      <w:r w:rsidRPr="00707E0E">
        <w:t xml:space="preserve">89                  kbd-1.15.2-2        </w:t>
      </w:r>
    </w:p>
    <w:p w14:paraId="7EBB0796" w14:textId="77777777" w:rsidR="00707E0E" w:rsidRPr="00707E0E" w:rsidRDefault="00707E0E" w:rsidP="00707E0E">
      <w:r w:rsidRPr="00707E0E">
        <w:t>90                  keyboard-configuration-1.68+squeeze2</w:t>
      </w:r>
    </w:p>
    <w:p w14:paraId="681F06F7" w14:textId="77777777" w:rsidR="00707E0E" w:rsidRPr="00707E0E" w:rsidRDefault="00707E0E" w:rsidP="00707E0E">
      <w:r w:rsidRPr="00707E0E">
        <w:t>91                  klibc-utils-1.5.20-1+squeeze1</w:t>
      </w:r>
    </w:p>
    <w:p w14:paraId="095B2D24" w14:textId="77777777" w:rsidR="00707E0E" w:rsidRPr="00707E0E" w:rsidRDefault="00707E0E" w:rsidP="00707E0E">
      <w:r w:rsidRPr="00707E0E">
        <w:t>92                  laptop-detect-0.13.7</w:t>
      </w:r>
    </w:p>
    <w:p w14:paraId="09DF77C7" w14:textId="77777777" w:rsidR="00707E0E" w:rsidRPr="00707E0E" w:rsidRDefault="00707E0E" w:rsidP="00707E0E">
      <w:r w:rsidRPr="00707E0E">
        <w:t xml:space="preserve">93                  less-436-1          </w:t>
      </w:r>
    </w:p>
    <w:p w14:paraId="5D02BB86" w14:textId="77777777" w:rsidR="00707E0E" w:rsidRPr="00707E0E" w:rsidRDefault="00707E0E" w:rsidP="00707E0E">
      <w:r w:rsidRPr="00707E0E">
        <w:t xml:space="preserve">94                  libacl1-2.2.49-4    </w:t>
      </w:r>
    </w:p>
    <w:p w14:paraId="4CE0E04A" w14:textId="77777777" w:rsidR="00707E0E" w:rsidRPr="00707E0E" w:rsidRDefault="00707E0E" w:rsidP="00707E0E">
      <w:r w:rsidRPr="00707E0E">
        <w:t xml:space="preserve">95                  libattr1-1:2.4.44-2 </w:t>
      </w:r>
    </w:p>
    <w:p w14:paraId="6A096433" w14:textId="77777777" w:rsidR="00707E0E" w:rsidRPr="00707E0E" w:rsidRDefault="00707E0E" w:rsidP="00707E0E">
      <w:r w:rsidRPr="00707E0E">
        <w:t>96                  libbind9-60-1:9.7.</w:t>
      </w:r>
      <w:proofErr w:type="gramStart"/>
      <w:r w:rsidRPr="00707E0E">
        <w:t>3.dfsg</w:t>
      </w:r>
      <w:proofErr w:type="gramEnd"/>
      <w:r w:rsidRPr="00707E0E">
        <w:t>-1~squeeze19</w:t>
      </w:r>
    </w:p>
    <w:p w14:paraId="0555F942" w14:textId="77777777" w:rsidR="00707E0E" w:rsidRPr="00707E0E" w:rsidRDefault="00707E0E" w:rsidP="00707E0E">
      <w:r w:rsidRPr="00707E0E">
        <w:t xml:space="preserve">97                  libblkid1-2.17.2-9  </w:t>
      </w:r>
    </w:p>
    <w:p w14:paraId="4E480EB3" w14:textId="77777777" w:rsidR="00707E0E" w:rsidRPr="00707E0E" w:rsidRDefault="00707E0E" w:rsidP="00707E0E">
      <w:r w:rsidRPr="00707E0E">
        <w:t>98                  libboost-filesystem1.42.0-1.42.0-4</w:t>
      </w:r>
    </w:p>
    <w:p w14:paraId="3D68CBEF" w14:textId="77777777" w:rsidR="00707E0E" w:rsidRPr="00707E0E" w:rsidRDefault="00707E0E" w:rsidP="00707E0E">
      <w:r w:rsidRPr="00707E0E">
        <w:t>99                  libboost-iostreams1.42.0-1.42.0-4</w:t>
      </w:r>
    </w:p>
    <w:p w14:paraId="786460AB" w14:textId="77777777" w:rsidR="00707E0E" w:rsidRPr="00707E0E" w:rsidRDefault="00707E0E" w:rsidP="00707E0E">
      <w:r w:rsidRPr="00707E0E">
        <w:t>100                 libboost-system1.42.0-1.42.0-4</w:t>
      </w:r>
    </w:p>
    <w:p w14:paraId="3DDD7FF3" w14:textId="77777777" w:rsidR="00707E0E" w:rsidRPr="00707E0E" w:rsidRDefault="00707E0E" w:rsidP="00707E0E">
      <w:r w:rsidRPr="00707E0E">
        <w:t xml:space="preserve">101                 libbsd0-0.2.0-1     </w:t>
      </w:r>
    </w:p>
    <w:p w14:paraId="7582629E" w14:textId="77777777" w:rsidR="00707E0E" w:rsidRPr="00707E0E" w:rsidRDefault="00707E0E" w:rsidP="00707E0E">
      <w:r w:rsidRPr="00707E0E">
        <w:t>102                 libbz2-1.0-1.0.5-6+squeeze1</w:t>
      </w:r>
    </w:p>
    <w:p w14:paraId="260E4355" w14:textId="77777777" w:rsidR="00707E0E" w:rsidRPr="00707E0E" w:rsidRDefault="00707E0E" w:rsidP="00707E0E">
      <w:r w:rsidRPr="00707E0E">
        <w:t>103                 libc-ares2-1.7.3-1squeeze1</w:t>
      </w:r>
    </w:p>
    <w:p w14:paraId="0C39D824" w14:textId="77777777" w:rsidR="00707E0E" w:rsidRPr="00707E0E" w:rsidRDefault="00707E0E" w:rsidP="00707E0E">
      <w:r w:rsidRPr="00707E0E">
        <w:t>104                 libc-bin-2.11.3-4+deb6u11</w:t>
      </w:r>
    </w:p>
    <w:p w14:paraId="2225A2C3" w14:textId="77777777" w:rsidR="00707E0E" w:rsidRPr="00707E0E" w:rsidRDefault="00707E0E" w:rsidP="00707E0E">
      <w:r w:rsidRPr="00707E0E">
        <w:lastRenderedPageBreak/>
        <w:t>105                 libc6-2.11.3-4+deb6u11</w:t>
      </w:r>
    </w:p>
    <w:p w14:paraId="18E1E9D6" w14:textId="77777777" w:rsidR="00707E0E" w:rsidRPr="00707E0E" w:rsidRDefault="00707E0E" w:rsidP="00707E0E">
      <w:r w:rsidRPr="00707E0E">
        <w:t>106                 libcap2-1:2.19-3+vyos1+helium2</w:t>
      </w:r>
    </w:p>
    <w:p w14:paraId="2DD465CC" w14:textId="77777777" w:rsidR="00707E0E" w:rsidRPr="00707E0E" w:rsidRDefault="00707E0E" w:rsidP="00707E0E">
      <w:r w:rsidRPr="00707E0E">
        <w:t>107                 libcap2-bin-1:2.19-3+vyos1+helium2</w:t>
      </w:r>
    </w:p>
    <w:p w14:paraId="48521FA5" w14:textId="77777777" w:rsidR="00707E0E" w:rsidRPr="00707E0E" w:rsidRDefault="00707E0E" w:rsidP="00707E0E">
      <w:r w:rsidRPr="00707E0E">
        <w:t>108                 libcluster-glue-1.0.6-1</w:t>
      </w:r>
    </w:p>
    <w:p w14:paraId="1194E34C" w14:textId="77777777" w:rsidR="00707E0E" w:rsidRPr="00707E0E" w:rsidRDefault="00707E0E" w:rsidP="00707E0E">
      <w:r w:rsidRPr="00707E0E">
        <w:t>109                 libcomerr2-1.41.12-4+deb6u2</w:t>
      </w:r>
    </w:p>
    <w:p w14:paraId="17E092BC" w14:textId="77777777" w:rsidR="00707E0E" w:rsidRPr="00707E0E" w:rsidRDefault="00707E0E" w:rsidP="00707E0E">
      <w:r w:rsidRPr="00707E0E">
        <w:t>110                 libcorosync4-1.2.1-4</w:t>
      </w:r>
    </w:p>
    <w:p w14:paraId="1D69EBA6" w14:textId="77777777" w:rsidR="00707E0E" w:rsidRPr="00707E0E" w:rsidRDefault="00707E0E" w:rsidP="00707E0E">
      <w:r w:rsidRPr="00707E0E">
        <w:t>111                 libcpufreq0-007-1+squeeze1</w:t>
      </w:r>
    </w:p>
    <w:p w14:paraId="0381FF5F" w14:textId="77777777" w:rsidR="00707E0E" w:rsidRPr="00707E0E" w:rsidRDefault="00707E0E" w:rsidP="00707E0E">
      <w:r w:rsidRPr="00707E0E">
        <w:t>112                 libcurl3-7.21.0-2.1+squeeze12</w:t>
      </w:r>
    </w:p>
    <w:p w14:paraId="2D2E9E9A" w14:textId="77777777" w:rsidR="00707E0E" w:rsidRPr="00707E0E" w:rsidRDefault="00707E0E" w:rsidP="00707E0E">
      <w:r w:rsidRPr="00707E0E">
        <w:t>113                 libcurl3-gnutls-7.21.0-2.1+squeeze12</w:t>
      </w:r>
    </w:p>
    <w:p w14:paraId="70875189" w14:textId="77777777" w:rsidR="00707E0E" w:rsidRPr="00707E0E" w:rsidRDefault="00707E0E" w:rsidP="00707E0E">
      <w:r w:rsidRPr="00707E0E">
        <w:t>114                 libcwidget3-0.5.16-3</w:t>
      </w:r>
    </w:p>
    <w:p w14:paraId="124FDB93" w14:textId="77777777" w:rsidR="00707E0E" w:rsidRPr="00707E0E" w:rsidRDefault="00707E0E" w:rsidP="00707E0E">
      <w:r w:rsidRPr="00707E0E">
        <w:t xml:space="preserve">115                 libdaemon0-0.14-2   </w:t>
      </w:r>
    </w:p>
    <w:p w14:paraId="1CA751F9" w14:textId="77777777" w:rsidR="00707E0E" w:rsidRPr="00707E0E" w:rsidRDefault="00707E0E" w:rsidP="00707E0E">
      <w:r w:rsidRPr="00707E0E">
        <w:t xml:space="preserve">116                 libdb4.7-4.7.25-9   </w:t>
      </w:r>
    </w:p>
    <w:p w14:paraId="5A008071" w14:textId="77777777" w:rsidR="00707E0E" w:rsidRPr="00707E0E" w:rsidRDefault="00707E0E" w:rsidP="00707E0E">
      <w:r w:rsidRPr="00707E0E">
        <w:t xml:space="preserve">117                 libdb4.8-4.8.30-2   </w:t>
      </w:r>
    </w:p>
    <w:p w14:paraId="604C57B9" w14:textId="77777777" w:rsidR="00707E0E" w:rsidRPr="00707E0E" w:rsidRDefault="00707E0E" w:rsidP="00707E0E">
      <w:r w:rsidRPr="00707E0E">
        <w:t>118                 libdbus-1-3-1.2.24-4+squeeze3</w:t>
      </w:r>
    </w:p>
    <w:p w14:paraId="6BCE4AE4" w14:textId="77777777" w:rsidR="00707E0E" w:rsidRPr="00707E0E" w:rsidRDefault="00707E0E" w:rsidP="00707E0E">
      <w:r w:rsidRPr="00707E0E">
        <w:t>119                 libdevmapper1.02.1-2:1.02.48-5</w:t>
      </w:r>
    </w:p>
    <w:p w14:paraId="641C023D" w14:textId="77777777" w:rsidR="00707E0E" w:rsidRPr="00707E0E" w:rsidRDefault="00707E0E" w:rsidP="00707E0E">
      <w:r w:rsidRPr="00707E0E">
        <w:t>120                 libdns69-1:9.7.</w:t>
      </w:r>
      <w:proofErr w:type="gramStart"/>
      <w:r w:rsidRPr="00707E0E">
        <w:t>3.dfsg</w:t>
      </w:r>
      <w:proofErr w:type="gramEnd"/>
      <w:r w:rsidRPr="00707E0E">
        <w:t>-1~squeeze19</w:t>
      </w:r>
    </w:p>
    <w:p w14:paraId="218ED047" w14:textId="77777777" w:rsidR="00707E0E" w:rsidRPr="00707E0E" w:rsidRDefault="00707E0E" w:rsidP="00707E0E">
      <w:r w:rsidRPr="00707E0E">
        <w:t>121                 libdumbnet1-1.12-3+b1</w:t>
      </w:r>
    </w:p>
    <w:p w14:paraId="7ED8FFC4" w14:textId="77777777" w:rsidR="00707E0E" w:rsidRPr="00707E0E" w:rsidRDefault="00707E0E" w:rsidP="00707E0E">
      <w:r w:rsidRPr="00707E0E">
        <w:t>122                 libedit2-2.11-20080614-2</w:t>
      </w:r>
    </w:p>
    <w:p w14:paraId="65D90972" w14:textId="77777777" w:rsidR="00707E0E" w:rsidRPr="00707E0E" w:rsidRDefault="00707E0E" w:rsidP="00707E0E">
      <w:r w:rsidRPr="00707E0E">
        <w:t xml:space="preserve">123                 libept1-1.0.4       </w:t>
      </w:r>
    </w:p>
    <w:p w14:paraId="524C555F" w14:textId="77777777" w:rsidR="00707E0E" w:rsidRPr="00707E0E" w:rsidRDefault="00707E0E" w:rsidP="00707E0E">
      <w:r w:rsidRPr="00707E0E">
        <w:t>124                 libexpat1-2.0.1-7+squeeze2</w:t>
      </w:r>
    </w:p>
    <w:p w14:paraId="5573FA1F" w14:textId="77777777" w:rsidR="00707E0E" w:rsidRPr="00707E0E" w:rsidRDefault="00707E0E" w:rsidP="00707E0E">
      <w:r w:rsidRPr="00707E0E">
        <w:t xml:space="preserve">125                 libfam0-2.7.0-17    </w:t>
      </w:r>
    </w:p>
    <w:p w14:paraId="5D4F6495" w14:textId="77777777" w:rsidR="00707E0E" w:rsidRPr="00707E0E" w:rsidRDefault="00707E0E" w:rsidP="00707E0E">
      <w:r w:rsidRPr="00707E0E">
        <w:t>126                 libfile-slurp-perl-9999.13-1</w:t>
      </w:r>
    </w:p>
    <w:p w14:paraId="49D2827E" w14:textId="77777777" w:rsidR="00707E0E" w:rsidRPr="00707E0E" w:rsidRDefault="00707E0E" w:rsidP="00707E0E">
      <w:r w:rsidRPr="00707E0E">
        <w:t>127                 libfile-sync-perl-0.09-4+b1</w:t>
      </w:r>
    </w:p>
    <w:p w14:paraId="2BE4F7DD" w14:textId="77777777" w:rsidR="00707E0E" w:rsidRPr="00707E0E" w:rsidRDefault="00707E0E" w:rsidP="00707E0E">
      <w:r w:rsidRPr="00707E0E">
        <w:t>128                 libfreetype6-2.4.2-2.1+squeeze6</w:t>
      </w:r>
    </w:p>
    <w:p w14:paraId="0A0595D5" w14:textId="77777777" w:rsidR="00707E0E" w:rsidRPr="00707E0E" w:rsidRDefault="00707E0E" w:rsidP="00707E0E">
      <w:r w:rsidRPr="00707E0E">
        <w:t>129                 libfuse2-2.8.4-1.1+deb6u1</w:t>
      </w:r>
    </w:p>
    <w:p w14:paraId="1351B6DE" w14:textId="77777777" w:rsidR="00707E0E" w:rsidRPr="00707E0E" w:rsidRDefault="00707E0E" w:rsidP="00707E0E">
      <w:r w:rsidRPr="00707E0E">
        <w:t xml:space="preserve">130                 libgcc1-1:4.4.5-8   </w:t>
      </w:r>
    </w:p>
    <w:p w14:paraId="40E115C0" w14:textId="77777777" w:rsidR="00707E0E" w:rsidRPr="00707E0E" w:rsidRDefault="00707E0E" w:rsidP="00707E0E">
      <w:r w:rsidRPr="00707E0E">
        <w:t>131                 libgcrypt11-1.4.5-2+squeeze3</w:t>
      </w:r>
    </w:p>
    <w:p w14:paraId="160C3BF2" w14:textId="77777777" w:rsidR="00707E0E" w:rsidRPr="00707E0E" w:rsidRDefault="00707E0E" w:rsidP="00707E0E">
      <w:r w:rsidRPr="00707E0E">
        <w:t xml:space="preserve">132                 libgdbm3-1.8.3-9    </w:t>
      </w:r>
    </w:p>
    <w:p w14:paraId="6E647A8B" w14:textId="77777777" w:rsidR="00707E0E" w:rsidRPr="00707E0E" w:rsidRDefault="00707E0E" w:rsidP="00707E0E">
      <w:r w:rsidRPr="00707E0E">
        <w:t>133                 libgeoip1-1.4.7~beta6+dfsg-1</w:t>
      </w:r>
    </w:p>
    <w:p w14:paraId="1FBE1937" w14:textId="77777777" w:rsidR="00707E0E" w:rsidRPr="00707E0E" w:rsidRDefault="00707E0E" w:rsidP="00707E0E">
      <w:r w:rsidRPr="00707E0E">
        <w:lastRenderedPageBreak/>
        <w:t>134                 libglib2.0-0-2.24.2-1</w:t>
      </w:r>
    </w:p>
    <w:p w14:paraId="5ADA0A0D" w14:textId="77777777" w:rsidR="00707E0E" w:rsidRPr="00707E0E" w:rsidRDefault="00707E0E" w:rsidP="00707E0E">
      <w:r w:rsidRPr="00707E0E">
        <w:t>135                 libgmp3c2-2:4.3.2+dfsg-1</w:t>
      </w:r>
    </w:p>
    <w:p w14:paraId="79C081F7" w14:textId="77777777" w:rsidR="00707E0E" w:rsidRPr="00707E0E" w:rsidRDefault="00707E0E" w:rsidP="00707E0E">
      <w:r w:rsidRPr="00707E0E">
        <w:t>136                 libgnutls26-2.8.6-1+squeeze6</w:t>
      </w:r>
    </w:p>
    <w:p w14:paraId="6946DA7D" w14:textId="77777777" w:rsidR="00707E0E" w:rsidRPr="00707E0E" w:rsidRDefault="00707E0E" w:rsidP="00707E0E">
      <w:r w:rsidRPr="00707E0E">
        <w:t xml:space="preserve">137                 libgpg-error0-1.6-1 </w:t>
      </w:r>
    </w:p>
    <w:p w14:paraId="5E38CDB1" w14:textId="77777777" w:rsidR="00707E0E" w:rsidRPr="00707E0E" w:rsidRDefault="00707E0E" w:rsidP="00707E0E">
      <w:r w:rsidRPr="00707E0E">
        <w:t>138                 libgssapi-krb5-2-1.8.3+dfsg-4squeeze10</w:t>
      </w:r>
    </w:p>
    <w:p w14:paraId="4437E8CD" w14:textId="77777777" w:rsidR="00707E0E" w:rsidRPr="00707E0E" w:rsidRDefault="00707E0E" w:rsidP="00707E0E">
      <w:r w:rsidRPr="00707E0E">
        <w:t>139                 libheartbeat2-1:3.0.3-2</w:t>
      </w:r>
    </w:p>
    <w:p w14:paraId="2FEAD0B9" w14:textId="77777777" w:rsidR="00707E0E" w:rsidRPr="00707E0E" w:rsidRDefault="00707E0E" w:rsidP="00707E0E">
      <w:r w:rsidRPr="00707E0E">
        <w:t>140                 libhtml-parser-perl-3.66-1</w:t>
      </w:r>
    </w:p>
    <w:p w14:paraId="5E561149" w14:textId="77777777" w:rsidR="00707E0E" w:rsidRPr="00707E0E" w:rsidRDefault="00707E0E" w:rsidP="00707E0E">
      <w:r w:rsidRPr="00707E0E">
        <w:t>141                 libhtml-tagset-perl-3.20-2</w:t>
      </w:r>
    </w:p>
    <w:p w14:paraId="26E213AF" w14:textId="77777777" w:rsidR="00707E0E" w:rsidRPr="00707E0E" w:rsidRDefault="00707E0E" w:rsidP="00707E0E">
      <w:r w:rsidRPr="00707E0E">
        <w:t>142                 libhtml-tree-perl-3.23-2</w:t>
      </w:r>
    </w:p>
    <w:p w14:paraId="4A19E535" w14:textId="77777777" w:rsidR="00707E0E" w:rsidRPr="00707E0E" w:rsidRDefault="00707E0E" w:rsidP="00707E0E">
      <w:r w:rsidRPr="00707E0E">
        <w:t>143                 libicu44-4.4.1-8+squeeze5</w:t>
      </w:r>
    </w:p>
    <w:p w14:paraId="5E7B0AC7" w14:textId="77777777" w:rsidR="00707E0E" w:rsidRPr="00707E0E" w:rsidRDefault="00707E0E" w:rsidP="00707E0E">
      <w:r w:rsidRPr="00707E0E">
        <w:t>144                 libidn11-1.15-2+deb6u2</w:t>
      </w:r>
    </w:p>
    <w:p w14:paraId="31595D0B" w14:textId="77777777" w:rsidR="00707E0E" w:rsidRPr="00707E0E" w:rsidRDefault="00707E0E" w:rsidP="00707E0E">
      <w:r w:rsidRPr="00707E0E">
        <w:t>145                 libio-prompt-perl-0.997001-1</w:t>
      </w:r>
    </w:p>
    <w:p w14:paraId="4C53464A" w14:textId="77777777" w:rsidR="00707E0E" w:rsidRPr="00707E0E" w:rsidRDefault="00707E0E" w:rsidP="00707E0E">
      <w:r w:rsidRPr="00707E0E">
        <w:t>146                 libio-socket-ssl-perl-1.33-1+squeeze1</w:t>
      </w:r>
    </w:p>
    <w:p w14:paraId="31BC4FD0" w14:textId="77777777" w:rsidR="00707E0E" w:rsidRPr="00707E0E" w:rsidRDefault="00707E0E" w:rsidP="00707E0E">
      <w:r w:rsidRPr="00707E0E">
        <w:t>147                 libisc62-1:9.7.</w:t>
      </w:r>
      <w:proofErr w:type="gramStart"/>
      <w:r w:rsidRPr="00707E0E">
        <w:t>3.dfsg</w:t>
      </w:r>
      <w:proofErr w:type="gramEnd"/>
      <w:r w:rsidRPr="00707E0E">
        <w:t>-1~squeeze19</w:t>
      </w:r>
    </w:p>
    <w:p w14:paraId="204EAA9E" w14:textId="77777777" w:rsidR="00707E0E" w:rsidRPr="00707E0E" w:rsidRDefault="00707E0E" w:rsidP="00707E0E">
      <w:r w:rsidRPr="00707E0E">
        <w:t>148                 libisccc60-1:9.7.</w:t>
      </w:r>
      <w:proofErr w:type="gramStart"/>
      <w:r w:rsidRPr="00707E0E">
        <w:t>3.dfsg</w:t>
      </w:r>
      <w:proofErr w:type="gramEnd"/>
      <w:r w:rsidRPr="00707E0E">
        <w:t>-1~squeeze19</w:t>
      </w:r>
    </w:p>
    <w:p w14:paraId="04F430E4" w14:textId="77777777" w:rsidR="00707E0E" w:rsidRPr="00707E0E" w:rsidRDefault="00707E0E" w:rsidP="00707E0E">
      <w:r w:rsidRPr="00707E0E">
        <w:t>149                 libisccfg62-1:9.7.</w:t>
      </w:r>
      <w:proofErr w:type="gramStart"/>
      <w:r w:rsidRPr="00707E0E">
        <w:t>3.dfsg</w:t>
      </w:r>
      <w:proofErr w:type="gramEnd"/>
      <w:r w:rsidRPr="00707E0E">
        <w:t>-1~squeeze19</w:t>
      </w:r>
    </w:p>
    <w:p w14:paraId="270444DD" w14:textId="77777777" w:rsidR="00707E0E" w:rsidRPr="00707E0E" w:rsidRDefault="00707E0E" w:rsidP="00707E0E">
      <w:r w:rsidRPr="00707E0E">
        <w:t>150                 libk5crypto3-1.8.3+dfsg-4squeeze10</w:t>
      </w:r>
    </w:p>
    <w:p w14:paraId="69D2A84D" w14:textId="77777777" w:rsidR="00707E0E" w:rsidRPr="00707E0E" w:rsidRDefault="00707E0E" w:rsidP="00707E0E">
      <w:r w:rsidRPr="00707E0E">
        <w:t xml:space="preserve">151                 libkeyutils1-1.4-1  </w:t>
      </w:r>
    </w:p>
    <w:p w14:paraId="518F7FE4" w14:textId="77777777" w:rsidR="00707E0E" w:rsidRPr="00707E0E" w:rsidRDefault="00707E0E" w:rsidP="00707E0E">
      <w:r w:rsidRPr="00707E0E">
        <w:t>152                 libklibc-1.5.20-1+squeeze1</w:t>
      </w:r>
    </w:p>
    <w:p w14:paraId="092A3994" w14:textId="77777777" w:rsidR="00707E0E" w:rsidRPr="00707E0E" w:rsidRDefault="00707E0E" w:rsidP="00707E0E">
      <w:r w:rsidRPr="00707E0E">
        <w:t>153                 libkrb5-3-1.8.3+dfsg-4squeeze10</w:t>
      </w:r>
    </w:p>
    <w:p w14:paraId="33EF9DE3" w14:textId="77777777" w:rsidR="00707E0E" w:rsidRPr="00707E0E" w:rsidRDefault="00707E0E" w:rsidP="00707E0E">
      <w:r w:rsidRPr="00707E0E">
        <w:t>154                 libkrb5support0-1.8.3+dfsg-4squeeze10</w:t>
      </w:r>
    </w:p>
    <w:p w14:paraId="0A88CD02" w14:textId="77777777" w:rsidR="00707E0E" w:rsidRPr="00707E0E" w:rsidRDefault="00707E0E" w:rsidP="00707E0E">
      <w:r w:rsidRPr="00707E0E">
        <w:t>155                 libldap-2.4-2-2.4.23-7.3+deb6u2</w:t>
      </w:r>
    </w:p>
    <w:p w14:paraId="3D2D7A67" w14:textId="77777777" w:rsidR="00707E0E" w:rsidRPr="00707E0E" w:rsidRDefault="00707E0E" w:rsidP="00707E0E">
      <w:r w:rsidRPr="00707E0E">
        <w:t>156                 liblocale-gettext-perl-1.05-6</w:t>
      </w:r>
    </w:p>
    <w:p w14:paraId="14BD8F7F" w14:textId="77777777" w:rsidR="00707E0E" w:rsidRPr="00707E0E" w:rsidRDefault="00707E0E" w:rsidP="00707E0E">
      <w:r w:rsidRPr="00707E0E">
        <w:t xml:space="preserve">157                 libltdl7-2.2.6b-2   </w:t>
      </w:r>
    </w:p>
    <w:p w14:paraId="4736B8F4" w14:textId="77777777" w:rsidR="00707E0E" w:rsidRPr="00707E0E" w:rsidRDefault="00707E0E" w:rsidP="00707E0E">
      <w:r w:rsidRPr="00707E0E">
        <w:t>158                 liblua5.1-0-5.1.4-5+deb6u1</w:t>
      </w:r>
    </w:p>
    <w:p w14:paraId="19623CDD" w14:textId="77777777" w:rsidR="00707E0E" w:rsidRPr="00707E0E" w:rsidRDefault="00707E0E" w:rsidP="00707E0E">
      <w:r w:rsidRPr="00707E0E">
        <w:t>159                 liblwres60-1:9.7.</w:t>
      </w:r>
      <w:proofErr w:type="gramStart"/>
      <w:r w:rsidRPr="00707E0E">
        <w:t>3.dfsg</w:t>
      </w:r>
      <w:proofErr w:type="gramEnd"/>
      <w:r w:rsidRPr="00707E0E">
        <w:t>-1~squeeze19</w:t>
      </w:r>
    </w:p>
    <w:p w14:paraId="68C5A40D" w14:textId="77777777" w:rsidR="00707E0E" w:rsidRPr="00707E0E" w:rsidRDefault="00707E0E" w:rsidP="00707E0E">
      <w:r w:rsidRPr="00707E0E">
        <w:t xml:space="preserve">160                 liblzma2-5.0.0-2    </w:t>
      </w:r>
    </w:p>
    <w:p w14:paraId="013388A7" w14:textId="77777777" w:rsidR="00707E0E" w:rsidRPr="00707E0E" w:rsidRDefault="00707E0E" w:rsidP="00707E0E">
      <w:r w:rsidRPr="00707E0E">
        <w:t>161                 liblzo2-2-2.03-2+deb6u1</w:t>
      </w:r>
    </w:p>
    <w:p w14:paraId="310E20CC" w14:textId="77777777" w:rsidR="00707E0E" w:rsidRPr="00707E0E" w:rsidRDefault="00707E0E" w:rsidP="00707E0E">
      <w:r w:rsidRPr="00707E0E">
        <w:t>162                 libmagic1-5.04-5+squeeze10</w:t>
      </w:r>
    </w:p>
    <w:p w14:paraId="060CF972" w14:textId="77777777" w:rsidR="00707E0E" w:rsidRPr="00707E0E" w:rsidRDefault="00707E0E" w:rsidP="00707E0E">
      <w:r w:rsidRPr="00707E0E">
        <w:lastRenderedPageBreak/>
        <w:t>163                 libmnl0-1.0.3-5+vyos1+helium1</w:t>
      </w:r>
    </w:p>
    <w:p w14:paraId="3ACA4665" w14:textId="77777777" w:rsidR="00707E0E" w:rsidRPr="00707E0E" w:rsidRDefault="00707E0E" w:rsidP="00707E0E">
      <w:r w:rsidRPr="00707E0E">
        <w:t>164                 libncurses5-5.7+20100313-5</w:t>
      </w:r>
    </w:p>
    <w:p w14:paraId="7CFB66D1" w14:textId="77777777" w:rsidR="00707E0E" w:rsidRPr="00707E0E" w:rsidRDefault="00707E0E" w:rsidP="00707E0E">
      <w:r w:rsidRPr="00707E0E">
        <w:t>165                 libncursesw5-5.7+20100313-5</w:t>
      </w:r>
    </w:p>
    <w:p w14:paraId="53A46B71" w14:textId="77777777" w:rsidR="00707E0E" w:rsidRPr="00707E0E" w:rsidRDefault="00707E0E" w:rsidP="00707E0E">
      <w:r w:rsidRPr="00707E0E">
        <w:t>166                 libnet-ssleay-perl-1.36-1</w:t>
      </w:r>
    </w:p>
    <w:p w14:paraId="65BAB048" w14:textId="77777777" w:rsidR="00707E0E" w:rsidRPr="00707E0E" w:rsidRDefault="00707E0E" w:rsidP="00707E0E">
      <w:r w:rsidRPr="00707E0E">
        <w:t xml:space="preserve">167                 libnet1-1.1.4-2     </w:t>
      </w:r>
    </w:p>
    <w:p w14:paraId="46099904" w14:textId="77777777" w:rsidR="00707E0E" w:rsidRPr="00707E0E" w:rsidRDefault="00707E0E" w:rsidP="00707E0E">
      <w:r w:rsidRPr="00707E0E">
        <w:t>168                 libnetaddr-ip-perl-4.028+dfsg-1</w:t>
      </w:r>
    </w:p>
    <w:p w14:paraId="794006A4" w14:textId="77777777" w:rsidR="00707E0E" w:rsidRPr="00707E0E" w:rsidRDefault="00707E0E" w:rsidP="00707E0E">
      <w:r w:rsidRPr="00707E0E">
        <w:t>169                 libnetfilter-conntrack3-1.0.0-1+vyos1+helium1</w:t>
      </w:r>
    </w:p>
    <w:p w14:paraId="284BB9C4" w14:textId="77777777" w:rsidR="00707E0E" w:rsidRPr="00707E0E" w:rsidRDefault="00707E0E" w:rsidP="00707E0E">
      <w:r w:rsidRPr="00707E0E">
        <w:t>170                 libnetfilter-cthelper-1.0.1-4+vyos1+helium2</w:t>
      </w:r>
    </w:p>
    <w:p w14:paraId="7C22552A" w14:textId="77777777" w:rsidR="00707E0E" w:rsidRPr="00707E0E" w:rsidRDefault="00707E0E" w:rsidP="00707E0E">
      <w:r w:rsidRPr="00707E0E">
        <w:t>171                 libnetfilter-cttimeout-1.0.0-3+vyos1+helium2</w:t>
      </w:r>
    </w:p>
    <w:p w14:paraId="4C2A189B" w14:textId="77777777" w:rsidR="00707E0E" w:rsidRPr="00707E0E" w:rsidRDefault="00707E0E" w:rsidP="00707E0E">
      <w:r w:rsidRPr="00707E0E">
        <w:t>172                 libnetfilter-queue1-0.0.17-6+vyos1+helium2</w:t>
      </w:r>
    </w:p>
    <w:p w14:paraId="05FEBEF7" w14:textId="77777777" w:rsidR="00707E0E" w:rsidRPr="00707E0E" w:rsidRDefault="00707E0E" w:rsidP="00707E0E">
      <w:r w:rsidRPr="00707E0E">
        <w:t>173                 libnfnetlink0-1.0.0-1</w:t>
      </w:r>
    </w:p>
    <w:p w14:paraId="18F0B63E" w14:textId="77777777" w:rsidR="00707E0E" w:rsidRPr="00707E0E" w:rsidRDefault="00707E0E" w:rsidP="00707E0E">
      <w:r w:rsidRPr="00707E0E">
        <w:t>174                 libnl-3-200-3.2.25+vyos1+helium2</w:t>
      </w:r>
    </w:p>
    <w:p w14:paraId="658C17F3" w14:textId="77777777" w:rsidR="00707E0E" w:rsidRPr="00707E0E" w:rsidRDefault="00707E0E" w:rsidP="00707E0E">
      <w:r w:rsidRPr="00707E0E">
        <w:t>175                 libnl-genl-3-200-3.2.25+vyos1+helium2</w:t>
      </w:r>
    </w:p>
    <w:p w14:paraId="4A7FC4A8" w14:textId="77777777" w:rsidR="00707E0E" w:rsidRPr="00707E0E" w:rsidRDefault="00707E0E" w:rsidP="00707E0E">
      <w:r w:rsidRPr="00707E0E">
        <w:t xml:space="preserve">176                 libnl1-1.1-6        </w:t>
      </w:r>
    </w:p>
    <w:p w14:paraId="22A832C8" w14:textId="77777777" w:rsidR="00707E0E" w:rsidRPr="00707E0E" w:rsidRDefault="00707E0E" w:rsidP="00707E0E">
      <w:r w:rsidRPr="00707E0E">
        <w:t>177                 libnl2-1.99+git20091216-2</w:t>
      </w:r>
    </w:p>
    <w:p w14:paraId="29B0DCA7" w14:textId="77777777" w:rsidR="00707E0E" w:rsidRPr="00707E0E" w:rsidRDefault="00707E0E" w:rsidP="00707E0E">
      <w:r w:rsidRPr="00707E0E">
        <w:t>178                 libnspr4-0d-4.8.6-1+squeeze2</w:t>
      </w:r>
    </w:p>
    <w:p w14:paraId="010DBCC7" w14:textId="77777777" w:rsidR="00707E0E" w:rsidRPr="00707E0E" w:rsidRDefault="00707E0E" w:rsidP="00707E0E">
      <w:r w:rsidRPr="00707E0E">
        <w:t>179                 libnss3-1d-3.12.8-1+squeeze10</w:t>
      </w:r>
    </w:p>
    <w:p w14:paraId="070FC410" w14:textId="77777777" w:rsidR="00707E0E" w:rsidRPr="00707E0E" w:rsidRDefault="00707E0E" w:rsidP="00707E0E">
      <w:r w:rsidRPr="00707E0E">
        <w:t>180                 libopenhpi2-2.14.1-1</w:t>
      </w:r>
    </w:p>
    <w:p w14:paraId="02E13BE9" w14:textId="77777777" w:rsidR="00707E0E" w:rsidRPr="00707E0E" w:rsidRDefault="00707E0E" w:rsidP="00707E0E">
      <w:r w:rsidRPr="00707E0E">
        <w:t>181                 libopenipmi0-2.0.16-1.2</w:t>
      </w:r>
    </w:p>
    <w:p w14:paraId="15C40B10" w14:textId="77777777" w:rsidR="00707E0E" w:rsidRPr="00707E0E" w:rsidRDefault="00707E0E" w:rsidP="00707E0E">
      <w:r w:rsidRPr="00707E0E">
        <w:t>182                 libopts25-1:5.10-1.1</w:t>
      </w:r>
    </w:p>
    <w:p w14:paraId="1CE9237F" w14:textId="77777777" w:rsidR="00707E0E" w:rsidRPr="00707E0E" w:rsidRDefault="00707E0E" w:rsidP="00707E0E">
      <w:r w:rsidRPr="00707E0E">
        <w:t>183                 libpam-modules-1.1.1-6.1+squeeze1</w:t>
      </w:r>
    </w:p>
    <w:p w14:paraId="37037439" w14:textId="77777777" w:rsidR="00707E0E" w:rsidRPr="00707E0E" w:rsidRDefault="00707E0E" w:rsidP="00707E0E">
      <w:r w:rsidRPr="00707E0E">
        <w:t>184                 libpam-radius-auth-1.3.16-4.4</w:t>
      </w:r>
    </w:p>
    <w:p w14:paraId="1A8E8FEE" w14:textId="77777777" w:rsidR="00707E0E" w:rsidRPr="00707E0E" w:rsidRDefault="00707E0E" w:rsidP="00707E0E">
      <w:r w:rsidRPr="00707E0E">
        <w:t>185                 libpam-runtime-1.1.1-6.1+squeeze1</w:t>
      </w:r>
    </w:p>
    <w:p w14:paraId="6A3457C1" w14:textId="77777777" w:rsidR="00707E0E" w:rsidRPr="00707E0E" w:rsidRDefault="00707E0E" w:rsidP="00707E0E">
      <w:r w:rsidRPr="00707E0E">
        <w:t>186                 libpam0g-1.1.1-6.1+squeeze1</w:t>
      </w:r>
    </w:p>
    <w:p w14:paraId="75176D16" w14:textId="77777777" w:rsidR="00707E0E" w:rsidRPr="00707E0E" w:rsidRDefault="00707E0E" w:rsidP="00707E0E">
      <w:r w:rsidRPr="00707E0E">
        <w:t>187                 libparted0debian1-2.3-5</w:t>
      </w:r>
    </w:p>
    <w:p w14:paraId="1EC0ED5D" w14:textId="77777777" w:rsidR="00707E0E" w:rsidRPr="00707E0E" w:rsidRDefault="00707E0E" w:rsidP="00707E0E">
      <w:r w:rsidRPr="00707E0E">
        <w:t>188                 libpcap0.8-1.1.1-2+squeeze1</w:t>
      </w:r>
    </w:p>
    <w:p w14:paraId="6A5ED2BD" w14:textId="77777777" w:rsidR="00707E0E" w:rsidRPr="00707E0E" w:rsidRDefault="00707E0E" w:rsidP="00707E0E">
      <w:r w:rsidRPr="00707E0E">
        <w:t xml:space="preserve">189                 libpci3-1:3.1.7-6   </w:t>
      </w:r>
    </w:p>
    <w:p w14:paraId="52C78137" w14:textId="77777777" w:rsidR="00707E0E" w:rsidRPr="00707E0E" w:rsidRDefault="00707E0E" w:rsidP="00707E0E">
      <w:r w:rsidRPr="00707E0E">
        <w:t xml:space="preserve">190                 libpcre3-8.02-1.1   </w:t>
      </w:r>
    </w:p>
    <w:p w14:paraId="4AB4EBAE" w14:textId="77777777" w:rsidR="00707E0E" w:rsidRPr="00707E0E" w:rsidRDefault="00707E0E" w:rsidP="00707E0E">
      <w:r w:rsidRPr="00707E0E">
        <w:t>191                 libpcsclite1-1.5.5-4</w:t>
      </w:r>
    </w:p>
    <w:p w14:paraId="19C23DBE" w14:textId="77777777" w:rsidR="00707E0E" w:rsidRPr="00707E0E" w:rsidRDefault="00707E0E" w:rsidP="00707E0E">
      <w:r w:rsidRPr="00707E0E">
        <w:lastRenderedPageBreak/>
        <w:t>192                 libperl5.10-5.10.1-17squeeze6</w:t>
      </w:r>
    </w:p>
    <w:p w14:paraId="4BC75918" w14:textId="77777777" w:rsidR="00707E0E" w:rsidRPr="00707E0E" w:rsidRDefault="00707E0E" w:rsidP="00707E0E">
      <w:r w:rsidRPr="00707E0E">
        <w:t>193                 libpkcs11-helper1-1.07-1</w:t>
      </w:r>
    </w:p>
    <w:p w14:paraId="39B1DAF7" w14:textId="77777777" w:rsidR="00707E0E" w:rsidRPr="00707E0E" w:rsidRDefault="00707E0E" w:rsidP="00707E0E">
      <w:r w:rsidRPr="00707E0E">
        <w:t xml:space="preserve">194                 libpopt0-1.16-1     </w:t>
      </w:r>
    </w:p>
    <w:p w14:paraId="772A091F" w14:textId="77777777" w:rsidR="00707E0E" w:rsidRPr="00707E0E" w:rsidRDefault="00707E0E" w:rsidP="00707E0E">
      <w:r w:rsidRPr="00707E0E">
        <w:t>195                 libradiusclient-ng2-0.5.6-1.1</w:t>
      </w:r>
    </w:p>
    <w:p w14:paraId="22ACF0D6" w14:textId="77777777" w:rsidR="00707E0E" w:rsidRPr="00707E0E" w:rsidRDefault="00707E0E" w:rsidP="00707E0E">
      <w:r w:rsidRPr="00707E0E">
        <w:t xml:space="preserve">196                 libreadline6-6.1-3  </w:t>
      </w:r>
    </w:p>
    <w:p w14:paraId="5F9FFDE8" w14:textId="77777777" w:rsidR="00707E0E" w:rsidRPr="00707E0E" w:rsidRDefault="00707E0E" w:rsidP="00707E0E">
      <w:r w:rsidRPr="00707E0E">
        <w:t>197                 libsasl2-2-2.1.</w:t>
      </w:r>
      <w:proofErr w:type="gramStart"/>
      <w:r w:rsidRPr="00707E0E">
        <w:t>23.dfsg</w:t>
      </w:r>
      <w:proofErr w:type="gramEnd"/>
      <w:r w:rsidRPr="00707E0E">
        <w:t>1-7</w:t>
      </w:r>
    </w:p>
    <w:p w14:paraId="17DCA804" w14:textId="77777777" w:rsidR="00707E0E" w:rsidRPr="00707E0E" w:rsidRDefault="00707E0E" w:rsidP="00707E0E">
      <w:r w:rsidRPr="00707E0E">
        <w:t>198                 libselinux1-2.0.96-1</w:t>
      </w:r>
    </w:p>
    <w:p w14:paraId="0726692A" w14:textId="77777777" w:rsidR="00707E0E" w:rsidRPr="00707E0E" w:rsidRDefault="00707E0E" w:rsidP="00707E0E">
      <w:r w:rsidRPr="00707E0E">
        <w:t>199                 libsensors4-1:3.1.2-6+squeeze1</w:t>
      </w:r>
    </w:p>
    <w:p w14:paraId="679D1D36" w14:textId="77777777" w:rsidR="00707E0E" w:rsidRPr="00707E0E" w:rsidRDefault="00707E0E" w:rsidP="00707E0E">
      <w:r w:rsidRPr="00707E0E">
        <w:t xml:space="preserve">200                 libsepol1-2.0.41-1  </w:t>
      </w:r>
    </w:p>
    <w:p w14:paraId="1176A039" w14:textId="77777777" w:rsidR="00707E0E" w:rsidRPr="00707E0E" w:rsidRDefault="00707E0E" w:rsidP="00707E0E">
      <w:r w:rsidRPr="00707E0E">
        <w:t>201                 libsigc++-2.0-0c2a-2.2.4.2-1</w:t>
      </w:r>
    </w:p>
    <w:p w14:paraId="0EED6B00" w14:textId="77777777" w:rsidR="00707E0E" w:rsidRPr="00707E0E" w:rsidRDefault="00707E0E" w:rsidP="00707E0E">
      <w:r w:rsidRPr="00707E0E">
        <w:t xml:space="preserve">202                 libslang2-2.2.2-4   </w:t>
      </w:r>
    </w:p>
    <w:p w14:paraId="452E8CA2" w14:textId="77777777" w:rsidR="00707E0E" w:rsidRPr="00707E0E" w:rsidRDefault="00707E0E" w:rsidP="00707E0E">
      <w:r w:rsidRPr="00707E0E">
        <w:t>203                 libsmi2ldbl-0.4.8+dfsg2-3</w:t>
      </w:r>
    </w:p>
    <w:p w14:paraId="25D5EE15" w14:textId="77777777" w:rsidR="00707E0E" w:rsidRPr="00707E0E" w:rsidRDefault="00707E0E" w:rsidP="00707E0E">
      <w:r w:rsidRPr="00707E0E">
        <w:t>204                 libsnmp-base-5.7.2+vyos1+helium2</w:t>
      </w:r>
    </w:p>
    <w:p w14:paraId="1B1B5D32" w14:textId="77777777" w:rsidR="00707E0E" w:rsidRPr="00707E0E" w:rsidRDefault="00707E0E" w:rsidP="00707E0E">
      <w:r w:rsidRPr="00707E0E">
        <w:t>205                 libsnmp-perl-5.7.2+vyos1+helium2</w:t>
      </w:r>
    </w:p>
    <w:p w14:paraId="03D2F82C" w14:textId="77777777" w:rsidR="00707E0E" w:rsidRPr="00707E0E" w:rsidRDefault="00707E0E" w:rsidP="00707E0E">
      <w:r w:rsidRPr="00707E0E">
        <w:t>206                 libsnmp15-5.7.2+vyos1+helium2</w:t>
      </w:r>
    </w:p>
    <w:p w14:paraId="4F875B84" w14:textId="77777777" w:rsidR="00707E0E" w:rsidRPr="00707E0E" w:rsidRDefault="00707E0E" w:rsidP="00707E0E">
      <w:r w:rsidRPr="00707E0E">
        <w:t>207                 libsocket6-perl-0.23-1</w:t>
      </w:r>
    </w:p>
    <w:p w14:paraId="16CEC540" w14:textId="77777777" w:rsidR="00707E0E" w:rsidRPr="00707E0E" w:rsidRDefault="00707E0E" w:rsidP="00707E0E">
      <w:r w:rsidRPr="00707E0E">
        <w:t>208                 libsort-versions-perl-1.5-4</w:t>
      </w:r>
    </w:p>
    <w:p w14:paraId="1571EA1D" w14:textId="77777777" w:rsidR="00707E0E" w:rsidRPr="00707E0E" w:rsidRDefault="00707E0E" w:rsidP="00707E0E">
      <w:r w:rsidRPr="00707E0E">
        <w:t>209                 libsqlite3-0-3.7.3-1</w:t>
      </w:r>
    </w:p>
    <w:p w14:paraId="4E2F2769" w14:textId="77777777" w:rsidR="00707E0E" w:rsidRPr="00707E0E" w:rsidRDefault="00707E0E" w:rsidP="00707E0E">
      <w:r w:rsidRPr="00707E0E">
        <w:t>210                 libss2-1.41.12-4+deb6u2</w:t>
      </w:r>
    </w:p>
    <w:p w14:paraId="0207CEED" w14:textId="77777777" w:rsidR="00707E0E" w:rsidRPr="00707E0E" w:rsidRDefault="00707E0E" w:rsidP="00707E0E">
      <w:r w:rsidRPr="00707E0E">
        <w:t>211                 libssh2-1-1.2.6-1+deb6u1</w:t>
      </w:r>
    </w:p>
    <w:p w14:paraId="0099FD2B" w14:textId="77777777" w:rsidR="00707E0E" w:rsidRPr="00707E0E" w:rsidRDefault="00707E0E" w:rsidP="00707E0E">
      <w:r w:rsidRPr="00707E0E">
        <w:t>212                 libssl0.9.8-0.9.8zf+vyos1+helium8</w:t>
      </w:r>
    </w:p>
    <w:p w14:paraId="2E920E66" w14:textId="77777777" w:rsidR="00707E0E" w:rsidRPr="00707E0E" w:rsidRDefault="00707E0E" w:rsidP="00707E0E">
      <w:r w:rsidRPr="00707E0E">
        <w:t xml:space="preserve">213                 libstdc++6-4.4.5-8  </w:t>
      </w:r>
    </w:p>
    <w:p w14:paraId="343F3D3C" w14:textId="77777777" w:rsidR="00707E0E" w:rsidRPr="00707E0E" w:rsidRDefault="00707E0E" w:rsidP="00707E0E">
      <w:r w:rsidRPr="00707E0E">
        <w:t>214                 libstrongswan-4.5.2-1.1-bpo60+vyos1+helium4</w:t>
      </w:r>
    </w:p>
    <w:p w14:paraId="791CF9DA" w14:textId="77777777" w:rsidR="00707E0E" w:rsidRPr="00707E0E" w:rsidRDefault="00707E0E" w:rsidP="00707E0E">
      <w:r w:rsidRPr="00707E0E">
        <w:t>215                 libsysfs2-2.1.0+repack-1</w:t>
      </w:r>
    </w:p>
    <w:p w14:paraId="67AA1A97" w14:textId="77777777" w:rsidR="00707E0E" w:rsidRPr="00707E0E" w:rsidRDefault="00707E0E" w:rsidP="00707E0E">
      <w:r w:rsidRPr="00707E0E">
        <w:t>216                 libtasn1-3-2.7-1+squeeze+3</w:t>
      </w:r>
    </w:p>
    <w:p w14:paraId="03CAF4CA" w14:textId="77777777" w:rsidR="00707E0E" w:rsidRPr="00707E0E" w:rsidRDefault="00707E0E" w:rsidP="00707E0E">
      <w:r w:rsidRPr="00707E0E">
        <w:t>217                 libterm-readkey-perl-2.30-4</w:t>
      </w:r>
    </w:p>
    <w:p w14:paraId="1C1DAC5F" w14:textId="77777777" w:rsidR="00707E0E" w:rsidRPr="00707E0E" w:rsidRDefault="00707E0E" w:rsidP="00707E0E">
      <w:r w:rsidRPr="00707E0E">
        <w:t>218                 libterm-readline-perl-perl-1.0303-1</w:t>
      </w:r>
    </w:p>
    <w:p w14:paraId="396A7AD3" w14:textId="77777777" w:rsidR="00707E0E" w:rsidRPr="00707E0E" w:rsidRDefault="00707E0E" w:rsidP="00707E0E">
      <w:r w:rsidRPr="00707E0E">
        <w:t>219                 libtext-charwidth-perl-0.04-6</w:t>
      </w:r>
    </w:p>
    <w:p w14:paraId="44F6C0FA" w14:textId="77777777" w:rsidR="00707E0E" w:rsidRPr="00707E0E" w:rsidRDefault="00707E0E" w:rsidP="00707E0E">
      <w:r w:rsidRPr="00707E0E">
        <w:t>220                 libtext-iconv-perl-1.7-2</w:t>
      </w:r>
    </w:p>
    <w:p w14:paraId="495605DF" w14:textId="77777777" w:rsidR="00707E0E" w:rsidRPr="00707E0E" w:rsidRDefault="00707E0E" w:rsidP="00707E0E">
      <w:r w:rsidRPr="00707E0E">
        <w:lastRenderedPageBreak/>
        <w:t>221                 libtext-wrapi18n-perl-0.06-7</w:t>
      </w:r>
    </w:p>
    <w:p w14:paraId="042C07B1" w14:textId="77777777" w:rsidR="00707E0E" w:rsidRPr="00707E0E" w:rsidRDefault="00707E0E" w:rsidP="00707E0E">
      <w:r w:rsidRPr="00707E0E">
        <w:t>222                 libtimedate-perl-1.2000-1</w:t>
      </w:r>
    </w:p>
    <w:p w14:paraId="282FD650" w14:textId="77777777" w:rsidR="00707E0E" w:rsidRPr="00707E0E" w:rsidRDefault="00707E0E" w:rsidP="00707E0E">
      <w:r w:rsidRPr="00707E0E">
        <w:t>223                 libtree-simple-perl-1.18-1</w:t>
      </w:r>
    </w:p>
    <w:p w14:paraId="4E3D79B4" w14:textId="77777777" w:rsidR="00707E0E" w:rsidRPr="00707E0E" w:rsidRDefault="00707E0E" w:rsidP="00707E0E">
      <w:r w:rsidRPr="00707E0E">
        <w:t xml:space="preserve">224                 libudev0-164-3      </w:t>
      </w:r>
    </w:p>
    <w:p w14:paraId="2772C289" w14:textId="77777777" w:rsidR="00707E0E" w:rsidRPr="00707E0E" w:rsidRDefault="00707E0E" w:rsidP="00707E0E">
      <w:r w:rsidRPr="00707E0E">
        <w:t xml:space="preserve">225                 liburi-perl-1.54-2  </w:t>
      </w:r>
    </w:p>
    <w:p w14:paraId="789DDAEE" w14:textId="77777777" w:rsidR="00707E0E" w:rsidRPr="00707E0E" w:rsidRDefault="00707E0E" w:rsidP="00707E0E">
      <w:r w:rsidRPr="00707E0E">
        <w:t>226                 libusb-0.1-4-2:0.1.12-16</w:t>
      </w:r>
    </w:p>
    <w:p w14:paraId="5AE4E282" w14:textId="77777777" w:rsidR="00707E0E" w:rsidRPr="00707E0E" w:rsidRDefault="00707E0E" w:rsidP="00707E0E">
      <w:r w:rsidRPr="00707E0E">
        <w:t xml:space="preserve">227                 libuuid1-2.17.2-9   </w:t>
      </w:r>
    </w:p>
    <w:p w14:paraId="19D26D6B" w14:textId="77777777" w:rsidR="00707E0E" w:rsidRPr="00707E0E" w:rsidRDefault="00707E0E" w:rsidP="00707E0E">
      <w:r w:rsidRPr="00707E0E">
        <w:t>228                 libvyatta-cfg1-0.102.0+vyos1+helium13</w:t>
      </w:r>
    </w:p>
    <w:p w14:paraId="38BC73B2" w14:textId="77777777" w:rsidR="00707E0E" w:rsidRPr="00707E0E" w:rsidRDefault="00707E0E" w:rsidP="00707E0E">
      <w:r w:rsidRPr="00707E0E">
        <w:t>229                 libvyatta-util1-0.13+vyos1+helium1</w:t>
      </w:r>
    </w:p>
    <w:p w14:paraId="30AF34A1" w14:textId="77777777" w:rsidR="00707E0E" w:rsidRPr="00707E0E" w:rsidRDefault="00707E0E" w:rsidP="00707E0E">
      <w:r w:rsidRPr="00707E0E">
        <w:t xml:space="preserve">230                 libwant-perl-0.18-2 </w:t>
      </w:r>
    </w:p>
    <w:p w14:paraId="4C82CA79" w14:textId="77777777" w:rsidR="00707E0E" w:rsidRPr="00707E0E" w:rsidRDefault="00707E0E" w:rsidP="00707E0E">
      <w:r w:rsidRPr="00707E0E">
        <w:t>231                 libwrap0-7.</w:t>
      </w:r>
      <w:proofErr w:type="gramStart"/>
      <w:r w:rsidRPr="00707E0E">
        <w:t>6.q</w:t>
      </w:r>
      <w:proofErr w:type="gramEnd"/>
      <w:r w:rsidRPr="00707E0E">
        <w:t xml:space="preserve">-19   </w:t>
      </w:r>
    </w:p>
    <w:p w14:paraId="509E5075" w14:textId="77777777" w:rsidR="00707E0E" w:rsidRPr="00707E0E" w:rsidRDefault="00707E0E" w:rsidP="00707E0E">
      <w:r w:rsidRPr="00707E0E">
        <w:t xml:space="preserve">232                 libwww-perl-5.836-1 </w:t>
      </w:r>
    </w:p>
    <w:p w14:paraId="648183CD" w14:textId="77777777" w:rsidR="00707E0E" w:rsidRPr="00707E0E" w:rsidRDefault="00707E0E" w:rsidP="00707E0E">
      <w:r w:rsidRPr="00707E0E">
        <w:t xml:space="preserve">233                 libxapian22-1.2.3-2 </w:t>
      </w:r>
    </w:p>
    <w:p w14:paraId="57AA2D82" w14:textId="77777777" w:rsidR="00707E0E" w:rsidRPr="00707E0E" w:rsidRDefault="00707E0E" w:rsidP="00707E0E">
      <w:r w:rsidRPr="00707E0E">
        <w:t>234                 libxml-libxml-perl-1.70.ds-1+deb6u1</w:t>
      </w:r>
    </w:p>
    <w:p w14:paraId="36A0AC7E" w14:textId="77777777" w:rsidR="00707E0E" w:rsidRPr="00707E0E" w:rsidRDefault="00707E0E" w:rsidP="00707E0E">
      <w:r w:rsidRPr="00707E0E">
        <w:t>235                 libxml-namespacesupport-perl-1.09-3</w:t>
      </w:r>
    </w:p>
    <w:p w14:paraId="4D063690" w14:textId="77777777" w:rsidR="00707E0E" w:rsidRPr="00707E0E" w:rsidRDefault="00707E0E" w:rsidP="00707E0E">
      <w:r w:rsidRPr="00707E0E">
        <w:t>236                 libxml-sax-perl-0.96+dfsg-2</w:t>
      </w:r>
    </w:p>
    <w:p w14:paraId="02681586" w14:textId="77777777" w:rsidR="00707E0E" w:rsidRPr="00707E0E" w:rsidRDefault="00707E0E" w:rsidP="00707E0E">
      <w:r w:rsidRPr="00707E0E">
        <w:t>237                 libxml-simple-perl-2.18-3</w:t>
      </w:r>
    </w:p>
    <w:p w14:paraId="6E0E55AC" w14:textId="77777777" w:rsidR="00707E0E" w:rsidRPr="00707E0E" w:rsidRDefault="00707E0E" w:rsidP="00707E0E">
      <w:r w:rsidRPr="00707E0E">
        <w:t>238                 libxml2-2.7.</w:t>
      </w:r>
      <w:proofErr w:type="gramStart"/>
      <w:r w:rsidRPr="00707E0E">
        <w:t>8.dfsg</w:t>
      </w:r>
      <w:proofErr w:type="gramEnd"/>
      <w:r w:rsidRPr="00707E0E">
        <w:t>-2+squeeze16</w:t>
      </w:r>
    </w:p>
    <w:p w14:paraId="36F996D5" w14:textId="77777777" w:rsidR="00707E0E" w:rsidRPr="00707E0E" w:rsidRDefault="00707E0E" w:rsidP="00707E0E">
      <w:r w:rsidRPr="00707E0E">
        <w:t>239                 libxml2-utils-2.7.</w:t>
      </w:r>
      <w:proofErr w:type="gramStart"/>
      <w:r w:rsidRPr="00707E0E">
        <w:t>8.dfsg</w:t>
      </w:r>
      <w:proofErr w:type="gramEnd"/>
      <w:r w:rsidRPr="00707E0E">
        <w:t>-2+squeeze16</w:t>
      </w:r>
    </w:p>
    <w:p w14:paraId="201C30CA" w14:textId="77777777" w:rsidR="00707E0E" w:rsidRPr="00707E0E" w:rsidRDefault="00707E0E" w:rsidP="00707E0E">
      <w:r w:rsidRPr="00707E0E">
        <w:t>240                 libxslt1.1-1.1.26-6+squeeze3</w:t>
      </w:r>
    </w:p>
    <w:p w14:paraId="74886CD4" w14:textId="77777777" w:rsidR="00707E0E" w:rsidRPr="00707E0E" w:rsidRDefault="00707E0E" w:rsidP="00707E0E">
      <w:r w:rsidRPr="00707E0E">
        <w:t>241                 lighttpd-1.4.28-2+squeeze1.7</w:t>
      </w:r>
    </w:p>
    <w:p w14:paraId="30C3EABE" w14:textId="77777777" w:rsidR="00707E0E" w:rsidRPr="00707E0E" w:rsidRDefault="00707E0E" w:rsidP="00707E0E">
      <w:r w:rsidRPr="00707E0E">
        <w:t>242                 linux-firmware-1.29+vyos1+helium4</w:t>
      </w:r>
    </w:p>
    <w:p w14:paraId="671139E3" w14:textId="77777777" w:rsidR="00707E0E" w:rsidRPr="00707E0E" w:rsidRDefault="00707E0E" w:rsidP="00707E0E">
      <w:r w:rsidRPr="00707E0E">
        <w:t>243                 linux-image-3.13.11-1-amd64-vyos-3.13.11-1+vyos1+helium11</w:t>
      </w:r>
    </w:p>
    <w:p w14:paraId="1AE6A284" w14:textId="77777777" w:rsidR="00707E0E" w:rsidRPr="00707E0E" w:rsidRDefault="00707E0E" w:rsidP="00707E0E">
      <w:r w:rsidRPr="00707E0E">
        <w:t>244                 live-initramfs-1.157.1-1+vyos1+helium3</w:t>
      </w:r>
    </w:p>
    <w:p w14:paraId="1CF56EC2" w14:textId="77777777" w:rsidR="00707E0E" w:rsidRPr="00707E0E" w:rsidRDefault="00707E0E" w:rsidP="00707E0E">
      <w:r w:rsidRPr="00707E0E">
        <w:t>245                 lldpd-0.6.0+vyos1+helium1</w:t>
      </w:r>
    </w:p>
    <w:p w14:paraId="0EA6C2ED" w14:textId="77777777" w:rsidR="00707E0E" w:rsidRPr="00707E0E" w:rsidRDefault="00707E0E" w:rsidP="00707E0E">
      <w:r w:rsidRPr="00707E0E">
        <w:t>246                 locales-2.11.3-4+deb6u11</w:t>
      </w:r>
    </w:p>
    <w:p w14:paraId="2E90A549" w14:textId="77777777" w:rsidR="00707E0E" w:rsidRPr="00707E0E" w:rsidRDefault="00707E0E" w:rsidP="00707E0E">
      <w:r w:rsidRPr="00707E0E">
        <w:t>247                 login-1:4.1.4.2+svn3283-2+squeeze1</w:t>
      </w:r>
    </w:p>
    <w:p w14:paraId="7E21BB48" w14:textId="77777777" w:rsidR="00707E0E" w:rsidRPr="00707E0E" w:rsidRDefault="00707E0E" w:rsidP="00707E0E">
      <w:r w:rsidRPr="00707E0E">
        <w:t xml:space="preserve">248                 logrotate-3.7.8-6   </w:t>
      </w:r>
    </w:p>
    <w:p w14:paraId="6F1AAA38" w14:textId="77777777" w:rsidR="00707E0E" w:rsidRPr="00707E0E" w:rsidRDefault="00707E0E" w:rsidP="00707E0E">
      <w:r w:rsidRPr="00707E0E">
        <w:t>249                 lsb-base-3.2-23.2squeeze1</w:t>
      </w:r>
    </w:p>
    <w:p w14:paraId="6D012A4A" w14:textId="77777777" w:rsidR="00707E0E" w:rsidRPr="00707E0E" w:rsidRDefault="00707E0E" w:rsidP="00707E0E">
      <w:r w:rsidRPr="00707E0E">
        <w:lastRenderedPageBreak/>
        <w:t>250                 lsb-release-3.2-23.2squeeze1</w:t>
      </w:r>
    </w:p>
    <w:p w14:paraId="60C05423" w14:textId="77777777" w:rsidR="00707E0E" w:rsidRPr="00707E0E" w:rsidRDefault="00707E0E" w:rsidP="00707E0E">
      <w:r w:rsidRPr="00707E0E">
        <w:t>251                 lsof-4.</w:t>
      </w:r>
      <w:proofErr w:type="gramStart"/>
      <w:r w:rsidRPr="00707E0E">
        <w:t>81.dfsg</w:t>
      </w:r>
      <w:proofErr w:type="gramEnd"/>
      <w:r w:rsidRPr="00707E0E">
        <w:t xml:space="preserve">.1-1  </w:t>
      </w:r>
    </w:p>
    <w:p w14:paraId="4D68BB46" w14:textId="77777777" w:rsidR="00707E0E" w:rsidRPr="00707E0E" w:rsidRDefault="00707E0E" w:rsidP="00707E0E">
      <w:r w:rsidRPr="00707E0E">
        <w:t xml:space="preserve">252                 lsscsi-0.21-2       </w:t>
      </w:r>
    </w:p>
    <w:p w14:paraId="45E5503C" w14:textId="77777777" w:rsidR="00707E0E" w:rsidRPr="00707E0E" w:rsidRDefault="00707E0E" w:rsidP="00707E0E">
      <w:r w:rsidRPr="00707E0E">
        <w:t xml:space="preserve">253                 man-db-2.5.7-8      </w:t>
      </w:r>
    </w:p>
    <w:p w14:paraId="0943E58B" w14:textId="77777777" w:rsidR="00707E0E" w:rsidRPr="00707E0E" w:rsidRDefault="00707E0E" w:rsidP="00707E0E">
      <w:r w:rsidRPr="00707E0E">
        <w:t xml:space="preserve">254                 mawk-1.3.3-15       </w:t>
      </w:r>
    </w:p>
    <w:p w14:paraId="0CC9AD83" w14:textId="77777777" w:rsidR="00707E0E" w:rsidRPr="00707E0E" w:rsidRDefault="00707E0E" w:rsidP="00707E0E">
      <w:r w:rsidRPr="00707E0E">
        <w:t>255                 mdadm-3.1.4-1+8efb9d1+squeeze1</w:t>
      </w:r>
    </w:p>
    <w:p w14:paraId="30122DEB" w14:textId="77777777" w:rsidR="00707E0E" w:rsidRPr="00707E0E" w:rsidRDefault="00707E0E" w:rsidP="00707E0E">
      <w:r w:rsidRPr="00707E0E">
        <w:t xml:space="preserve">256                 mgetty-1.1.36-1.6   </w:t>
      </w:r>
    </w:p>
    <w:p w14:paraId="4478541B" w14:textId="77777777" w:rsidR="00707E0E" w:rsidRPr="00707E0E" w:rsidRDefault="00707E0E" w:rsidP="00707E0E">
      <w:r w:rsidRPr="00707E0E">
        <w:t>257                 mime-support-3.48-1+deb6u1</w:t>
      </w:r>
    </w:p>
    <w:p w14:paraId="573F7170" w14:textId="77777777" w:rsidR="00707E0E" w:rsidRPr="00707E0E" w:rsidRDefault="00707E0E" w:rsidP="00707E0E">
      <w:r w:rsidRPr="00707E0E">
        <w:t>258                 module-init-tools-3.12-2</w:t>
      </w:r>
    </w:p>
    <w:p w14:paraId="37EFC987" w14:textId="77777777" w:rsidR="00707E0E" w:rsidRPr="00707E0E" w:rsidRDefault="00707E0E" w:rsidP="00707E0E">
      <w:r w:rsidRPr="00707E0E">
        <w:t xml:space="preserve">259                 mount-2.17.2-9      </w:t>
      </w:r>
    </w:p>
    <w:p w14:paraId="051312D8" w14:textId="77777777" w:rsidR="00707E0E" w:rsidRPr="00707E0E" w:rsidRDefault="00707E0E" w:rsidP="00707E0E">
      <w:r w:rsidRPr="00707E0E">
        <w:t xml:space="preserve">260                 mtr-tiny-0.75-2     </w:t>
      </w:r>
    </w:p>
    <w:p w14:paraId="47C690EE" w14:textId="77777777" w:rsidR="00707E0E" w:rsidRPr="00707E0E" w:rsidRDefault="00707E0E" w:rsidP="00707E0E">
      <w:r w:rsidRPr="00707E0E">
        <w:t xml:space="preserve">261                 nano-2.2.4-1        </w:t>
      </w:r>
    </w:p>
    <w:p w14:paraId="27B2D799" w14:textId="77777777" w:rsidR="00707E0E" w:rsidRPr="00707E0E" w:rsidRDefault="00707E0E" w:rsidP="00707E0E">
      <w:r w:rsidRPr="00707E0E">
        <w:t>262                 ncurses-base-5.7+20100313-5</w:t>
      </w:r>
    </w:p>
    <w:p w14:paraId="1305D9F5" w14:textId="77777777" w:rsidR="00707E0E" w:rsidRPr="00707E0E" w:rsidRDefault="00707E0E" w:rsidP="00707E0E">
      <w:r w:rsidRPr="00707E0E">
        <w:t>263                 ncurses-bin-5.7+20100313-5</w:t>
      </w:r>
    </w:p>
    <w:p w14:paraId="62874985" w14:textId="77777777" w:rsidR="00707E0E" w:rsidRPr="00707E0E" w:rsidRDefault="00707E0E" w:rsidP="00707E0E">
      <w:r w:rsidRPr="00707E0E">
        <w:t xml:space="preserve">264                 net-tools-1.60-23   </w:t>
      </w:r>
    </w:p>
    <w:p w14:paraId="7B1C5206" w14:textId="77777777" w:rsidR="00707E0E" w:rsidRPr="00707E0E" w:rsidRDefault="00707E0E" w:rsidP="00707E0E">
      <w:r w:rsidRPr="00707E0E">
        <w:t xml:space="preserve">265                 netbase-4.45        </w:t>
      </w:r>
    </w:p>
    <w:p w14:paraId="0883A0CD" w14:textId="77777777" w:rsidR="00707E0E" w:rsidRPr="00707E0E" w:rsidRDefault="00707E0E" w:rsidP="00707E0E">
      <w:r w:rsidRPr="00707E0E">
        <w:t>266                 netcat-traditional-1.10-38</w:t>
      </w:r>
    </w:p>
    <w:p w14:paraId="3CBC8C40" w14:textId="77777777" w:rsidR="00707E0E" w:rsidRPr="00707E0E" w:rsidRDefault="00707E0E" w:rsidP="00707E0E">
      <w:r w:rsidRPr="00707E0E">
        <w:t>267                 netplug-1.2.9.1-2+vyos1+helium1</w:t>
      </w:r>
    </w:p>
    <w:p w14:paraId="285D3A6F" w14:textId="77777777" w:rsidR="00707E0E" w:rsidRPr="00707E0E" w:rsidRDefault="00707E0E" w:rsidP="00707E0E">
      <w:r w:rsidRPr="00707E0E">
        <w:t>268                 nfct-1:1.0.1-3+vyos1+helium4</w:t>
      </w:r>
    </w:p>
    <w:p w14:paraId="1B977D3B" w14:textId="77777777" w:rsidR="00707E0E" w:rsidRPr="00707E0E" w:rsidRDefault="00707E0E" w:rsidP="00707E0E">
      <w:r w:rsidRPr="00707E0E">
        <w:t>269                 ntp-1:4.2.</w:t>
      </w:r>
      <w:proofErr w:type="gramStart"/>
      <w:r w:rsidRPr="00707E0E">
        <w:t>6.p</w:t>
      </w:r>
      <w:proofErr w:type="gramEnd"/>
      <w:r w:rsidRPr="00707E0E">
        <w:t>2+dfsg-1+vyos1+helium2</w:t>
      </w:r>
    </w:p>
    <w:p w14:paraId="1DAC1029" w14:textId="77777777" w:rsidR="00707E0E" w:rsidRPr="00707E0E" w:rsidRDefault="00707E0E" w:rsidP="00707E0E">
      <w:r w:rsidRPr="00707E0E">
        <w:t>270                 ntpdate-1:4.2.</w:t>
      </w:r>
      <w:proofErr w:type="gramStart"/>
      <w:r w:rsidRPr="00707E0E">
        <w:t>6.p</w:t>
      </w:r>
      <w:proofErr w:type="gramEnd"/>
      <w:r w:rsidRPr="00707E0E">
        <w:t>2+dfsg-1+vyos1+helium2</w:t>
      </w:r>
    </w:p>
    <w:p w14:paraId="6CF4B28F" w14:textId="77777777" w:rsidR="00707E0E" w:rsidRPr="00707E0E" w:rsidRDefault="00707E0E" w:rsidP="00707E0E">
      <w:r w:rsidRPr="00707E0E">
        <w:t>271                 open-vm-tools-2:9.4.0-1280544-8+vyos1+helium2</w:t>
      </w:r>
    </w:p>
    <w:p w14:paraId="02730499" w14:textId="77777777" w:rsidR="00707E0E" w:rsidRPr="00707E0E" w:rsidRDefault="00707E0E" w:rsidP="00707E0E">
      <w:r w:rsidRPr="00707E0E">
        <w:t>272                 openssh-blacklist-0.4.1</w:t>
      </w:r>
    </w:p>
    <w:p w14:paraId="118423BF" w14:textId="77777777" w:rsidR="00707E0E" w:rsidRPr="00707E0E" w:rsidRDefault="00707E0E" w:rsidP="00707E0E">
      <w:r w:rsidRPr="00707E0E">
        <w:t>273                 openssh-client-1:5.5p1-6+squeeze8</w:t>
      </w:r>
    </w:p>
    <w:p w14:paraId="155C18C7" w14:textId="77777777" w:rsidR="00707E0E" w:rsidRPr="00707E0E" w:rsidRDefault="00707E0E" w:rsidP="00707E0E">
      <w:r w:rsidRPr="00707E0E">
        <w:t>274                 openssh-server-1:5.5p1-6+squeeze8</w:t>
      </w:r>
    </w:p>
    <w:p w14:paraId="092F523A" w14:textId="77777777" w:rsidR="00707E0E" w:rsidRPr="00707E0E" w:rsidRDefault="00707E0E" w:rsidP="00707E0E">
      <w:r w:rsidRPr="00707E0E">
        <w:t>275                 openssl-0.9.8zf+vyos1+helium8</w:t>
      </w:r>
    </w:p>
    <w:p w14:paraId="77723CEE" w14:textId="77777777" w:rsidR="00707E0E" w:rsidRPr="00707E0E" w:rsidRDefault="00707E0E" w:rsidP="00707E0E">
      <w:r w:rsidRPr="00707E0E">
        <w:t>276                 openssl-blacklist-0.5-2</w:t>
      </w:r>
    </w:p>
    <w:p w14:paraId="749869B3" w14:textId="77777777" w:rsidR="00707E0E" w:rsidRPr="00707E0E" w:rsidRDefault="00707E0E" w:rsidP="00707E0E">
      <w:r w:rsidRPr="00707E0E">
        <w:t>277                 openvpn-2.1.3+vyos1+helium2</w:t>
      </w:r>
    </w:p>
    <w:p w14:paraId="161BDFF5" w14:textId="77777777" w:rsidR="00707E0E" w:rsidRPr="00707E0E" w:rsidRDefault="00707E0E" w:rsidP="00707E0E">
      <w:r w:rsidRPr="00707E0E">
        <w:t>278                 openvpn-blacklist-0.4</w:t>
      </w:r>
    </w:p>
    <w:p w14:paraId="466B6B15" w14:textId="77777777" w:rsidR="00707E0E" w:rsidRPr="00707E0E" w:rsidRDefault="00707E0E" w:rsidP="00707E0E">
      <w:r w:rsidRPr="00707E0E">
        <w:lastRenderedPageBreak/>
        <w:t xml:space="preserve">279                 parted-2.3-5        </w:t>
      </w:r>
    </w:p>
    <w:p w14:paraId="21F7DD7F" w14:textId="77777777" w:rsidR="00707E0E" w:rsidRPr="00707E0E" w:rsidRDefault="00707E0E" w:rsidP="00707E0E">
      <w:r w:rsidRPr="00707E0E">
        <w:t>280                 passwd-1:4.1.4.2+svn3283-2+squeeze1</w:t>
      </w:r>
    </w:p>
    <w:p w14:paraId="3CF914F3" w14:textId="77777777" w:rsidR="00707E0E" w:rsidRPr="00707E0E" w:rsidRDefault="00707E0E" w:rsidP="00707E0E">
      <w:r w:rsidRPr="00707E0E">
        <w:t xml:space="preserve">281                 patch-2.6-2         </w:t>
      </w:r>
    </w:p>
    <w:p w14:paraId="3AA57084" w14:textId="77777777" w:rsidR="00707E0E" w:rsidRPr="00707E0E" w:rsidRDefault="00707E0E" w:rsidP="00707E0E">
      <w:r w:rsidRPr="00707E0E">
        <w:t xml:space="preserve">282                 pciutils-1:3.1.7-6  </w:t>
      </w:r>
    </w:p>
    <w:p w14:paraId="77DA414E" w14:textId="77777777" w:rsidR="00707E0E" w:rsidRPr="00707E0E" w:rsidRDefault="00707E0E" w:rsidP="00707E0E">
      <w:r w:rsidRPr="00707E0E">
        <w:t>283                 perl-5.10.1-17squeeze6</w:t>
      </w:r>
    </w:p>
    <w:p w14:paraId="0B0846E0" w14:textId="77777777" w:rsidR="00707E0E" w:rsidRPr="00707E0E" w:rsidRDefault="00707E0E" w:rsidP="00707E0E">
      <w:r w:rsidRPr="00707E0E">
        <w:t>284                 perl-base-5.10.1-17squeeze6</w:t>
      </w:r>
    </w:p>
    <w:p w14:paraId="5793A477" w14:textId="77777777" w:rsidR="00707E0E" w:rsidRPr="00707E0E" w:rsidRDefault="00707E0E" w:rsidP="00707E0E">
      <w:r w:rsidRPr="00707E0E">
        <w:t>285                 perl-modules-5.10.1-17squeeze6</w:t>
      </w:r>
    </w:p>
    <w:p w14:paraId="56193FB2" w14:textId="77777777" w:rsidR="00707E0E" w:rsidRPr="00707E0E" w:rsidRDefault="00707E0E" w:rsidP="00707E0E">
      <w:r w:rsidRPr="00707E0E">
        <w:t>286                 pmacct-0.14.0+vyos1+helium1</w:t>
      </w:r>
    </w:p>
    <w:p w14:paraId="21AD8108" w14:textId="77777777" w:rsidR="00707E0E" w:rsidRPr="00707E0E" w:rsidRDefault="00707E0E" w:rsidP="00707E0E">
      <w:r w:rsidRPr="00707E0E">
        <w:t xml:space="preserve">287                 ppp-2.4.5-4+deb6u1  </w:t>
      </w:r>
    </w:p>
    <w:p w14:paraId="183BE2EE" w14:textId="77777777" w:rsidR="00707E0E" w:rsidRPr="00707E0E" w:rsidRDefault="00707E0E" w:rsidP="00707E0E">
      <w:r w:rsidRPr="00707E0E">
        <w:t xml:space="preserve">288                 pppoe-3.8-3         </w:t>
      </w:r>
    </w:p>
    <w:p w14:paraId="4C7D81D4" w14:textId="77777777" w:rsidR="00707E0E" w:rsidRPr="00707E0E" w:rsidRDefault="00707E0E" w:rsidP="00707E0E">
      <w:r w:rsidRPr="00707E0E">
        <w:t xml:space="preserve">289                 pptpd-1.3.4-3       </w:t>
      </w:r>
    </w:p>
    <w:p w14:paraId="05EA72CB" w14:textId="77777777" w:rsidR="00707E0E" w:rsidRPr="00707E0E" w:rsidRDefault="00707E0E" w:rsidP="00707E0E">
      <w:r w:rsidRPr="00707E0E">
        <w:t>290                 procps-1:3.2.8-9squeeze1</w:t>
      </w:r>
    </w:p>
    <w:p w14:paraId="0E4281E2" w14:textId="77777777" w:rsidR="00707E0E" w:rsidRPr="00707E0E" w:rsidRDefault="00707E0E" w:rsidP="00707E0E">
      <w:r w:rsidRPr="00707E0E">
        <w:t xml:space="preserve">291                 psmisc-22.11-1      </w:t>
      </w:r>
    </w:p>
    <w:p w14:paraId="287D6E0E" w14:textId="77777777" w:rsidR="00707E0E" w:rsidRPr="00707E0E" w:rsidRDefault="00707E0E" w:rsidP="00707E0E">
      <w:r w:rsidRPr="00707E0E">
        <w:t>292                 python-2.6.6-3+squeeze7</w:t>
      </w:r>
    </w:p>
    <w:p w14:paraId="6EF3D657" w14:textId="77777777" w:rsidR="00707E0E" w:rsidRPr="00707E0E" w:rsidRDefault="00707E0E" w:rsidP="00707E0E">
      <w:r w:rsidRPr="00707E0E">
        <w:t>293                 python-central-0.6.16+nmu1</w:t>
      </w:r>
    </w:p>
    <w:p w14:paraId="1B72BDD8" w14:textId="77777777" w:rsidR="00707E0E" w:rsidRPr="00707E0E" w:rsidRDefault="00707E0E" w:rsidP="00707E0E">
      <w:r w:rsidRPr="00707E0E">
        <w:t>294                 python-minimal-2.6.6-3+squeeze7</w:t>
      </w:r>
    </w:p>
    <w:p w14:paraId="1BE9D339" w14:textId="77777777" w:rsidR="00707E0E" w:rsidRPr="00707E0E" w:rsidRDefault="00707E0E" w:rsidP="00707E0E">
      <w:r w:rsidRPr="00707E0E">
        <w:t>295                 python-support-1.0.10</w:t>
      </w:r>
    </w:p>
    <w:p w14:paraId="7458FDAE" w14:textId="77777777" w:rsidR="00707E0E" w:rsidRPr="00707E0E" w:rsidRDefault="00707E0E" w:rsidP="00707E0E">
      <w:r w:rsidRPr="00707E0E">
        <w:t>296                 python2.6-2.6.6-8+deb6u3</w:t>
      </w:r>
    </w:p>
    <w:p w14:paraId="15090376" w14:textId="77777777" w:rsidR="00707E0E" w:rsidRPr="00707E0E" w:rsidRDefault="00707E0E" w:rsidP="00707E0E">
      <w:r w:rsidRPr="00707E0E">
        <w:t>297                 python2.6-minimal-2.6.6-8+deb6u3</w:t>
      </w:r>
    </w:p>
    <w:p w14:paraId="15D6741A" w14:textId="77777777" w:rsidR="00707E0E" w:rsidRPr="00707E0E" w:rsidRDefault="00707E0E" w:rsidP="00707E0E">
      <w:r w:rsidRPr="00707E0E">
        <w:t>298                 radvd-1:1.15+vyos1+helium2</w:t>
      </w:r>
    </w:p>
    <w:p w14:paraId="5F30BFB1" w14:textId="77777777" w:rsidR="00707E0E" w:rsidRPr="00707E0E" w:rsidRDefault="00707E0E" w:rsidP="00707E0E">
      <w:r w:rsidRPr="00707E0E">
        <w:t>299                 readline-common-6.1-3</w:t>
      </w:r>
    </w:p>
    <w:p w14:paraId="6C36D69E" w14:textId="77777777" w:rsidR="00707E0E" w:rsidRPr="00707E0E" w:rsidRDefault="00707E0E" w:rsidP="00707E0E">
      <w:r w:rsidRPr="00707E0E">
        <w:t xml:space="preserve">300                 rsync-3.0.7-2       </w:t>
      </w:r>
    </w:p>
    <w:p w14:paraId="0ED46C21" w14:textId="77777777" w:rsidR="00707E0E" w:rsidRPr="00707E0E" w:rsidRDefault="00707E0E" w:rsidP="00707E0E">
      <w:r w:rsidRPr="00707E0E">
        <w:t>301                 rsyslog-4.6.4-2+deb6u2</w:t>
      </w:r>
    </w:p>
    <w:p w14:paraId="0644E3DE" w14:textId="77777777" w:rsidR="00707E0E" w:rsidRPr="00707E0E" w:rsidRDefault="00707E0E" w:rsidP="00707E0E">
      <w:r w:rsidRPr="00707E0E">
        <w:t>302                 screen-4.0.3-14+deb6u1</w:t>
      </w:r>
    </w:p>
    <w:p w14:paraId="1BE65FC4" w14:textId="77777777" w:rsidR="00707E0E" w:rsidRPr="00707E0E" w:rsidRDefault="00707E0E" w:rsidP="00707E0E">
      <w:r w:rsidRPr="00707E0E">
        <w:t xml:space="preserve">303                 sed-4.2.1-7         </w:t>
      </w:r>
    </w:p>
    <w:p w14:paraId="6FF4AACE" w14:textId="77777777" w:rsidR="00707E0E" w:rsidRPr="00707E0E" w:rsidRDefault="00707E0E" w:rsidP="00707E0E">
      <w:r w:rsidRPr="00707E0E">
        <w:t>304                 sensible-utils-0.0.4</w:t>
      </w:r>
    </w:p>
    <w:p w14:paraId="1849A16A" w14:textId="77777777" w:rsidR="00707E0E" w:rsidRPr="00707E0E" w:rsidRDefault="00707E0E" w:rsidP="00707E0E">
      <w:r w:rsidRPr="00707E0E">
        <w:t xml:space="preserve">305                 sipcalc-1.1.4-2     </w:t>
      </w:r>
    </w:p>
    <w:p w14:paraId="5BC22DA8" w14:textId="77777777" w:rsidR="00707E0E" w:rsidRPr="00707E0E" w:rsidRDefault="00707E0E" w:rsidP="00707E0E">
      <w:r w:rsidRPr="00707E0E">
        <w:t>306                 snmp-5.7.2+vyos1+helium2</w:t>
      </w:r>
    </w:p>
    <w:p w14:paraId="435E712E" w14:textId="77777777" w:rsidR="00707E0E" w:rsidRPr="00707E0E" w:rsidRDefault="00707E0E" w:rsidP="00707E0E">
      <w:r w:rsidRPr="00707E0E">
        <w:t>307                 snmpd-5.7.2+vyos1+helium2</w:t>
      </w:r>
    </w:p>
    <w:p w14:paraId="1928C1D0" w14:textId="77777777" w:rsidR="00707E0E" w:rsidRPr="00707E0E" w:rsidRDefault="00707E0E" w:rsidP="00707E0E">
      <w:r w:rsidRPr="00707E0E">
        <w:lastRenderedPageBreak/>
        <w:t>308                 squid-langpack-20100628-1</w:t>
      </w:r>
    </w:p>
    <w:p w14:paraId="4BA002B5" w14:textId="77777777" w:rsidR="00707E0E" w:rsidRPr="00707E0E" w:rsidRDefault="00707E0E" w:rsidP="00707E0E">
      <w:r w:rsidRPr="00707E0E">
        <w:t>309                 squid3-3.1.6-1.2+squeeze5</w:t>
      </w:r>
    </w:p>
    <w:p w14:paraId="5494B1CB" w14:textId="77777777" w:rsidR="00707E0E" w:rsidRPr="00707E0E" w:rsidRDefault="00707E0E" w:rsidP="00707E0E">
      <w:r w:rsidRPr="00707E0E">
        <w:t>310                 squid3-common-3.1.6-1.2+squeeze5</w:t>
      </w:r>
    </w:p>
    <w:p w14:paraId="6775A2FE" w14:textId="77777777" w:rsidR="00707E0E" w:rsidRPr="00707E0E" w:rsidRDefault="00707E0E" w:rsidP="00707E0E">
      <w:r w:rsidRPr="00707E0E">
        <w:t>311                 squidclient-3.1.6-1.2+squeeze5</w:t>
      </w:r>
    </w:p>
    <w:p w14:paraId="26FAD9D8" w14:textId="77777777" w:rsidR="00707E0E" w:rsidRPr="00707E0E" w:rsidRDefault="00707E0E" w:rsidP="00707E0E">
      <w:r w:rsidRPr="00707E0E">
        <w:t>312                 squidguard-1.4.0+vyos1+helium3</w:t>
      </w:r>
    </w:p>
    <w:p w14:paraId="0083F8B5" w14:textId="77777777" w:rsidR="00707E0E" w:rsidRPr="00707E0E" w:rsidRDefault="00707E0E" w:rsidP="00707E0E">
      <w:r w:rsidRPr="00707E0E">
        <w:t>313                 ssh-1:5.5p1-6+squeeze8</w:t>
      </w:r>
    </w:p>
    <w:p w14:paraId="61E8E4EF" w14:textId="77777777" w:rsidR="00707E0E" w:rsidRPr="00707E0E" w:rsidRDefault="00707E0E" w:rsidP="00707E0E">
      <w:r w:rsidRPr="00707E0E">
        <w:t xml:space="preserve">314                 ssmtp-2.64-4        </w:t>
      </w:r>
    </w:p>
    <w:p w14:paraId="3EA392F8" w14:textId="77777777" w:rsidR="00707E0E" w:rsidRPr="00707E0E" w:rsidRDefault="00707E0E" w:rsidP="00707E0E">
      <w:r w:rsidRPr="00707E0E">
        <w:t>315                 strongswan-4.5.2-1.1-bpo60+vyos1+helium4</w:t>
      </w:r>
    </w:p>
    <w:p w14:paraId="244A19D9" w14:textId="77777777" w:rsidR="00707E0E" w:rsidRPr="00707E0E" w:rsidRDefault="00707E0E" w:rsidP="00707E0E">
      <w:r w:rsidRPr="00707E0E">
        <w:t>316                 strongswan-ikev1-4.5.2-1.1-bpo60+vyos1+helium4</w:t>
      </w:r>
    </w:p>
    <w:p w14:paraId="49CE66EF" w14:textId="77777777" w:rsidR="00707E0E" w:rsidRPr="00707E0E" w:rsidRDefault="00707E0E" w:rsidP="00707E0E">
      <w:r w:rsidRPr="00707E0E">
        <w:t>317                 strongswan-ikev2-4.5.2-1.1-bpo60+vyos1+helium4</w:t>
      </w:r>
    </w:p>
    <w:p w14:paraId="0E4FB525" w14:textId="77777777" w:rsidR="00707E0E" w:rsidRPr="00707E0E" w:rsidRDefault="00707E0E" w:rsidP="00707E0E">
      <w:r w:rsidRPr="00707E0E">
        <w:t>318                 strongswan-starter-4.5.2-1.1-bpo60+vyos1+helium4</w:t>
      </w:r>
    </w:p>
    <w:p w14:paraId="22E50983" w14:textId="77777777" w:rsidR="00707E0E" w:rsidRPr="00707E0E" w:rsidRDefault="00707E0E" w:rsidP="00707E0E">
      <w:r w:rsidRPr="00707E0E">
        <w:t>319                 sudo-1.7.4p4-</w:t>
      </w:r>
      <w:proofErr w:type="gramStart"/>
      <w:r w:rsidRPr="00707E0E">
        <w:t>2.squeeze</w:t>
      </w:r>
      <w:proofErr w:type="gramEnd"/>
      <w:r w:rsidRPr="00707E0E">
        <w:t>.6</w:t>
      </w:r>
    </w:p>
    <w:p w14:paraId="47AA9B7D" w14:textId="77777777" w:rsidR="00707E0E" w:rsidRPr="00707E0E" w:rsidRDefault="00707E0E" w:rsidP="00707E0E">
      <w:r w:rsidRPr="00707E0E">
        <w:t>320                 sysv-rc-2.88dsf-13.1+squeeze1</w:t>
      </w:r>
    </w:p>
    <w:p w14:paraId="771BED63" w14:textId="77777777" w:rsidR="00707E0E" w:rsidRPr="00707E0E" w:rsidRDefault="00707E0E" w:rsidP="00707E0E">
      <w:r w:rsidRPr="00707E0E">
        <w:t>321                 sysvinit-2.88dsf-13.1+squeeze1</w:t>
      </w:r>
    </w:p>
    <w:p w14:paraId="056EED26" w14:textId="77777777" w:rsidR="00707E0E" w:rsidRPr="00707E0E" w:rsidRDefault="00707E0E" w:rsidP="00707E0E">
      <w:r w:rsidRPr="00707E0E">
        <w:t>322                 sysvinit-utils-2.88dsf-13.1+squeeze1</w:t>
      </w:r>
    </w:p>
    <w:p w14:paraId="0B8C79CA" w14:textId="77777777" w:rsidR="00707E0E" w:rsidRPr="00707E0E" w:rsidRDefault="00707E0E" w:rsidP="00707E0E">
      <w:r w:rsidRPr="00707E0E">
        <w:t xml:space="preserve">323                 tar-1.23-3          </w:t>
      </w:r>
    </w:p>
    <w:p w14:paraId="2728E997" w14:textId="77777777" w:rsidR="00707E0E" w:rsidRPr="00707E0E" w:rsidRDefault="00707E0E" w:rsidP="00707E0E">
      <w:r w:rsidRPr="00707E0E">
        <w:t xml:space="preserve">324                 tasksel-2.88        </w:t>
      </w:r>
    </w:p>
    <w:p w14:paraId="679609F7" w14:textId="77777777" w:rsidR="00707E0E" w:rsidRPr="00707E0E" w:rsidRDefault="00707E0E" w:rsidP="00707E0E">
      <w:r w:rsidRPr="00707E0E">
        <w:t xml:space="preserve">325                 tasksel-data-2.88   </w:t>
      </w:r>
    </w:p>
    <w:p w14:paraId="020926D8" w14:textId="77777777" w:rsidR="00707E0E" w:rsidRPr="00707E0E" w:rsidRDefault="00707E0E" w:rsidP="00707E0E">
      <w:r w:rsidRPr="00707E0E">
        <w:t>326                 tcpdump-4.1.1-1+deb6u2</w:t>
      </w:r>
    </w:p>
    <w:p w14:paraId="3423E557" w14:textId="77777777" w:rsidR="00707E0E" w:rsidRPr="00707E0E" w:rsidRDefault="00707E0E" w:rsidP="00707E0E">
      <w:r w:rsidRPr="00707E0E">
        <w:t>327                 traceroute-1:2.0.15-1</w:t>
      </w:r>
    </w:p>
    <w:p w14:paraId="60220F46" w14:textId="77777777" w:rsidR="00707E0E" w:rsidRPr="00707E0E" w:rsidRDefault="00707E0E" w:rsidP="00707E0E">
      <w:r w:rsidRPr="00707E0E">
        <w:t>328                 tshark-1.2.11-6+squeeze15</w:t>
      </w:r>
    </w:p>
    <w:p w14:paraId="15B0EB04" w14:textId="77777777" w:rsidR="00707E0E" w:rsidRPr="00707E0E" w:rsidRDefault="00707E0E" w:rsidP="00707E0E">
      <w:r w:rsidRPr="00707E0E">
        <w:t>329                 tzdata-2015g-0+deb6u1</w:t>
      </w:r>
    </w:p>
    <w:p w14:paraId="3F34B239" w14:textId="77777777" w:rsidR="00707E0E" w:rsidRPr="00707E0E" w:rsidRDefault="00707E0E" w:rsidP="00707E0E">
      <w:r w:rsidRPr="00707E0E">
        <w:t>330                 ubnt-igmpproxy-0.1.0+vyos1+helium2</w:t>
      </w:r>
    </w:p>
    <w:p w14:paraId="63A61044" w14:textId="77777777" w:rsidR="00707E0E" w:rsidRPr="00707E0E" w:rsidRDefault="00707E0E" w:rsidP="00707E0E">
      <w:r w:rsidRPr="00707E0E">
        <w:t xml:space="preserve">331                 ucf-3.0025+nmu1     </w:t>
      </w:r>
    </w:p>
    <w:p w14:paraId="74CAFF8E" w14:textId="77777777" w:rsidR="00707E0E" w:rsidRPr="00707E0E" w:rsidRDefault="00707E0E" w:rsidP="00707E0E">
      <w:r w:rsidRPr="00707E0E">
        <w:t xml:space="preserve">332                 udev-164-3          </w:t>
      </w:r>
    </w:p>
    <w:p w14:paraId="2ABAD848" w14:textId="77777777" w:rsidR="00707E0E" w:rsidRPr="00707E0E" w:rsidRDefault="00707E0E" w:rsidP="00707E0E">
      <w:r w:rsidRPr="00707E0E">
        <w:t>333                 unionfs-fuse-0.24-2.1~bpo60+1</w:t>
      </w:r>
    </w:p>
    <w:p w14:paraId="5D0818FF" w14:textId="77777777" w:rsidR="00707E0E" w:rsidRPr="00707E0E" w:rsidRDefault="00707E0E" w:rsidP="00707E0E">
      <w:r w:rsidRPr="00707E0E">
        <w:t>334                 usbutils-0.87-5squeeze1</w:t>
      </w:r>
    </w:p>
    <w:p w14:paraId="1AB3DC7C" w14:textId="77777777" w:rsidR="00707E0E" w:rsidRPr="00707E0E" w:rsidRDefault="00707E0E" w:rsidP="00707E0E">
      <w:r w:rsidRPr="00707E0E">
        <w:t xml:space="preserve">335                 user-setup-1.38     </w:t>
      </w:r>
    </w:p>
    <w:p w14:paraId="011E3F77" w14:textId="77777777" w:rsidR="00707E0E" w:rsidRPr="00707E0E" w:rsidRDefault="00707E0E" w:rsidP="00707E0E">
      <w:r w:rsidRPr="00707E0E">
        <w:t xml:space="preserve">336                 util-linux-2.17.2-9 </w:t>
      </w:r>
    </w:p>
    <w:p w14:paraId="00757779" w14:textId="77777777" w:rsidR="00707E0E" w:rsidRPr="00707E0E" w:rsidRDefault="00707E0E" w:rsidP="00707E0E">
      <w:r w:rsidRPr="00707E0E">
        <w:lastRenderedPageBreak/>
        <w:t>337                 vim-common-2:7.2.445+hg~cb94c42c0e1a-1</w:t>
      </w:r>
    </w:p>
    <w:p w14:paraId="35751C20" w14:textId="77777777" w:rsidR="00707E0E" w:rsidRPr="00707E0E" w:rsidRDefault="00707E0E" w:rsidP="00707E0E">
      <w:r w:rsidRPr="00707E0E">
        <w:t>338                 vim-tiny-2:7.2.445+hg~cb94c42c0e1a-1</w:t>
      </w:r>
    </w:p>
    <w:p w14:paraId="68C4BB51" w14:textId="77777777" w:rsidR="00707E0E" w:rsidRPr="00707E0E" w:rsidRDefault="00707E0E" w:rsidP="00707E0E">
      <w:r w:rsidRPr="00707E0E">
        <w:t xml:space="preserve">339                 vlan-1.9-3          </w:t>
      </w:r>
    </w:p>
    <w:p w14:paraId="5E531327" w14:textId="77777777" w:rsidR="00707E0E" w:rsidRPr="00707E0E" w:rsidRDefault="00707E0E" w:rsidP="00707E0E">
      <w:r w:rsidRPr="00707E0E">
        <w:t>340                 vyatta-bash-4.1-3+vyos1+helium5</w:t>
      </w:r>
    </w:p>
    <w:p w14:paraId="34129B42" w14:textId="77777777" w:rsidR="00707E0E" w:rsidRPr="00707E0E" w:rsidRDefault="00707E0E" w:rsidP="00707E0E">
      <w:r w:rsidRPr="00707E0E">
        <w:t>341                 vyatta-biosdevname-1:0.3.11+vyos1+helium2</w:t>
      </w:r>
    </w:p>
    <w:p w14:paraId="48DAEF85" w14:textId="77777777" w:rsidR="00707E0E" w:rsidRPr="00707E0E" w:rsidRDefault="00707E0E" w:rsidP="00707E0E">
      <w:r w:rsidRPr="00707E0E">
        <w:t>342                 vyatta-busybox-1.19.0-1+vyos1+helium2</w:t>
      </w:r>
    </w:p>
    <w:p w14:paraId="1223922B" w14:textId="77777777" w:rsidR="00707E0E" w:rsidRPr="00707E0E" w:rsidRDefault="00707E0E" w:rsidP="00707E0E">
      <w:r w:rsidRPr="00707E0E">
        <w:t>343                 vyatta-cfg-0.102.0+vyos1+helium13</w:t>
      </w:r>
    </w:p>
    <w:p w14:paraId="79AB2EB8" w14:textId="77777777" w:rsidR="00707E0E" w:rsidRPr="00707E0E" w:rsidRDefault="00707E0E" w:rsidP="00707E0E">
      <w:r w:rsidRPr="00707E0E">
        <w:t>344                 vyatta-cfg-dhcp-relay-0.11.0+vyos1+helium2</w:t>
      </w:r>
    </w:p>
    <w:p w14:paraId="372C4467" w14:textId="77777777" w:rsidR="00707E0E" w:rsidRPr="00707E0E" w:rsidRDefault="00707E0E" w:rsidP="00707E0E">
      <w:r w:rsidRPr="00707E0E">
        <w:t>345                 vyatta-cfg-dhcp-server-0.12.36+vyos1+helium6</w:t>
      </w:r>
    </w:p>
    <w:p w14:paraId="3848EB20" w14:textId="77777777" w:rsidR="00707E0E" w:rsidRPr="00707E0E" w:rsidRDefault="00707E0E" w:rsidP="00707E0E">
      <w:r w:rsidRPr="00707E0E">
        <w:t>346                 vyatta-cfg-firewall-0.13.91+vyos1+helium10</w:t>
      </w:r>
    </w:p>
    <w:p w14:paraId="6070FDF2" w14:textId="77777777" w:rsidR="00707E0E" w:rsidRPr="00707E0E" w:rsidRDefault="00707E0E" w:rsidP="00707E0E">
      <w:r w:rsidRPr="00707E0E">
        <w:t>347                 vyatta-cfg-op-pppoe-0.11.20+vyos1+helium4</w:t>
      </w:r>
    </w:p>
    <w:p w14:paraId="69CB0627" w14:textId="77777777" w:rsidR="00707E0E" w:rsidRPr="00707E0E" w:rsidRDefault="00707E0E" w:rsidP="00707E0E">
      <w:r w:rsidRPr="00707E0E">
        <w:t>348                 vyatta-cfg-qos-0.15.42+vyos1+helium4</w:t>
      </w:r>
    </w:p>
    <w:p w14:paraId="2CB7ECD2" w14:textId="77777777" w:rsidR="00707E0E" w:rsidRPr="00707E0E" w:rsidRDefault="00707E0E" w:rsidP="00707E0E">
      <w:r w:rsidRPr="00707E0E">
        <w:t>349                 vyatta-cfg-quagga-0.19.0+vyos1+helium9</w:t>
      </w:r>
    </w:p>
    <w:p w14:paraId="27050849" w14:textId="77777777" w:rsidR="00707E0E" w:rsidRPr="00707E0E" w:rsidRDefault="00707E0E" w:rsidP="00707E0E">
      <w:r w:rsidRPr="00707E0E">
        <w:t>350                 vyatta-cfg-system-0.20.43+vyos1+helium34</w:t>
      </w:r>
    </w:p>
    <w:p w14:paraId="071BA3C0" w14:textId="77777777" w:rsidR="00707E0E" w:rsidRPr="00707E0E" w:rsidRDefault="00707E0E" w:rsidP="00707E0E">
      <w:r w:rsidRPr="00707E0E">
        <w:t>351                 vyatta-cfg-vpn-0.12.105+vyos1+helium10</w:t>
      </w:r>
    </w:p>
    <w:p w14:paraId="4A65BE50" w14:textId="77777777" w:rsidR="00707E0E" w:rsidRPr="00707E0E" w:rsidRDefault="00707E0E" w:rsidP="00707E0E">
      <w:r w:rsidRPr="00707E0E">
        <w:t>352                 vyatta-cluster-0.11.25+vyos1+helium1</w:t>
      </w:r>
    </w:p>
    <w:p w14:paraId="3C42DA6E" w14:textId="77777777" w:rsidR="00707E0E" w:rsidRPr="00707E0E" w:rsidRDefault="00707E0E" w:rsidP="00707E0E">
      <w:r w:rsidRPr="00707E0E">
        <w:t>353                 vyatta-config-mgmt-0.34+vyos1+helium2</w:t>
      </w:r>
    </w:p>
    <w:p w14:paraId="6BC27FDB" w14:textId="77777777" w:rsidR="00707E0E" w:rsidRPr="00707E0E" w:rsidRDefault="00707E0E" w:rsidP="00707E0E">
      <w:r w:rsidRPr="00707E0E">
        <w:t>354                 vyatta-config-migrate-0.13.65+vyos1+helium1</w:t>
      </w:r>
    </w:p>
    <w:p w14:paraId="1FAFE2DB" w14:textId="77777777" w:rsidR="00707E0E" w:rsidRPr="00707E0E" w:rsidRDefault="00707E0E" w:rsidP="00707E0E">
      <w:r w:rsidRPr="00707E0E">
        <w:t>355                 vyatta-conntrack-0.54+vyos1+helium2</w:t>
      </w:r>
    </w:p>
    <w:p w14:paraId="399EAD6C" w14:textId="77777777" w:rsidR="00707E0E" w:rsidRPr="00707E0E" w:rsidRDefault="00707E0E" w:rsidP="00707E0E">
      <w:r w:rsidRPr="00707E0E">
        <w:t>356                 vyatta-conntrack-sync-0.46+vyos1+helium1</w:t>
      </w:r>
    </w:p>
    <w:p w14:paraId="176FD51D" w14:textId="77777777" w:rsidR="00707E0E" w:rsidRPr="00707E0E" w:rsidRDefault="00707E0E" w:rsidP="00707E0E">
      <w:r w:rsidRPr="00707E0E">
        <w:t>357                 vyatta-cron-1.0.3+vyos1+helium9</w:t>
      </w:r>
    </w:p>
    <w:p w14:paraId="384F7AF3" w14:textId="77777777" w:rsidR="00707E0E" w:rsidRPr="00707E0E" w:rsidRDefault="00707E0E" w:rsidP="00707E0E">
      <w:r w:rsidRPr="00707E0E">
        <w:t>358                 vyatta-dhcp3-client-4.1.8+vyos1+helium2</w:t>
      </w:r>
    </w:p>
    <w:p w14:paraId="5C2C85B5" w14:textId="77777777" w:rsidR="00707E0E" w:rsidRPr="00707E0E" w:rsidRDefault="00707E0E" w:rsidP="00707E0E">
      <w:r w:rsidRPr="00707E0E">
        <w:t>359                 vyatta-dhcp3-common-4.1.8+vyos1+helium2</w:t>
      </w:r>
    </w:p>
    <w:p w14:paraId="33124AE5" w14:textId="77777777" w:rsidR="00707E0E" w:rsidRPr="00707E0E" w:rsidRDefault="00707E0E" w:rsidP="00707E0E">
      <w:r w:rsidRPr="00707E0E">
        <w:t>360                 vyatta-dhcp3-relay-4.1.8+vyos1+helium2</w:t>
      </w:r>
    </w:p>
    <w:p w14:paraId="5FCFFA5F" w14:textId="77777777" w:rsidR="00707E0E" w:rsidRPr="00707E0E" w:rsidRDefault="00707E0E" w:rsidP="00707E0E">
      <w:r w:rsidRPr="00707E0E">
        <w:t>361                 vyatta-dhcp3-server-4.1.8+vyos1+helium2</w:t>
      </w:r>
    </w:p>
    <w:p w14:paraId="48C4FDC8" w14:textId="77777777" w:rsidR="00707E0E" w:rsidRPr="00707E0E" w:rsidRDefault="00707E0E" w:rsidP="00707E0E">
      <w:r w:rsidRPr="00707E0E">
        <w:t>362                 vyatta-eventwatch-0.1+vyos1+helium2</w:t>
      </w:r>
    </w:p>
    <w:p w14:paraId="4848B161" w14:textId="77777777" w:rsidR="00707E0E" w:rsidRPr="00707E0E" w:rsidRDefault="00707E0E" w:rsidP="00707E0E">
      <w:r w:rsidRPr="00707E0E">
        <w:t>363                 vyatta-ipv6-rtradv-0.38+vyos1+helium5</w:t>
      </w:r>
    </w:p>
    <w:p w14:paraId="27C9BA45" w14:textId="77777777" w:rsidR="00707E0E" w:rsidRPr="00707E0E" w:rsidRDefault="00707E0E" w:rsidP="00707E0E">
      <w:r w:rsidRPr="00707E0E">
        <w:t>364                 vyatta-keepalived-1.2.2-1+vyos1+helium1</w:t>
      </w:r>
    </w:p>
    <w:p w14:paraId="00FBAF5A" w14:textId="77777777" w:rsidR="00707E0E" w:rsidRPr="00707E0E" w:rsidRDefault="00707E0E" w:rsidP="00707E0E">
      <w:r w:rsidRPr="00707E0E">
        <w:t>365                 vyatta-lldp-0.25+vyos1+helium1</w:t>
      </w:r>
    </w:p>
    <w:p w14:paraId="5282D1B5" w14:textId="77777777" w:rsidR="00707E0E" w:rsidRPr="00707E0E" w:rsidRDefault="00707E0E" w:rsidP="00707E0E">
      <w:r w:rsidRPr="00707E0E">
        <w:lastRenderedPageBreak/>
        <w:t>366                 vyatta-nat-0.13.0+vyos1+helium2</w:t>
      </w:r>
    </w:p>
    <w:p w14:paraId="7FB3E791" w14:textId="77777777" w:rsidR="00707E0E" w:rsidRPr="00707E0E" w:rsidRDefault="00707E0E" w:rsidP="00707E0E">
      <w:r w:rsidRPr="00707E0E">
        <w:t>367                 vyatta-netflow-0.42+vyos1+helium1</w:t>
      </w:r>
    </w:p>
    <w:p w14:paraId="33C790AD" w14:textId="77777777" w:rsidR="00707E0E" w:rsidRPr="00707E0E" w:rsidRDefault="00707E0E" w:rsidP="00707E0E">
      <w:r w:rsidRPr="00707E0E">
        <w:t>368                 vyatta-op-0.14.0+vyos1+helium22</w:t>
      </w:r>
    </w:p>
    <w:p w14:paraId="0A05FF03" w14:textId="77777777" w:rsidR="00707E0E" w:rsidRPr="00707E0E" w:rsidRDefault="00707E0E" w:rsidP="00707E0E">
      <w:r w:rsidRPr="00707E0E">
        <w:t>369                 vyatta-op-dhcp-server-0.14.0+vyos1+helium5</w:t>
      </w:r>
    </w:p>
    <w:p w14:paraId="2314D87A" w14:textId="77777777" w:rsidR="00707E0E" w:rsidRPr="00707E0E" w:rsidRDefault="00707E0E" w:rsidP="00707E0E">
      <w:r w:rsidRPr="00707E0E">
        <w:t>370                 vyatta-op-firewall-0.11.0+vyos1+helium1</w:t>
      </w:r>
    </w:p>
    <w:p w14:paraId="71C1979C" w14:textId="77777777" w:rsidR="00707E0E" w:rsidRPr="00707E0E" w:rsidRDefault="00707E0E" w:rsidP="00707E0E">
      <w:r w:rsidRPr="00707E0E">
        <w:t>371                 vyatta-op-qos-0.12.27+vyos1+helium1</w:t>
      </w:r>
    </w:p>
    <w:p w14:paraId="2AE22CF7" w14:textId="77777777" w:rsidR="00707E0E" w:rsidRPr="00707E0E" w:rsidRDefault="00707E0E" w:rsidP="00707E0E">
      <w:r w:rsidRPr="00707E0E">
        <w:t>372                 vyatta-op-quagga-0.11.34+vyos1+helium2</w:t>
      </w:r>
    </w:p>
    <w:p w14:paraId="41E3CBC8" w14:textId="77777777" w:rsidR="00707E0E" w:rsidRPr="00707E0E" w:rsidRDefault="00707E0E" w:rsidP="00707E0E">
      <w:r w:rsidRPr="00707E0E">
        <w:t>373                 vyatta-op-vpn-0.14.0+vyos1+helium5</w:t>
      </w:r>
    </w:p>
    <w:p w14:paraId="5B0D9F81" w14:textId="77777777" w:rsidR="00707E0E" w:rsidRPr="00707E0E" w:rsidRDefault="00707E0E" w:rsidP="00707E0E">
      <w:r w:rsidRPr="00707E0E">
        <w:t>374                 vyatta-openvpn-0.2.60+vyos1+helium6</w:t>
      </w:r>
    </w:p>
    <w:p w14:paraId="34AD0EA0" w14:textId="77777777" w:rsidR="00707E0E" w:rsidRPr="00707E0E" w:rsidRDefault="00707E0E" w:rsidP="00707E0E">
      <w:r w:rsidRPr="00707E0E">
        <w:t>375                 vyatta-ppp-2.4.4rel-8+vyos1+helium1</w:t>
      </w:r>
    </w:p>
    <w:p w14:paraId="6E16E624" w14:textId="77777777" w:rsidR="00707E0E" w:rsidRPr="00707E0E" w:rsidRDefault="00707E0E" w:rsidP="00707E0E">
      <w:r w:rsidRPr="00707E0E">
        <w:t>376                 vyatta-quagga-0.99.20.1-13+vyos1+helium1</w:t>
      </w:r>
    </w:p>
    <w:p w14:paraId="7F87E0FF" w14:textId="77777777" w:rsidR="00707E0E" w:rsidRPr="00707E0E" w:rsidRDefault="00707E0E" w:rsidP="00707E0E">
      <w:r w:rsidRPr="00707E0E">
        <w:t>377                 vyatta-ravpn-0.12.44+vyos1+helium7</w:t>
      </w:r>
    </w:p>
    <w:p w14:paraId="1ACF8276" w14:textId="77777777" w:rsidR="00707E0E" w:rsidRPr="00707E0E" w:rsidRDefault="00707E0E" w:rsidP="00707E0E">
      <w:r w:rsidRPr="00707E0E">
        <w:t>378                 vyatta-util-0.13+vyos1+helium1</w:t>
      </w:r>
    </w:p>
    <w:p w14:paraId="25CCAB08" w14:textId="77777777" w:rsidR="00707E0E" w:rsidRPr="00707E0E" w:rsidRDefault="00707E0E" w:rsidP="00707E0E">
      <w:r w:rsidRPr="00707E0E">
        <w:t>379                 vyatta-version-1.1.7</w:t>
      </w:r>
    </w:p>
    <w:p w14:paraId="37CA144B" w14:textId="77777777" w:rsidR="00707E0E" w:rsidRPr="00707E0E" w:rsidRDefault="00707E0E" w:rsidP="00707E0E">
      <w:r w:rsidRPr="00707E0E">
        <w:t>380                 vyatta-vrrp-0.11+vyos1+helium4</w:t>
      </w:r>
    </w:p>
    <w:p w14:paraId="5E795889" w14:textId="77777777" w:rsidR="00707E0E" w:rsidRPr="00707E0E" w:rsidRDefault="00707E0E" w:rsidP="00707E0E">
      <w:r w:rsidRPr="00707E0E">
        <w:t>381                 vyatta-wanloadbalance-0.13.68+vyos1+helium5</w:t>
      </w:r>
    </w:p>
    <w:p w14:paraId="7046710F" w14:textId="77777777" w:rsidR="00707E0E" w:rsidRPr="00707E0E" w:rsidRDefault="00707E0E" w:rsidP="00707E0E">
      <w:r w:rsidRPr="00707E0E">
        <w:t>382                 vyatta-webgui-0.2.13-101+vyos1+helium1</w:t>
      </w:r>
    </w:p>
    <w:p w14:paraId="596C3EDD" w14:textId="77777777" w:rsidR="00707E0E" w:rsidRPr="00707E0E" w:rsidRDefault="00707E0E" w:rsidP="00707E0E">
      <w:r w:rsidRPr="00707E0E">
        <w:t>383                 vyatta-webproxy-0.2.110+vyos1+helium7</w:t>
      </w:r>
    </w:p>
    <w:p w14:paraId="28B48C36" w14:textId="77777777" w:rsidR="00707E0E" w:rsidRPr="00707E0E" w:rsidRDefault="00707E0E" w:rsidP="00707E0E">
      <w:r w:rsidRPr="00707E0E">
        <w:t>384                 vyatta-wireless-0.3.41+vyos1+helium5</w:t>
      </w:r>
    </w:p>
    <w:p w14:paraId="3173CAFC" w14:textId="77777777" w:rsidR="00707E0E" w:rsidRPr="00707E0E" w:rsidRDefault="00707E0E" w:rsidP="00707E0E">
      <w:r w:rsidRPr="00707E0E">
        <w:t>385                 vyatta-wirelessmodem-0.1.24+vyos1+helium2</w:t>
      </w:r>
    </w:p>
    <w:p w14:paraId="423EF772" w14:textId="77777777" w:rsidR="00707E0E" w:rsidRPr="00707E0E" w:rsidRDefault="00707E0E" w:rsidP="00707E0E">
      <w:r w:rsidRPr="00707E0E">
        <w:t>386                 vyatta-zone-0.15+vyos1+helium2</w:t>
      </w:r>
    </w:p>
    <w:p w14:paraId="04A79859" w14:textId="77777777" w:rsidR="00707E0E" w:rsidRPr="00707E0E" w:rsidRDefault="00707E0E" w:rsidP="00707E0E">
      <w:r w:rsidRPr="00707E0E">
        <w:t>387                 vyos-nhrp-0.1.0+vyos1+helium2</w:t>
      </w:r>
    </w:p>
    <w:p w14:paraId="2C8C5032" w14:textId="77777777" w:rsidR="00707E0E" w:rsidRPr="00707E0E" w:rsidRDefault="00707E0E" w:rsidP="00707E0E">
      <w:r w:rsidRPr="00707E0E">
        <w:t>388                 vyos-opennhrp-0.14.1-1+vyos1+helium2</w:t>
      </w:r>
    </w:p>
    <w:p w14:paraId="1DED5B0B" w14:textId="77777777" w:rsidR="00707E0E" w:rsidRPr="00707E0E" w:rsidRDefault="00707E0E" w:rsidP="00707E0E">
      <w:r w:rsidRPr="00707E0E">
        <w:t xml:space="preserve">389                 whois-5.0.10        </w:t>
      </w:r>
    </w:p>
    <w:p w14:paraId="35CA7669" w14:textId="77777777" w:rsidR="00707E0E" w:rsidRPr="00707E0E" w:rsidRDefault="00707E0E" w:rsidP="00707E0E">
      <w:r w:rsidRPr="00707E0E">
        <w:t>390                 wireless-regdb-2011.04.28-1~bpo60+1</w:t>
      </w:r>
    </w:p>
    <w:p w14:paraId="332D6393" w14:textId="77777777" w:rsidR="00707E0E" w:rsidRPr="00707E0E" w:rsidRDefault="00707E0E" w:rsidP="00707E0E">
      <w:r w:rsidRPr="00707E0E">
        <w:t>391                 wireshark-common-1.2.11-6+squeeze15</w:t>
      </w:r>
    </w:p>
    <w:p w14:paraId="6F51D88A" w14:textId="77777777" w:rsidR="00707E0E" w:rsidRPr="00707E0E" w:rsidRDefault="00707E0E" w:rsidP="00707E0E">
      <w:r w:rsidRPr="00707E0E">
        <w:t>392                 wpasupplicant-1.1+vyos1+helium2</w:t>
      </w:r>
    </w:p>
    <w:p w14:paraId="31ED13AE" w14:textId="77777777" w:rsidR="00707E0E" w:rsidRPr="00707E0E" w:rsidRDefault="00707E0E" w:rsidP="00707E0E">
      <w:r w:rsidRPr="00707E0E">
        <w:t xml:space="preserve">393                 xkb-data-1.8-2      </w:t>
      </w:r>
    </w:p>
    <w:p w14:paraId="6F18C343" w14:textId="77777777" w:rsidR="00707E0E" w:rsidRPr="00707E0E" w:rsidRDefault="00707E0E" w:rsidP="00707E0E">
      <w:r w:rsidRPr="00707E0E">
        <w:t xml:space="preserve">394                 xl2tpd-1.2.7+dfsg-1 </w:t>
      </w:r>
    </w:p>
    <w:p w14:paraId="2407E55E" w14:textId="77777777" w:rsidR="00707E0E" w:rsidRPr="00707E0E" w:rsidRDefault="00707E0E" w:rsidP="00707E0E">
      <w:r w:rsidRPr="00707E0E">
        <w:lastRenderedPageBreak/>
        <w:t>395                 xsltproc-1.1.26-6+squeeze3</w:t>
      </w:r>
    </w:p>
    <w:p w14:paraId="5DF6FCB8" w14:textId="77777777" w:rsidR="00707E0E" w:rsidRPr="00707E0E" w:rsidRDefault="00707E0E" w:rsidP="00707E0E">
      <w:r w:rsidRPr="00707E0E">
        <w:t xml:space="preserve">396                 xz-utils-5.0.0-2    </w:t>
      </w:r>
    </w:p>
    <w:p w14:paraId="674A1A2C" w14:textId="77777777" w:rsidR="00707E0E" w:rsidRPr="00707E0E" w:rsidRDefault="00707E0E" w:rsidP="00707E0E">
      <w:r w:rsidRPr="00707E0E">
        <w:t>397                 zlib1g-1:1.2.3.</w:t>
      </w:r>
      <w:proofErr w:type="gramStart"/>
      <w:r w:rsidRPr="00707E0E">
        <w:t>4.dfsg</w:t>
      </w:r>
      <w:proofErr w:type="gramEnd"/>
      <w:r w:rsidRPr="00707E0E">
        <w:t>-3</w:t>
      </w:r>
    </w:p>
    <w:p w14:paraId="20DB0971" w14:textId="77777777" w:rsidR="00707E0E" w:rsidRPr="00707E0E" w:rsidRDefault="00707E0E" w:rsidP="00707E0E"/>
    <w:p w14:paraId="0E05E668" w14:textId="77777777" w:rsidR="00707E0E" w:rsidRPr="00707E0E" w:rsidRDefault="00707E0E" w:rsidP="00707E0E">
      <w:r w:rsidRPr="00707E0E">
        <w:t>[*] Processes:</w:t>
      </w:r>
    </w:p>
    <w:p w14:paraId="1364D9A8" w14:textId="77777777" w:rsidR="00707E0E" w:rsidRPr="00707E0E" w:rsidRDefault="00707E0E" w:rsidP="00707E0E"/>
    <w:p w14:paraId="1EFECC83" w14:textId="77777777" w:rsidR="00707E0E" w:rsidRPr="00707E0E" w:rsidRDefault="00707E0E" w:rsidP="00707E0E">
      <w:r w:rsidRPr="00707E0E">
        <w:t xml:space="preserve">Id                  Status              Name                Path                Parameters          </w:t>
      </w:r>
    </w:p>
    <w:p w14:paraId="2FF88632" w14:textId="77777777" w:rsidR="00707E0E" w:rsidRPr="00707E0E" w:rsidRDefault="00707E0E" w:rsidP="00707E0E">
      <w:r w:rsidRPr="00707E0E">
        <w:t xml:space="preserve">1                   runnable            init                init [2]                                </w:t>
      </w:r>
    </w:p>
    <w:p w14:paraId="6C410660" w14:textId="77777777" w:rsidR="00707E0E" w:rsidRPr="00707E0E" w:rsidRDefault="00707E0E" w:rsidP="00707E0E">
      <w:r w:rsidRPr="00707E0E">
        <w:t xml:space="preserve">1450                runnable            udevd               udevd               --daemon            </w:t>
      </w:r>
    </w:p>
    <w:p w14:paraId="159E8564" w14:textId="77777777" w:rsidR="00707E0E" w:rsidRPr="00707E0E" w:rsidRDefault="00707E0E" w:rsidP="00707E0E">
      <w:r w:rsidRPr="00707E0E">
        <w:t xml:space="preserve">1579                runnable            udevd               udevd               --daemon            </w:t>
      </w:r>
    </w:p>
    <w:p w14:paraId="7D70122F" w14:textId="77777777" w:rsidR="00707E0E" w:rsidRPr="00707E0E" w:rsidRDefault="00707E0E" w:rsidP="00707E0E">
      <w:r w:rsidRPr="00707E0E">
        <w:t xml:space="preserve">1580                runnable            udevd               udevd               --daemon            </w:t>
      </w:r>
    </w:p>
    <w:p w14:paraId="4F769281" w14:textId="77777777" w:rsidR="00707E0E" w:rsidRPr="00707E0E" w:rsidRDefault="00707E0E" w:rsidP="00707E0E">
      <w:r w:rsidRPr="00707E0E">
        <w:t xml:space="preserve">2123                runnable            acpid               /usr/sbin/acpid                         </w:t>
      </w:r>
    </w:p>
    <w:p w14:paraId="12DF3B67" w14:textId="77777777" w:rsidR="00707E0E" w:rsidRPr="00707E0E" w:rsidRDefault="00707E0E" w:rsidP="00707E0E">
      <w:r w:rsidRPr="00707E0E">
        <w:t xml:space="preserve">2129                runnable            atd                 /usr/sbin/atd                           </w:t>
      </w:r>
    </w:p>
    <w:p w14:paraId="18F69E69" w14:textId="77777777" w:rsidR="00707E0E" w:rsidRPr="00707E0E" w:rsidRDefault="00707E0E" w:rsidP="00707E0E">
      <w:r w:rsidRPr="00707E0E">
        <w:t xml:space="preserve">2149                runnable            cron                /usr/sbin/cron                          </w:t>
      </w:r>
    </w:p>
    <w:p w14:paraId="4827DA44" w14:textId="77777777" w:rsidR="00707E0E" w:rsidRPr="00707E0E" w:rsidRDefault="00707E0E" w:rsidP="00707E0E">
      <w:r w:rsidRPr="00707E0E">
        <w:t>2214                runnable            netplugd            /sbin/netplugd      -P -p /var/run/netplugd.pid</w:t>
      </w:r>
    </w:p>
    <w:p w14:paraId="3BED3E6A" w14:textId="77777777" w:rsidR="00707E0E" w:rsidRPr="00707E0E" w:rsidRDefault="00707E0E" w:rsidP="00707E0E">
      <w:r w:rsidRPr="00707E0E">
        <w:t>2226                runnable            zebra               /usr/sbin/zebra     -d -P 0 -i /var/run/quagga/zebra.pid -S -s 1048576</w:t>
      </w:r>
    </w:p>
    <w:p w14:paraId="17804EF0" w14:textId="77777777" w:rsidR="00707E0E" w:rsidRPr="00707E0E" w:rsidRDefault="00707E0E" w:rsidP="00707E0E">
      <w:r w:rsidRPr="00707E0E">
        <w:t>2228                runnable            ripd                /usr/sbin/ripd      -d -P 0 -i /var/run/quagga/ripd.pid</w:t>
      </w:r>
    </w:p>
    <w:p w14:paraId="30610C47" w14:textId="77777777" w:rsidR="00707E0E" w:rsidRPr="00707E0E" w:rsidRDefault="00707E0E" w:rsidP="00707E0E">
      <w:r w:rsidRPr="00707E0E">
        <w:t>2230                runnable            ripngd              /usr/sbin/ripngd    -d -P 0 -i /var/run/quagga/ripngd.pid</w:t>
      </w:r>
    </w:p>
    <w:p w14:paraId="1620D763" w14:textId="77777777" w:rsidR="00707E0E" w:rsidRPr="00707E0E" w:rsidRDefault="00707E0E" w:rsidP="00707E0E">
      <w:r w:rsidRPr="00707E0E">
        <w:t>2232                runnable            ospfd               /usr/sbin/ospfd     -d -P 0 -i /var/run/quagga/ospfd.pid</w:t>
      </w:r>
    </w:p>
    <w:p w14:paraId="04F3B168" w14:textId="77777777" w:rsidR="00707E0E" w:rsidRPr="00707E0E" w:rsidRDefault="00707E0E" w:rsidP="00707E0E">
      <w:r w:rsidRPr="00707E0E">
        <w:t>2234                runnable            ospf6d              /usr/sbin/ospf6d    -d -P 0 -i /var/run/quagga/ospf6d.pid</w:t>
      </w:r>
    </w:p>
    <w:p w14:paraId="13E99E5A" w14:textId="77777777" w:rsidR="00707E0E" w:rsidRPr="00707E0E" w:rsidRDefault="00707E0E" w:rsidP="00707E0E">
      <w:r w:rsidRPr="00707E0E">
        <w:t>2236                runnable            bgpd                /usr/sbin/bgpd      -d -P 0 -i /var/run/quagga/bgpd.pid -I</w:t>
      </w:r>
    </w:p>
    <w:p w14:paraId="046CA5AF" w14:textId="77777777" w:rsidR="00707E0E" w:rsidRPr="00707E0E" w:rsidRDefault="00707E0E" w:rsidP="00707E0E">
      <w:r w:rsidRPr="00707E0E">
        <w:t>2470                runnable            rsyslogd            /usr/sbin/</w:t>
      </w:r>
      <w:proofErr w:type="gramStart"/>
      <w:r w:rsidRPr="00707E0E">
        <w:t>rsyslogd  -</w:t>
      </w:r>
      <w:proofErr w:type="gramEnd"/>
      <w:r w:rsidRPr="00707E0E">
        <w:t xml:space="preserve">c4                 </w:t>
      </w:r>
    </w:p>
    <w:p w14:paraId="571CECE2" w14:textId="77777777" w:rsidR="00707E0E" w:rsidRPr="00707E0E" w:rsidRDefault="00707E0E" w:rsidP="00707E0E">
      <w:r w:rsidRPr="00707E0E">
        <w:t>2608                runnable            ntpd                /usr/sbin/ntpd      -p /var/run/ntpd.pid -g -u 102:107</w:t>
      </w:r>
    </w:p>
    <w:p w14:paraId="0BB890CB" w14:textId="77777777" w:rsidR="00707E0E" w:rsidRPr="00707E0E" w:rsidRDefault="00707E0E" w:rsidP="00707E0E">
      <w:r w:rsidRPr="00707E0E">
        <w:t>2611                runnable            ntpd                /usr/sbin/ntpd      -p /var/run/ntpd.pid -g -u 102:107</w:t>
      </w:r>
    </w:p>
    <w:p w14:paraId="4297646F" w14:textId="77777777" w:rsidR="00707E0E" w:rsidRPr="00707E0E" w:rsidRDefault="00707E0E" w:rsidP="00707E0E">
      <w:r w:rsidRPr="00707E0E">
        <w:t xml:space="preserve">2641                runnable            busybox             /bin/busybox        telnetd -p 23       </w:t>
      </w:r>
    </w:p>
    <w:p w14:paraId="44F4C200" w14:textId="77777777" w:rsidR="00707E0E" w:rsidRPr="00707E0E" w:rsidRDefault="00707E0E" w:rsidP="00707E0E">
      <w:r w:rsidRPr="00707E0E">
        <w:t>2697                runnable            lighttpd            /usr/sbin/</w:t>
      </w:r>
      <w:proofErr w:type="gramStart"/>
      <w:r w:rsidRPr="00707E0E">
        <w:t>lighttpd  -</w:t>
      </w:r>
      <w:proofErr w:type="gramEnd"/>
      <w:r w:rsidRPr="00707E0E">
        <w:t>f /etc/lighttpd/lighttpd.conf</w:t>
      </w:r>
    </w:p>
    <w:p w14:paraId="7CC3655E" w14:textId="77777777" w:rsidR="00707E0E" w:rsidRPr="00707E0E" w:rsidRDefault="00707E0E" w:rsidP="00707E0E">
      <w:r w:rsidRPr="00707E0E">
        <w:t>2705                runnable            chunker             /usr/sbin/chunker   -p /var/run/chunker.pid</w:t>
      </w:r>
    </w:p>
    <w:p w14:paraId="6F14D283" w14:textId="77777777" w:rsidR="00707E0E" w:rsidRPr="00707E0E" w:rsidRDefault="00707E0E" w:rsidP="00707E0E">
      <w:r w:rsidRPr="00707E0E">
        <w:t>2710                runnable            chunker             /usr/sbin/chunker   -p /var/run/chunker.pid</w:t>
      </w:r>
    </w:p>
    <w:p w14:paraId="0CDCE61A" w14:textId="77777777" w:rsidR="00707E0E" w:rsidRPr="00707E0E" w:rsidRDefault="00707E0E" w:rsidP="00707E0E">
      <w:r w:rsidRPr="00707E0E">
        <w:lastRenderedPageBreak/>
        <w:t>2756                running             snmpd               /usr/sbin/snmpd     -LSid -Lf /dev/null -u snmp -g snmp -p /var/run/snmpd.pid</w:t>
      </w:r>
    </w:p>
    <w:p w14:paraId="11742653" w14:textId="77777777" w:rsidR="00707E0E" w:rsidRPr="00707E0E" w:rsidRDefault="00707E0E" w:rsidP="00707E0E">
      <w:r w:rsidRPr="00707E0E">
        <w:t>2765                runnable            lldpd               /usr/sbin/lldpd     -M4 -S Vyatta Router running on VyOS 1.1.7 (helium) -P Vyatta Router</w:t>
      </w:r>
    </w:p>
    <w:p w14:paraId="2FEEFE71" w14:textId="77777777" w:rsidR="00707E0E" w:rsidRPr="00707E0E" w:rsidRDefault="00707E0E" w:rsidP="00707E0E">
      <w:r w:rsidRPr="00707E0E">
        <w:t>2796                runnable            lldpd               /usr/sbin/lldpd     -M4 -S Vyatta Router running on VyOS 1.1.7 (helium) -P Vyatta Router</w:t>
      </w:r>
    </w:p>
    <w:p w14:paraId="7EA4090B" w14:textId="77777777" w:rsidR="00707E0E" w:rsidRPr="00707E0E" w:rsidRDefault="00707E0E" w:rsidP="00707E0E">
      <w:r w:rsidRPr="00707E0E">
        <w:t>2829                runnable            vyos-intfwatchd     /usr/bin/perl       /opt/vyatta/sbin/vyos-intfwatchd</w:t>
      </w:r>
    </w:p>
    <w:p w14:paraId="75FBDC96" w14:textId="77777777" w:rsidR="00707E0E" w:rsidRPr="00707E0E" w:rsidRDefault="00707E0E" w:rsidP="00707E0E">
      <w:r w:rsidRPr="00707E0E">
        <w:t xml:space="preserve">2831                runnable            ip                  ip                  monitor link        </w:t>
      </w:r>
    </w:p>
    <w:p w14:paraId="5A4A4E6B" w14:textId="77777777" w:rsidR="00707E0E" w:rsidRPr="00707E0E" w:rsidRDefault="00707E0E" w:rsidP="00707E0E">
      <w:r w:rsidRPr="00707E0E">
        <w:t xml:space="preserve">2851                runnable            getty               /sbin/getty         38400 tty1          </w:t>
      </w:r>
    </w:p>
    <w:p w14:paraId="6FAF364F" w14:textId="77777777" w:rsidR="00707E0E" w:rsidRPr="00707E0E" w:rsidRDefault="00707E0E" w:rsidP="00707E0E">
      <w:r w:rsidRPr="00707E0E">
        <w:t xml:space="preserve">2852                runnable            getty               /sbin/getty         38400 tty2          </w:t>
      </w:r>
    </w:p>
    <w:p w14:paraId="2FC373EE" w14:textId="77777777" w:rsidR="00707E0E" w:rsidRPr="00707E0E" w:rsidRDefault="00707E0E" w:rsidP="00707E0E">
      <w:r w:rsidRPr="00707E0E">
        <w:t xml:space="preserve">2853                runnable            getty               /sbin/getty         38400 tty3          </w:t>
      </w:r>
    </w:p>
    <w:p w14:paraId="7843356B" w14:textId="77777777" w:rsidR="00707E0E" w:rsidRPr="00707E0E" w:rsidRDefault="00707E0E" w:rsidP="00707E0E">
      <w:r w:rsidRPr="00707E0E">
        <w:t xml:space="preserve">2854                runnable            getty               /sbin/getty         38400 tty4          </w:t>
      </w:r>
    </w:p>
    <w:p w14:paraId="45654068" w14:textId="77777777" w:rsidR="00707E0E" w:rsidRPr="00707E0E" w:rsidRDefault="00707E0E" w:rsidP="00707E0E">
      <w:r w:rsidRPr="00707E0E">
        <w:t xml:space="preserve">2855                runnable            getty               /sbin/getty         38400 tty5          </w:t>
      </w:r>
    </w:p>
    <w:p w14:paraId="5864BD68" w14:textId="77777777" w:rsidR="00707E0E" w:rsidRPr="00707E0E" w:rsidRDefault="00707E0E" w:rsidP="00707E0E">
      <w:r w:rsidRPr="00707E0E">
        <w:t xml:space="preserve">2856                runnable            getty               /sbin/getty         38400 tty6          </w:t>
      </w:r>
    </w:p>
    <w:p w14:paraId="1933DABB" w14:textId="61D4BB38" w:rsidR="00707E0E" w:rsidRDefault="00707E0E" w:rsidP="00707E0E">
      <w:r w:rsidRPr="00707E0E">
        <w:t xml:space="preserve">2857                runnable            getty               /sbin/getty         -L ttyS0 9600 vt100 </w:t>
      </w:r>
    </w:p>
    <w:sectPr w:rsidR="00707E0E" w:rsidSect="004D7B3D">
      <w:footerReference w:type="default" r:id="rId139"/>
      <w:footerReference w:type="first" r:id="rId14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E97743" w14:textId="77777777" w:rsidR="00166DEB" w:rsidRDefault="00166DEB" w:rsidP="004E733D">
      <w:pPr>
        <w:spacing w:after="0" w:line="240" w:lineRule="auto"/>
      </w:pPr>
      <w:r>
        <w:separator/>
      </w:r>
    </w:p>
  </w:endnote>
  <w:endnote w:type="continuationSeparator" w:id="0">
    <w:p w14:paraId="027178DF" w14:textId="77777777" w:rsidR="00166DEB" w:rsidRDefault="00166DEB" w:rsidP="004E7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9717893"/>
      <w:docPartObj>
        <w:docPartGallery w:val="Page Numbers (Bottom of Page)"/>
        <w:docPartUnique/>
      </w:docPartObj>
    </w:sdtPr>
    <w:sdtEndPr>
      <w:rPr>
        <w:color w:val="7F7F7F" w:themeColor="background1" w:themeShade="7F"/>
        <w:spacing w:val="60"/>
      </w:rPr>
    </w:sdtEndPr>
    <w:sdtContent>
      <w:p w14:paraId="4DA63E1F" w14:textId="77777777" w:rsidR="008F0E02" w:rsidRDefault="008F0E02" w:rsidP="003363BE">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sidR="0082606B" w:rsidRPr="0082606B">
          <w:rPr>
            <w:b/>
            <w:bCs/>
            <w:noProof/>
          </w:rPr>
          <w:t>9</w:t>
        </w:r>
        <w:r>
          <w:rPr>
            <w:b/>
            <w:bCs/>
            <w:noProof/>
          </w:rPr>
          <w:fldChar w:fldCharType="end"/>
        </w:r>
        <w:r>
          <w:rPr>
            <w:b/>
            <w:bCs/>
          </w:rPr>
          <w:t xml:space="preserve"> | </w:t>
        </w:r>
        <w:r>
          <w:rPr>
            <w:color w:val="7F7F7F" w:themeColor="background1" w:themeShade="7F"/>
            <w:spacing w:val="60"/>
          </w:rPr>
          <w:t>Page</w:t>
        </w:r>
      </w:p>
    </w:sdtContent>
  </w:sdt>
  <w:p w14:paraId="7DAA0AF2" w14:textId="77777777" w:rsidR="008F0E02" w:rsidRDefault="008F0E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3404089"/>
      <w:docPartObj>
        <w:docPartGallery w:val="Page Numbers (Bottom of Page)"/>
        <w:docPartUnique/>
      </w:docPartObj>
    </w:sdtPr>
    <w:sdtEndPr>
      <w:rPr>
        <w:color w:val="7F7F7F" w:themeColor="background1" w:themeShade="7F"/>
        <w:spacing w:val="60"/>
      </w:rPr>
    </w:sdtEndPr>
    <w:sdtContent>
      <w:p w14:paraId="73637C21" w14:textId="77777777" w:rsidR="008F0E02" w:rsidRDefault="008F0E0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A60D20">
          <w:rPr>
            <w:b/>
            <w:bCs/>
            <w:noProof/>
          </w:rPr>
          <w:t>1</w:t>
        </w:r>
        <w:r>
          <w:rPr>
            <w:b/>
            <w:bCs/>
            <w:noProof/>
          </w:rPr>
          <w:fldChar w:fldCharType="end"/>
        </w:r>
        <w:r>
          <w:rPr>
            <w:b/>
            <w:bCs/>
          </w:rPr>
          <w:t xml:space="preserve"> | </w:t>
        </w:r>
        <w:r>
          <w:rPr>
            <w:color w:val="7F7F7F" w:themeColor="background1" w:themeShade="7F"/>
            <w:spacing w:val="60"/>
          </w:rPr>
          <w:t>Page</w:t>
        </w:r>
      </w:p>
    </w:sdtContent>
  </w:sdt>
  <w:p w14:paraId="4A9DF14D" w14:textId="77777777" w:rsidR="008F0E02" w:rsidRPr="00A60D20" w:rsidRDefault="008F0E02" w:rsidP="00A60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F20D09" w14:textId="77777777" w:rsidR="00166DEB" w:rsidRDefault="00166DEB" w:rsidP="004E733D">
      <w:pPr>
        <w:spacing w:after="0" w:line="240" w:lineRule="auto"/>
      </w:pPr>
      <w:r>
        <w:separator/>
      </w:r>
    </w:p>
  </w:footnote>
  <w:footnote w:type="continuationSeparator" w:id="0">
    <w:p w14:paraId="4AD8E93A" w14:textId="77777777" w:rsidR="00166DEB" w:rsidRDefault="00166DEB" w:rsidP="004E7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94064"/>
    <w:multiLevelType w:val="hybridMultilevel"/>
    <w:tmpl w:val="099E4338"/>
    <w:lvl w:ilvl="0" w:tplc="0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A877A6"/>
    <w:multiLevelType w:val="hybridMultilevel"/>
    <w:tmpl w:val="27FC5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DC3889"/>
    <w:multiLevelType w:val="multilevel"/>
    <w:tmpl w:val="4C92D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580AFCB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8202A7B"/>
    <w:multiLevelType w:val="hybridMultilevel"/>
    <w:tmpl w:val="D9005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CB26F9"/>
    <w:multiLevelType w:val="multilevel"/>
    <w:tmpl w:val="D536F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721B8"/>
    <w:multiLevelType w:val="hybridMultilevel"/>
    <w:tmpl w:val="79540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767DD6"/>
    <w:multiLevelType w:val="hybridMultilevel"/>
    <w:tmpl w:val="843A2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C02A0B"/>
    <w:multiLevelType w:val="hybridMultilevel"/>
    <w:tmpl w:val="201E854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4703CC"/>
    <w:multiLevelType w:val="hybridMultilevel"/>
    <w:tmpl w:val="CB866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F85C71"/>
    <w:multiLevelType w:val="hybridMultilevel"/>
    <w:tmpl w:val="5D8C3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174A04"/>
    <w:multiLevelType w:val="hybridMultilevel"/>
    <w:tmpl w:val="F23A335C"/>
    <w:lvl w:ilvl="0" w:tplc="0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A395972"/>
    <w:multiLevelType w:val="hybridMultilevel"/>
    <w:tmpl w:val="61AEC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055C22"/>
    <w:multiLevelType w:val="hybridMultilevel"/>
    <w:tmpl w:val="6C5C6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112A94"/>
    <w:multiLevelType w:val="multilevel"/>
    <w:tmpl w:val="345C2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B2AB1"/>
    <w:multiLevelType w:val="hybridMultilevel"/>
    <w:tmpl w:val="E7D81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7E0BA3"/>
    <w:multiLevelType w:val="hybridMultilevel"/>
    <w:tmpl w:val="4D788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8B0E5C"/>
    <w:multiLevelType w:val="hybridMultilevel"/>
    <w:tmpl w:val="18BC5FA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6781DDF"/>
    <w:multiLevelType w:val="hybridMultilevel"/>
    <w:tmpl w:val="30FA404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9337952"/>
    <w:multiLevelType w:val="hybridMultilevel"/>
    <w:tmpl w:val="A84C183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E5A298A"/>
    <w:multiLevelType w:val="hybridMultilevel"/>
    <w:tmpl w:val="AD2A9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FA7C3D"/>
    <w:multiLevelType w:val="hybridMultilevel"/>
    <w:tmpl w:val="168C7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8715DB"/>
    <w:multiLevelType w:val="hybridMultilevel"/>
    <w:tmpl w:val="53A8D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922549"/>
    <w:multiLevelType w:val="hybridMultilevel"/>
    <w:tmpl w:val="4456F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83037D"/>
    <w:multiLevelType w:val="hybridMultilevel"/>
    <w:tmpl w:val="1A021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8C38D3"/>
    <w:multiLevelType w:val="hybridMultilevel"/>
    <w:tmpl w:val="66067F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0857E2"/>
    <w:multiLevelType w:val="hybridMultilevel"/>
    <w:tmpl w:val="DBFE2F14"/>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24F4EEF"/>
    <w:multiLevelType w:val="hybridMultilevel"/>
    <w:tmpl w:val="FDEA8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0023B7E"/>
    <w:multiLevelType w:val="hybridMultilevel"/>
    <w:tmpl w:val="1BC6C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693838"/>
    <w:multiLevelType w:val="hybridMultilevel"/>
    <w:tmpl w:val="FB5A4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2474168">
    <w:abstractNumId w:val="3"/>
  </w:num>
  <w:num w:numId="2" w16cid:durableId="804086633">
    <w:abstractNumId w:val="11"/>
  </w:num>
  <w:num w:numId="3" w16cid:durableId="2116631847">
    <w:abstractNumId w:val="17"/>
  </w:num>
  <w:num w:numId="4" w16cid:durableId="4554543">
    <w:abstractNumId w:val="0"/>
  </w:num>
  <w:num w:numId="5" w16cid:durableId="2078701604">
    <w:abstractNumId w:val="18"/>
  </w:num>
  <w:num w:numId="6" w16cid:durableId="1292595581">
    <w:abstractNumId w:val="26"/>
  </w:num>
  <w:num w:numId="7" w16cid:durableId="506595767">
    <w:abstractNumId w:val="19"/>
  </w:num>
  <w:num w:numId="8" w16cid:durableId="347176772">
    <w:abstractNumId w:val="8"/>
  </w:num>
  <w:num w:numId="9" w16cid:durableId="277879543">
    <w:abstractNumId w:val="10"/>
  </w:num>
  <w:num w:numId="10" w16cid:durableId="468135891">
    <w:abstractNumId w:val="24"/>
  </w:num>
  <w:num w:numId="11" w16cid:durableId="33773184">
    <w:abstractNumId w:val="9"/>
  </w:num>
  <w:num w:numId="12" w16cid:durableId="1624967233">
    <w:abstractNumId w:val="27"/>
  </w:num>
  <w:num w:numId="13" w16cid:durableId="135610841">
    <w:abstractNumId w:val="22"/>
  </w:num>
  <w:num w:numId="14" w16cid:durableId="119998167">
    <w:abstractNumId w:val="4"/>
  </w:num>
  <w:num w:numId="15" w16cid:durableId="413825538">
    <w:abstractNumId w:val="28"/>
  </w:num>
  <w:num w:numId="16" w16cid:durableId="629164585">
    <w:abstractNumId w:val="21"/>
  </w:num>
  <w:num w:numId="17" w16cid:durableId="1203634308">
    <w:abstractNumId w:val="29"/>
  </w:num>
  <w:num w:numId="18" w16cid:durableId="1900818216">
    <w:abstractNumId w:val="13"/>
  </w:num>
  <w:num w:numId="19" w16cid:durableId="229467543">
    <w:abstractNumId w:val="7"/>
  </w:num>
  <w:num w:numId="20" w16cid:durableId="2091269267">
    <w:abstractNumId w:val="6"/>
  </w:num>
  <w:num w:numId="21" w16cid:durableId="2138335708">
    <w:abstractNumId w:val="25"/>
  </w:num>
  <w:num w:numId="22" w16cid:durableId="1588028705">
    <w:abstractNumId w:val="23"/>
  </w:num>
  <w:num w:numId="23" w16cid:durableId="2103793053">
    <w:abstractNumId w:val="16"/>
  </w:num>
  <w:num w:numId="24" w16cid:durableId="862791261">
    <w:abstractNumId w:val="1"/>
  </w:num>
  <w:num w:numId="25" w16cid:durableId="738678173">
    <w:abstractNumId w:val="15"/>
  </w:num>
  <w:num w:numId="26" w16cid:durableId="2129203706">
    <w:abstractNumId w:val="20"/>
  </w:num>
  <w:num w:numId="27" w16cid:durableId="1571697244">
    <w:abstractNumId w:val="5"/>
  </w:num>
  <w:num w:numId="28" w16cid:durableId="834686267">
    <w:abstractNumId w:val="14"/>
  </w:num>
  <w:num w:numId="29" w16cid:durableId="487674809">
    <w:abstractNumId w:val="2"/>
  </w:num>
  <w:num w:numId="30" w16cid:durableId="1476415240">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BC"/>
    <w:rsid w:val="00000867"/>
    <w:rsid w:val="0000144D"/>
    <w:rsid w:val="00001745"/>
    <w:rsid w:val="00002362"/>
    <w:rsid w:val="00012A08"/>
    <w:rsid w:val="00014F76"/>
    <w:rsid w:val="0001590F"/>
    <w:rsid w:val="00015B65"/>
    <w:rsid w:val="00021D64"/>
    <w:rsid w:val="000226EE"/>
    <w:rsid w:val="00026DA4"/>
    <w:rsid w:val="00027573"/>
    <w:rsid w:val="00027FC0"/>
    <w:rsid w:val="0003237F"/>
    <w:rsid w:val="00034AB6"/>
    <w:rsid w:val="00035069"/>
    <w:rsid w:val="00037FF3"/>
    <w:rsid w:val="0004191D"/>
    <w:rsid w:val="00043FEF"/>
    <w:rsid w:val="000451FB"/>
    <w:rsid w:val="00045F99"/>
    <w:rsid w:val="0004608F"/>
    <w:rsid w:val="00046389"/>
    <w:rsid w:val="0005250C"/>
    <w:rsid w:val="00052CC0"/>
    <w:rsid w:val="00052D06"/>
    <w:rsid w:val="00052ED9"/>
    <w:rsid w:val="0005417B"/>
    <w:rsid w:val="00054641"/>
    <w:rsid w:val="0005479F"/>
    <w:rsid w:val="00056BFD"/>
    <w:rsid w:val="00056F1B"/>
    <w:rsid w:val="00063689"/>
    <w:rsid w:val="00063AB5"/>
    <w:rsid w:val="00063E26"/>
    <w:rsid w:val="0006492F"/>
    <w:rsid w:val="00064B18"/>
    <w:rsid w:val="00071D9D"/>
    <w:rsid w:val="0007431D"/>
    <w:rsid w:val="0007491C"/>
    <w:rsid w:val="00074F6C"/>
    <w:rsid w:val="0007543C"/>
    <w:rsid w:val="00077B3F"/>
    <w:rsid w:val="000800EA"/>
    <w:rsid w:val="0008060A"/>
    <w:rsid w:val="000811B0"/>
    <w:rsid w:val="000833D9"/>
    <w:rsid w:val="00084184"/>
    <w:rsid w:val="0009028C"/>
    <w:rsid w:val="000920B6"/>
    <w:rsid w:val="00094BC4"/>
    <w:rsid w:val="000962C5"/>
    <w:rsid w:val="000A1313"/>
    <w:rsid w:val="000A1E31"/>
    <w:rsid w:val="000A268C"/>
    <w:rsid w:val="000A320F"/>
    <w:rsid w:val="000A5231"/>
    <w:rsid w:val="000A700B"/>
    <w:rsid w:val="000A7127"/>
    <w:rsid w:val="000A7B8F"/>
    <w:rsid w:val="000B09EA"/>
    <w:rsid w:val="000B1BFC"/>
    <w:rsid w:val="000B23BF"/>
    <w:rsid w:val="000B498B"/>
    <w:rsid w:val="000B5CF4"/>
    <w:rsid w:val="000C3828"/>
    <w:rsid w:val="000C53C4"/>
    <w:rsid w:val="000C6A3C"/>
    <w:rsid w:val="000C6D47"/>
    <w:rsid w:val="000D0A25"/>
    <w:rsid w:val="000D17CB"/>
    <w:rsid w:val="000D28B7"/>
    <w:rsid w:val="000D35B6"/>
    <w:rsid w:val="000D4310"/>
    <w:rsid w:val="000D43EC"/>
    <w:rsid w:val="000D4D6D"/>
    <w:rsid w:val="000D500F"/>
    <w:rsid w:val="000D5D83"/>
    <w:rsid w:val="000D66CF"/>
    <w:rsid w:val="000D6CC7"/>
    <w:rsid w:val="000D701F"/>
    <w:rsid w:val="000D7464"/>
    <w:rsid w:val="000D7891"/>
    <w:rsid w:val="000E19D4"/>
    <w:rsid w:val="000E1B6B"/>
    <w:rsid w:val="000E3746"/>
    <w:rsid w:val="000E3CA9"/>
    <w:rsid w:val="000E4EA1"/>
    <w:rsid w:val="000E52F3"/>
    <w:rsid w:val="000E547A"/>
    <w:rsid w:val="000E5834"/>
    <w:rsid w:val="000E5EFA"/>
    <w:rsid w:val="000E6698"/>
    <w:rsid w:val="000E7C63"/>
    <w:rsid w:val="000F0176"/>
    <w:rsid w:val="000F0C10"/>
    <w:rsid w:val="000F1DC5"/>
    <w:rsid w:val="000F25EF"/>
    <w:rsid w:val="000F2AAD"/>
    <w:rsid w:val="000F42D0"/>
    <w:rsid w:val="000F76A6"/>
    <w:rsid w:val="00100082"/>
    <w:rsid w:val="0010070B"/>
    <w:rsid w:val="00101EC9"/>
    <w:rsid w:val="00101F03"/>
    <w:rsid w:val="001030A3"/>
    <w:rsid w:val="00106E1F"/>
    <w:rsid w:val="00106F40"/>
    <w:rsid w:val="00107B4F"/>
    <w:rsid w:val="001119F5"/>
    <w:rsid w:val="00112965"/>
    <w:rsid w:val="00112A85"/>
    <w:rsid w:val="00114458"/>
    <w:rsid w:val="001151DB"/>
    <w:rsid w:val="001163E1"/>
    <w:rsid w:val="0012085A"/>
    <w:rsid w:val="00120A45"/>
    <w:rsid w:val="00120B38"/>
    <w:rsid w:val="00122BB2"/>
    <w:rsid w:val="00124158"/>
    <w:rsid w:val="0012419E"/>
    <w:rsid w:val="001279BD"/>
    <w:rsid w:val="00127D07"/>
    <w:rsid w:val="00127D9E"/>
    <w:rsid w:val="0013062D"/>
    <w:rsid w:val="0013134A"/>
    <w:rsid w:val="001319CF"/>
    <w:rsid w:val="00132682"/>
    <w:rsid w:val="0013560F"/>
    <w:rsid w:val="00135E6F"/>
    <w:rsid w:val="001405CF"/>
    <w:rsid w:val="00141296"/>
    <w:rsid w:val="00143039"/>
    <w:rsid w:val="00144212"/>
    <w:rsid w:val="00144D4D"/>
    <w:rsid w:val="00147B7F"/>
    <w:rsid w:val="001515F7"/>
    <w:rsid w:val="00151828"/>
    <w:rsid w:val="001519A8"/>
    <w:rsid w:val="00151E8F"/>
    <w:rsid w:val="00151ECD"/>
    <w:rsid w:val="001524A7"/>
    <w:rsid w:val="00154C09"/>
    <w:rsid w:val="00154E25"/>
    <w:rsid w:val="00157A81"/>
    <w:rsid w:val="00161132"/>
    <w:rsid w:val="001615C7"/>
    <w:rsid w:val="00161777"/>
    <w:rsid w:val="001623C6"/>
    <w:rsid w:val="0016433C"/>
    <w:rsid w:val="001649E9"/>
    <w:rsid w:val="00166DEB"/>
    <w:rsid w:val="001712C7"/>
    <w:rsid w:val="00171597"/>
    <w:rsid w:val="00173C74"/>
    <w:rsid w:val="00174881"/>
    <w:rsid w:val="00175615"/>
    <w:rsid w:val="001758F4"/>
    <w:rsid w:val="0017676B"/>
    <w:rsid w:val="00180048"/>
    <w:rsid w:val="00181182"/>
    <w:rsid w:val="0018274E"/>
    <w:rsid w:val="0018323D"/>
    <w:rsid w:val="00183DD4"/>
    <w:rsid w:val="00185C48"/>
    <w:rsid w:val="00185D6C"/>
    <w:rsid w:val="00187320"/>
    <w:rsid w:val="001905B9"/>
    <w:rsid w:val="001918EA"/>
    <w:rsid w:val="001918F5"/>
    <w:rsid w:val="001923C9"/>
    <w:rsid w:val="00192E7C"/>
    <w:rsid w:val="001949CD"/>
    <w:rsid w:val="00194C06"/>
    <w:rsid w:val="0019739D"/>
    <w:rsid w:val="00197B7F"/>
    <w:rsid w:val="001A03FA"/>
    <w:rsid w:val="001A077D"/>
    <w:rsid w:val="001A0878"/>
    <w:rsid w:val="001A106B"/>
    <w:rsid w:val="001A2064"/>
    <w:rsid w:val="001A29A7"/>
    <w:rsid w:val="001A33CD"/>
    <w:rsid w:val="001A3D67"/>
    <w:rsid w:val="001A5C65"/>
    <w:rsid w:val="001A693A"/>
    <w:rsid w:val="001B03A6"/>
    <w:rsid w:val="001B1E6D"/>
    <w:rsid w:val="001B4296"/>
    <w:rsid w:val="001B458B"/>
    <w:rsid w:val="001B6D9D"/>
    <w:rsid w:val="001C0BA6"/>
    <w:rsid w:val="001C0C06"/>
    <w:rsid w:val="001C0CB2"/>
    <w:rsid w:val="001C0D47"/>
    <w:rsid w:val="001C187C"/>
    <w:rsid w:val="001C23F5"/>
    <w:rsid w:val="001C65BE"/>
    <w:rsid w:val="001C6B6D"/>
    <w:rsid w:val="001C7331"/>
    <w:rsid w:val="001C7CE0"/>
    <w:rsid w:val="001D0754"/>
    <w:rsid w:val="001D1620"/>
    <w:rsid w:val="001D21BE"/>
    <w:rsid w:val="001D3BA1"/>
    <w:rsid w:val="001D3CA8"/>
    <w:rsid w:val="001D5ABF"/>
    <w:rsid w:val="001D5FCD"/>
    <w:rsid w:val="001D616F"/>
    <w:rsid w:val="001D7702"/>
    <w:rsid w:val="001D7962"/>
    <w:rsid w:val="001E0035"/>
    <w:rsid w:val="001E06BE"/>
    <w:rsid w:val="001E14FD"/>
    <w:rsid w:val="001E2641"/>
    <w:rsid w:val="001E3330"/>
    <w:rsid w:val="001E3908"/>
    <w:rsid w:val="001E48E0"/>
    <w:rsid w:val="001E64CF"/>
    <w:rsid w:val="001F2976"/>
    <w:rsid w:val="001F553C"/>
    <w:rsid w:val="001F657A"/>
    <w:rsid w:val="00201308"/>
    <w:rsid w:val="00201348"/>
    <w:rsid w:val="002027DD"/>
    <w:rsid w:val="00203F23"/>
    <w:rsid w:val="00204F86"/>
    <w:rsid w:val="002057B3"/>
    <w:rsid w:val="00207CA7"/>
    <w:rsid w:val="002114CE"/>
    <w:rsid w:val="00212BDF"/>
    <w:rsid w:val="00213D4C"/>
    <w:rsid w:val="002157E8"/>
    <w:rsid w:val="00217607"/>
    <w:rsid w:val="00217E53"/>
    <w:rsid w:val="0022030D"/>
    <w:rsid w:val="00220613"/>
    <w:rsid w:val="00225C36"/>
    <w:rsid w:val="00225D7C"/>
    <w:rsid w:val="00226E2A"/>
    <w:rsid w:val="00227544"/>
    <w:rsid w:val="00230121"/>
    <w:rsid w:val="00230D02"/>
    <w:rsid w:val="002311B5"/>
    <w:rsid w:val="00232A52"/>
    <w:rsid w:val="00233B3D"/>
    <w:rsid w:val="002350AA"/>
    <w:rsid w:val="0023548F"/>
    <w:rsid w:val="00235558"/>
    <w:rsid w:val="00235BC1"/>
    <w:rsid w:val="00235E11"/>
    <w:rsid w:val="002371F6"/>
    <w:rsid w:val="00245AFE"/>
    <w:rsid w:val="0024790D"/>
    <w:rsid w:val="00247FFC"/>
    <w:rsid w:val="0025098A"/>
    <w:rsid w:val="00250D38"/>
    <w:rsid w:val="00253388"/>
    <w:rsid w:val="0025342B"/>
    <w:rsid w:val="0025369D"/>
    <w:rsid w:val="00254AF1"/>
    <w:rsid w:val="002557A9"/>
    <w:rsid w:val="002566DD"/>
    <w:rsid w:val="00256944"/>
    <w:rsid w:val="00256A80"/>
    <w:rsid w:val="00256D8A"/>
    <w:rsid w:val="002579D2"/>
    <w:rsid w:val="00263B38"/>
    <w:rsid w:val="0026571F"/>
    <w:rsid w:val="00265A53"/>
    <w:rsid w:val="002675E3"/>
    <w:rsid w:val="00271A77"/>
    <w:rsid w:val="002727AC"/>
    <w:rsid w:val="0027322A"/>
    <w:rsid w:val="00273378"/>
    <w:rsid w:val="00273C04"/>
    <w:rsid w:val="00276D31"/>
    <w:rsid w:val="002815CB"/>
    <w:rsid w:val="00282D13"/>
    <w:rsid w:val="0028634C"/>
    <w:rsid w:val="0028659A"/>
    <w:rsid w:val="002866BA"/>
    <w:rsid w:val="00286CF3"/>
    <w:rsid w:val="0028776D"/>
    <w:rsid w:val="00287806"/>
    <w:rsid w:val="002924D7"/>
    <w:rsid w:val="0029342E"/>
    <w:rsid w:val="002949A8"/>
    <w:rsid w:val="00294CEA"/>
    <w:rsid w:val="0029781C"/>
    <w:rsid w:val="002A10BE"/>
    <w:rsid w:val="002A2AB2"/>
    <w:rsid w:val="002A2CC8"/>
    <w:rsid w:val="002A3DCF"/>
    <w:rsid w:val="002A62EA"/>
    <w:rsid w:val="002A6CA2"/>
    <w:rsid w:val="002A7341"/>
    <w:rsid w:val="002B1D5B"/>
    <w:rsid w:val="002B7A98"/>
    <w:rsid w:val="002C075B"/>
    <w:rsid w:val="002C2507"/>
    <w:rsid w:val="002C2A54"/>
    <w:rsid w:val="002C37A1"/>
    <w:rsid w:val="002C4D8A"/>
    <w:rsid w:val="002C5834"/>
    <w:rsid w:val="002C5A0A"/>
    <w:rsid w:val="002C726A"/>
    <w:rsid w:val="002D020F"/>
    <w:rsid w:val="002D42BB"/>
    <w:rsid w:val="002D758A"/>
    <w:rsid w:val="002E1900"/>
    <w:rsid w:val="002E2E9A"/>
    <w:rsid w:val="002E332B"/>
    <w:rsid w:val="002E35AA"/>
    <w:rsid w:val="002E3B8A"/>
    <w:rsid w:val="002E40A7"/>
    <w:rsid w:val="002E59D4"/>
    <w:rsid w:val="002E653A"/>
    <w:rsid w:val="002E6585"/>
    <w:rsid w:val="002E7B8B"/>
    <w:rsid w:val="002F0F7E"/>
    <w:rsid w:val="002F16D0"/>
    <w:rsid w:val="002F1C41"/>
    <w:rsid w:val="002F3A9E"/>
    <w:rsid w:val="002F3B56"/>
    <w:rsid w:val="002F4F6F"/>
    <w:rsid w:val="002F5336"/>
    <w:rsid w:val="002F61EE"/>
    <w:rsid w:val="002F776C"/>
    <w:rsid w:val="002F7FD1"/>
    <w:rsid w:val="0030070E"/>
    <w:rsid w:val="003007AF"/>
    <w:rsid w:val="00300840"/>
    <w:rsid w:val="00302D3E"/>
    <w:rsid w:val="003047C2"/>
    <w:rsid w:val="00305126"/>
    <w:rsid w:val="00305296"/>
    <w:rsid w:val="0030718A"/>
    <w:rsid w:val="00310671"/>
    <w:rsid w:val="00310EF8"/>
    <w:rsid w:val="003151B8"/>
    <w:rsid w:val="0032062B"/>
    <w:rsid w:val="003223CA"/>
    <w:rsid w:val="00322ED5"/>
    <w:rsid w:val="0032326F"/>
    <w:rsid w:val="00325656"/>
    <w:rsid w:val="00325C21"/>
    <w:rsid w:val="0032607A"/>
    <w:rsid w:val="003306E3"/>
    <w:rsid w:val="00331767"/>
    <w:rsid w:val="003328DE"/>
    <w:rsid w:val="00332E11"/>
    <w:rsid w:val="00332E91"/>
    <w:rsid w:val="00333D7B"/>
    <w:rsid w:val="00334E59"/>
    <w:rsid w:val="003363BE"/>
    <w:rsid w:val="00337ED2"/>
    <w:rsid w:val="00340E97"/>
    <w:rsid w:val="00341658"/>
    <w:rsid w:val="003422ED"/>
    <w:rsid w:val="003429B8"/>
    <w:rsid w:val="00343702"/>
    <w:rsid w:val="00345595"/>
    <w:rsid w:val="0034623E"/>
    <w:rsid w:val="00351C72"/>
    <w:rsid w:val="00352385"/>
    <w:rsid w:val="0035392C"/>
    <w:rsid w:val="003540EC"/>
    <w:rsid w:val="00354505"/>
    <w:rsid w:val="00354CA9"/>
    <w:rsid w:val="0035714E"/>
    <w:rsid w:val="00357CF4"/>
    <w:rsid w:val="00362886"/>
    <w:rsid w:val="00364162"/>
    <w:rsid w:val="00364DCE"/>
    <w:rsid w:val="00365B6C"/>
    <w:rsid w:val="0036727F"/>
    <w:rsid w:val="00370FB0"/>
    <w:rsid w:val="00373DD9"/>
    <w:rsid w:val="00373EAA"/>
    <w:rsid w:val="003761C7"/>
    <w:rsid w:val="00377CF6"/>
    <w:rsid w:val="00377EFD"/>
    <w:rsid w:val="00380D8B"/>
    <w:rsid w:val="003822FE"/>
    <w:rsid w:val="00383F4F"/>
    <w:rsid w:val="0038533C"/>
    <w:rsid w:val="0038687C"/>
    <w:rsid w:val="003868B8"/>
    <w:rsid w:val="00391422"/>
    <w:rsid w:val="003918C2"/>
    <w:rsid w:val="0039248B"/>
    <w:rsid w:val="003934D7"/>
    <w:rsid w:val="00393F05"/>
    <w:rsid w:val="00396C73"/>
    <w:rsid w:val="00397992"/>
    <w:rsid w:val="003A2AA6"/>
    <w:rsid w:val="003A32C4"/>
    <w:rsid w:val="003A3C73"/>
    <w:rsid w:val="003A576F"/>
    <w:rsid w:val="003A7969"/>
    <w:rsid w:val="003B009F"/>
    <w:rsid w:val="003B0F66"/>
    <w:rsid w:val="003B3EDC"/>
    <w:rsid w:val="003B533A"/>
    <w:rsid w:val="003B6713"/>
    <w:rsid w:val="003C09FA"/>
    <w:rsid w:val="003C1F53"/>
    <w:rsid w:val="003C2166"/>
    <w:rsid w:val="003C4832"/>
    <w:rsid w:val="003C5B4D"/>
    <w:rsid w:val="003C5FD9"/>
    <w:rsid w:val="003C73E7"/>
    <w:rsid w:val="003C74CD"/>
    <w:rsid w:val="003C7582"/>
    <w:rsid w:val="003C7753"/>
    <w:rsid w:val="003D0135"/>
    <w:rsid w:val="003D0AE0"/>
    <w:rsid w:val="003D10EA"/>
    <w:rsid w:val="003D60D2"/>
    <w:rsid w:val="003E13AD"/>
    <w:rsid w:val="003E1F9C"/>
    <w:rsid w:val="003E29E2"/>
    <w:rsid w:val="003E2E4A"/>
    <w:rsid w:val="003E4410"/>
    <w:rsid w:val="003E62FA"/>
    <w:rsid w:val="003E63DD"/>
    <w:rsid w:val="003F0C17"/>
    <w:rsid w:val="003F0EC0"/>
    <w:rsid w:val="003F21A1"/>
    <w:rsid w:val="003F2705"/>
    <w:rsid w:val="003F43F8"/>
    <w:rsid w:val="003F4AE8"/>
    <w:rsid w:val="003F5D9C"/>
    <w:rsid w:val="003F7A34"/>
    <w:rsid w:val="00401B3B"/>
    <w:rsid w:val="00404615"/>
    <w:rsid w:val="004059B1"/>
    <w:rsid w:val="004064E8"/>
    <w:rsid w:val="00407BDE"/>
    <w:rsid w:val="00410C6A"/>
    <w:rsid w:val="00415ECB"/>
    <w:rsid w:val="00416D02"/>
    <w:rsid w:val="00417CD8"/>
    <w:rsid w:val="0042079F"/>
    <w:rsid w:val="00420EBD"/>
    <w:rsid w:val="0042544F"/>
    <w:rsid w:val="00430243"/>
    <w:rsid w:val="00430412"/>
    <w:rsid w:val="00432644"/>
    <w:rsid w:val="004363BC"/>
    <w:rsid w:val="00437B66"/>
    <w:rsid w:val="004402F6"/>
    <w:rsid w:val="004403CA"/>
    <w:rsid w:val="00447F58"/>
    <w:rsid w:val="0045005A"/>
    <w:rsid w:val="004503C9"/>
    <w:rsid w:val="00453788"/>
    <w:rsid w:val="004547CF"/>
    <w:rsid w:val="00456339"/>
    <w:rsid w:val="004609D3"/>
    <w:rsid w:val="0046275C"/>
    <w:rsid w:val="0046466F"/>
    <w:rsid w:val="00465585"/>
    <w:rsid w:val="00466D5B"/>
    <w:rsid w:val="00466EF2"/>
    <w:rsid w:val="00470548"/>
    <w:rsid w:val="004705F3"/>
    <w:rsid w:val="00470F4B"/>
    <w:rsid w:val="00472808"/>
    <w:rsid w:val="00472DFB"/>
    <w:rsid w:val="00475402"/>
    <w:rsid w:val="00475732"/>
    <w:rsid w:val="00476352"/>
    <w:rsid w:val="00477492"/>
    <w:rsid w:val="004779B3"/>
    <w:rsid w:val="00481BCD"/>
    <w:rsid w:val="00481CA9"/>
    <w:rsid w:val="00482014"/>
    <w:rsid w:val="0048352D"/>
    <w:rsid w:val="00483662"/>
    <w:rsid w:val="0048405D"/>
    <w:rsid w:val="00484D45"/>
    <w:rsid w:val="004863D7"/>
    <w:rsid w:val="004864D0"/>
    <w:rsid w:val="004906B0"/>
    <w:rsid w:val="00493395"/>
    <w:rsid w:val="00494127"/>
    <w:rsid w:val="00494F52"/>
    <w:rsid w:val="0049628E"/>
    <w:rsid w:val="004973FD"/>
    <w:rsid w:val="00497E89"/>
    <w:rsid w:val="004A08E2"/>
    <w:rsid w:val="004A221C"/>
    <w:rsid w:val="004A36A2"/>
    <w:rsid w:val="004A394F"/>
    <w:rsid w:val="004A3B0C"/>
    <w:rsid w:val="004A5876"/>
    <w:rsid w:val="004A5958"/>
    <w:rsid w:val="004A6388"/>
    <w:rsid w:val="004A7268"/>
    <w:rsid w:val="004B1A16"/>
    <w:rsid w:val="004B1E6D"/>
    <w:rsid w:val="004B2136"/>
    <w:rsid w:val="004B23C2"/>
    <w:rsid w:val="004B50E7"/>
    <w:rsid w:val="004B569F"/>
    <w:rsid w:val="004B644E"/>
    <w:rsid w:val="004C00D1"/>
    <w:rsid w:val="004C1F06"/>
    <w:rsid w:val="004C20C0"/>
    <w:rsid w:val="004C3427"/>
    <w:rsid w:val="004C514E"/>
    <w:rsid w:val="004C5CCD"/>
    <w:rsid w:val="004C5DAB"/>
    <w:rsid w:val="004C6847"/>
    <w:rsid w:val="004C6BF5"/>
    <w:rsid w:val="004C78E3"/>
    <w:rsid w:val="004D157E"/>
    <w:rsid w:val="004D3791"/>
    <w:rsid w:val="004D64F9"/>
    <w:rsid w:val="004D705C"/>
    <w:rsid w:val="004D75CB"/>
    <w:rsid w:val="004D7B3D"/>
    <w:rsid w:val="004D7DBC"/>
    <w:rsid w:val="004E118F"/>
    <w:rsid w:val="004E1A14"/>
    <w:rsid w:val="004E2066"/>
    <w:rsid w:val="004E3329"/>
    <w:rsid w:val="004E3A12"/>
    <w:rsid w:val="004E3C3A"/>
    <w:rsid w:val="004E3FCF"/>
    <w:rsid w:val="004E458C"/>
    <w:rsid w:val="004E48A3"/>
    <w:rsid w:val="004E55F4"/>
    <w:rsid w:val="004E6CAA"/>
    <w:rsid w:val="004E6D59"/>
    <w:rsid w:val="004E733D"/>
    <w:rsid w:val="004E7D91"/>
    <w:rsid w:val="004F0323"/>
    <w:rsid w:val="004F0555"/>
    <w:rsid w:val="004F0C68"/>
    <w:rsid w:val="004F1115"/>
    <w:rsid w:val="004F2C3B"/>
    <w:rsid w:val="004F36C9"/>
    <w:rsid w:val="004F507E"/>
    <w:rsid w:val="004F7CA3"/>
    <w:rsid w:val="0050178E"/>
    <w:rsid w:val="005023D3"/>
    <w:rsid w:val="00502CBF"/>
    <w:rsid w:val="005033F7"/>
    <w:rsid w:val="00503A07"/>
    <w:rsid w:val="00503CEC"/>
    <w:rsid w:val="00506B02"/>
    <w:rsid w:val="00507838"/>
    <w:rsid w:val="0050794A"/>
    <w:rsid w:val="00510461"/>
    <w:rsid w:val="00512F4C"/>
    <w:rsid w:val="00513CFD"/>
    <w:rsid w:val="005142C0"/>
    <w:rsid w:val="0051459D"/>
    <w:rsid w:val="00515049"/>
    <w:rsid w:val="0051535F"/>
    <w:rsid w:val="00515CF5"/>
    <w:rsid w:val="005178B5"/>
    <w:rsid w:val="005201BA"/>
    <w:rsid w:val="00520AFE"/>
    <w:rsid w:val="00520F21"/>
    <w:rsid w:val="005224CE"/>
    <w:rsid w:val="00522856"/>
    <w:rsid w:val="00522D2C"/>
    <w:rsid w:val="0052308D"/>
    <w:rsid w:val="0052550F"/>
    <w:rsid w:val="00525E27"/>
    <w:rsid w:val="00526580"/>
    <w:rsid w:val="00527338"/>
    <w:rsid w:val="00527488"/>
    <w:rsid w:val="00527D5E"/>
    <w:rsid w:val="00530681"/>
    <w:rsid w:val="00530804"/>
    <w:rsid w:val="005321A8"/>
    <w:rsid w:val="0053233E"/>
    <w:rsid w:val="00540032"/>
    <w:rsid w:val="00541DC6"/>
    <w:rsid w:val="00542405"/>
    <w:rsid w:val="005433DE"/>
    <w:rsid w:val="005459F3"/>
    <w:rsid w:val="00546978"/>
    <w:rsid w:val="00547C89"/>
    <w:rsid w:val="005506CF"/>
    <w:rsid w:val="00551929"/>
    <w:rsid w:val="00553644"/>
    <w:rsid w:val="00553C8A"/>
    <w:rsid w:val="00554276"/>
    <w:rsid w:val="00554935"/>
    <w:rsid w:val="00555104"/>
    <w:rsid w:val="00557DC9"/>
    <w:rsid w:val="005602A8"/>
    <w:rsid w:val="0056103C"/>
    <w:rsid w:val="00561EA7"/>
    <w:rsid w:val="00563314"/>
    <w:rsid w:val="0056592C"/>
    <w:rsid w:val="0056623A"/>
    <w:rsid w:val="00567761"/>
    <w:rsid w:val="005706E0"/>
    <w:rsid w:val="005719BB"/>
    <w:rsid w:val="005737DC"/>
    <w:rsid w:val="00573CEB"/>
    <w:rsid w:val="0057478E"/>
    <w:rsid w:val="00574B53"/>
    <w:rsid w:val="00574D14"/>
    <w:rsid w:val="00575E9D"/>
    <w:rsid w:val="005761E6"/>
    <w:rsid w:val="0057649E"/>
    <w:rsid w:val="00576E2D"/>
    <w:rsid w:val="00576ED0"/>
    <w:rsid w:val="0057758D"/>
    <w:rsid w:val="00577F98"/>
    <w:rsid w:val="005825FE"/>
    <w:rsid w:val="00582F1D"/>
    <w:rsid w:val="00583161"/>
    <w:rsid w:val="00583195"/>
    <w:rsid w:val="005849A9"/>
    <w:rsid w:val="005856C3"/>
    <w:rsid w:val="00585D3C"/>
    <w:rsid w:val="00586BCC"/>
    <w:rsid w:val="00591092"/>
    <w:rsid w:val="0059131E"/>
    <w:rsid w:val="00593083"/>
    <w:rsid w:val="00593417"/>
    <w:rsid w:val="005A02F9"/>
    <w:rsid w:val="005A0648"/>
    <w:rsid w:val="005A19E2"/>
    <w:rsid w:val="005A2DFE"/>
    <w:rsid w:val="005A47F9"/>
    <w:rsid w:val="005B0B9D"/>
    <w:rsid w:val="005B0E0A"/>
    <w:rsid w:val="005B1003"/>
    <w:rsid w:val="005B23CE"/>
    <w:rsid w:val="005B2A7F"/>
    <w:rsid w:val="005B47BE"/>
    <w:rsid w:val="005B4BDF"/>
    <w:rsid w:val="005C15F9"/>
    <w:rsid w:val="005C2A1E"/>
    <w:rsid w:val="005C3A9D"/>
    <w:rsid w:val="005C4657"/>
    <w:rsid w:val="005C4C2A"/>
    <w:rsid w:val="005C4EE7"/>
    <w:rsid w:val="005C5028"/>
    <w:rsid w:val="005C61E3"/>
    <w:rsid w:val="005C6236"/>
    <w:rsid w:val="005C72CD"/>
    <w:rsid w:val="005C76EE"/>
    <w:rsid w:val="005D1426"/>
    <w:rsid w:val="005D1FDD"/>
    <w:rsid w:val="005D2D36"/>
    <w:rsid w:val="005D5855"/>
    <w:rsid w:val="005D5E52"/>
    <w:rsid w:val="005D60FC"/>
    <w:rsid w:val="005D64E1"/>
    <w:rsid w:val="005D723D"/>
    <w:rsid w:val="005D7F20"/>
    <w:rsid w:val="005E03E3"/>
    <w:rsid w:val="005E04C8"/>
    <w:rsid w:val="005E0BDF"/>
    <w:rsid w:val="005E0E2E"/>
    <w:rsid w:val="005E0FD7"/>
    <w:rsid w:val="005E0FE1"/>
    <w:rsid w:val="005E55CE"/>
    <w:rsid w:val="005E597C"/>
    <w:rsid w:val="005E6608"/>
    <w:rsid w:val="005E79FC"/>
    <w:rsid w:val="005F009A"/>
    <w:rsid w:val="005F0597"/>
    <w:rsid w:val="005F117F"/>
    <w:rsid w:val="005F25FC"/>
    <w:rsid w:val="005F26D6"/>
    <w:rsid w:val="005F2DDC"/>
    <w:rsid w:val="005F58BB"/>
    <w:rsid w:val="005F5E2D"/>
    <w:rsid w:val="00600857"/>
    <w:rsid w:val="0060529B"/>
    <w:rsid w:val="00610516"/>
    <w:rsid w:val="00610780"/>
    <w:rsid w:val="0061135A"/>
    <w:rsid w:val="00612254"/>
    <w:rsid w:val="00613C8B"/>
    <w:rsid w:val="00613F89"/>
    <w:rsid w:val="00616755"/>
    <w:rsid w:val="00617560"/>
    <w:rsid w:val="00621A70"/>
    <w:rsid w:val="00622798"/>
    <w:rsid w:val="00623507"/>
    <w:rsid w:val="00623B15"/>
    <w:rsid w:val="0062422C"/>
    <w:rsid w:val="00624F4B"/>
    <w:rsid w:val="00625102"/>
    <w:rsid w:val="00626FB5"/>
    <w:rsid w:val="006273F3"/>
    <w:rsid w:val="006274FB"/>
    <w:rsid w:val="006306CE"/>
    <w:rsid w:val="00630BC3"/>
    <w:rsid w:val="006325CB"/>
    <w:rsid w:val="00632BB9"/>
    <w:rsid w:val="00633922"/>
    <w:rsid w:val="0063476E"/>
    <w:rsid w:val="0063516E"/>
    <w:rsid w:val="0063532B"/>
    <w:rsid w:val="00635F85"/>
    <w:rsid w:val="00637109"/>
    <w:rsid w:val="00640D26"/>
    <w:rsid w:val="00647172"/>
    <w:rsid w:val="00647FF5"/>
    <w:rsid w:val="006502E1"/>
    <w:rsid w:val="00651DDF"/>
    <w:rsid w:val="006528D0"/>
    <w:rsid w:val="00653729"/>
    <w:rsid w:val="006539C2"/>
    <w:rsid w:val="0065524C"/>
    <w:rsid w:val="00656F1F"/>
    <w:rsid w:val="00660CFA"/>
    <w:rsid w:val="006611F6"/>
    <w:rsid w:val="00661854"/>
    <w:rsid w:val="006638F7"/>
    <w:rsid w:val="00663B6C"/>
    <w:rsid w:val="00665049"/>
    <w:rsid w:val="00665C65"/>
    <w:rsid w:val="006704C9"/>
    <w:rsid w:val="00673006"/>
    <w:rsid w:val="0067320C"/>
    <w:rsid w:val="006734B5"/>
    <w:rsid w:val="006735A9"/>
    <w:rsid w:val="0067433F"/>
    <w:rsid w:val="00676B70"/>
    <w:rsid w:val="00677143"/>
    <w:rsid w:val="00677AD7"/>
    <w:rsid w:val="00677CC8"/>
    <w:rsid w:val="00682B37"/>
    <w:rsid w:val="006830F9"/>
    <w:rsid w:val="00684A72"/>
    <w:rsid w:val="00684C26"/>
    <w:rsid w:val="00686109"/>
    <w:rsid w:val="006876EF"/>
    <w:rsid w:val="006877DE"/>
    <w:rsid w:val="00687E5A"/>
    <w:rsid w:val="00695034"/>
    <w:rsid w:val="00697C29"/>
    <w:rsid w:val="006A00E6"/>
    <w:rsid w:val="006A2DDB"/>
    <w:rsid w:val="006A2EC0"/>
    <w:rsid w:val="006A597F"/>
    <w:rsid w:val="006A60B2"/>
    <w:rsid w:val="006A6648"/>
    <w:rsid w:val="006A6965"/>
    <w:rsid w:val="006B0517"/>
    <w:rsid w:val="006B0687"/>
    <w:rsid w:val="006B16BD"/>
    <w:rsid w:val="006B38D2"/>
    <w:rsid w:val="006B5811"/>
    <w:rsid w:val="006B632B"/>
    <w:rsid w:val="006B6A9B"/>
    <w:rsid w:val="006B70AD"/>
    <w:rsid w:val="006C0B35"/>
    <w:rsid w:val="006C1CF2"/>
    <w:rsid w:val="006C2D8E"/>
    <w:rsid w:val="006C413D"/>
    <w:rsid w:val="006C4A5E"/>
    <w:rsid w:val="006C6244"/>
    <w:rsid w:val="006C645A"/>
    <w:rsid w:val="006C6590"/>
    <w:rsid w:val="006C74B1"/>
    <w:rsid w:val="006D1F82"/>
    <w:rsid w:val="006D372B"/>
    <w:rsid w:val="006D3F72"/>
    <w:rsid w:val="006D6925"/>
    <w:rsid w:val="006D7265"/>
    <w:rsid w:val="006D7A02"/>
    <w:rsid w:val="006D7FC4"/>
    <w:rsid w:val="006E0913"/>
    <w:rsid w:val="006E0B30"/>
    <w:rsid w:val="006E0C1C"/>
    <w:rsid w:val="006E0FD6"/>
    <w:rsid w:val="006E34CB"/>
    <w:rsid w:val="006E7C23"/>
    <w:rsid w:val="006F04EE"/>
    <w:rsid w:val="006F09C2"/>
    <w:rsid w:val="006F0B13"/>
    <w:rsid w:val="006F4C01"/>
    <w:rsid w:val="006F6499"/>
    <w:rsid w:val="006F6DA4"/>
    <w:rsid w:val="006F7699"/>
    <w:rsid w:val="007016E0"/>
    <w:rsid w:val="007036BF"/>
    <w:rsid w:val="00706443"/>
    <w:rsid w:val="0070732D"/>
    <w:rsid w:val="00707E0E"/>
    <w:rsid w:val="0071191A"/>
    <w:rsid w:val="00712577"/>
    <w:rsid w:val="007128C6"/>
    <w:rsid w:val="0071299F"/>
    <w:rsid w:val="00712DC9"/>
    <w:rsid w:val="00713493"/>
    <w:rsid w:val="00713517"/>
    <w:rsid w:val="00713582"/>
    <w:rsid w:val="0071372C"/>
    <w:rsid w:val="00715163"/>
    <w:rsid w:val="007154E8"/>
    <w:rsid w:val="007206DA"/>
    <w:rsid w:val="007213B6"/>
    <w:rsid w:val="00722FC9"/>
    <w:rsid w:val="00723311"/>
    <w:rsid w:val="007237AD"/>
    <w:rsid w:val="007252A9"/>
    <w:rsid w:val="00725C64"/>
    <w:rsid w:val="007310EC"/>
    <w:rsid w:val="007379DF"/>
    <w:rsid w:val="00742868"/>
    <w:rsid w:val="00742A91"/>
    <w:rsid w:val="00742E13"/>
    <w:rsid w:val="0074317D"/>
    <w:rsid w:val="00743E03"/>
    <w:rsid w:val="00747D5F"/>
    <w:rsid w:val="00750355"/>
    <w:rsid w:val="00751A50"/>
    <w:rsid w:val="007520AD"/>
    <w:rsid w:val="00752A0E"/>
    <w:rsid w:val="00753AC0"/>
    <w:rsid w:val="00753AD7"/>
    <w:rsid w:val="00755311"/>
    <w:rsid w:val="00755601"/>
    <w:rsid w:val="00760D60"/>
    <w:rsid w:val="00761268"/>
    <w:rsid w:val="007623A5"/>
    <w:rsid w:val="00762E36"/>
    <w:rsid w:val="00763985"/>
    <w:rsid w:val="00764393"/>
    <w:rsid w:val="00764D74"/>
    <w:rsid w:val="00765DC8"/>
    <w:rsid w:val="007673FA"/>
    <w:rsid w:val="007676AD"/>
    <w:rsid w:val="00767995"/>
    <w:rsid w:val="00767DA3"/>
    <w:rsid w:val="00767DFE"/>
    <w:rsid w:val="00770792"/>
    <w:rsid w:val="007727DB"/>
    <w:rsid w:val="007736A3"/>
    <w:rsid w:val="00774F0F"/>
    <w:rsid w:val="007754DE"/>
    <w:rsid w:val="007756CC"/>
    <w:rsid w:val="00775973"/>
    <w:rsid w:val="007761A0"/>
    <w:rsid w:val="007763C1"/>
    <w:rsid w:val="0078040C"/>
    <w:rsid w:val="007817C9"/>
    <w:rsid w:val="007826DD"/>
    <w:rsid w:val="007832EC"/>
    <w:rsid w:val="0078704C"/>
    <w:rsid w:val="00787CCF"/>
    <w:rsid w:val="0079027A"/>
    <w:rsid w:val="00792051"/>
    <w:rsid w:val="00792A94"/>
    <w:rsid w:val="0079581D"/>
    <w:rsid w:val="00796A27"/>
    <w:rsid w:val="00797FBF"/>
    <w:rsid w:val="007A08E6"/>
    <w:rsid w:val="007A0998"/>
    <w:rsid w:val="007A2874"/>
    <w:rsid w:val="007A3C6B"/>
    <w:rsid w:val="007A49F9"/>
    <w:rsid w:val="007A4BB8"/>
    <w:rsid w:val="007A6800"/>
    <w:rsid w:val="007A7363"/>
    <w:rsid w:val="007B193A"/>
    <w:rsid w:val="007C27BA"/>
    <w:rsid w:val="007C2FFC"/>
    <w:rsid w:val="007C7416"/>
    <w:rsid w:val="007C76C0"/>
    <w:rsid w:val="007C7925"/>
    <w:rsid w:val="007D13C1"/>
    <w:rsid w:val="007D2BD0"/>
    <w:rsid w:val="007D2D4C"/>
    <w:rsid w:val="007D38C4"/>
    <w:rsid w:val="007D441C"/>
    <w:rsid w:val="007D5B70"/>
    <w:rsid w:val="007D74D2"/>
    <w:rsid w:val="007D7E00"/>
    <w:rsid w:val="007E04F7"/>
    <w:rsid w:val="007E1ED3"/>
    <w:rsid w:val="007E3FD6"/>
    <w:rsid w:val="007E4138"/>
    <w:rsid w:val="007E4961"/>
    <w:rsid w:val="007E7267"/>
    <w:rsid w:val="007F25C1"/>
    <w:rsid w:val="007F31D3"/>
    <w:rsid w:val="007F339C"/>
    <w:rsid w:val="007F4A9D"/>
    <w:rsid w:val="007F4ABD"/>
    <w:rsid w:val="007F50FA"/>
    <w:rsid w:val="007F577E"/>
    <w:rsid w:val="007F57C8"/>
    <w:rsid w:val="007F5900"/>
    <w:rsid w:val="008003E6"/>
    <w:rsid w:val="00800ACB"/>
    <w:rsid w:val="00800DF0"/>
    <w:rsid w:val="00801886"/>
    <w:rsid w:val="00801BA7"/>
    <w:rsid w:val="008030BD"/>
    <w:rsid w:val="00803874"/>
    <w:rsid w:val="00804CA8"/>
    <w:rsid w:val="00804D02"/>
    <w:rsid w:val="00805958"/>
    <w:rsid w:val="00811096"/>
    <w:rsid w:val="00811793"/>
    <w:rsid w:val="008123F2"/>
    <w:rsid w:val="00814FDD"/>
    <w:rsid w:val="00815ACD"/>
    <w:rsid w:val="0081706A"/>
    <w:rsid w:val="00824054"/>
    <w:rsid w:val="00824515"/>
    <w:rsid w:val="00824949"/>
    <w:rsid w:val="008254BD"/>
    <w:rsid w:val="0082606B"/>
    <w:rsid w:val="0082726C"/>
    <w:rsid w:val="00833EA1"/>
    <w:rsid w:val="0083439E"/>
    <w:rsid w:val="0083476D"/>
    <w:rsid w:val="008356E4"/>
    <w:rsid w:val="008368D3"/>
    <w:rsid w:val="00841FB5"/>
    <w:rsid w:val="00841FDE"/>
    <w:rsid w:val="0084250D"/>
    <w:rsid w:val="0084400B"/>
    <w:rsid w:val="00845EAA"/>
    <w:rsid w:val="00846817"/>
    <w:rsid w:val="0084791A"/>
    <w:rsid w:val="0085058E"/>
    <w:rsid w:val="008521FC"/>
    <w:rsid w:val="0085380C"/>
    <w:rsid w:val="00854A5E"/>
    <w:rsid w:val="0085546C"/>
    <w:rsid w:val="008555DA"/>
    <w:rsid w:val="008605B2"/>
    <w:rsid w:val="00860CFD"/>
    <w:rsid w:val="00861D00"/>
    <w:rsid w:val="00862127"/>
    <w:rsid w:val="00862BFD"/>
    <w:rsid w:val="00863770"/>
    <w:rsid w:val="00864343"/>
    <w:rsid w:val="00864DCC"/>
    <w:rsid w:val="00865937"/>
    <w:rsid w:val="00866889"/>
    <w:rsid w:val="00866A41"/>
    <w:rsid w:val="00867309"/>
    <w:rsid w:val="008715AB"/>
    <w:rsid w:val="00872167"/>
    <w:rsid w:val="008738DB"/>
    <w:rsid w:val="00873956"/>
    <w:rsid w:val="00874775"/>
    <w:rsid w:val="00874B54"/>
    <w:rsid w:val="008750A3"/>
    <w:rsid w:val="00880308"/>
    <w:rsid w:val="00880A07"/>
    <w:rsid w:val="00880BAA"/>
    <w:rsid w:val="00880C5A"/>
    <w:rsid w:val="00881EEA"/>
    <w:rsid w:val="00883EFC"/>
    <w:rsid w:val="00884112"/>
    <w:rsid w:val="00884285"/>
    <w:rsid w:val="008857EA"/>
    <w:rsid w:val="00887096"/>
    <w:rsid w:val="00890484"/>
    <w:rsid w:val="008912CF"/>
    <w:rsid w:val="00891733"/>
    <w:rsid w:val="0089253F"/>
    <w:rsid w:val="00892868"/>
    <w:rsid w:val="008932B6"/>
    <w:rsid w:val="0089344E"/>
    <w:rsid w:val="008A101C"/>
    <w:rsid w:val="008A2A22"/>
    <w:rsid w:val="008A34B2"/>
    <w:rsid w:val="008A3DC8"/>
    <w:rsid w:val="008A3EE2"/>
    <w:rsid w:val="008A58E3"/>
    <w:rsid w:val="008A7864"/>
    <w:rsid w:val="008B02FC"/>
    <w:rsid w:val="008B06AC"/>
    <w:rsid w:val="008B0758"/>
    <w:rsid w:val="008B08AC"/>
    <w:rsid w:val="008B0CF2"/>
    <w:rsid w:val="008B1A8D"/>
    <w:rsid w:val="008B2751"/>
    <w:rsid w:val="008B41B3"/>
    <w:rsid w:val="008B4C42"/>
    <w:rsid w:val="008B7EEA"/>
    <w:rsid w:val="008C08D3"/>
    <w:rsid w:val="008C2637"/>
    <w:rsid w:val="008C3487"/>
    <w:rsid w:val="008C401C"/>
    <w:rsid w:val="008C426D"/>
    <w:rsid w:val="008C4C35"/>
    <w:rsid w:val="008C532C"/>
    <w:rsid w:val="008C573E"/>
    <w:rsid w:val="008C5C17"/>
    <w:rsid w:val="008C6069"/>
    <w:rsid w:val="008D2A0E"/>
    <w:rsid w:val="008D3471"/>
    <w:rsid w:val="008D3EF8"/>
    <w:rsid w:val="008E0CE1"/>
    <w:rsid w:val="008E19BD"/>
    <w:rsid w:val="008E42FF"/>
    <w:rsid w:val="008E594C"/>
    <w:rsid w:val="008E641B"/>
    <w:rsid w:val="008F0582"/>
    <w:rsid w:val="008F090F"/>
    <w:rsid w:val="008F0E02"/>
    <w:rsid w:val="008F1E1F"/>
    <w:rsid w:val="008F2809"/>
    <w:rsid w:val="008F487F"/>
    <w:rsid w:val="00900E4E"/>
    <w:rsid w:val="0090222D"/>
    <w:rsid w:val="00904BDE"/>
    <w:rsid w:val="00905AC6"/>
    <w:rsid w:val="00905D4B"/>
    <w:rsid w:val="00906D75"/>
    <w:rsid w:val="00907A53"/>
    <w:rsid w:val="00911099"/>
    <w:rsid w:val="0091157B"/>
    <w:rsid w:val="009117DF"/>
    <w:rsid w:val="00912961"/>
    <w:rsid w:val="00912B70"/>
    <w:rsid w:val="009134F8"/>
    <w:rsid w:val="00913F96"/>
    <w:rsid w:val="0091549F"/>
    <w:rsid w:val="0091589D"/>
    <w:rsid w:val="00922077"/>
    <w:rsid w:val="0092418F"/>
    <w:rsid w:val="009268DB"/>
    <w:rsid w:val="00926963"/>
    <w:rsid w:val="00926BAA"/>
    <w:rsid w:val="009271FA"/>
    <w:rsid w:val="00927DC9"/>
    <w:rsid w:val="009305BD"/>
    <w:rsid w:val="0093124D"/>
    <w:rsid w:val="009336E1"/>
    <w:rsid w:val="00934D89"/>
    <w:rsid w:val="00935EF6"/>
    <w:rsid w:val="009367F7"/>
    <w:rsid w:val="0093769B"/>
    <w:rsid w:val="00940313"/>
    <w:rsid w:val="009421F5"/>
    <w:rsid w:val="00943409"/>
    <w:rsid w:val="00946753"/>
    <w:rsid w:val="00947A76"/>
    <w:rsid w:val="009525A9"/>
    <w:rsid w:val="00952CE7"/>
    <w:rsid w:val="00952DC1"/>
    <w:rsid w:val="00952F95"/>
    <w:rsid w:val="009539D5"/>
    <w:rsid w:val="0095624E"/>
    <w:rsid w:val="00956637"/>
    <w:rsid w:val="00960917"/>
    <w:rsid w:val="009627B3"/>
    <w:rsid w:val="0096301D"/>
    <w:rsid w:val="0096506A"/>
    <w:rsid w:val="0096635D"/>
    <w:rsid w:val="00972689"/>
    <w:rsid w:val="00972969"/>
    <w:rsid w:val="009743D1"/>
    <w:rsid w:val="0097442A"/>
    <w:rsid w:val="00974AE4"/>
    <w:rsid w:val="00974F37"/>
    <w:rsid w:val="00975983"/>
    <w:rsid w:val="00975D69"/>
    <w:rsid w:val="00976D8C"/>
    <w:rsid w:val="00977B5B"/>
    <w:rsid w:val="00977C19"/>
    <w:rsid w:val="00980294"/>
    <w:rsid w:val="0098356A"/>
    <w:rsid w:val="00984148"/>
    <w:rsid w:val="009867EB"/>
    <w:rsid w:val="00986B59"/>
    <w:rsid w:val="00990F3A"/>
    <w:rsid w:val="009924C9"/>
    <w:rsid w:val="00994065"/>
    <w:rsid w:val="00995423"/>
    <w:rsid w:val="00996091"/>
    <w:rsid w:val="009A0630"/>
    <w:rsid w:val="009A241B"/>
    <w:rsid w:val="009A27BB"/>
    <w:rsid w:val="009A40B4"/>
    <w:rsid w:val="009A5DEE"/>
    <w:rsid w:val="009A71E2"/>
    <w:rsid w:val="009A760D"/>
    <w:rsid w:val="009A7E36"/>
    <w:rsid w:val="009B022E"/>
    <w:rsid w:val="009B0597"/>
    <w:rsid w:val="009B0FF8"/>
    <w:rsid w:val="009B268A"/>
    <w:rsid w:val="009B2C75"/>
    <w:rsid w:val="009B6F53"/>
    <w:rsid w:val="009B72C1"/>
    <w:rsid w:val="009B79DB"/>
    <w:rsid w:val="009C1A03"/>
    <w:rsid w:val="009C3E61"/>
    <w:rsid w:val="009C3E8F"/>
    <w:rsid w:val="009C5438"/>
    <w:rsid w:val="009C5BB4"/>
    <w:rsid w:val="009D0694"/>
    <w:rsid w:val="009D0812"/>
    <w:rsid w:val="009D193C"/>
    <w:rsid w:val="009D6E31"/>
    <w:rsid w:val="009E0018"/>
    <w:rsid w:val="009E0F2D"/>
    <w:rsid w:val="009E2C1A"/>
    <w:rsid w:val="009E491C"/>
    <w:rsid w:val="009E682A"/>
    <w:rsid w:val="009E7767"/>
    <w:rsid w:val="009F075B"/>
    <w:rsid w:val="009F18CC"/>
    <w:rsid w:val="009F3BF0"/>
    <w:rsid w:val="009F504D"/>
    <w:rsid w:val="009F5964"/>
    <w:rsid w:val="009F6163"/>
    <w:rsid w:val="009F62BA"/>
    <w:rsid w:val="009F79B8"/>
    <w:rsid w:val="009F7BF7"/>
    <w:rsid w:val="00A00813"/>
    <w:rsid w:val="00A03087"/>
    <w:rsid w:val="00A056CE"/>
    <w:rsid w:val="00A0582C"/>
    <w:rsid w:val="00A07F42"/>
    <w:rsid w:val="00A10DEF"/>
    <w:rsid w:val="00A12AAD"/>
    <w:rsid w:val="00A13079"/>
    <w:rsid w:val="00A137A2"/>
    <w:rsid w:val="00A13832"/>
    <w:rsid w:val="00A16444"/>
    <w:rsid w:val="00A209D4"/>
    <w:rsid w:val="00A217DF"/>
    <w:rsid w:val="00A2215F"/>
    <w:rsid w:val="00A22A83"/>
    <w:rsid w:val="00A23CFE"/>
    <w:rsid w:val="00A248CE"/>
    <w:rsid w:val="00A30EA0"/>
    <w:rsid w:val="00A3130C"/>
    <w:rsid w:val="00A3332B"/>
    <w:rsid w:val="00A362BC"/>
    <w:rsid w:val="00A36AA9"/>
    <w:rsid w:val="00A37250"/>
    <w:rsid w:val="00A40D7D"/>
    <w:rsid w:val="00A41F95"/>
    <w:rsid w:val="00A432F9"/>
    <w:rsid w:val="00A43B78"/>
    <w:rsid w:val="00A453C1"/>
    <w:rsid w:val="00A457FC"/>
    <w:rsid w:val="00A47122"/>
    <w:rsid w:val="00A478E8"/>
    <w:rsid w:val="00A50560"/>
    <w:rsid w:val="00A50E2A"/>
    <w:rsid w:val="00A5420E"/>
    <w:rsid w:val="00A548A3"/>
    <w:rsid w:val="00A54EF9"/>
    <w:rsid w:val="00A556EF"/>
    <w:rsid w:val="00A55D70"/>
    <w:rsid w:val="00A5720A"/>
    <w:rsid w:val="00A574A3"/>
    <w:rsid w:val="00A60D20"/>
    <w:rsid w:val="00A61480"/>
    <w:rsid w:val="00A61555"/>
    <w:rsid w:val="00A62544"/>
    <w:rsid w:val="00A65C1C"/>
    <w:rsid w:val="00A66983"/>
    <w:rsid w:val="00A674EA"/>
    <w:rsid w:val="00A6752D"/>
    <w:rsid w:val="00A67DFB"/>
    <w:rsid w:val="00A71137"/>
    <w:rsid w:val="00A7124E"/>
    <w:rsid w:val="00A72A01"/>
    <w:rsid w:val="00A7463C"/>
    <w:rsid w:val="00A75773"/>
    <w:rsid w:val="00A80B40"/>
    <w:rsid w:val="00A816D8"/>
    <w:rsid w:val="00A826B7"/>
    <w:rsid w:val="00A8273A"/>
    <w:rsid w:val="00A82C89"/>
    <w:rsid w:val="00A87A1C"/>
    <w:rsid w:val="00A90EC5"/>
    <w:rsid w:val="00A93D48"/>
    <w:rsid w:val="00A94513"/>
    <w:rsid w:val="00A94C2D"/>
    <w:rsid w:val="00A972A5"/>
    <w:rsid w:val="00A97643"/>
    <w:rsid w:val="00A97AC3"/>
    <w:rsid w:val="00A97C24"/>
    <w:rsid w:val="00AA0218"/>
    <w:rsid w:val="00AA1455"/>
    <w:rsid w:val="00AA1F07"/>
    <w:rsid w:val="00AA3818"/>
    <w:rsid w:val="00AA3A25"/>
    <w:rsid w:val="00AA4402"/>
    <w:rsid w:val="00AA4947"/>
    <w:rsid w:val="00AA7600"/>
    <w:rsid w:val="00AB08DC"/>
    <w:rsid w:val="00AB3739"/>
    <w:rsid w:val="00AB3AD6"/>
    <w:rsid w:val="00AB3BBB"/>
    <w:rsid w:val="00AB4620"/>
    <w:rsid w:val="00AB6424"/>
    <w:rsid w:val="00AC000C"/>
    <w:rsid w:val="00AC03DA"/>
    <w:rsid w:val="00AC0458"/>
    <w:rsid w:val="00AC0A25"/>
    <w:rsid w:val="00AC19CE"/>
    <w:rsid w:val="00AC26C0"/>
    <w:rsid w:val="00AC2D52"/>
    <w:rsid w:val="00AC3A84"/>
    <w:rsid w:val="00AC47D5"/>
    <w:rsid w:val="00AC4BAB"/>
    <w:rsid w:val="00AC6541"/>
    <w:rsid w:val="00AC67B4"/>
    <w:rsid w:val="00AC6935"/>
    <w:rsid w:val="00AC77F4"/>
    <w:rsid w:val="00AD0965"/>
    <w:rsid w:val="00AD1C42"/>
    <w:rsid w:val="00AD1D35"/>
    <w:rsid w:val="00AD59AD"/>
    <w:rsid w:val="00AD5AAB"/>
    <w:rsid w:val="00AD5C71"/>
    <w:rsid w:val="00AD5C99"/>
    <w:rsid w:val="00AD610C"/>
    <w:rsid w:val="00AD6978"/>
    <w:rsid w:val="00AE16CC"/>
    <w:rsid w:val="00AE2EE1"/>
    <w:rsid w:val="00AE2F2F"/>
    <w:rsid w:val="00AE349C"/>
    <w:rsid w:val="00AE3DBE"/>
    <w:rsid w:val="00AE4E8C"/>
    <w:rsid w:val="00AE6896"/>
    <w:rsid w:val="00AE750C"/>
    <w:rsid w:val="00AE7B8C"/>
    <w:rsid w:val="00AF132C"/>
    <w:rsid w:val="00AF367A"/>
    <w:rsid w:val="00AF3C95"/>
    <w:rsid w:val="00AF5029"/>
    <w:rsid w:val="00AF6756"/>
    <w:rsid w:val="00AF6CD8"/>
    <w:rsid w:val="00AF6D03"/>
    <w:rsid w:val="00B028C7"/>
    <w:rsid w:val="00B03C69"/>
    <w:rsid w:val="00B05A54"/>
    <w:rsid w:val="00B06063"/>
    <w:rsid w:val="00B06CE7"/>
    <w:rsid w:val="00B06FC6"/>
    <w:rsid w:val="00B13CF2"/>
    <w:rsid w:val="00B14DFE"/>
    <w:rsid w:val="00B15B55"/>
    <w:rsid w:val="00B16021"/>
    <w:rsid w:val="00B204B5"/>
    <w:rsid w:val="00B22268"/>
    <w:rsid w:val="00B22E16"/>
    <w:rsid w:val="00B24035"/>
    <w:rsid w:val="00B26043"/>
    <w:rsid w:val="00B268C8"/>
    <w:rsid w:val="00B278E8"/>
    <w:rsid w:val="00B34EEA"/>
    <w:rsid w:val="00B36357"/>
    <w:rsid w:val="00B41267"/>
    <w:rsid w:val="00B434DC"/>
    <w:rsid w:val="00B4379F"/>
    <w:rsid w:val="00B46579"/>
    <w:rsid w:val="00B46C1F"/>
    <w:rsid w:val="00B477ED"/>
    <w:rsid w:val="00B47F7B"/>
    <w:rsid w:val="00B50320"/>
    <w:rsid w:val="00B50783"/>
    <w:rsid w:val="00B51CBB"/>
    <w:rsid w:val="00B51EA6"/>
    <w:rsid w:val="00B52326"/>
    <w:rsid w:val="00B52410"/>
    <w:rsid w:val="00B559F7"/>
    <w:rsid w:val="00B56EC4"/>
    <w:rsid w:val="00B57BE5"/>
    <w:rsid w:val="00B6047B"/>
    <w:rsid w:val="00B607EE"/>
    <w:rsid w:val="00B62B29"/>
    <w:rsid w:val="00B62B97"/>
    <w:rsid w:val="00B62BB1"/>
    <w:rsid w:val="00B62CA2"/>
    <w:rsid w:val="00B62D18"/>
    <w:rsid w:val="00B64C38"/>
    <w:rsid w:val="00B656B7"/>
    <w:rsid w:val="00B665BD"/>
    <w:rsid w:val="00B669A3"/>
    <w:rsid w:val="00B67BB2"/>
    <w:rsid w:val="00B74393"/>
    <w:rsid w:val="00B76596"/>
    <w:rsid w:val="00B769F5"/>
    <w:rsid w:val="00B802B4"/>
    <w:rsid w:val="00B8256D"/>
    <w:rsid w:val="00B8392C"/>
    <w:rsid w:val="00B85E2A"/>
    <w:rsid w:val="00B86FDD"/>
    <w:rsid w:val="00B9215D"/>
    <w:rsid w:val="00B93A41"/>
    <w:rsid w:val="00B9459A"/>
    <w:rsid w:val="00B949D2"/>
    <w:rsid w:val="00BA04F8"/>
    <w:rsid w:val="00BA2CCA"/>
    <w:rsid w:val="00BA2E24"/>
    <w:rsid w:val="00BA3446"/>
    <w:rsid w:val="00BA3C92"/>
    <w:rsid w:val="00BA4804"/>
    <w:rsid w:val="00BA556A"/>
    <w:rsid w:val="00BA66F7"/>
    <w:rsid w:val="00BA7AE1"/>
    <w:rsid w:val="00BA7B1B"/>
    <w:rsid w:val="00BB02B6"/>
    <w:rsid w:val="00BB05D6"/>
    <w:rsid w:val="00BB3D6B"/>
    <w:rsid w:val="00BB3F80"/>
    <w:rsid w:val="00BC042E"/>
    <w:rsid w:val="00BC0C96"/>
    <w:rsid w:val="00BC1FEE"/>
    <w:rsid w:val="00BC3A78"/>
    <w:rsid w:val="00BC46BC"/>
    <w:rsid w:val="00BC4D2A"/>
    <w:rsid w:val="00BC5BDE"/>
    <w:rsid w:val="00BC6A6D"/>
    <w:rsid w:val="00BC72EE"/>
    <w:rsid w:val="00BC7FA6"/>
    <w:rsid w:val="00BD1E60"/>
    <w:rsid w:val="00BD51EB"/>
    <w:rsid w:val="00BD53FE"/>
    <w:rsid w:val="00BD573F"/>
    <w:rsid w:val="00BD76DA"/>
    <w:rsid w:val="00BE0288"/>
    <w:rsid w:val="00BE0786"/>
    <w:rsid w:val="00BE38B3"/>
    <w:rsid w:val="00BE67D6"/>
    <w:rsid w:val="00BE6B72"/>
    <w:rsid w:val="00BE76BF"/>
    <w:rsid w:val="00BF1674"/>
    <w:rsid w:val="00BF1A88"/>
    <w:rsid w:val="00BF46C3"/>
    <w:rsid w:val="00BF46D9"/>
    <w:rsid w:val="00BF4DBE"/>
    <w:rsid w:val="00BF5FF3"/>
    <w:rsid w:val="00C01682"/>
    <w:rsid w:val="00C018B6"/>
    <w:rsid w:val="00C0260F"/>
    <w:rsid w:val="00C04E66"/>
    <w:rsid w:val="00C054ED"/>
    <w:rsid w:val="00C075A9"/>
    <w:rsid w:val="00C101B0"/>
    <w:rsid w:val="00C1109F"/>
    <w:rsid w:val="00C12572"/>
    <w:rsid w:val="00C14C10"/>
    <w:rsid w:val="00C1502A"/>
    <w:rsid w:val="00C16C5B"/>
    <w:rsid w:val="00C21094"/>
    <w:rsid w:val="00C23243"/>
    <w:rsid w:val="00C2447A"/>
    <w:rsid w:val="00C25744"/>
    <w:rsid w:val="00C2647A"/>
    <w:rsid w:val="00C30427"/>
    <w:rsid w:val="00C322B5"/>
    <w:rsid w:val="00C34786"/>
    <w:rsid w:val="00C348A8"/>
    <w:rsid w:val="00C36652"/>
    <w:rsid w:val="00C37029"/>
    <w:rsid w:val="00C37FF6"/>
    <w:rsid w:val="00C40745"/>
    <w:rsid w:val="00C41F36"/>
    <w:rsid w:val="00C443C4"/>
    <w:rsid w:val="00C4524A"/>
    <w:rsid w:val="00C465EE"/>
    <w:rsid w:val="00C47C06"/>
    <w:rsid w:val="00C5090A"/>
    <w:rsid w:val="00C53D34"/>
    <w:rsid w:val="00C545A5"/>
    <w:rsid w:val="00C546D7"/>
    <w:rsid w:val="00C54BBB"/>
    <w:rsid w:val="00C55600"/>
    <w:rsid w:val="00C5599F"/>
    <w:rsid w:val="00C55DCC"/>
    <w:rsid w:val="00C57763"/>
    <w:rsid w:val="00C614C7"/>
    <w:rsid w:val="00C6388C"/>
    <w:rsid w:val="00C647A4"/>
    <w:rsid w:val="00C64D32"/>
    <w:rsid w:val="00C65CEB"/>
    <w:rsid w:val="00C667BE"/>
    <w:rsid w:val="00C672EC"/>
    <w:rsid w:val="00C723FE"/>
    <w:rsid w:val="00C724A0"/>
    <w:rsid w:val="00C72BF4"/>
    <w:rsid w:val="00C73703"/>
    <w:rsid w:val="00C74391"/>
    <w:rsid w:val="00C74B81"/>
    <w:rsid w:val="00C7571A"/>
    <w:rsid w:val="00C77685"/>
    <w:rsid w:val="00C777E7"/>
    <w:rsid w:val="00C80EBC"/>
    <w:rsid w:val="00C82267"/>
    <w:rsid w:val="00C8283F"/>
    <w:rsid w:val="00C839BE"/>
    <w:rsid w:val="00C85CEF"/>
    <w:rsid w:val="00C85FA7"/>
    <w:rsid w:val="00C87694"/>
    <w:rsid w:val="00C933E5"/>
    <w:rsid w:val="00C93815"/>
    <w:rsid w:val="00C95550"/>
    <w:rsid w:val="00C9640C"/>
    <w:rsid w:val="00CA0FBF"/>
    <w:rsid w:val="00CA13D5"/>
    <w:rsid w:val="00CA2622"/>
    <w:rsid w:val="00CA30E8"/>
    <w:rsid w:val="00CA395F"/>
    <w:rsid w:val="00CA3D83"/>
    <w:rsid w:val="00CA4C70"/>
    <w:rsid w:val="00CA5154"/>
    <w:rsid w:val="00CA5506"/>
    <w:rsid w:val="00CA5897"/>
    <w:rsid w:val="00CA73E4"/>
    <w:rsid w:val="00CA7A05"/>
    <w:rsid w:val="00CB15F7"/>
    <w:rsid w:val="00CB392A"/>
    <w:rsid w:val="00CB3DD2"/>
    <w:rsid w:val="00CB6ACA"/>
    <w:rsid w:val="00CB6CD7"/>
    <w:rsid w:val="00CB7C24"/>
    <w:rsid w:val="00CC1F19"/>
    <w:rsid w:val="00CC213C"/>
    <w:rsid w:val="00CC269F"/>
    <w:rsid w:val="00CC34EE"/>
    <w:rsid w:val="00CC5BAF"/>
    <w:rsid w:val="00CC5E88"/>
    <w:rsid w:val="00CC619E"/>
    <w:rsid w:val="00CD1AAD"/>
    <w:rsid w:val="00CD1E6A"/>
    <w:rsid w:val="00CD2175"/>
    <w:rsid w:val="00CD7169"/>
    <w:rsid w:val="00CD72C8"/>
    <w:rsid w:val="00CD7658"/>
    <w:rsid w:val="00CE0740"/>
    <w:rsid w:val="00CE09C5"/>
    <w:rsid w:val="00CE0B3F"/>
    <w:rsid w:val="00CE13B3"/>
    <w:rsid w:val="00CE16CE"/>
    <w:rsid w:val="00CE2137"/>
    <w:rsid w:val="00CE4DEF"/>
    <w:rsid w:val="00CE5B2B"/>
    <w:rsid w:val="00CE68C8"/>
    <w:rsid w:val="00CF01E4"/>
    <w:rsid w:val="00CF1C36"/>
    <w:rsid w:val="00CF2C5C"/>
    <w:rsid w:val="00CF454B"/>
    <w:rsid w:val="00CF5699"/>
    <w:rsid w:val="00D00953"/>
    <w:rsid w:val="00D00A84"/>
    <w:rsid w:val="00D01761"/>
    <w:rsid w:val="00D03661"/>
    <w:rsid w:val="00D03C74"/>
    <w:rsid w:val="00D05070"/>
    <w:rsid w:val="00D068CB"/>
    <w:rsid w:val="00D10F9E"/>
    <w:rsid w:val="00D1108C"/>
    <w:rsid w:val="00D117E9"/>
    <w:rsid w:val="00D13243"/>
    <w:rsid w:val="00D15340"/>
    <w:rsid w:val="00D15405"/>
    <w:rsid w:val="00D16641"/>
    <w:rsid w:val="00D16A43"/>
    <w:rsid w:val="00D16A5D"/>
    <w:rsid w:val="00D1725B"/>
    <w:rsid w:val="00D17DF6"/>
    <w:rsid w:val="00D20FD5"/>
    <w:rsid w:val="00D2202F"/>
    <w:rsid w:val="00D238C6"/>
    <w:rsid w:val="00D23981"/>
    <w:rsid w:val="00D23CA3"/>
    <w:rsid w:val="00D27447"/>
    <w:rsid w:val="00D31EBD"/>
    <w:rsid w:val="00D340FE"/>
    <w:rsid w:val="00D377FF"/>
    <w:rsid w:val="00D4083A"/>
    <w:rsid w:val="00D40EBD"/>
    <w:rsid w:val="00D40F41"/>
    <w:rsid w:val="00D4333F"/>
    <w:rsid w:val="00D44574"/>
    <w:rsid w:val="00D45640"/>
    <w:rsid w:val="00D46115"/>
    <w:rsid w:val="00D46870"/>
    <w:rsid w:val="00D47FB7"/>
    <w:rsid w:val="00D50180"/>
    <w:rsid w:val="00D51047"/>
    <w:rsid w:val="00D524A2"/>
    <w:rsid w:val="00D53B8D"/>
    <w:rsid w:val="00D55E73"/>
    <w:rsid w:val="00D561D0"/>
    <w:rsid w:val="00D57BA6"/>
    <w:rsid w:val="00D60255"/>
    <w:rsid w:val="00D60EA5"/>
    <w:rsid w:val="00D62C10"/>
    <w:rsid w:val="00D62C44"/>
    <w:rsid w:val="00D62DEB"/>
    <w:rsid w:val="00D641D9"/>
    <w:rsid w:val="00D64935"/>
    <w:rsid w:val="00D651C7"/>
    <w:rsid w:val="00D65C82"/>
    <w:rsid w:val="00D712AF"/>
    <w:rsid w:val="00D76FA8"/>
    <w:rsid w:val="00D76FD6"/>
    <w:rsid w:val="00D77AA1"/>
    <w:rsid w:val="00D77C1A"/>
    <w:rsid w:val="00D80238"/>
    <w:rsid w:val="00D805B5"/>
    <w:rsid w:val="00D81041"/>
    <w:rsid w:val="00D828F5"/>
    <w:rsid w:val="00D838A5"/>
    <w:rsid w:val="00D84F39"/>
    <w:rsid w:val="00D85253"/>
    <w:rsid w:val="00D8559F"/>
    <w:rsid w:val="00D85B07"/>
    <w:rsid w:val="00D85E3F"/>
    <w:rsid w:val="00D91A45"/>
    <w:rsid w:val="00D954AF"/>
    <w:rsid w:val="00D960F2"/>
    <w:rsid w:val="00D9718A"/>
    <w:rsid w:val="00DA033F"/>
    <w:rsid w:val="00DA08B4"/>
    <w:rsid w:val="00DA521F"/>
    <w:rsid w:val="00DA5242"/>
    <w:rsid w:val="00DA6718"/>
    <w:rsid w:val="00DA7BC6"/>
    <w:rsid w:val="00DB08E0"/>
    <w:rsid w:val="00DB1C0A"/>
    <w:rsid w:val="00DB252C"/>
    <w:rsid w:val="00DB298A"/>
    <w:rsid w:val="00DB5851"/>
    <w:rsid w:val="00DC00CB"/>
    <w:rsid w:val="00DC186F"/>
    <w:rsid w:val="00DC36C1"/>
    <w:rsid w:val="00DC50DF"/>
    <w:rsid w:val="00DC574F"/>
    <w:rsid w:val="00DC720C"/>
    <w:rsid w:val="00DC72E5"/>
    <w:rsid w:val="00DD07BC"/>
    <w:rsid w:val="00DD0CF4"/>
    <w:rsid w:val="00DD22DB"/>
    <w:rsid w:val="00DD2E4E"/>
    <w:rsid w:val="00DD6574"/>
    <w:rsid w:val="00DE0138"/>
    <w:rsid w:val="00DE26BA"/>
    <w:rsid w:val="00DE344B"/>
    <w:rsid w:val="00DE5483"/>
    <w:rsid w:val="00DE5C89"/>
    <w:rsid w:val="00DE7A61"/>
    <w:rsid w:val="00DE7C11"/>
    <w:rsid w:val="00DF0501"/>
    <w:rsid w:val="00DF0730"/>
    <w:rsid w:val="00DF2497"/>
    <w:rsid w:val="00DF555A"/>
    <w:rsid w:val="00DF6E99"/>
    <w:rsid w:val="00DF763A"/>
    <w:rsid w:val="00DF7FBC"/>
    <w:rsid w:val="00E00901"/>
    <w:rsid w:val="00E023C8"/>
    <w:rsid w:val="00E03DC1"/>
    <w:rsid w:val="00E03F90"/>
    <w:rsid w:val="00E046F5"/>
    <w:rsid w:val="00E0716F"/>
    <w:rsid w:val="00E10828"/>
    <w:rsid w:val="00E13CEF"/>
    <w:rsid w:val="00E15ECF"/>
    <w:rsid w:val="00E16455"/>
    <w:rsid w:val="00E17874"/>
    <w:rsid w:val="00E201EF"/>
    <w:rsid w:val="00E20563"/>
    <w:rsid w:val="00E23E59"/>
    <w:rsid w:val="00E260DC"/>
    <w:rsid w:val="00E27754"/>
    <w:rsid w:val="00E27B57"/>
    <w:rsid w:val="00E27D95"/>
    <w:rsid w:val="00E27F63"/>
    <w:rsid w:val="00E301F2"/>
    <w:rsid w:val="00E30CC2"/>
    <w:rsid w:val="00E32461"/>
    <w:rsid w:val="00E33090"/>
    <w:rsid w:val="00E3314B"/>
    <w:rsid w:val="00E35459"/>
    <w:rsid w:val="00E41D59"/>
    <w:rsid w:val="00E42E7A"/>
    <w:rsid w:val="00E43D8D"/>
    <w:rsid w:val="00E4420B"/>
    <w:rsid w:val="00E44A89"/>
    <w:rsid w:val="00E44D4E"/>
    <w:rsid w:val="00E45214"/>
    <w:rsid w:val="00E46855"/>
    <w:rsid w:val="00E47015"/>
    <w:rsid w:val="00E52B87"/>
    <w:rsid w:val="00E53F04"/>
    <w:rsid w:val="00E53F3C"/>
    <w:rsid w:val="00E56045"/>
    <w:rsid w:val="00E56552"/>
    <w:rsid w:val="00E575BD"/>
    <w:rsid w:val="00E627EB"/>
    <w:rsid w:val="00E62887"/>
    <w:rsid w:val="00E62D0F"/>
    <w:rsid w:val="00E6340E"/>
    <w:rsid w:val="00E63F08"/>
    <w:rsid w:val="00E644A4"/>
    <w:rsid w:val="00E64DBB"/>
    <w:rsid w:val="00E678BA"/>
    <w:rsid w:val="00E71731"/>
    <w:rsid w:val="00E71882"/>
    <w:rsid w:val="00E7254A"/>
    <w:rsid w:val="00E73D02"/>
    <w:rsid w:val="00E74059"/>
    <w:rsid w:val="00E747D3"/>
    <w:rsid w:val="00E75708"/>
    <w:rsid w:val="00E77713"/>
    <w:rsid w:val="00E81EB8"/>
    <w:rsid w:val="00E82B3A"/>
    <w:rsid w:val="00E83693"/>
    <w:rsid w:val="00E83848"/>
    <w:rsid w:val="00E86387"/>
    <w:rsid w:val="00E87702"/>
    <w:rsid w:val="00E91649"/>
    <w:rsid w:val="00E92CCD"/>
    <w:rsid w:val="00E935C0"/>
    <w:rsid w:val="00E93A58"/>
    <w:rsid w:val="00E94F84"/>
    <w:rsid w:val="00E96674"/>
    <w:rsid w:val="00EA104E"/>
    <w:rsid w:val="00EA36AF"/>
    <w:rsid w:val="00EB02BD"/>
    <w:rsid w:val="00EB145C"/>
    <w:rsid w:val="00EB4BA2"/>
    <w:rsid w:val="00EB75D1"/>
    <w:rsid w:val="00EB766D"/>
    <w:rsid w:val="00EB7915"/>
    <w:rsid w:val="00EC27F5"/>
    <w:rsid w:val="00EC4990"/>
    <w:rsid w:val="00EC7003"/>
    <w:rsid w:val="00ED40EB"/>
    <w:rsid w:val="00ED550D"/>
    <w:rsid w:val="00ED68FD"/>
    <w:rsid w:val="00EE00E1"/>
    <w:rsid w:val="00EE04FD"/>
    <w:rsid w:val="00EE19FC"/>
    <w:rsid w:val="00EE2461"/>
    <w:rsid w:val="00EF1DDE"/>
    <w:rsid w:val="00EF3A34"/>
    <w:rsid w:val="00EF4732"/>
    <w:rsid w:val="00EF5198"/>
    <w:rsid w:val="00EF57CC"/>
    <w:rsid w:val="00EF5E95"/>
    <w:rsid w:val="00EF7501"/>
    <w:rsid w:val="00F00345"/>
    <w:rsid w:val="00F004B6"/>
    <w:rsid w:val="00F00586"/>
    <w:rsid w:val="00F008D3"/>
    <w:rsid w:val="00F0139B"/>
    <w:rsid w:val="00F01419"/>
    <w:rsid w:val="00F01E94"/>
    <w:rsid w:val="00F035D6"/>
    <w:rsid w:val="00F0373E"/>
    <w:rsid w:val="00F0404E"/>
    <w:rsid w:val="00F04D6C"/>
    <w:rsid w:val="00F0714F"/>
    <w:rsid w:val="00F12A52"/>
    <w:rsid w:val="00F130E6"/>
    <w:rsid w:val="00F147A4"/>
    <w:rsid w:val="00F15C6D"/>
    <w:rsid w:val="00F16CE4"/>
    <w:rsid w:val="00F21EC6"/>
    <w:rsid w:val="00F23E6A"/>
    <w:rsid w:val="00F24FF5"/>
    <w:rsid w:val="00F266A3"/>
    <w:rsid w:val="00F3129F"/>
    <w:rsid w:val="00F31DD1"/>
    <w:rsid w:val="00F31E81"/>
    <w:rsid w:val="00F32491"/>
    <w:rsid w:val="00F3430D"/>
    <w:rsid w:val="00F34EF9"/>
    <w:rsid w:val="00F35EE4"/>
    <w:rsid w:val="00F36647"/>
    <w:rsid w:val="00F36680"/>
    <w:rsid w:val="00F36B31"/>
    <w:rsid w:val="00F36CDB"/>
    <w:rsid w:val="00F36E22"/>
    <w:rsid w:val="00F3749E"/>
    <w:rsid w:val="00F413EF"/>
    <w:rsid w:val="00F42CD0"/>
    <w:rsid w:val="00F4498C"/>
    <w:rsid w:val="00F44EB9"/>
    <w:rsid w:val="00F50123"/>
    <w:rsid w:val="00F51A4E"/>
    <w:rsid w:val="00F53EDB"/>
    <w:rsid w:val="00F54153"/>
    <w:rsid w:val="00F54CCB"/>
    <w:rsid w:val="00F55957"/>
    <w:rsid w:val="00F55B18"/>
    <w:rsid w:val="00F56CDA"/>
    <w:rsid w:val="00F5770E"/>
    <w:rsid w:val="00F62923"/>
    <w:rsid w:val="00F638DD"/>
    <w:rsid w:val="00F63B8B"/>
    <w:rsid w:val="00F643F0"/>
    <w:rsid w:val="00F65532"/>
    <w:rsid w:val="00F660C9"/>
    <w:rsid w:val="00F662A3"/>
    <w:rsid w:val="00F671A9"/>
    <w:rsid w:val="00F67F40"/>
    <w:rsid w:val="00F700DC"/>
    <w:rsid w:val="00F710F9"/>
    <w:rsid w:val="00F71B5B"/>
    <w:rsid w:val="00F71CD1"/>
    <w:rsid w:val="00F7330F"/>
    <w:rsid w:val="00F74E35"/>
    <w:rsid w:val="00F7708D"/>
    <w:rsid w:val="00F82E40"/>
    <w:rsid w:val="00F830BF"/>
    <w:rsid w:val="00F84111"/>
    <w:rsid w:val="00F859AF"/>
    <w:rsid w:val="00F85AB5"/>
    <w:rsid w:val="00F85FC4"/>
    <w:rsid w:val="00F867D5"/>
    <w:rsid w:val="00F86C6A"/>
    <w:rsid w:val="00F930DD"/>
    <w:rsid w:val="00F933AB"/>
    <w:rsid w:val="00F93558"/>
    <w:rsid w:val="00F93D73"/>
    <w:rsid w:val="00F9455B"/>
    <w:rsid w:val="00F955CE"/>
    <w:rsid w:val="00F95985"/>
    <w:rsid w:val="00F96F78"/>
    <w:rsid w:val="00FA0097"/>
    <w:rsid w:val="00FA15A5"/>
    <w:rsid w:val="00FA2540"/>
    <w:rsid w:val="00FA488F"/>
    <w:rsid w:val="00FA4DF0"/>
    <w:rsid w:val="00FA5E76"/>
    <w:rsid w:val="00FB1456"/>
    <w:rsid w:val="00FB265B"/>
    <w:rsid w:val="00FB28B4"/>
    <w:rsid w:val="00FB42B1"/>
    <w:rsid w:val="00FB4450"/>
    <w:rsid w:val="00FB5648"/>
    <w:rsid w:val="00FB7544"/>
    <w:rsid w:val="00FB7654"/>
    <w:rsid w:val="00FB7C1E"/>
    <w:rsid w:val="00FC496A"/>
    <w:rsid w:val="00FC65A3"/>
    <w:rsid w:val="00FC7E75"/>
    <w:rsid w:val="00FD0283"/>
    <w:rsid w:val="00FD0EED"/>
    <w:rsid w:val="00FD4C2B"/>
    <w:rsid w:val="00FD660C"/>
    <w:rsid w:val="00FD76AE"/>
    <w:rsid w:val="00FE2F0F"/>
    <w:rsid w:val="00FE45AD"/>
    <w:rsid w:val="00FE772E"/>
    <w:rsid w:val="00FE7DAD"/>
    <w:rsid w:val="00FF03B1"/>
    <w:rsid w:val="00FF51EB"/>
    <w:rsid w:val="00FF537C"/>
    <w:rsid w:val="00FF5C0A"/>
    <w:rsid w:val="00FF65E8"/>
    <w:rsid w:val="00FF6840"/>
    <w:rsid w:val="00FF69A5"/>
    <w:rsid w:val="00FF7616"/>
    <w:rsid w:val="00FF7854"/>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2F5627"/>
  <w15:docId w15:val="{2ECBBCD1-2CDE-49C5-BC07-FB3FA3E10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054"/>
    <w:rPr>
      <w:rFonts w:ascii="Calibri" w:hAnsi="Calibri"/>
    </w:rPr>
  </w:style>
  <w:style w:type="paragraph" w:styleId="Heading1">
    <w:name w:val="heading 1"/>
    <w:basedOn w:val="Normal"/>
    <w:next w:val="Normal"/>
    <w:link w:val="Heading1Char"/>
    <w:uiPriority w:val="9"/>
    <w:qFormat/>
    <w:rsid w:val="004D7B3D"/>
    <w:pPr>
      <w:keepNext/>
      <w:keepLines/>
      <w:pageBreakBefore/>
      <w:numPr>
        <w:numId w:val="1"/>
      </w:numPr>
      <w:spacing w:before="360"/>
      <w:ind w:left="431" w:hanging="431"/>
      <w:jc w:val="right"/>
      <w:outlineLvl w:val="0"/>
    </w:pPr>
    <w:rPr>
      <w:rFonts w:eastAsiaTheme="majorEastAsia" w:cstheme="majorBidi"/>
      <w:b/>
      <w:bCs/>
      <w:smallCaps/>
      <w:color w:val="000000" w:themeColor="text1"/>
      <w:sz w:val="48"/>
      <w:szCs w:val="36"/>
      <w:lang w:val="en-GB"/>
    </w:rPr>
  </w:style>
  <w:style w:type="paragraph" w:styleId="Heading2">
    <w:name w:val="heading 2"/>
    <w:basedOn w:val="Normal"/>
    <w:next w:val="Normal"/>
    <w:link w:val="Heading2Char"/>
    <w:uiPriority w:val="9"/>
    <w:unhideWhenUsed/>
    <w:qFormat/>
    <w:rsid w:val="009525A9"/>
    <w:pPr>
      <w:keepNext/>
      <w:keepLines/>
      <w:numPr>
        <w:ilvl w:val="1"/>
        <w:numId w:val="1"/>
      </w:numPr>
      <w:pBdr>
        <w:bottom w:val="single" w:sz="12" w:space="1" w:color="auto"/>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404615"/>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404615"/>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404615"/>
    <w:pPr>
      <w:keepNext/>
      <w:keepLines/>
      <w:numPr>
        <w:ilvl w:val="4"/>
        <w:numId w:val="1"/>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character" w:customStyle="1" w:styleId="TitleChar">
    <w:name w:val="Title Char"/>
    <w:basedOn w:val="DefaultParagraphFont"/>
    <w:link w:val="Title"/>
    <w:uiPriority w:val="10"/>
    <w:rsid w:val="003363BE"/>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04615"/>
    <w:rPr>
      <w:color w:val="5A5A5A" w:themeColor="text1" w:themeTint="A5"/>
      <w:spacing w:val="10"/>
    </w:rPr>
  </w:style>
  <w:style w:type="character" w:customStyle="1" w:styleId="Heading1Char">
    <w:name w:val="Heading 1 Char"/>
    <w:basedOn w:val="DefaultParagraphFont"/>
    <w:link w:val="Heading1"/>
    <w:uiPriority w:val="9"/>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rsid w:val="0040461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character" w:customStyle="1" w:styleId="QuoteChar">
    <w:name w:val="Quote Char"/>
    <w:basedOn w:val="DefaultParagraphFont"/>
    <w:link w:val="Quote"/>
    <w:uiPriority w:val="29"/>
    <w:rsid w:val="00404615"/>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4615"/>
    <w:rPr>
      <w:color w:val="000000" w:themeColor="text1"/>
      <w:shd w:val="clear" w:color="auto" w:fill="F2F2F2" w:themeFill="background1" w:themeFillShade="F2"/>
    </w:rPr>
  </w:style>
  <w:style w:type="character" w:styleId="SubtleReference">
    <w:name w:val="Subtle Reference"/>
    <w:basedOn w:val="DefaultParagraphFont"/>
    <w:uiPriority w:val="31"/>
    <w:qFormat/>
    <w:rsid w:val="0040461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paragraph" w:styleId="Caption">
    <w:name w:val="caption"/>
    <w:basedOn w:val="Normal"/>
    <w:next w:val="Normal"/>
    <w:autoRedefine/>
    <w:uiPriority w:val="35"/>
    <w:unhideWhenUsed/>
    <w:qFormat/>
    <w:rsid w:val="005856C3"/>
    <w:pPr>
      <w:spacing w:after="200" w:line="240" w:lineRule="auto"/>
      <w:jc w:val="center"/>
    </w:pPr>
    <w:rPr>
      <w:iCs/>
      <w:sz w:val="20"/>
      <w:szCs w:val="18"/>
    </w:rPr>
  </w:style>
  <w:style w:type="paragraph" w:styleId="TOCHeading">
    <w:name w:val="TOC Heading"/>
    <w:basedOn w:val="Heading1"/>
    <w:next w:val="Normal"/>
    <w:uiPriority w:val="39"/>
    <w:unhideWhenUsed/>
    <w:qFormat/>
    <w:rsid w:val="00404615"/>
    <w:pPr>
      <w:outlineLvl w:val="9"/>
    </w:pPr>
  </w:style>
  <w:style w:type="paragraph" w:styleId="NoSpacing">
    <w:name w:val="No Spacing"/>
    <w:link w:val="NoSpacingChar"/>
    <w:uiPriority w:val="1"/>
    <w:qFormat/>
    <w:rsid w:val="00404615"/>
    <w:pPr>
      <w:spacing w:after="0" w:line="240" w:lineRule="auto"/>
    </w:pPr>
  </w:style>
  <w:style w:type="paragraph" w:styleId="ListParagraph">
    <w:name w:val="List Paragraph"/>
    <w:basedOn w:val="Normal"/>
    <w:uiPriority w:val="34"/>
    <w:qFormat/>
    <w:rsid w:val="00404615"/>
    <w:pPr>
      <w:ind w:left="720"/>
      <w:contextualSpacing/>
    </w:pPr>
  </w:style>
  <w:style w:type="table" w:styleId="TableGrid">
    <w:name w:val="Table Grid"/>
    <w:basedOn w:val="TableNormal"/>
    <w:uiPriority w:val="39"/>
    <w:rsid w:val="003C7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7573"/>
    <w:rPr>
      <w:color w:val="6B9F25" w:themeColor="hyperlink"/>
      <w:u w:val="single"/>
    </w:rPr>
  </w:style>
  <w:style w:type="table" w:customStyle="1" w:styleId="PlainTable11">
    <w:name w:val="Plain Table 11"/>
    <w:basedOn w:val="TableNormal"/>
    <w:uiPriority w:val="41"/>
    <w:rsid w:val="006B38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046389"/>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character" w:customStyle="1" w:styleId="codeChar">
    <w:name w:val="code Char"/>
    <w:basedOn w:val="NoSpacingChar"/>
    <w:link w:val="code"/>
    <w:rsid w:val="00DD22DB"/>
    <w:rPr>
      <w:rFonts w:asciiTheme="majorHAnsi" w:hAnsiTheme="majorHAnsi"/>
    </w:r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33D"/>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33D"/>
  </w:style>
  <w:style w:type="paragraph" w:styleId="BalloonText">
    <w:name w:val="Balloon Text"/>
    <w:basedOn w:val="Normal"/>
    <w:link w:val="BalloonTextChar"/>
    <w:uiPriority w:val="99"/>
    <w:semiHidden/>
    <w:unhideWhenUsed/>
    <w:rsid w:val="00BE6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6B72"/>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auto"/>
      </w:pBdr>
      <w:tabs>
        <w:tab w:val="left" w:pos="2390"/>
      </w:tabs>
    </w:pPr>
    <w:rPr>
      <w:b/>
      <w:sz w:val="40"/>
      <w:szCs w:val="36"/>
    </w:rPr>
  </w:style>
  <w:style w:type="character" w:customStyle="1" w:styleId="AbtracttitleChar">
    <w:name w:val="Abtracttitle Char"/>
    <w:basedOn w:val="DefaultParagraphFont"/>
    <w:link w:val="Abtracttitle"/>
    <w:rsid w:val="009525A9"/>
    <w:rPr>
      <w:rFonts w:ascii="Calibri" w:hAnsi="Calibri"/>
      <w:b/>
      <w:sz w:val="40"/>
      <w:szCs w:val="36"/>
    </w:rPr>
  </w:style>
  <w:style w:type="table" w:customStyle="1" w:styleId="TableGrid0">
    <w:name w:val="TableGrid"/>
    <w:rsid w:val="009525A9"/>
    <w:pPr>
      <w:spacing w:after="0" w:line="240" w:lineRule="auto"/>
    </w:pPr>
    <w:rPr>
      <w:lang w:eastAsia="en-US"/>
    </w:rPr>
    <w:tblPr>
      <w:tblCellMar>
        <w:top w:w="0" w:type="dxa"/>
        <w:left w:w="0" w:type="dxa"/>
        <w:bottom w:w="0" w:type="dxa"/>
        <w:right w:w="0" w:type="dxa"/>
      </w:tblCellMar>
    </w:tblPr>
  </w:style>
  <w:style w:type="paragraph" w:styleId="Revision">
    <w:name w:val="Revision"/>
    <w:hidden/>
    <w:uiPriority w:val="99"/>
    <w:semiHidden/>
    <w:rsid w:val="00BA7AE1"/>
    <w:pPr>
      <w:spacing w:after="0" w:line="240" w:lineRule="auto"/>
    </w:pPr>
    <w:rPr>
      <w:rFonts w:ascii="Calibri" w:hAnsi="Calibri"/>
    </w:rPr>
  </w:style>
  <w:style w:type="paragraph" w:styleId="FootnoteText">
    <w:name w:val="footnote text"/>
    <w:basedOn w:val="Normal"/>
    <w:link w:val="FootnoteTextChar"/>
    <w:uiPriority w:val="99"/>
    <w:semiHidden/>
    <w:unhideWhenUsed/>
    <w:rsid w:val="00CA5897"/>
    <w:pPr>
      <w:spacing w:after="0" w:line="240" w:lineRule="auto"/>
    </w:pPr>
    <w:rPr>
      <w:rFonts w:asciiTheme="minorHAnsi" w:eastAsiaTheme="minorHAnsi" w:hAnsiTheme="minorHAnsi"/>
      <w:sz w:val="20"/>
      <w:szCs w:val="20"/>
      <w:lang w:val="en-GB" w:eastAsia="en-US"/>
    </w:rPr>
  </w:style>
  <w:style w:type="character" w:customStyle="1" w:styleId="FootnoteTextChar">
    <w:name w:val="Footnote Text Char"/>
    <w:basedOn w:val="DefaultParagraphFont"/>
    <w:link w:val="FootnoteText"/>
    <w:uiPriority w:val="99"/>
    <w:semiHidden/>
    <w:rsid w:val="00CA5897"/>
    <w:rPr>
      <w:rFonts w:eastAsiaTheme="minorHAnsi"/>
      <w:sz w:val="20"/>
      <w:szCs w:val="20"/>
      <w:lang w:val="en-GB" w:eastAsia="en-US"/>
    </w:rPr>
  </w:style>
  <w:style w:type="character" w:styleId="FootnoteReference">
    <w:name w:val="footnote reference"/>
    <w:basedOn w:val="DefaultParagraphFont"/>
    <w:uiPriority w:val="99"/>
    <w:semiHidden/>
    <w:unhideWhenUsed/>
    <w:rsid w:val="00CA5897"/>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table" w:styleId="GridTable2-Accent3">
    <w:name w:val="Grid Table 2 Accent 3"/>
    <w:basedOn w:val="TableNormal"/>
    <w:uiPriority w:val="47"/>
    <w:rsid w:val="00FE2F0F"/>
    <w:pPr>
      <w:spacing w:after="0" w:line="240" w:lineRule="auto"/>
    </w:pPr>
    <w:tblPr>
      <w:tblStyleRowBandSize w:val="1"/>
      <w:tblStyleColBandSize w:val="1"/>
      <w:tblBorders>
        <w:top w:val="single" w:sz="2" w:space="0" w:color="4DA4D8" w:themeColor="accent3" w:themeTint="99"/>
        <w:bottom w:val="single" w:sz="2" w:space="0" w:color="4DA4D8" w:themeColor="accent3" w:themeTint="99"/>
        <w:insideH w:val="single" w:sz="2" w:space="0" w:color="4DA4D8" w:themeColor="accent3" w:themeTint="99"/>
        <w:insideV w:val="single" w:sz="2" w:space="0" w:color="4DA4D8" w:themeColor="accent3" w:themeTint="99"/>
      </w:tblBorders>
    </w:tblPr>
    <w:tblStylePr w:type="firstRow">
      <w:rPr>
        <w:b/>
        <w:bCs/>
      </w:rPr>
      <w:tblPr/>
      <w:tcPr>
        <w:tcBorders>
          <w:top w:val="nil"/>
          <w:bottom w:val="single" w:sz="12" w:space="0" w:color="4DA4D8" w:themeColor="accent3" w:themeTint="99"/>
          <w:insideH w:val="nil"/>
          <w:insideV w:val="nil"/>
        </w:tcBorders>
        <w:shd w:val="clear" w:color="auto" w:fill="FFFFFF" w:themeFill="background1"/>
      </w:tcPr>
    </w:tblStylePr>
    <w:tblStylePr w:type="lastRow">
      <w:rPr>
        <w:b/>
        <w:bCs/>
      </w:rPr>
      <w:tblPr/>
      <w:tcPr>
        <w:tcBorders>
          <w:top w:val="double" w:sz="2" w:space="0" w:color="4DA4D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table" w:styleId="PlainTable1">
    <w:name w:val="Plain Table 1"/>
    <w:basedOn w:val="TableNormal"/>
    <w:uiPriority w:val="41"/>
    <w:rsid w:val="00FE2F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185C48"/>
    <w:pPr>
      <w:autoSpaceDE w:val="0"/>
      <w:autoSpaceDN w:val="0"/>
      <w:adjustRightInd w:val="0"/>
      <w:spacing w:after="0" w:line="240" w:lineRule="auto"/>
    </w:pPr>
    <w:rPr>
      <w:rFonts w:ascii="Calibri" w:hAnsi="Calibri" w:cs="Calibri"/>
      <w:color w:val="000000"/>
      <w:sz w:val="24"/>
      <w:szCs w:val="24"/>
      <w:lang w:val="en-GB"/>
    </w:rPr>
  </w:style>
  <w:style w:type="table" w:styleId="PlainTable4">
    <w:name w:val="Plain Table 4"/>
    <w:basedOn w:val="TableNormal"/>
    <w:uiPriority w:val="44"/>
    <w:rsid w:val="00A55D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6B068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74881"/>
    <w:rPr>
      <w:color w:val="605E5C"/>
      <w:shd w:val="clear" w:color="auto" w:fill="E1DFDD"/>
    </w:rPr>
  </w:style>
  <w:style w:type="paragraph" w:styleId="NormalWeb">
    <w:name w:val="Normal (Web)"/>
    <w:basedOn w:val="Normal"/>
    <w:uiPriority w:val="99"/>
    <w:semiHidden/>
    <w:unhideWhenUsed/>
    <w:rsid w:val="00E93A58"/>
    <w:rPr>
      <w:rFonts w:ascii="Times New Roman" w:hAnsi="Times New Roman" w:cs="Times New Roman"/>
      <w:sz w:val="24"/>
      <w:szCs w:val="24"/>
    </w:rPr>
  </w:style>
  <w:style w:type="paragraph" w:styleId="TOC4">
    <w:name w:val="toc 4"/>
    <w:basedOn w:val="Normal"/>
    <w:next w:val="Normal"/>
    <w:autoRedefine/>
    <w:uiPriority w:val="39"/>
    <w:unhideWhenUsed/>
    <w:rsid w:val="00563314"/>
    <w:pPr>
      <w:spacing w:after="100" w:line="278" w:lineRule="auto"/>
      <w:ind w:left="720"/>
    </w:pPr>
    <w:rPr>
      <w:rFonts w:asciiTheme="minorHAnsi" w:hAnsiTheme="minorHAnsi"/>
      <w:kern w:val="2"/>
      <w:sz w:val="24"/>
      <w:szCs w:val="24"/>
      <w:lang w:val="en-GB" w:eastAsia="en-GB"/>
      <w14:ligatures w14:val="standardContextual"/>
    </w:rPr>
  </w:style>
  <w:style w:type="paragraph" w:styleId="TOC5">
    <w:name w:val="toc 5"/>
    <w:basedOn w:val="Normal"/>
    <w:next w:val="Normal"/>
    <w:autoRedefine/>
    <w:uiPriority w:val="39"/>
    <w:unhideWhenUsed/>
    <w:rsid w:val="00563314"/>
    <w:pPr>
      <w:spacing w:after="100" w:line="278" w:lineRule="auto"/>
      <w:ind w:left="960"/>
    </w:pPr>
    <w:rPr>
      <w:rFonts w:asciiTheme="minorHAnsi" w:hAnsiTheme="minorHAnsi"/>
      <w:kern w:val="2"/>
      <w:sz w:val="24"/>
      <w:szCs w:val="24"/>
      <w:lang w:val="en-GB" w:eastAsia="en-GB"/>
      <w14:ligatures w14:val="standardContextual"/>
    </w:rPr>
  </w:style>
  <w:style w:type="paragraph" w:styleId="TOC6">
    <w:name w:val="toc 6"/>
    <w:basedOn w:val="Normal"/>
    <w:next w:val="Normal"/>
    <w:autoRedefine/>
    <w:uiPriority w:val="39"/>
    <w:unhideWhenUsed/>
    <w:rsid w:val="00563314"/>
    <w:pPr>
      <w:spacing w:after="100" w:line="278" w:lineRule="auto"/>
      <w:ind w:left="1200"/>
    </w:pPr>
    <w:rPr>
      <w:rFonts w:asciiTheme="minorHAnsi" w:hAnsiTheme="minorHAnsi"/>
      <w:kern w:val="2"/>
      <w:sz w:val="24"/>
      <w:szCs w:val="24"/>
      <w:lang w:val="en-GB" w:eastAsia="en-GB"/>
      <w14:ligatures w14:val="standardContextual"/>
    </w:rPr>
  </w:style>
  <w:style w:type="paragraph" w:styleId="TOC7">
    <w:name w:val="toc 7"/>
    <w:basedOn w:val="Normal"/>
    <w:next w:val="Normal"/>
    <w:autoRedefine/>
    <w:uiPriority w:val="39"/>
    <w:unhideWhenUsed/>
    <w:rsid w:val="00563314"/>
    <w:pPr>
      <w:spacing w:after="100" w:line="278" w:lineRule="auto"/>
      <w:ind w:left="1440"/>
    </w:pPr>
    <w:rPr>
      <w:rFonts w:asciiTheme="minorHAnsi" w:hAnsiTheme="minorHAnsi"/>
      <w:kern w:val="2"/>
      <w:sz w:val="24"/>
      <w:szCs w:val="24"/>
      <w:lang w:val="en-GB" w:eastAsia="en-GB"/>
      <w14:ligatures w14:val="standardContextual"/>
    </w:rPr>
  </w:style>
  <w:style w:type="paragraph" w:styleId="TOC8">
    <w:name w:val="toc 8"/>
    <w:basedOn w:val="Normal"/>
    <w:next w:val="Normal"/>
    <w:autoRedefine/>
    <w:uiPriority w:val="39"/>
    <w:unhideWhenUsed/>
    <w:rsid w:val="00563314"/>
    <w:pPr>
      <w:spacing w:after="100" w:line="278" w:lineRule="auto"/>
      <w:ind w:left="1680"/>
    </w:pPr>
    <w:rPr>
      <w:rFonts w:asciiTheme="minorHAnsi" w:hAnsiTheme="minorHAnsi"/>
      <w:kern w:val="2"/>
      <w:sz w:val="24"/>
      <w:szCs w:val="24"/>
      <w:lang w:val="en-GB" w:eastAsia="en-GB"/>
      <w14:ligatures w14:val="standardContextual"/>
    </w:rPr>
  </w:style>
  <w:style w:type="paragraph" w:styleId="TOC9">
    <w:name w:val="toc 9"/>
    <w:basedOn w:val="Normal"/>
    <w:next w:val="Normal"/>
    <w:autoRedefine/>
    <w:uiPriority w:val="39"/>
    <w:unhideWhenUsed/>
    <w:rsid w:val="00563314"/>
    <w:pPr>
      <w:spacing w:after="100" w:line="278" w:lineRule="auto"/>
      <w:ind w:left="1920"/>
    </w:pPr>
    <w:rPr>
      <w:rFonts w:asciiTheme="minorHAnsi" w:hAnsiTheme="minorHAnsi"/>
      <w:kern w:val="2"/>
      <w:sz w:val="24"/>
      <w:szCs w:val="24"/>
      <w:lang w:val="en-GB"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85334">
      <w:bodyDiv w:val="1"/>
      <w:marLeft w:val="0"/>
      <w:marRight w:val="0"/>
      <w:marTop w:val="0"/>
      <w:marBottom w:val="0"/>
      <w:divBdr>
        <w:top w:val="none" w:sz="0" w:space="0" w:color="auto"/>
        <w:left w:val="none" w:sz="0" w:space="0" w:color="auto"/>
        <w:bottom w:val="none" w:sz="0" w:space="0" w:color="auto"/>
        <w:right w:val="none" w:sz="0" w:space="0" w:color="auto"/>
      </w:divBdr>
    </w:div>
    <w:div w:id="40322749">
      <w:bodyDiv w:val="1"/>
      <w:marLeft w:val="0"/>
      <w:marRight w:val="0"/>
      <w:marTop w:val="0"/>
      <w:marBottom w:val="0"/>
      <w:divBdr>
        <w:top w:val="none" w:sz="0" w:space="0" w:color="auto"/>
        <w:left w:val="none" w:sz="0" w:space="0" w:color="auto"/>
        <w:bottom w:val="none" w:sz="0" w:space="0" w:color="auto"/>
        <w:right w:val="none" w:sz="0" w:space="0" w:color="auto"/>
      </w:divBdr>
    </w:div>
    <w:div w:id="40567720">
      <w:bodyDiv w:val="1"/>
      <w:marLeft w:val="0"/>
      <w:marRight w:val="0"/>
      <w:marTop w:val="0"/>
      <w:marBottom w:val="0"/>
      <w:divBdr>
        <w:top w:val="none" w:sz="0" w:space="0" w:color="auto"/>
        <w:left w:val="none" w:sz="0" w:space="0" w:color="auto"/>
        <w:bottom w:val="none" w:sz="0" w:space="0" w:color="auto"/>
        <w:right w:val="none" w:sz="0" w:space="0" w:color="auto"/>
      </w:divBdr>
    </w:div>
    <w:div w:id="59183500">
      <w:bodyDiv w:val="1"/>
      <w:marLeft w:val="0"/>
      <w:marRight w:val="0"/>
      <w:marTop w:val="0"/>
      <w:marBottom w:val="0"/>
      <w:divBdr>
        <w:top w:val="none" w:sz="0" w:space="0" w:color="auto"/>
        <w:left w:val="none" w:sz="0" w:space="0" w:color="auto"/>
        <w:bottom w:val="none" w:sz="0" w:space="0" w:color="auto"/>
        <w:right w:val="none" w:sz="0" w:space="0" w:color="auto"/>
      </w:divBdr>
    </w:div>
    <w:div w:id="105581360">
      <w:bodyDiv w:val="1"/>
      <w:marLeft w:val="0"/>
      <w:marRight w:val="0"/>
      <w:marTop w:val="0"/>
      <w:marBottom w:val="0"/>
      <w:divBdr>
        <w:top w:val="none" w:sz="0" w:space="0" w:color="auto"/>
        <w:left w:val="none" w:sz="0" w:space="0" w:color="auto"/>
        <w:bottom w:val="none" w:sz="0" w:space="0" w:color="auto"/>
        <w:right w:val="none" w:sz="0" w:space="0" w:color="auto"/>
      </w:divBdr>
      <w:divsChild>
        <w:div w:id="215628978">
          <w:marLeft w:val="1166"/>
          <w:marRight w:val="0"/>
          <w:marTop w:val="200"/>
          <w:marBottom w:val="0"/>
          <w:divBdr>
            <w:top w:val="none" w:sz="0" w:space="0" w:color="auto"/>
            <w:left w:val="none" w:sz="0" w:space="0" w:color="auto"/>
            <w:bottom w:val="none" w:sz="0" w:space="0" w:color="auto"/>
            <w:right w:val="none" w:sz="0" w:space="0" w:color="auto"/>
          </w:divBdr>
        </w:div>
      </w:divsChild>
    </w:div>
    <w:div w:id="115368742">
      <w:bodyDiv w:val="1"/>
      <w:marLeft w:val="0"/>
      <w:marRight w:val="0"/>
      <w:marTop w:val="0"/>
      <w:marBottom w:val="0"/>
      <w:divBdr>
        <w:top w:val="none" w:sz="0" w:space="0" w:color="auto"/>
        <w:left w:val="none" w:sz="0" w:space="0" w:color="auto"/>
        <w:bottom w:val="none" w:sz="0" w:space="0" w:color="auto"/>
        <w:right w:val="none" w:sz="0" w:space="0" w:color="auto"/>
      </w:divBdr>
    </w:div>
    <w:div w:id="118839085">
      <w:bodyDiv w:val="1"/>
      <w:marLeft w:val="0"/>
      <w:marRight w:val="0"/>
      <w:marTop w:val="0"/>
      <w:marBottom w:val="0"/>
      <w:divBdr>
        <w:top w:val="none" w:sz="0" w:space="0" w:color="auto"/>
        <w:left w:val="none" w:sz="0" w:space="0" w:color="auto"/>
        <w:bottom w:val="none" w:sz="0" w:space="0" w:color="auto"/>
        <w:right w:val="none" w:sz="0" w:space="0" w:color="auto"/>
      </w:divBdr>
    </w:div>
    <w:div w:id="123617809">
      <w:bodyDiv w:val="1"/>
      <w:marLeft w:val="0"/>
      <w:marRight w:val="0"/>
      <w:marTop w:val="0"/>
      <w:marBottom w:val="0"/>
      <w:divBdr>
        <w:top w:val="none" w:sz="0" w:space="0" w:color="auto"/>
        <w:left w:val="none" w:sz="0" w:space="0" w:color="auto"/>
        <w:bottom w:val="none" w:sz="0" w:space="0" w:color="auto"/>
        <w:right w:val="none" w:sz="0" w:space="0" w:color="auto"/>
      </w:divBdr>
    </w:div>
    <w:div w:id="165486865">
      <w:bodyDiv w:val="1"/>
      <w:marLeft w:val="0"/>
      <w:marRight w:val="0"/>
      <w:marTop w:val="0"/>
      <w:marBottom w:val="0"/>
      <w:divBdr>
        <w:top w:val="none" w:sz="0" w:space="0" w:color="auto"/>
        <w:left w:val="none" w:sz="0" w:space="0" w:color="auto"/>
        <w:bottom w:val="none" w:sz="0" w:space="0" w:color="auto"/>
        <w:right w:val="none" w:sz="0" w:space="0" w:color="auto"/>
      </w:divBdr>
    </w:div>
    <w:div w:id="246814938">
      <w:bodyDiv w:val="1"/>
      <w:marLeft w:val="0"/>
      <w:marRight w:val="0"/>
      <w:marTop w:val="0"/>
      <w:marBottom w:val="0"/>
      <w:divBdr>
        <w:top w:val="none" w:sz="0" w:space="0" w:color="auto"/>
        <w:left w:val="none" w:sz="0" w:space="0" w:color="auto"/>
        <w:bottom w:val="none" w:sz="0" w:space="0" w:color="auto"/>
        <w:right w:val="none" w:sz="0" w:space="0" w:color="auto"/>
      </w:divBdr>
    </w:div>
    <w:div w:id="257178477">
      <w:bodyDiv w:val="1"/>
      <w:marLeft w:val="0"/>
      <w:marRight w:val="0"/>
      <w:marTop w:val="0"/>
      <w:marBottom w:val="0"/>
      <w:divBdr>
        <w:top w:val="none" w:sz="0" w:space="0" w:color="auto"/>
        <w:left w:val="none" w:sz="0" w:space="0" w:color="auto"/>
        <w:bottom w:val="none" w:sz="0" w:space="0" w:color="auto"/>
        <w:right w:val="none" w:sz="0" w:space="0" w:color="auto"/>
      </w:divBdr>
    </w:div>
    <w:div w:id="262878216">
      <w:bodyDiv w:val="1"/>
      <w:marLeft w:val="0"/>
      <w:marRight w:val="0"/>
      <w:marTop w:val="0"/>
      <w:marBottom w:val="0"/>
      <w:divBdr>
        <w:top w:val="none" w:sz="0" w:space="0" w:color="auto"/>
        <w:left w:val="none" w:sz="0" w:space="0" w:color="auto"/>
        <w:bottom w:val="none" w:sz="0" w:space="0" w:color="auto"/>
        <w:right w:val="none" w:sz="0" w:space="0" w:color="auto"/>
      </w:divBdr>
    </w:div>
    <w:div w:id="276647762">
      <w:bodyDiv w:val="1"/>
      <w:marLeft w:val="0"/>
      <w:marRight w:val="0"/>
      <w:marTop w:val="0"/>
      <w:marBottom w:val="0"/>
      <w:divBdr>
        <w:top w:val="none" w:sz="0" w:space="0" w:color="auto"/>
        <w:left w:val="none" w:sz="0" w:space="0" w:color="auto"/>
        <w:bottom w:val="none" w:sz="0" w:space="0" w:color="auto"/>
        <w:right w:val="none" w:sz="0" w:space="0" w:color="auto"/>
      </w:divBdr>
    </w:div>
    <w:div w:id="293683254">
      <w:bodyDiv w:val="1"/>
      <w:marLeft w:val="0"/>
      <w:marRight w:val="0"/>
      <w:marTop w:val="0"/>
      <w:marBottom w:val="0"/>
      <w:divBdr>
        <w:top w:val="none" w:sz="0" w:space="0" w:color="auto"/>
        <w:left w:val="none" w:sz="0" w:space="0" w:color="auto"/>
        <w:bottom w:val="none" w:sz="0" w:space="0" w:color="auto"/>
        <w:right w:val="none" w:sz="0" w:space="0" w:color="auto"/>
      </w:divBdr>
    </w:div>
    <w:div w:id="293760310">
      <w:bodyDiv w:val="1"/>
      <w:marLeft w:val="0"/>
      <w:marRight w:val="0"/>
      <w:marTop w:val="0"/>
      <w:marBottom w:val="0"/>
      <w:divBdr>
        <w:top w:val="none" w:sz="0" w:space="0" w:color="auto"/>
        <w:left w:val="none" w:sz="0" w:space="0" w:color="auto"/>
        <w:bottom w:val="none" w:sz="0" w:space="0" w:color="auto"/>
        <w:right w:val="none" w:sz="0" w:space="0" w:color="auto"/>
      </w:divBdr>
    </w:div>
    <w:div w:id="307057758">
      <w:bodyDiv w:val="1"/>
      <w:marLeft w:val="0"/>
      <w:marRight w:val="0"/>
      <w:marTop w:val="0"/>
      <w:marBottom w:val="0"/>
      <w:divBdr>
        <w:top w:val="none" w:sz="0" w:space="0" w:color="auto"/>
        <w:left w:val="none" w:sz="0" w:space="0" w:color="auto"/>
        <w:bottom w:val="none" w:sz="0" w:space="0" w:color="auto"/>
        <w:right w:val="none" w:sz="0" w:space="0" w:color="auto"/>
      </w:divBdr>
    </w:div>
    <w:div w:id="331495424">
      <w:bodyDiv w:val="1"/>
      <w:marLeft w:val="0"/>
      <w:marRight w:val="0"/>
      <w:marTop w:val="0"/>
      <w:marBottom w:val="0"/>
      <w:divBdr>
        <w:top w:val="none" w:sz="0" w:space="0" w:color="auto"/>
        <w:left w:val="none" w:sz="0" w:space="0" w:color="auto"/>
        <w:bottom w:val="none" w:sz="0" w:space="0" w:color="auto"/>
        <w:right w:val="none" w:sz="0" w:space="0" w:color="auto"/>
      </w:divBdr>
    </w:div>
    <w:div w:id="372849589">
      <w:bodyDiv w:val="1"/>
      <w:marLeft w:val="0"/>
      <w:marRight w:val="0"/>
      <w:marTop w:val="0"/>
      <w:marBottom w:val="0"/>
      <w:divBdr>
        <w:top w:val="none" w:sz="0" w:space="0" w:color="auto"/>
        <w:left w:val="none" w:sz="0" w:space="0" w:color="auto"/>
        <w:bottom w:val="none" w:sz="0" w:space="0" w:color="auto"/>
        <w:right w:val="none" w:sz="0" w:space="0" w:color="auto"/>
      </w:divBdr>
    </w:div>
    <w:div w:id="398016881">
      <w:bodyDiv w:val="1"/>
      <w:marLeft w:val="0"/>
      <w:marRight w:val="0"/>
      <w:marTop w:val="0"/>
      <w:marBottom w:val="0"/>
      <w:divBdr>
        <w:top w:val="none" w:sz="0" w:space="0" w:color="auto"/>
        <w:left w:val="none" w:sz="0" w:space="0" w:color="auto"/>
        <w:bottom w:val="none" w:sz="0" w:space="0" w:color="auto"/>
        <w:right w:val="none" w:sz="0" w:space="0" w:color="auto"/>
      </w:divBdr>
      <w:divsChild>
        <w:div w:id="1736666153">
          <w:marLeft w:val="0"/>
          <w:marRight w:val="0"/>
          <w:marTop w:val="0"/>
          <w:marBottom w:val="0"/>
          <w:divBdr>
            <w:top w:val="none" w:sz="0" w:space="0" w:color="auto"/>
            <w:left w:val="none" w:sz="0" w:space="0" w:color="auto"/>
            <w:bottom w:val="none" w:sz="0" w:space="0" w:color="auto"/>
            <w:right w:val="none" w:sz="0" w:space="0" w:color="auto"/>
          </w:divBdr>
          <w:divsChild>
            <w:div w:id="1380477718">
              <w:marLeft w:val="0"/>
              <w:marRight w:val="0"/>
              <w:marTop w:val="0"/>
              <w:marBottom w:val="240"/>
              <w:divBdr>
                <w:top w:val="none" w:sz="0" w:space="0" w:color="auto"/>
                <w:left w:val="none" w:sz="0" w:space="0" w:color="auto"/>
                <w:bottom w:val="none" w:sz="0" w:space="0" w:color="auto"/>
                <w:right w:val="none" w:sz="0" w:space="0" w:color="auto"/>
              </w:divBdr>
            </w:div>
            <w:div w:id="1210843345">
              <w:marLeft w:val="0"/>
              <w:marRight w:val="0"/>
              <w:marTop w:val="0"/>
              <w:marBottom w:val="240"/>
              <w:divBdr>
                <w:top w:val="none" w:sz="0" w:space="0" w:color="auto"/>
                <w:left w:val="none" w:sz="0" w:space="0" w:color="auto"/>
                <w:bottom w:val="none" w:sz="0" w:space="0" w:color="auto"/>
                <w:right w:val="none" w:sz="0" w:space="0" w:color="auto"/>
              </w:divBdr>
            </w:div>
            <w:div w:id="1262376599">
              <w:marLeft w:val="0"/>
              <w:marRight w:val="0"/>
              <w:marTop w:val="0"/>
              <w:marBottom w:val="240"/>
              <w:divBdr>
                <w:top w:val="none" w:sz="0" w:space="0" w:color="auto"/>
                <w:left w:val="none" w:sz="0" w:space="0" w:color="auto"/>
                <w:bottom w:val="none" w:sz="0" w:space="0" w:color="auto"/>
                <w:right w:val="none" w:sz="0" w:space="0" w:color="auto"/>
              </w:divBdr>
            </w:div>
            <w:div w:id="1841310738">
              <w:marLeft w:val="0"/>
              <w:marRight w:val="0"/>
              <w:marTop w:val="0"/>
              <w:marBottom w:val="240"/>
              <w:divBdr>
                <w:top w:val="none" w:sz="0" w:space="0" w:color="auto"/>
                <w:left w:val="none" w:sz="0" w:space="0" w:color="auto"/>
                <w:bottom w:val="none" w:sz="0" w:space="0" w:color="auto"/>
                <w:right w:val="none" w:sz="0" w:space="0" w:color="auto"/>
              </w:divBdr>
            </w:div>
            <w:div w:id="1169366755">
              <w:marLeft w:val="0"/>
              <w:marRight w:val="0"/>
              <w:marTop w:val="0"/>
              <w:marBottom w:val="240"/>
              <w:divBdr>
                <w:top w:val="none" w:sz="0" w:space="0" w:color="auto"/>
                <w:left w:val="none" w:sz="0" w:space="0" w:color="auto"/>
                <w:bottom w:val="none" w:sz="0" w:space="0" w:color="auto"/>
                <w:right w:val="none" w:sz="0" w:space="0" w:color="auto"/>
              </w:divBdr>
            </w:div>
            <w:div w:id="1772167740">
              <w:marLeft w:val="0"/>
              <w:marRight w:val="0"/>
              <w:marTop w:val="0"/>
              <w:marBottom w:val="240"/>
              <w:divBdr>
                <w:top w:val="none" w:sz="0" w:space="0" w:color="auto"/>
                <w:left w:val="none" w:sz="0" w:space="0" w:color="auto"/>
                <w:bottom w:val="none" w:sz="0" w:space="0" w:color="auto"/>
                <w:right w:val="none" w:sz="0" w:space="0" w:color="auto"/>
              </w:divBdr>
            </w:div>
            <w:div w:id="1468400001">
              <w:marLeft w:val="0"/>
              <w:marRight w:val="0"/>
              <w:marTop w:val="0"/>
              <w:marBottom w:val="240"/>
              <w:divBdr>
                <w:top w:val="none" w:sz="0" w:space="0" w:color="auto"/>
                <w:left w:val="none" w:sz="0" w:space="0" w:color="auto"/>
                <w:bottom w:val="none" w:sz="0" w:space="0" w:color="auto"/>
                <w:right w:val="none" w:sz="0" w:space="0" w:color="auto"/>
              </w:divBdr>
            </w:div>
            <w:div w:id="1281256970">
              <w:marLeft w:val="0"/>
              <w:marRight w:val="0"/>
              <w:marTop w:val="0"/>
              <w:marBottom w:val="240"/>
              <w:divBdr>
                <w:top w:val="none" w:sz="0" w:space="0" w:color="auto"/>
                <w:left w:val="none" w:sz="0" w:space="0" w:color="auto"/>
                <w:bottom w:val="none" w:sz="0" w:space="0" w:color="auto"/>
                <w:right w:val="none" w:sz="0" w:space="0" w:color="auto"/>
              </w:divBdr>
            </w:div>
            <w:div w:id="295768248">
              <w:marLeft w:val="0"/>
              <w:marRight w:val="0"/>
              <w:marTop w:val="0"/>
              <w:marBottom w:val="240"/>
              <w:divBdr>
                <w:top w:val="none" w:sz="0" w:space="0" w:color="auto"/>
                <w:left w:val="none" w:sz="0" w:space="0" w:color="auto"/>
                <w:bottom w:val="none" w:sz="0" w:space="0" w:color="auto"/>
                <w:right w:val="none" w:sz="0" w:space="0" w:color="auto"/>
              </w:divBdr>
            </w:div>
            <w:div w:id="2105219781">
              <w:marLeft w:val="0"/>
              <w:marRight w:val="0"/>
              <w:marTop w:val="0"/>
              <w:marBottom w:val="240"/>
              <w:divBdr>
                <w:top w:val="none" w:sz="0" w:space="0" w:color="auto"/>
                <w:left w:val="none" w:sz="0" w:space="0" w:color="auto"/>
                <w:bottom w:val="none" w:sz="0" w:space="0" w:color="auto"/>
                <w:right w:val="none" w:sz="0" w:space="0" w:color="auto"/>
              </w:divBdr>
            </w:div>
            <w:div w:id="2068606552">
              <w:marLeft w:val="0"/>
              <w:marRight w:val="0"/>
              <w:marTop w:val="0"/>
              <w:marBottom w:val="240"/>
              <w:divBdr>
                <w:top w:val="none" w:sz="0" w:space="0" w:color="auto"/>
                <w:left w:val="none" w:sz="0" w:space="0" w:color="auto"/>
                <w:bottom w:val="none" w:sz="0" w:space="0" w:color="auto"/>
                <w:right w:val="none" w:sz="0" w:space="0" w:color="auto"/>
              </w:divBdr>
            </w:div>
            <w:div w:id="1183939729">
              <w:marLeft w:val="0"/>
              <w:marRight w:val="0"/>
              <w:marTop w:val="0"/>
              <w:marBottom w:val="240"/>
              <w:divBdr>
                <w:top w:val="none" w:sz="0" w:space="0" w:color="auto"/>
                <w:left w:val="none" w:sz="0" w:space="0" w:color="auto"/>
                <w:bottom w:val="none" w:sz="0" w:space="0" w:color="auto"/>
                <w:right w:val="none" w:sz="0" w:space="0" w:color="auto"/>
              </w:divBdr>
            </w:div>
            <w:div w:id="173126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5550">
      <w:bodyDiv w:val="1"/>
      <w:marLeft w:val="0"/>
      <w:marRight w:val="0"/>
      <w:marTop w:val="0"/>
      <w:marBottom w:val="0"/>
      <w:divBdr>
        <w:top w:val="none" w:sz="0" w:space="0" w:color="auto"/>
        <w:left w:val="none" w:sz="0" w:space="0" w:color="auto"/>
        <w:bottom w:val="none" w:sz="0" w:space="0" w:color="auto"/>
        <w:right w:val="none" w:sz="0" w:space="0" w:color="auto"/>
      </w:divBdr>
    </w:div>
    <w:div w:id="432676844">
      <w:bodyDiv w:val="1"/>
      <w:marLeft w:val="0"/>
      <w:marRight w:val="0"/>
      <w:marTop w:val="0"/>
      <w:marBottom w:val="0"/>
      <w:divBdr>
        <w:top w:val="none" w:sz="0" w:space="0" w:color="auto"/>
        <w:left w:val="none" w:sz="0" w:space="0" w:color="auto"/>
        <w:bottom w:val="none" w:sz="0" w:space="0" w:color="auto"/>
        <w:right w:val="none" w:sz="0" w:space="0" w:color="auto"/>
      </w:divBdr>
    </w:div>
    <w:div w:id="438111047">
      <w:bodyDiv w:val="1"/>
      <w:marLeft w:val="0"/>
      <w:marRight w:val="0"/>
      <w:marTop w:val="0"/>
      <w:marBottom w:val="0"/>
      <w:divBdr>
        <w:top w:val="none" w:sz="0" w:space="0" w:color="auto"/>
        <w:left w:val="none" w:sz="0" w:space="0" w:color="auto"/>
        <w:bottom w:val="none" w:sz="0" w:space="0" w:color="auto"/>
        <w:right w:val="none" w:sz="0" w:space="0" w:color="auto"/>
      </w:divBdr>
      <w:divsChild>
        <w:div w:id="1059017354">
          <w:marLeft w:val="0"/>
          <w:marRight w:val="0"/>
          <w:marTop w:val="0"/>
          <w:marBottom w:val="0"/>
          <w:divBdr>
            <w:top w:val="none" w:sz="0" w:space="0" w:color="auto"/>
            <w:left w:val="none" w:sz="0" w:space="0" w:color="auto"/>
            <w:bottom w:val="none" w:sz="0" w:space="0" w:color="auto"/>
            <w:right w:val="none" w:sz="0" w:space="0" w:color="auto"/>
          </w:divBdr>
          <w:divsChild>
            <w:div w:id="348793940">
              <w:marLeft w:val="0"/>
              <w:marRight w:val="0"/>
              <w:marTop w:val="0"/>
              <w:marBottom w:val="240"/>
              <w:divBdr>
                <w:top w:val="none" w:sz="0" w:space="0" w:color="auto"/>
                <w:left w:val="none" w:sz="0" w:space="0" w:color="auto"/>
                <w:bottom w:val="none" w:sz="0" w:space="0" w:color="auto"/>
                <w:right w:val="none" w:sz="0" w:space="0" w:color="auto"/>
              </w:divBdr>
            </w:div>
            <w:div w:id="768818550">
              <w:marLeft w:val="0"/>
              <w:marRight w:val="0"/>
              <w:marTop w:val="0"/>
              <w:marBottom w:val="240"/>
              <w:divBdr>
                <w:top w:val="none" w:sz="0" w:space="0" w:color="auto"/>
                <w:left w:val="none" w:sz="0" w:space="0" w:color="auto"/>
                <w:bottom w:val="none" w:sz="0" w:space="0" w:color="auto"/>
                <w:right w:val="none" w:sz="0" w:space="0" w:color="auto"/>
              </w:divBdr>
            </w:div>
            <w:div w:id="2023505505">
              <w:marLeft w:val="0"/>
              <w:marRight w:val="0"/>
              <w:marTop w:val="0"/>
              <w:marBottom w:val="240"/>
              <w:divBdr>
                <w:top w:val="none" w:sz="0" w:space="0" w:color="auto"/>
                <w:left w:val="none" w:sz="0" w:space="0" w:color="auto"/>
                <w:bottom w:val="none" w:sz="0" w:space="0" w:color="auto"/>
                <w:right w:val="none" w:sz="0" w:space="0" w:color="auto"/>
              </w:divBdr>
            </w:div>
            <w:div w:id="737481809">
              <w:marLeft w:val="0"/>
              <w:marRight w:val="0"/>
              <w:marTop w:val="0"/>
              <w:marBottom w:val="240"/>
              <w:divBdr>
                <w:top w:val="none" w:sz="0" w:space="0" w:color="auto"/>
                <w:left w:val="none" w:sz="0" w:space="0" w:color="auto"/>
                <w:bottom w:val="none" w:sz="0" w:space="0" w:color="auto"/>
                <w:right w:val="none" w:sz="0" w:space="0" w:color="auto"/>
              </w:divBdr>
            </w:div>
            <w:div w:id="2045060821">
              <w:marLeft w:val="0"/>
              <w:marRight w:val="0"/>
              <w:marTop w:val="0"/>
              <w:marBottom w:val="240"/>
              <w:divBdr>
                <w:top w:val="none" w:sz="0" w:space="0" w:color="auto"/>
                <w:left w:val="none" w:sz="0" w:space="0" w:color="auto"/>
                <w:bottom w:val="none" w:sz="0" w:space="0" w:color="auto"/>
                <w:right w:val="none" w:sz="0" w:space="0" w:color="auto"/>
              </w:divBdr>
            </w:div>
            <w:div w:id="1412388343">
              <w:marLeft w:val="0"/>
              <w:marRight w:val="0"/>
              <w:marTop w:val="0"/>
              <w:marBottom w:val="240"/>
              <w:divBdr>
                <w:top w:val="none" w:sz="0" w:space="0" w:color="auto"/>
                <w:left w:val="none" w:sz="0" w:space="0" w:color="auto"/>
                <w:bottom w:val="none" w:sz="0" w:space="0" w:color="auto"/>
                <w:right w:val="none" w:sz="0" w:space="0" w:color="auto"/>
              </w:divBdr>
            </w:div>
            <w:div w:id="239681011">
              <w:marLeft w:val="0"/>
              <w:marRight w:val="0"/>
              <w:marTop w:val="0"/>
              <w:marBottom w:val="240"/>
              <w:divBdr>
                <w:top w:val="none" w:sz="0" w:space="0" w:color="auto"/>
                <w:left w:val="none" w:sz="0" w:space="0" w:color="auto"/>
                <w:bottom w:val="none" w:sz="0" w:space="0" w:color="auto"/>
                <w:right w:val="none" w:sz="0" w:space="0" w:color="auto"/>
              </w:divBdr>
            </w:div>
            <w:div w:id="1076780941">
              <w:marLeft w:val="0"/>
              <w:marRight w:val="0"/>
              <w:marTop w:val="0"/>
              <w:marBottom w:val="240"/>
              <w:divBdr>
                <w:top w:val="none" w:sz="0" w:space="0" w:color="auto"/>
                <w:left w:val="none" w:sz="0" w:space="0" w:color="auto"/>
                <w:bottom w:val="none" w:sz="0" w:space="0" w:color="auto"/>
                <w:right w:val="none" w:sz="0" w:space="0" w:color="auto"/>
              </w:divBdr>
            </w:div>
            <w:div w:id="986933743">
              <w:marLeft w:val="0"/>
              <w:marRight w:val="0"/>
              <w:marTop w:val="0"/>
              <w:marBottom w:val="240"/>
              <w:divBdr>
                <w:top w:val="none" w:sz="0" w:space="0" w:color="auto"/>
                <w:left w:val="none" w:sz="0" w:space="0" w:color="auto"/>
                <w:bottom w:val="none" w:sz="0" w:space="0" w:color="auto"/>
                <w:right w:val="none" w:sz="0" w:space="0" w:color="auto"/>
              </w:divBdr>
            </w:div>
            <w:div w:id="547910552">
              <w:marLeft w:val="0"/>
              <w:marRight w:val="0"/>
              <w:marTop w:val="0"/>
              <w:marBottom w:val="240"/>
              <w:divBdr>
                <w:top w:val="none" w:sz="0" w:space="0" w:color="auto"/>
                <w:left w:val="none" w:sz="0" w:space="0" w:color="auto"/>
                <w:bottom w:val="none" w:sz="0" w:space="0" w:color="auto"/>
                <w:right w:val="none" w:sz="0" w:space="0" w:color="auto"/>
              </w:divBdr>
            </w:div>
            <w:div w:id="739906457">
              <w:marLeft w:val="0"/>
              <w:marRight w:val="0"/>
              <w:marTop w:val="0"/>
              <w:marBottom w:val="240"/>
              <w:divBdr>
                <w:top w:val="none" w:sz="0" w:space="0" w:color="auto"/>
                <w:left w:val="none" w:sz="0" w:space="0" w:color="auto"/>
                <w:bottom w:val="none" w:sz="0" w:space="0" w:color="auto"/>
                <w:right w:val="none" w:sz="0" w:space="0" w:color="auto"/>
              </w:divBdr>
            </w:div>
            <w:div w:id="1858154897">
              <w:marLeft w:val="0"/>
              <w:marRight w:val="0"/>
              <w:marTop w:val="0"/>
              <w:marBottom w:val="240"/>
              <w:divBdr>
                <w:top w:val="none" w:sz="0" w:space="0" w:color="auto"/>
                <w:left w:val="none" w:sz="0" w:space="0" w:color="auto"/>
                <w:bottom w:val="none" w:sz="0" w:space="0" w:color="auto"/>
                <w:right w:val="none" w:sz="0" w:space="0" w:color="auto"/>
              </w:divBdr>
            </w:div>
            <w:div w:id="2474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52161">
      <w:bodyDiv w:val="1"/>
      <w:marLeft w:val="0"/>
      <w:marRight w:val="0"/>
      <w:marTop w:val="0"/>
      <w:marBottom w:val="0"/>
      <w:divBdr>
        <w:top w:val="none" w:sz="0" w:space="0" w:color="auto"/>
        <w:left w:val="none" w:sz="0" w:space="0" w:color="auto"/>
        <w:bottom w:val="none" w:sz="0" w:space="0" w:color="auto"/>
        <w:right w:val="none" w:sz="0" w:space="0" w:color="auto"/>
      </w:divBdr>
    </w:div>
    <w:div w:id="452675728">
      <w:bodyDiv w:val="1"/>
      <w:marLeft w:val="0"/>
      <w:marRight w:val="0"/>
      <w:marTop w:val="0"/>
      <w:marBottom w:val="0"/>
      <w:divBdr>
        <w:top w:val="none" w:sz="0" w:space="0" w:color="auto"/>
        <w:left w:val="none" w:sz="0" w:space="0" w:color="auto"/>
        <w:bottom w:val="none" w:sz="0" w:space="0" w:color="auto"/>
        <w:right w:val="none" w:sz="0" w:space="0" w:color="auto"/>
      </w:divBdr>
    </w:div>
    <w:div w:id="504515732">
      <w:bodyDiv w:val="1"/>
      <w:marLeft w:val="0"/>
      <w:marRight w:val="0"/>
      <w:marTop w:val="0"/>
      <w:marBottom w:val="0"/>
      <w:divBdr>
        <w:top w:val="none" w:sz="0" w:space="0" w:color="auto"/>
        <w:left w:val="none" w:sz="0" w:space="0" w:color="auto"/>
        <w:bottom w:val="none" w:sz="0" w:space="0" w:color="auto"/>
        <w:right w:val="none" w:sz="0" w:space="0" w:color="auto"/>
      </w:divBdr>
    </w:div>
    <w:div w:id="527959984">
      <w:bodyDiv w:val="1"/>
      <w:marLeft w:val="0"/>
      <w:marRight w:val="0"/>
      <w:marTop w:val="0"/>
      <w:marBottom w:val="0"/>
      <w:divBdr>
        <w:top w:val="none" w:sz="0" w:space="0" w:color="auto"/>
        <w:left w:val="none" w:sz="0" w:space="0" w:color="auto"/>
        <w:bottom w:val="none" w:sz="0" w:space="0" w:color="auto"/>
        <w:right w:val="none" w:sz="0" w:space="0" w:color="auto"/>
      </w:divBdr>
    </w:div>
    <w:div w:id="535585913">
      <w:bodyDiv w:val="1"/>
      <w:marLeft w:val="0"/>
      <w:marRight w:val="0"/>
      <w:marTop w:val="0"/>
      <w:marBottom w:val="0"/>
      <w:divBdr>
        <w:top w:val="none" w:sz="0" w:space="0" w:color="auto"/>
        <w:left w:val="none" w:sz="0" w:space="0" w:color="auto"/>
        <w:bottom w:val="none" w:sz="0" w:space="0" w:color="auto"/>
        <w:right w:val="none" w:sz="0" w:space="0" w:color="auto"/>
      </w:divBdr>
    </w:div>
    <w:div w:id="551506723">
      <w:bodyDiv w:val="1"/>
      <w:marLeft w:val="0"/>
      <w:marRight w:val="0"/>
      <w:marTop w:val="0"/>
      <w:marBottom w:val="0"/>
      <w:divBdr>
        <w:top w:val="none" w:sz="0" w:space="0" w:color="auto"/>
        <w:left w:val="none" w:sz="0" w:space="0" w:color="auto"/>
        <w:bottom w:val="none" w:sz="0" w:space="0" w:color="auto"/>
        <w:right w:val="none" w:sz="0" w:space="0" w:color="auto"/>
      </w:divBdr>
    </w:div>
    <w:div w:id="551887169">
      <w:bodyDiv w:val="1"/>
      <w:marLeft w:val="0"/>
      <w:marRight w:val="0"/>
      <w:marTop w:val="0"/>
      <w:marBottom w:val="0"/>
      <w:divBdr>
        <w:top w:val="none" w:sz="0" w:space="0" w:color="auto"/>
        <w:left w:val="none" w:sz="0" w:space="0" w:color="auto"/>
        <w:bottom w:val="none" w:sz="0" w:space="0" w:color="auto"/>
        <w:right w:val="none" w:sz="0" w:space="0" w:color="auto"/>
      </w:divBdr>
    </w:div>
    <w:div w:id="573901906">
      <w:bodyDiv w:val="1"/>
      <w:marLeft w:val="0"/>
      <w:marRight w:val="0"/>
      <w:marTop w:val="0"/>
      <w:marBottom w:val="0"/>
      <w:divBdr>
        <w:top w:val="none" w:sz="0" w:space="0" w:color="auto"/>
        <w:left w:val="none" w:sz="0" w:space="0" w:color="auto"/>
        <w:bottom w:val="none" w:sz="0" w:space="0" w:color="auto"/>
        <w:right w:val="none" w:sz="0" w:space="0" w:color="auto"/>
      </w:divBdr>
    </w:div>
    <w:div w:id="586234708">
      <w:bodyDiv w:val="1"/>
      <w:marLeft w:val="0"/>
      <w:marRight w:val="0"/>
      <w:marTop w:val="0"/>
      <w:marBottom w:val="0"/>
      <w:divBdr>
        <w:top w:val="none" w:sz="0" w:space="0" w:color="auto"/>
        <w:left w:val="none" w:sz="0" w:space="0" w:color="auto"/>
        <w:bottom w:val="none" w:sz="0" w:space="0" w:color="auto"/>
        <w:right w:val="none" w:sz="0" w:space="0" w:color="auto"/>
      </w:divBdr>
      <w:divsChild>
        <w:div w:id="1447852525">
          <w:marLeft w:val="0"/>
          <w:marRight w:val="0"/>
          <w:marTop w:val="0"/>
          <w:marBottom w:val="0"/>
          <w:divBdr>
            <w:top w:val="none" w:sz="0" w:space="0" w:color="auto"/>
            <w:left w:val="none" w:sz="0" w:space="0" w:color="auto"/>
            <w:bottom w:val="none" w:sz="0" w:space="0" w:color="auto"/>
            <w:right w:val="none" w:sz="0" w:space="0" w:color="auto"/>
          </w:divBdr>
          <w:divsChild>
            <w:div w:id="1155878364">
              <w:marLeft w:val="0"/>
              <w:marRight w:val="0"/>
              <w:marTop w:val="0"/>
              <w:marBottom w:val="240"/>
              <w:divBdr>
                <w:top w:val="none" w:sz="0" w:space="0" w:color="auto"/>
                <w:left w:val="none" w:sz="0" w:space="0" w:color="auto"/>
                <w:bottom w:val="none" w:sz="0" w:space="0" w:color="auto"/>
                <w:right w:val="none" w:sz="0" w:space="0" w:color="auto"/>
              </w:divBdr>
            </w:div>
            <w:div w:id="46804775">
              <w:marLeft w:val="0"/>
              <w:marRight w:val="0"/>
              <w:marTop w:val="0"/>
              <w:marBottom w:val="240"/>
              <w:divBdr>
                <w:top w:val="none" w:sz="0" w:space="0" w:color="auto"/>
                <w:left w:val="none" w:sz="0" w:space="0" w:color="auto"/>
                <w:bottom w:val="none" w:sz="0" w:space="0" w:color="auto"/>
                <w:right w:val="none" w:sz="0" w:space="0" w:color="auto"/>
              </w:divBdr>
            </w:div>
            <w:div w:id="2007635541">
              <w:marLeft w:val="0"/>
              <w:marRight w:val="0"/>
              <w:marTop w:val="0"/>
              <w:marBottom w:val="240"/>
              <w:divBdr>
                <w:top w:val="none" w:sz="0" w:space="0" w:color="auto"/>
                <w:left w:val="none" w:sz="0" w:space="0" w:color="auto"/>
                <w:bottom w:val="none" w:sz="0" w:space="0" w:color="auto"/>
                <w:right w:val="none" w:sz="0" w:space="0" w:color="auto"/>
              </w:divBdr>
            </w:div>
            <w:div w:id="1096290333">
              <w:marLeft w:val="0"/>
              <w:marRight w:val="0"/>
              <w:marTop w:val="0"/>
              <w:marBottom w:val="240"/>
              <w:divBdr>
                <w:top w:val="none" w:sz="0" w:space="0" w:color="auto"/>
                <w:left w:val="none" w:sz="0" w:space="0" w:color="auto"/>
                <w:bottom w:val="none" w:sz="0" w:space="0" w:color="auto"/>
                <w:right w:val="none" w:sz="0" w:space="0" w:color="auto"/>
              </w:divBdr>
            </w:div>
            <w:div w:id="686247254">
              <w:marLeft w:val="0"/>
              <w:marRight w:val="0"/>
              <w:marTop w:val="0"/>
              <w:marBottom w:val="240"/>
              <w:divBdr>
                <w:top w:val="none" w:sz="0" w:space="0" w:color="auto"/>
                <w:left w:val="none" w:sz="0" w:space="0" w:color="auto"/>
                <w:bottom w:val="none" w:sz="0" w:space="0" w:color="auto"/>
                <w:right w:val="none" w:sz="0" w:space="0" w:color="auto"/>
              </w:divBdr>
            </w:div>
            <w:div w:id="227426668">
              <w:marLeft w:val="0"/>
              <w:marRight w:val="0"/>
              <w:marTop w:val="0"/>
              <w:marBottom w:val="240"/>
              <w:divBdr>
                <w:top w:val="none" w:sz="0" w:space="0" w:color="auto"/>
                <w:left w:val="none" w:sz="0" w:space="0" w:color="auto"/>
                <w:bottom w:val="none" w:sz="0" w:space="0" w:color="auto"/>
                <w:right w:val="none" w:sz="0" w:space="0" w:color="auto"/>
              </w:divBdr>
            </w:div>
            <w:div w:id="2032342773">
              <w:marLeft w:val="0"/>
              <w:marRight w:val="0"/>
              <w:marTop w:val="0"/>
              <w:marBottom w:val="240"/>
              <w:divBdr>
                <w:top w:val="none" w:sz="0" w:space="0" w:color="auto"/>
                <w:left w:val="none" w:sz="0" w:space="0" w:color="auto"/>
                <w:bottom w:val="none" w:sz="0" w:space="0" w:color="auto"/>
                <w:right w:val="none" w:sz="0" w:space="0" w:color="auto"/>
              </w:divBdr>
            </w:div>
            <w:div w:id="903104840">
              <w:marLeft w:val="0"/>
              <w:marRight w:val="0"/>
              <w:marTop w:val="0"/>
              <w:marBottom w:val="240"/>
              <w:divBdr>
                <w:top w:val="none" w:sz="0" w:space="0" w:color="auto"/>
                <w:left w:val="none" w:sz="0" w:space="0" w:color="auto"/>
                <w:bottom w:val="none" w:sz="0" w:space="0" w:color="auto"/>
                <w:right w:val="none" w:sz="0" w:space="0" w:color="auto"/>
              </w:divBdr>
            </w:div>
            <w:div w:id="1547642794">
              <w:marLeft w:val="0"/>
              <w:marRight w:val="0"/>
              <w:marTop w:val="0"/>
              <w:marBottom w:val="240"/>
              <w:divBdr>
                <w:top w:val="none" w:sz="0" w:space="0" w:color="auto"/>
                <w:left w:val="none" w:sz="0" w:space="0" w:color="auto"/>
                <w:bottom w:val="none" w:sz="0" w:space="0" w:color="auto"/>
                <w:right w:val="none" w:sz="0" w:space="0" w:color="auto"/>
              </w:divBdr>
            </w:div>
            <w:div w:id="699093250">
              <w:marLeft w:val="0"/>
              <w:marRight w:val="0"/>
              <w:marTop w:val="0"/>
              <w:marBottom w:val="240"/>
              <w:divBdr>
                <w:top w:val="none" w:sz="0" w:space="0" w:color="auto"/>
                <w:left w:val="none" w:sz="0" w:space="0" w:color="auto"/>
                <w:bottom w:val="none" w:sz="0" w:space="0" w:color="auto"/>
                <w:right w:val="none" w:sz="0" w:space="0" w:color="auto"/>
              </w:divBdr>
            </w:div>
            <w:div w:id="1652098591">
              <w:marLeft w:val="0"/>
              <w:marRight w:val="0"/>
              <w:marTop w:val="0"/>
              <w:marBottom w:val="240"/>
              <w:divBdr>
                <w:top w:val="none" w:sz="0" w:space="0" w:color="auto"/>
                <w:left w:val="none" w:sz="0" w:space="0" w:color="auto"/>
                <w:bottom w:val="none" w:sz="0" w:space="0" w:color="auto"/>
                <w:right w:val="none" w:sz="0" w:space="0" w:color="auto"/>
              </w:divBdr>
            </w:div>
            <w:div w:id="1788692367">
              <w:marLeft w:val="0"/>
              <w:marRight w:val="0"/>
              <w:marTop w:val="0"/>
              <w:marBottom w:val="240"/>
              <w:divBdr>
                <w:top w:val="none" w:sz="0" w:space="0" w:color="auto"/>
                <w:left w:val="none" w:sz="0" w:space="0" w:color="auto"/>
                <w:bottom w:val="none" w:sz="0" w:space="0" w:color="auto"/>
                <w:right w:val="none" w:sz="0" w:space="0" w:color="auto"/>
              </w:divBdr>
            </w:div>
            <w:div w:id="143146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27521">
      <w:bodyDiv w:val="1"/>
      <w:marLeft w:val="0"/>
      <w:marRight w:val="0"/>
      <w:marTop w:val="0"/>
      <w:marBottom w:val="0"/>
      <w:divBdr>
        <w:top w:val="none" w:sz="0" w:space="0" w:color="auto"/>
        <w:left w:val="none" w:sz="0" w:space="0" w:color="auto"/>
        <w:bottom w:val="none" w:sz="0" w:space="0" w:color="auto"/>
        <w:right w:val="none" w:sz="0" w:space="0" w:color="auto"/>
      </w:divBdr>
    </w:div>
    <w:div w:id="607196295">
      <w:bodyDiv w:val="1"/>
      <w:marLeft w:val="0"/>
      <w:marRight w:val="0"/>
      <w:marTop w:val="0"/>
      <w:marBottom w:val="0"/>
      <w:divBdr>
        <w:top w:val="none" w:sz="0" w:space="0" w:color="auto"/>
        <w:left w:val="none" w:sz="0" w:space="0" w:color="auto"/>
        <w:bottom w:val="none" w:sz="0" w:space="0" w:color="auto"/>
        <w:right w:val="none" w:sz="0" w:space="0" w:color="auto"/>
      </w:divBdr>
    </w:div>
    <w:div w:id="607394220">
      <w:bodyDiv w:val="1"/>
      <w:marLeft w:val="0"/>
      <w:marRight w:val="0"/>
      <w:marTop w:val="0"/>
      <w:marBottom w:val="0"/>
      <w:divBdr>
        <w:top w:val="none" w:sz="0" w:space="0" w:color="auto"/>
        <w:left w:val="none" w:sz="0" w:space="0" w:color="auto"/>
        <w:bottom w:val="none" w:sz="0" w:space="0" w:color="auto"/>
        <w:right w:val="none" w:sz="0" w:space="0" w:color="auto"/>
      </w:divBdr>
    </w:div>
    <w:div w:id="631054635">
      <w:bodyDiv w:val="1"/>
      <w:marLeft w:val="0"/>
      <w:marRight w:val="0"/>
      <w:marTop w:val="0"/>
      <w:marBottom w:val="0"/>
      <w:divBdr>
        <w:top w:val="none" w:sz="0" w:space="0" w:color="auto"/>
        <w:left w:val="none" w:sz="0" w:space="0" w:color="auto"/>
        <w:bottom w:val="none" w:sz="0" w:space="0" w:color="auto"/>
        <w:right w:val="none" w:sz="0" w:space="0" w:color="auto"/>
      </w:divBdr>
    </w:div>
    <w:div w:id="671688274">
      <w:bodyDiv w:val="1"/>
      <w:marLeft w:val="0"/>
      <w:marRight w:val="0"/>
      <w:marTop w:val="0"/>
      <w:marBottom w:val="0"/>
      <w:divBdr>
        <w:top w:val="none" w:sz="0" w:space="0" w:color="auto"/>
        <w:left w:val="none" w:sz="0" w:space="0" w:color="auto"/>
        <w:bottom w:val="none" w:sz="0" w:space="0" w:color="auto"/>
        <w:right w:val="none" w:sz="0" w:space="0" w:color="auto"/>
      </w:divBdr>
    </w:div>
    <w:div w:id="674308298">
      <w:bodyDiv w:val="1"/>
      <w:marLeft w:val="0"/>
      <w:marRight w:val="0"/>
      <w:marTop w:val="0"/>
      <w:marBottom w:val="0"/>
      <w:divBdr>
        <w:top w:val="none" w:sz="0" w:space="0" w:color="auto"/>
        <w:left w:val="none" w:sz="0" w:space="0" w:color="auto"/>
        <w:bottom w:val="none" w:sz="0" w:space="0" w:color="auto"/>
        <w:right w:val="none" w:sz="0" w:space="0" w:color="auto"/>
      </w:divBdr>
    </w:div>
    <w:div w:id="680402212">
      <w:bodyDiv w:val="1"/>
      <w:marLeft w:val="0"/>
      <w:marRight w:val="0"/>
      <w:marTop w:val="0"/>
      <w:marBottom w:val="0"/>
      <w:divBdr>
        <w:top w:val="none" w:sz="0" w:space="0" w:color="auto"/>
        <w:left w:val="none" w:sz="0" w:space="0" w:color="auto"/>
        <w:bottom w:val="none" w:sz="0" w:space="0" w:color="auto"/>
        <w:right w:val="none" w:sz="0" w:space="0" w:color="auto"/>
      </w:divBdr>
    </w:div>
    <w:div w:id="724990304">
      <w:bodyDiv w:val="1"/>
      <w:marLeft w:val="0"/>
      <w:marRight w:val="0"/>
      <w:marTop w:val="0"/>
      <w:marBottom w:val="0"/>
      <w:divBdr>
        <w:top w:val="none" w:sz="0" w:space="0" w:color="auto"/>
        <w:left w:val="none" w:sz="0" w:space="0" w:color="auto"/>
        <w:bottom w:val="none" w:sz="0" w:space="0" w:color="auto"/>
        <w:right w:val="none" w:sz="0" w:space="0" w:color="auto"/>
      </w:divBdr>
    </w:div>
    <w:div w:id="735056704">
      <w:bodyDiv w:val="1"/>
      <w:marLeft w:val="0"/>
      <w:marRight w:val="0"/>
      <w:marTop w:val="0"/>
      <w:marBottom w:val="0"/>
      <w:divBdr>
        <w:top w:val="none" w:sz="0" w:space="0" w:color="auto"/>
        <w:left w:val="none" w:sz="0" w:space="0" w:color="auto"/>
        <w:bottom w:val="none" w:sz="0" w:space="0" w:color="auto"/>
        <w:right w:val="none" w:sz="0" w:space="0" w:color="auto"/>
      </w:divBdr>
    </w:div>
    <w:div w:id="737636318">
      <w:bodyDiv w:val="1"/>
      <w:marLeft w:val="0"/>
      <w:marRight w:val="0"/>
      <w:marTop w:val="0"/>
      <w:marBottom w:val="0"/>
      <w:divBdr>
        <w:top w:val="none" w:sz="0" w:space="0" w:color="auto"/>
        <w:left w:val="none" w:sz="0" w:space="0" w:color="auto"/>
        <w:bottom w:val="none" w:sz="0" w:space="0" w:color="auto"/>
        <w:right w:val="none" w:sz="0" w:space="0" w:color="auto"/>
      </w:divBdr>
      <w:divsChild>
        <w:div w:id="689186973">
          <w:marLeft w:val="1166"/>
          <w:marRight w:val="0"/>
          <w:marTop w:val="200"/>
          <w:marBottom w:val="0"/>
          <w:divBdr>
            <w:top w:val="none" w:sz="0" w:space="0" w:color="auto"/>
            <w:left w:val="none" w:sz="0" w:space="0" w:color="auto"/>
            <w:bottom w:val="none" w:sz="0" w:space="0" w:color="auto"/>
            <w:right w:val="none" w:sz="0" w:space="0" w:color="auto"/>
          </w:divBdr>
        </w:div>
      </w:divsChild>
    </w:div>
    <w:div w:id="773666802">
      <w:bodyDiv w:val="1"/>
      <w:marLeft w:val="0"/>
      <w:marRight w:val="0"/>
      <w:marTop w:val="0"/>
      <w:marBottom w:val="0"/>
      <w:divBdr>
        <w:top w:val="none" w:sz="0" w:space="0" w:color="auto"/>
        <w:left w:val="none" w:sz="0" w:space="0" w:color="auto"/>
        <w:bottom w:val="none" w:sz="0" w:space="0" w:color="auto"/>
        <w:right w:val="none" w:sz="0" w:space="0" w:color="auto"/>
      </w:divBdr>
    </w:div>
    <w:div w:id="786192421">
      <w:bodyDiv w:val="1"/>
      <w:marLeft w:val="0"/>
      <w:marRight w:val="0"/>
      <w:marTop w:val="0"/>
      <w:marBottom w:val="0"/>
      <w:divBdr>
        <w:top w:val="none" w:sz="0" w:space="0" w:color="auto"/>
        <w:left w:val="none" w:sz="0" w:space="0" w:color="auto"/>
        <w:bottom w:val="none" w:sz="0" w:space="0" w:color="auto"/>
        <w:right w:val="none" w:sz="0" w:space="0" w:color="auto"/>
      </w:divBdr>
    </w:div>
    <w:div w:id="787162356">
      <w:bodyDiv w:val="1"/>
      <w:marLeft w:val="0"/>
      <w:marRight w:val="0"/>
      <w:marTop w:val="0"/>
      <w:marBottom w:val="0"/>
      <w:divBdr>
        <w:top w:val="none" w:sz="0" w:space="0" w:color="auto"/>
        <w:left w:val="none" w:sz="0" w:space="0" w:color="auto"/>
        <w:bottom w:val="none" w:sz="0" w:space="0" w:color="auto"/>
        <w:right w:val="none" w:sz="0" w:space="0" w:color="auto"/>
      </w:divBdr>
    </w:div>
    <w:div w:id="788161321">
      <w:bodyDiv w:val="1"/>
      <w:marLeft w:val="0"/>
      <w:marRight w:val="0"/>
      <w:marTop w:val="0"/>
      <w:marBottom w:val="0"/>
      <w:divBdr>
        <w:top w:val="none" w:sz="0" w:space="0" w:color="auto"/>
        <w:left w:val="none" w:sz="0" w:space="0" w:color="auto"/>
        <w:bottom w:val="none" w:sz="0" w:space="0" w:color="auto"/>
        <w:right w:val="none" w:sz="0" w:space="0" w:color="auto"/>
      </w:divBdr>
    </w:div>
    <w:div w:id="789712050">
      <w:bodyDiv w:val="1"/>
      <w:marLeft w:val="0"/>
      <w:marRight w:val="0"/>
      <w:marTop w:val="0"/>
      <w:marBottom w:val="0"/>
      <w:divBdr>
        <w:top w:val="none" w:sz="0" w:space="0" w:color="auto"/>
        <w:left w:val="none" w:sz="0" w:space="0" w:color="auto"/>
        <w:bottom w:val="none" w:sz="0" w:space="0" w:color="auto"/>
        <w:right w:val="none" w:sz="0" w:space="0" w:color="auto"/>
      </w:divBdr>
    </w:div>
    <w:div w:id="794641713">
      <w:bodyDiv w:val="1"/>
      <w:marLeft w:val="0"/>
      <w:marRight w:val="0"/>
      <w:marTop w:val="0"/>
      <w:marBottom w:val="0"/>
      <w:divBdr>
        <w:top w:val="none" w:sz="0" w:space="0" w:color="auto"/>
        <w:left w:val="none" w:sz="0" w:space="0" w:color="auto"/>
        <w:bottom w:val="none" w:sz="0" w:space="0" w:color="auto"/>
        <w:right w:val="none" w:sz="0" w:space="0" w:color="auto"/>
      </w:divBdr>
    </w:div>
    <w:div w:id="830363937">
      <w:bodyDiv w:val="1"/>
      <w:marLeft w:val="0"/>
      <w:marRight w:val="0"/>
      <w:marTop w:val="0"/>
      <w:marBottom w:val="0"/>
      <w:divBdr>
        <w:top w:val="none" w:sz="0" w:space="0" w:color="auto"/>
        <w:left w:val="none" w:sz="0" w:space="0" w:color="auto"/>
        <w:bottom w:val="none" w:sz="0" w:space="0" w:color="auto"/>
        <w:right w:val="none" w:sz="0" w:space="0" w:color="auto"/>
      </w:divBdr>
    </w:div>
    <w:div w:id="830829939">
      <w:bodyDiv w:val="1"/>
      <w:marLeft w:val="0"/>
      <w:marRight w:val="0"/>
      <w:marTop w:val="0"/>
      <w:marBottom w:val="0"/>
      <w:divBdr>
        <w:top w:val="none" w:sz="0" w:space="0" w:color="auto"/>
        <w:left w:val="none" w:sz="0" w:space="0" w:color="auto"/>
        <w:bottom w:val="none" w:sz="0" w:space="0" w:color="auto"/>
        <w:right w:val="none" w:sz="0" w:space="0" w:color="auto"/>
      </w:divBdr>
    </w:div>
    <w:div w:id="837696180">
      <w:bodyDiv w:val="1"/>
      <w:marLeft w:val="0"/>
      <w:marRight w:val="0"/>
      <w:marTop w:val="0"/>
      <w:marBottom w:val="0"/>
      <w:divBdr>
        <w:top w:val="none" w:sz="0" w:space="0" w:color="auto"/>
        <w:left w:val="none" w:sz="0" w:space="0" w:color="auto"/>
        <w:bottom w:val="none" w:sz="0" w:space="0" w:color="auto"/>
        <w:right w:val="none" w:sz="0" w:space="0" w:color="auto"/>
      </w:divBdr>
    </w:div>
    <w:div w:id="853227620">
      <w:bodyDiv w:val="1"/>
      <w:marLeft w:val="0"/>
      <w:marRight w:val="0"/>
      <w:marTop w:val="0"/>
      <w:marBottom w:val="0"/>
      <w:divBdr>
        <w:top w:val="none" w:sz="0" w:space="0" w:color="auto"/>
        <w:left w:val="none" w:sz="0" w:space="0" w:color="auto"/>
        <w:bottom w:val="none" w:sz="0" w:space="0" w:color="auto"/>
        <w:right w:val="none" w:sz="0" w:space="0" w:color="auto"/>
      </w:divBdr>
    </w:div>
    <w:div w:id="860628333">
      <w:bodyDiv w:val="1"/>
      <w:marLeft w:val="0"/>
      <w:marRight w:val="0"/>
      <w:marTop w:val="0"/>
      <w:marBottom w:val="0"/>
      <w:divBdr>
        <w:top w:val="none" w:sz="0" w:space="0" w:color="auto"/>
        <w:left w:val="none" w:sz="0" w:space="0" w:color="auto"/>
        <w:bottom w:val="none" w:sz="0" w:space="0" w:color="auto"/>
        <w:right w:val="none" w:sz="0" w:space="0" w:color="auto"/>
      </w:divBdr>
    </w:div>
    <w:div w:id="862398933">
      <w:bodyDiv w:val="1"/>
      <w:marLeft w:val="0"/>
      <w:marRight w:val="0"/>
      <w:marTop w:val="0"/>
      <w:marBottom w:val="0"/>
      <w:divBdr>
        <w:top w:val="none" w:sz="0" w:space="0" w:color="auto"/>
        <w:left w:val="none" w:sz="0" w:space="0" w:color="auto"/>
        <w:bottom w:val="none" w:sz="0" w:space="0" w:color="auto"/>
        <w:right w:val="none" w:sz="0" w:space="0" w:color="auto"/>
      </w:divBdr>
    </w:div>
    <w:div w:id="875896352">
      <w:bodyDiv w:val="1"/>
      <w:marLeft w:val="0"/>
      <w:marRight w:val="0"/>
      <w:marTop w:val="0"/>
      <w:marBottom w:val="0"/>
      <w:divBdr>
        <w:top w:val="none" w:sz="0" w:space="0" w:color="auto"/>
        <w:left w:val="none" w:sz="0" w:space="0" w:color="auto"/>
        <w:bottom w:val="none" w:sz="0" w:space="0" w:color="auto"/>
        <w:right w:val="none" w:sz="0" w:space="0" w:color="auto"/>
      </w:divBdr>
    </w:div>
    <w:div w:id="887768509">
      <w:bodyDiv w:val="1"/>
      <w:marLeft w:val="0"/>
      <w:marRight w:val="0"/>
      <w:marTop w:val="0"/>
      <w:marBottom w:val="0"/>
      <w:divBdr>
        <w:top w:val="none" w:sz="0" w:space="0" w:color="auto"/>
        <w:left w:val="none" w:sz="0" w:space="0" w:color="auto"/>
        <w:bottom w:val="none" w:sz="0" w:space="0" w:color="auto"/>
        <w:right w:val="none" w:sz="0" w:space="0" w:color="auto"/>
      </w:divBdr>
    </w:div>
    <w:div w:id="897126311">
      <w:bodyDiv w:val="1"/>
      <w:marLeft w:val="0"/>
      <w:marRight w:val="0"/>
      <w:marTop w:val="0"/>
      <w:marBottom w:val="0"/>
      <w:divBdr>
        <w:top w:val="none" w:sz="0" w:space="0" w:color="auto"/>
        <w:left w:val="none" w:sz="0" w:space="0" w:color="auto"/>
        <w:bottom w:val="none" w:sz="0" w:space="0" w:color="auto"/>
        <w:right w:val="none" w:sz="0" w:space="0" w:color="auto"/>
      </w:divBdr>
    </w:div>
    <w:div w:id="899247628">
      <w:bodyDiv w:val="1"/>
      <w:marLeft w:val="0"/>
      <w:marRight w:val="0"/>
      <w:marTop w:val="0"/>
      <w:marBottom w:val="0"/>
      <w:divBdr>
        <w:top w:val="none" w:sz="0" w:space="0" w:color="auto"/>
        <w:left w:val="none" w:sz="0" w:space="0" w:color="auto"/>
        <w:bottom w:val="none" w:sz="0" w:space="0" w:color="auto"/>
        <w:right w:val="none" w:sz="0" w:space="0" w:color="auto"/>
      </w:divBdr>
    </w:div>
    <w:div w:id="908611902">
      <w:bodyDiv w:val="1"/>
      <w:marLeft w:val="0"/>
      <w:marRight w:val="0"/>
      <w:marTop w:val="0"/>
      <w:marBottom w:val="0"/>
      <w:divBdr>
        <w:top w:val="none" w:sz="0" w:space="0" w:color="auto"/>
        <w:left w:val="none" w:sz="0" w:space="0" w:color="auto"/>
        <w:bottom w:val="none" w:sz="0" w:space="0" w:color="auto"/>
        <w:right w:val="none" w:sz="0" w:space="0" w:color="auto"/>
      </w:divBdr>
    </w:div>
    <w:div w:id="911043615">
      <w:bodyDiv w:val="1"/>
      <w:marLeft w:val="0"/>
      <w:marRight w:val="0"/>
      <w:marTop w:val="0"/>
      <w:marBottom w:val="0"/>
      <w:divBdr>
        <w:top w:val="none" w:sz="0" w:space="0" w:color="auto"/>
        <w:left w:val="none" w:sz="0" w:space="0" w:color="auto"/>
        <w:bottom w:val="none" w:sz="0" w:space="0" w:color="auto"/>
        <w:right w:val="none" w:sz="0" w:space="0" w:color="auto"/>
      </w:divBdr>
    </w:div>
    <w:div w:id="930699432">
      <w:bodyDiv w:val="1"/>
      <w:marLeft w:val="0"/>
      <w:marRight w:val="0"/>
      <w:marTop w:val="0"/>
      <w:marBottom w:val="0"/>
      <w:divBdr>
        <w:top w:val="none" w:sz="0" w:space="0" w:color="auto"/>
        <w:left w:val="none" w:sz="0" w:space="0" w:color="auto"/>
        <w:bottom w:val="none" w:sz="0" w:space="0" w:color="auto"/>
        <w:right w:val="none" w:sz="0" w:space="0" w:color="auto"/>
      </w:divBdr>
    </w:div>
    <w:div w:id="957764009">
      <w:bodyDiv w:val="1"/>
      <w:marLeft w:val="0"/>
      <w:marRight w:val="0"/>
      <w:marTop w:val="0"/>
      <w:marBottom w:val="0"/>
      <w:divBdr>
        <w:top w:val="none" w:sz="0" w:space="0" w:color="auto"/>
        <w:left w:val="none" w:sz="0" w:space="0" w:color="auto"/>
        <w:bottom w:val="none" w:sz="0" w:space="0" w:color="auto"/>
        <w:right w:val="none" w:sz="0" w:space="0" w:color="auto"/>
      </w:divBdr>
    </w:div>
    <w:div w:id="960067272">
      <w:bodyDiv w:val="1"/>
      <w:marLeft w:val="0"/>
      <w:marRight w:val="0"/>
      <w:marTop w:val="0"/>
      <w:marBottom w:val="0"/>
      <w:divBdr>
        <w:top w:val="none" w:sz="0" w:space="0" w:color="auto"/>
        <w:left w:val="none" w:sz="0" w:space="0" w:color="auto"/>
        <w:bottom w:val="none" w:sz="0" w:space="0" w:color="auto"/>
        <w:right w:val="none" w:sz="0" w:space="0" w:color="auto"/>
      </w:divBdr>
    </w:div>
    <w:div w:id="970208279">
      <w:bodyDiv w:val="1"/>
      <w:marLeft w:val="0"/>
      <w:marRight w:val="0"/>
      <w:marTop w:val="0"/>
      <w:marBottom w:val="0"/>
      <w:divBdr>
        <w:top w:val="none" w:sz="0" w:space="0" w:color="auto"/>
        <w:left w:val="none" w:sz="0" w:space="0" w:color="auto"/>
        <w:bottom w:val="none" w:sz="0" w:space="0" w:color="auto"/>
        <w:right w:val="none" w:sz="0" w:space="0" w:color="auto"/>
      </w:divBdr>
    </w:div>
    <w:div w:id="975140766">
      <w:bodyDiv w:val="1"/>
      <w:marLeft w:val="0"/>
      <w:marRight w:val="0"/>
      <w:marTop w:val="0"/>
      <w:marBottom w:val="0"/>
      <w:divBdr>
        <w:top w:val="none" w:sz="0" w:space="0" w:color="auto"/>
        <w:left w:val="none" w:sz="0" w:space="0" w:color="auto"/>
        <w:bottom w:val="none" w:sz="0" w:space="0" w:color="auto"/>
        <w:right w:val="none" w:sz="0" w:space="0" w:color="auto"/>
      </w:divBdr>
    </w:div>
    <w:div w:id="1003163295">
      <w:bodyDiv w:val="1"/>
      <w:marLeft w:val="0"/>
      <w:marRight w:val="0"/>
      <w:marTop w:val="0"/>
      <w:marBottom w:val="0"/>
      <w:divBdr>
        <w:top w:val="none" w:sz="0" w:space="0" w:color="auto"/>
        <w:left w:val="none" w:sz="0" w:space="0" w:color="auto"/>
        <w:bottom w:val="none" w:sz="0" w:space="0" w:color="auto"/>
        <w:right w:val="none" w:sz="0" w:space="0" w:color="auto"/>
      </w:divBdr>
    </w:div>
    <w:div w:id="1005476642">
      <w:bodyDiv w:val="1"/>
      <w:marLeft w:val="0"/>
      <w:marRight w:val="0"/>
      <w:marTop w:val="0"/>
      <w:marBottom w:val="0"/>
      <w:divBdr>
        <w:top w:val="none" w:sz="0" w:space="0" w:color="auto"/>
        <w:left w:val="none" w:sz="0" w:space="0" w:color="auto"/>
        <w:bottom w:val="none" w:sz="0" w:space="0" w:color="auto"/>
        <w:right w:val="none" w:sz="0" w:space="0" w:color="auto"/>
      </w:divBdr>
    </w:div>
    <w:div w:id="1009990340">
      <w:bodyDiv w:val="1"/>
      <w:marLeft w:val="0"/>
      <w:marRight w:val="0"/>
      <w:marTop w:val="0"/>
      <w:marBottom w:val="0"/>
      <w:divBdr>
        <w:top w:val="none" w:sz="0" w:space="0" w:color="auto"/>
        <w:left w:val="none" w:sz="0" w:space="0" w:color="auto"/>
        <w:bottom w:val="none" w:sz="0" w:space="0" w:color="auto"/>
        <w:right w:val="none" w:sz="0" w:space="0" w:color="auto"/>
      </w:divBdr>
    </w:div>
    <w:div w:id="1020474690">
      <w:bodyDiv w:val="1"/>
      <w:marLeft w:val="0"/>
      <w:marRight w:val="0"/>
      <w:marTop w:val="0"/>
      <w:marBottom w:val="0"/>
      <w:divBdr>
        <w:top w:val="none" w:sz="0" w:space="0" w:color="auto"/>
        <w:left w:val="none" w:sz="0" w:space="0" w:color="auto"/>
        <w:bottom w:val="none" w:sz="0" w:space="0" w:color="auto"/>
        <w:right w:val="none" w:sz="0" w:space="0" w:color="auto"/>
      </w:divBdr>
      <w:divsChild>
        <w:div w:id="1460799176">
          <w:marLeft w:val="0"/>
          <w:marRight w:val="0"/>
          <w:marTop w:val="0"/>
          <w:marBottom w:val="0"/>
          <w:divBdr>
            <w:top w:val="none" w:sz="0" w:space="0" w:color="auto"/>
            <w:left w:val="none" w:sz="0" w:space="0" w:color="auto"/>
            <w:bottom w:val="none" w:sz="0" w:space="0" w:color="auto"/>
            <w:right w:val="none" w:sz="0" w:space="0" w:color="auto"/>
          </w:divBdr>
          <w:divsChild>
            <w:div w:id="983046093">
              <w:marLeft w:val="0"/>
              <w:marRight w:val="0"/>
              <w:marTop w:val="0"/>
              <w:marBottom w:val="240"/>
              <w:divBdr>
                <w:top w:val="none" w:sz="0" w:space="0" w:color="auto"/>
                <w:left w:val="none" w:sz="0" w:space="0" w:color="auto"/>
                <w:bottom w:val="none" w:sz="0" w:space="0" w:color="auto"/>
                <w:right w:val="none" w:sz="0" w:space="0" w:color="auto"/>
              </w:divBdr>
            </w:div>
            <w:div w:id="338512208">
              <w:marLeft w:val="0"/>
              <w:marRight w:val="0"/>
              <w:marTop w:val="0"/>
              <w:marBottom w:val="240"/>
              <w:divBdr>
                <w:top w:val="none" w:sz="0" w:space="0" w:color="auto"/>
                <w:left w:val="none" w:sz="0" w:space="0" w:color="auto"/>
                <w:bottom w:val="none" w:sz="0" w:space="0" w:color="auto"/>
                <w:right w:val="none" w:sz="0" w:space="0" w:color="auto"/>
              </w:divBdr>
            </w:div>
            <w:div w:id="553155134">
              <w:marLeft w:val="0"/>
              <w:marRight w:val="0"/>
              <w:marTop w:val="0"/>
              <w:marBottom w:val="240"/>
              <w:divBdr>
                <w:top w:val="none" w:sz="0" w:space="0" w:color="auto"/>
                <w:left w:val="none" w:sz="0" w:space="0" w:color="auto"/>
                <w:bottom w:val="none" w:sz="0" w:space="0" w:color="auto"/>
                <w:right w:val="none" w:sz="0" w:space="0" w:color="auto"/>
              </w:divBdr>
            </w:div>
            <w:div w:id="1242062153">
              <w:marLeft w:val="0"/>
              <w:marRight w:val="0"/>
              <w:marTop w:val="0"/>
              <w:marBottom w:val="240"/>
              <w:divBdr>
                <w:top w:val="none" w:sz="0" w:space="0" w:color="auto"/>
                <w:left w:val="none" w:sz="0" w:space="0" w:color="auto"/>
                <w:bottom w:val="none" w:sz="0" w:space="0" w:color="auto"/>
                <w:right w:val="none" w:sz="0" w:space="0" w:color="auto"/>
              </w:divBdr>
            </w:div>
            <w:div w:id="1657687628">
              <w:marLeft w:val="0"/>
              <w:marRight w:val="0"/>
              <w:marTop w:val="0"/>
              <w:marBottom w:val="240"/>
              <w:divBdr>
                <w:top w:val="none" w:sz="0" w:space="0" w:color="auto"/>
                <w:left w:val="none" w:sz="0" w:space="0" w:color="auto"/>
                <w:bottom w:val="none" w:sz="0" w:space="0" w:color="auto"/>
                <w:right w:val="none" w:sz="0" w:space="0" w:color="auto"/>
              </w:divBdr>
            </w:div>
            <w:div w:id="1473717328">
              <w:marLeft w:val="0"/>
              <w:marRight w:val="0"/>
              <w:marTop w:val="0"/>
              <w:marBottom w:val="240"/>
              <w:divBdr>
                <w:top w:val="none" w:sz="0" w:space="0" w:color="auto"/>
                <w:left w:val="none" w:sz="0" w:space="0" w:color="auto"/>
                <w:bottom w:val="none" w:sz="0" w:space="0" w:color="auto"/>
                <w:right w:val="none" w:sz="0" w:space="0" w:color="auto"/>
              </w:divBdr>
            </w:div>
            <w:div w:id="476994245">
              <w:marLeft w:val="0"/>
              <w:marRight w:val="0"/>
              <w:marTop w:val="0"/>
              <w:marBottom w:val="240"/>
              <w:divBdr>
                <w:top w:val="none" w:sz="0" w:space="0" w:color="auto"/>
                <w:left w:val="none" w:sz="0" w:space="0" w:color="auto"/>
                <w:bottom w:val="none" w:sz="0" w:space="0" w:color="auto"/>
                <w:right w:val="none" w:sz="0" w:space="0" w:color="auto"/>
              </w:divBdr>
            </w:div>
            <w:div w:id="1733654958">
              <w:marLeft w:val="0"/>
              <w:marRight w:val="0"/>
              <w:marTop w:val="0"/>
              <w:marBottom w:val="240"/>
              <w:divBdr>
                <w:top w:val="none" w:sz="0" w:space="0" w:color="auto"/>
                <w:left w:val="none" w:sz="0" w:space="0" w:color="auto"/>
                <w:bottom w:val="none" w:sz="0" w:space="0" w:color="auto"/>
                <w:right w:val="none" w:sz="0" w:space="0" w:color="auto"/>
              </w:divBdr>
            </w:div>
            <w:div w:id="637537557">
              <w:marLeft w:val="0"/>
              <w:marRight w:val="0"/>
              <w:marTop w:val="0"/>
              <w:marBottom w:val="240"/>
              <w:divBdr>
                <w:top w:val="none" w:sz="0" w:space="0" w:color="auto"/>
                <w:left w:val="none" w:sz="0" w:space="0" w:color="auto"/>
                <w:bottom w:val="none" w:sz="0" w:space="0" w:color="auto"/>
                <w:right w:val="none" w:sz="0" w:space="0" w:color="auto"/>
              </w:divBdr>
            </w:div>
            <w:div w:id="1844928616">
              <w:marLeft w:val="0"/>
              <w:marRight w:val="0"/>
              <w:marTop w:val="0"/>
              <w:marBottom w:val="240"/>
              <w:divBdr>
                <w:top w:val="none" w:sz="0" w:space="0" w:color="auto"/>
                <w:left w:val="none" w:sz="0" w:space="0" w:color="auto"/>
                <w:bottom w:val="none" w:sz="0" w:space="0" w:color="auto"/>
                <w:right w:val="none" w:sz="0" w:space="0" w:color="auto"/>
              </w:divBdr>
            </w:div>
            <w:div w:id="391848317">
              <w:marLeft w:val="0"/>
              <w:marRight w:val="0"/>
              <w:marTop w:val="0"/>
              <w:marBottom w:val="240"/>
              <w:divBdr>
                <w:top w:val="none" w:sz="0" w:space="0" w:color="auto"/>
                <w:left w:val="none" w:sz="0" w:space="0" w:color="auto"/>
                <w:bottom w:val="none" w:sz="0" w:space="0" w:color="auto"/>
                <w:right w:val="none" w:sz="0" w:space="0" w:color="auto"/>
              </w:divBdr>
            </w:div>
            <w:div w:id="1125856769">
              <w:marLeft w:val="0"/>
              <w:marRight w:val="0"/>
              <w:marTop w:val="0"/>
              <w:marBottom w:val="240"/>
              <w:divBdr>
                <w:top w:val="none" w:sz="0" w:space="0" w:color="auto"/>
                <w:left w:val="none" w:sz="0" w:space="0" w:color="auto"/>
                <w:bottom w:val="none" w:sz="0" w:space="0" w:color="auto"/>
                <w:right w:val="none" w:sz="0" w:space="0" w:color="auto"/>
              </w:divBdr>
            </w:div>
            <w:div w:id="18125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70687">
      <w:bodyDiv w:val="1"/>
      <w:marLeft w:val="0"/>
      <w:marRight w:val="0"/>
      <w:marTop w:val="0"/>
      <w:marBottom w:val="0"/>
      <w:divBdr>
        <w:top w:val="none" w:sz="0" w:space="0" w:color="auto"/>
        <w:left w:val="none" w:sz="0" w:space="0" w:color="auto"/>
        <w:bottom w:val="none" w:sz="0" w:space="0" w:color="auto"/>
        <w:right w:val="none" w:sz="0" w:space="0" w:color="auto"/>
      </w:divBdr>
    </w:div>
    <w:div w:id="1029986052">
      <w:bodyDiv w:val="1"/>
      <w:marLeft w:val="0"/>
      <w:marRight w:val="0"/>
      <w:marTop w:val="0"/>
      <w:marBottom w:val="0"/>
      <w:divBdr>
        <w:top w:val="none" w:sz="0" w:space="0" w:color="auto"/>
        <w:left w:val="none" w:sz="0" w:space="0" w:color="auto"/>
        <w:bottom w:val="none" w:sz="0" w:space="0" w:color="auto"/>
        <w:right w:val="none" w:sz="0" w:space="0" w:color="auto"/>
      </w:divBdr>
    </w:div>
    <w:div w:id="1036000773">
      <w:bodyDiv w:val="1"/>
      <w:marLeft w:val="0"/>
      <w:marRight w:val="0"/>
      <w:marTop w:val="0"/>
      <w:marBottom w:val="0"/>
      <w:divBdr>
        <w:top w:val="none" w:sz="0" w:space="0" w:color="auto"/>
        <w:left w:val="none" w:sz="0" w:space="0" w:color="auto"/>
        <w:bottom w:val="none" w:sz="0" w:space="0" w:color="auto"/>
        <w:right w:val="none" w:sz="0" w:space="0" w:color="auto"/>
      </w:divBdr>
    </w:div>
    <w:div w:id="1044065485">
      <w:bodyDiv w:val="1"/>
      <w:marLeft w:val="0"/>
      <w:marRight w:val="0"/>
      <w:marTop w:val="0"/>
      <w:marBottom w:val="0"/>
      <w:divBdr>
        <w:top w:val="none" w:sz="0" w:space="0" w:color="auto"/>
        <w:left w:val="none" w:sz="0" w:space="0" w:color="auto"/>
        <w:bottom w:val="none" w:sz="0" w:space="0" w:color="auto"/>
        <w:right w:val="none" w:sz="0" w:space="0" w:color="auto"/>
      </w:divBdr>
    </w:div>
    <w:div w:id="1054813465">
      <w:bodyDiv w:val="1"/>
      <w:marLeft w:val="0"/>
      <w:marRight w:val="0"/>
      <w:marTop w:val="0"/>
      <w:marBottom w:val="0"/>
      <w:divBdr>
        <w:top w:val="none" w:sz="0" w:space="0" w:color="auto"/>
        <w:left w:val="none" w:sz="0" w:space="0" w:color="auto"/>
        <w:bottom w:val="none" w:sz="0" w:space="0" w:color="auto"/>
        <w:right w:val="none" w:sz="0" w:space="0" w:color="auto"/>
      </w:divBdr>
    </w:div>
    <w:div w:id="1078400983">
      <w:bodyDiv w:val="1"/>
      <w:marLeft w:val="0"/>
      <w:marRight w:val="0"/>
      <w:marTop w:val="0"/>
      <w:marBottom w:val="0"/>
      <w:divBdr>
        <w:top w:val="none" w:sz="0" w:space="0" w:color="auto"/>
        <w:left w:val="none" w:sz="0" w:space="0" w:color="auto"/>
        <w:bottom w:val="none" w:sz="0" w:space="0" w:color="auto"/>
        <w:right w:val="none" w:sz="0" w:space="0" w:color="auto"/>
      </w:divBdr>
    </w:div>
    <w:div w:id="1090388487">
      <w:bodyDiv w:val="1"/>
      <w:marLeft w:val="0"/>
      <w:marRight w:val="0"/>
      <w:marTop w:val="0"/>
      <w:marBottom w:val="0"/>
      <w:divBdr>
        <w:top w:val="none" w:sz="0" w:space="0" w:color="auto"/>
        <w:left w:val="none" w:sz="0" w:space="0" w:color="auto"/>
        <w:bottom w:val="none" w:sz="0" w:space="0" w:color="auto"/>
        <w:right w:val="none" w:sz="0" w:space="0" w:color="auto"/>
      </w:divBdr>
    </w:div>
    <w:div w:id="1100955586">
      <w:bodyDiv w:val="1"/>
      <w:marLeft w:val="0"/>
      <w:marRight w:val="0"/>
      <w:marTop w:val="0"/>
      <w:marBottom w:val="0"/>
      <w:divBdr>
        <w:top w:val="none" w:sz="0" w:space="0" w:color="auto"/>
        <w:left w:val="none" w:sz="0" w:space="0" w:color="auto"/>
        <w:bottom w:val="none" w:sz="0" w:space="0" w:color="auto"/>
        <w:right w:val="none" w:sz="0" w:space="0" w:color="auto"/>
      </w:divBdr>
      <w:divsChild>
        <w:div w:id="1567448432">
          <w:marLeft w:val="0"/>
          <w:marRight w:val="0"/>
          <w:marTop w:val="0"/>
          <w:marBottom w:val="0"/>
          <w:divBdr>
            <w:top w:val="none" w:sz="0" w:space="0" w:color="auto"/>
            <w:left w:val="none" w:sz="0" w:space="0" w:color="auto"/>
            <w:bottom w:val="none" w:sz="0" w:space="0" w:color="auto"/>
            <w:right w:val="none" w:sz="0" w:space="0" w:color="auto"/>
          </w:divBdr>
          <w:divsChild>
            <w:div w:id="1925609727">
              <w:marLeft w:val="0"/>
              <w:marRight w:val="0"/>
              <w:marTop w:val="0"/>
              <w:marBottom w:val="240"/>
              <w:divBdr>
                <w:top w:val="none" w:sz="0" w:space="0" w:color="auto"/>
                <w:left w:val="none" w:sz="0" w:space="0" w:color="auto"/>
                <w:bottom w:val="none" w:sz="0" w:space="0" w:color="auto"/>
                <w:right w:val="none" w:sz="0" w:space="0" w:color="auto"/>
              </w:divBdr>
            </w:div>
            <w:div w:id="1902790303">
              <w:marLeft w:val="0"/>
              <w:marRight w:val="0"/>
              <w:marTop w:val="0"/>
              <w:marBottom w:val="240"/>
              <w:divBdr>
                <w:top w:val="none" w:sz="0" w:space="0" w:color="auto"/>
                <w:left w:val="none" w:sz="0" w:space="0" w:color="auto"/>
                <w:bottom w:val="none" w:sz="0" w:space="0" w:color="auto"/>
                <w:right w:val="none" w:sz="0" w:space="0" w:color="auto"/>
              </w:divBdr>
            </w:div>
            <w:div w:id="1648586229">
              <w:marLeft w:val="0"/>
              <w:marRight w:val="0"/>
              <w:marTop w:val="0"/>
              <w:marBottom w:val="240"/>
              <w:divBdr>
                <w:top w:val="none" w:sz="0" w:space="0" w:color="auto"/>
                <w:left w:val="none" w:sz="0" w:space="0" w:color="auto"/>
                <w:bottom w:val="none" w:sz="0" w:space="0" w:color="auto"/>
                <w:right w:val="none" w:sz="0" w:space="0" w:color="auto"/>
              </w:divBdr>
            </w:div>
            <w:div w:id="1798832268">
              <w:marLeft w:val="0"/>
              <w:marRight w:val="0"/>
              <w:marTop w:val="0"/>
              <w:marBottom w:val="240"/>
              <w:divBdr>
                <w:top w:val="none" w:sz="0" w:space="0" w:color="auto"/>
                <w:left w:val="none" w:sz="0" w:space="0" w:color="auto"/>
                <w:bottom w:val="none" w:sz="0" w:space="0" w:color="auto"/>
                <w:right w:val="none" w:sz="0" w:space="0" w:color="auto"/>
              </w:divBdr>
            </w:div>
            <w:div w:id="100417782">
              <w:marLeft w:val="0"/>
              <w:marRight w:val="0"/>
              <w:marTop w:val="0"/>
              <w:marBottom w:val="240"/>
              <w:divBdr>
                <w:top w:val="none" w:sz="0" w:space="0" w:color="auto"/>
                <w:left w:val="none" w:sz="0" w:space="0" w:color="auto"/>
                <w:bottom w:val="none" w:sz="0" w:space="0" w:color="auto"/>
                <w:right w:val="none" w:sz="0" w:space="0" w:color="auto"/>
              </w:divBdr>
            </w:div>
            <w:div w:id="762841985">
              <w:marLeft w:val="0"/>
              <w:marRight w:val="0"/>
              <w:marTop w:val="0"/>
              <w:marBottom w:val="240"/>
              <w:divBdr>
                <w:top w:val="none" w:sz="0" w:space="0" w:color="auto"/>
                <w:left w:val="none" w:sz="0" w:space="0" w:color="auto"/>
                <w:bottom w:val="none" w:sz="0" w:space="0" w:color="auto"/>
                <w:right w:val="none" w:sz="0" w:space="0" w:color="auto"/>
              </w:divBdr>
            </w:div>
            <w:div w:id="1350639331">
              <w:marLeft w:val="0"/>
              <w:marRight w:val="0"/>
              <w:marTop w:val="0"/>
              <w:marBottom w:val="240"/>
              <w:divBdr>
                <w:top w:val="none" w:sz="0" w:space="0" w:color="auto"/>
                <w:left w:val="none" w:sz="0" w:space="0" w:color="auto"/>
                <w:bottom w:val="none" w:sz="0" w:space="0" w:color="auto"/>
                <w:right w:val="none" w:sz="0" w:space="0" w:color="auto"/>
              </w:divBdr>
            </w:div>
            <w:div w:id="2138839492">
              <w:marLeft w:val="0"/>
              <w:marRight w:val="0"/>
              <w:marTop w:val="0"/>
              <w:marBottom w:val="240"/>
              <w:divBdr>
                <w:top w:val="none" w:sz="0" w:space="0" w:color="auto"/>
                <w:left w:val="none" w:sz="0" w:space="0" w:color="auto"/>
                <w:bottom w:val="none" w:sz="0" w:space="0" w:color="auto"/>
                <w:right w:val="none" w:sz="0" w:space="0" w:color="auto"/>
              </w:divBdr>
            </w:div>
            <w:div w:id="172384286">
              <w:marLeft w:val="0"/>
              <w:marRight w:val="0"/>
              <w:marTop w:val="0"/>
              <w:marBottom w:val="240"/>
              <w:divBdr>
                <w:top w:val="none" w:sz="0" w:space="0" w:color="auto"/>
                <w:left w:val="none" w:sz="0" w:space="0" w:color="auto"/>
                <w:bottom w:val="none" w:sz="0" w:space="0" w:color="auto"/>
                <w:right w:val="none" w:sz="0" w:space="0" w:color="auto"/>
              </w:divBdr>
            </w:div>
            <w:div w:id="261182528">
              <w:marLeft w:val="0"/>
              <w:marRight w:val="0"/>
              <w:marTop w:val="0"/>
              <w:marBottom w:val="240"/>
              <w:divBdr>
                <w:top w:val="none" w:sz="0" w:space="0" w:color="auto"/>
                <w:left w:val="none" w:sz="0" w:space="0" w:color="auto"/>
                <w:bottom w:val="none" w:sz="0" w:space="0" w:color="auto"/>
                <w:right w:val="none" w:sz="0" w:space="0" w:color="auto"/>
              </w:divBdr>
            </w:div>
            <w:div w:id="1030913808">
              <w:marLeft w:val="0"/>
              <w:marRight w:val="0"/>
              <w:marTop w:val="0"/>
              <w:marBottom w:val="240"/>
              <w:divBdr>
                <w:top w:val="none" w:sz="0" w:space="0" w:color="auto"/>
                <w:left w:val="none" w:sz="0" w:space="0" w:color="auto"/>
                <w:bottom w:val="none" w:sz="0" w:space="0" w:color="auto"/>
                <w:right w:val="none" w:sz="0" w:space="0" w:color="auto"/>
              </w:divBdr>
            </w:div>
            <w:div w:id="972251697">
              <w:marLeft w:val="0"/>
              <w:marRight w:val="0"/>
              <w:marTop w:val="0"/>
              <w:marBottom w:val="240"/>
              <w:divBdr>
                <w:top w:val="none" w:sz="0" w:space="0" w:color="auto"/>
                <w:left w:val="none" w:sz="0" w:space="0" w:color="auto"/>
                <w:bottom w:val="none" w:sz="0" w:space="0" w:color="auto"/>
                <w:right w:val="none" w:sz="0" w:space="0" w:color="auto"/>
              </w:divBdr>
            </w:div>
            <w:div w:id="40357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7113">
      <w:bodyDiv w:val="1"/>
      <w:marLeft w:val="0"/>
      <w:marRight w:val="0"/>
      <w:marTop w:val="0"/>
      <w:marBottom w:val="0"/>
      <w:divBdr>
        <w:top w:val="none" w:sz="0" w:space="0" w:color="auto"/>
        <w:left w:val="none" w:sz="0" w:space="0" w:color="auto"/>
        <w:bottom w:val="none" w:sz="0" w:space="0" w:color="auto"/>
        <w:right w:val="none" w:sz="0" w:space="0" w:color="auto"/>
      </w:divBdr>
    </w:div>
    <w:div w:id="1195583876">
      <w:bodyDiv w:val="1"/>
      <w:marLeft w:val="0"/>
      <w:marRight w:val="0"/>
      <w:marTop w:val="0"/>
      <w:marBottom w:val="0"/>
      <w:divBdr>
        <w:top w:val="none" w:sz="0" w:space="0" w:color="auto"/>
        <w:left w:val="none" w:sz="0" w:space="0" w:color="auto"/>
        <w:bottom w:val="none" w:sz="0" w:space="0" w:color="auto"/>
        <w:right w:val="none" w:sz="0" w:space="0" w:color="auto"/>
      </w:divBdr>
    </w:div>
    <w:div w:id="1198203623">
      <w:bodyDiv w:val="1"/>
      <w:marLeft w:val="0"/>
      <w:marRight w:val="0"/>
      <w:marTop w:val="0"/>
      <w:marBottom w:val="0"/>
      <w:divBdr>
        <w:top w:val="none" w:sz="0" w:space="0" w:color="auto"/>
        <w:left w:val="none" w:sz="0" w:space="0" w:color="auto"/>
        <w:bottom w:val="none" w:sz="0" w:space="0" w:color="auto"/>
        <w:right w:val="none" w:sz="0" w:space="0" w:color="auto"/>
      </w:divBdr>
    </w:div>
    <w:div w:id="1316841263">
      <w:bodyDiv w:val="1"/>
      <w:marLeft w:val="0"/>
      <w:marRight w:val="0"/>
      <w:marTop w:val="0"/>
      <w:marBottom w:val="0"/>
      <w:divBdr>
        <w:top w:val="none" w:sz="0" w:space="0" w:color="auto"/>
        <w:left w:val="none" w:sz="0" w:space="0" w:color="auto"/>
        <w:bottom w:val="none" w:sz="0" w:space="0" w:color="auto"/>
        <w:right w:val="none" w:sz="0" w:space="0" w:color="auto"/>
      </w:divBdr>
    </w:div>
    <w:div w:id="1336033472">
      <w:bodyDiv w:val="1"/>
      <w:marLeft w:val="0"/>
      <w:marRight w:val="0"/>
      <w:marTop w:val="0"/>
      <w:marBottom w:val="0"/>
      <w:divBdr>
        <w:top w:val="none" w:sz="0" w:space="0" w:color="auto"/>
        <w:left w:val="none" w:sz="0" w:space="0" w:color="auto"/>
        <w:bottom w:val="none" w:sz="0" w:space="0" w:color="auto"/>
        <w:right w:val="none" w:sz="0" w:space="0" w:color="auto"/>
      </w:divBdr>
    </w:div>
    <w:div w:id="1340428687">
      <w:bodyDiv w:val="1"/>
      <w:marLeft w:val="0"/>
      <w:marRight w:val="0"/>
      <w:marTop w:val="0"/>
      <w:marBottom w:val="0"/>
      <w:divBdr>
        <w:top w:val="none" w:sz="0" w:space="0" w:color="auto"/>
        <w:left w:val="none" w:sz="0" w:space="0" w:color="auto"/>
        <w:bottom w:val="none" w:sz="0" w:space="0" w:color="auto"/>
        <w:right w:val="none" w:sz="0" w:space="0" w:color="auto"/>
      </w:divBdr>
    </w:div>
    <w:div w:id="1353074169">
      <w:bodyDiv w:val="1"/>
      <w:marLeft w:val="0"/>
      <w:marRight w:val="0"/>
      <w:marTop w:val="0"/>
      <w:marBottom w:val="0"/>
      <w:divBdr>
        <w:top w:val="none" w:sz="0" w:space="0" w:color="auto"/>
        <w:left w:val="none" w:sz="0" w:space="0" w:color="auto"/>
        <w:bottom w:val="none" w:sz="0" w:space="0" w:color="auto"/>
        <w:right w:val="none" w:sz="0" w:space="0" w:color="auto"/>
      </w:divBdr>
    </w:div>
    <w:div w:id="1378042023">
      <w:bodyDiv w:val="1"/>
      <w:marLeft w:val="0"/>
      <w:marRight w:val="0"/>
      <w:marTop w:val="0"/>
      <w:marBottom w:val="0"/>
      <w:divBdr>
        <w:top w:val="none" w:sz="0" w:space="0" w:color="auto"/>
        <w:left w:val="none" w:sz="0" w:space="0" w:color="auto"/>
        <w:bottom w:val="none" w:sz="0" w:space="0" w:color="auto"/>
        <w:right w:val="none" w:sz="0" w:space="0" w:color="auto"/>
      </w:divBdr>
    </w:div>
    <w:div w:id="1391419963">
      <w:bodyDiv w:val="1"/>
      <w:marLeft w:val="0"/>
      <w:marRight w:val="0"/>
      <w:marTop w:val="0"/>
      <w:marBottom w:val="0"/>
      <w:divBdr>
        <w:top w:val="none" w:sz="0" w:space="0" w:color="auto"/>
        <w:left w:val="none" w:sz="0" w:space="0" w:color="auto"/>
        <w:bottom w:val="none" w:sz="0" w:space="0" w:color="auto"/>
        <w:right w:val="none" w:sz="0" w:space="0" w:color="auto"/>
      </w:divBdr>
    </w:div>
    <w:div w:id="1458717451">
      <w:bodyDiv w:val="1"/>
      <w:marLeft w:val="0"/>
      <w:marRight w:val="0"/>
      <w:marTop w:val="0"/>
      <w:marBottom w:val="0"/>
      <w:divBdr>
        <w:top w:val="none" w:sz="0" w:space="0" w:color="auto"/>
        <w:left w:val="none" w:sz="0" w:space="0" w:color="auto"/>
        <w:bottom w:val="none" w:sz="0" w:space="0" w:color="auto"/>
        <w:right w:val="none" w:sz="0" w:space="0" w:color="auto"/>
      </w:divBdr>
    </w:div>
    <w:div w:id="1478182188">
      <w:bodyDiv w:val="1"/>
      <w:marLeft w:val="0"/>
      <w:marRight w:val="0"/>
      <w:marTop w:val="0"/>
      <w:marBottom w:val="0"/>
      <w:divBdr>
        <w:top w:val="none" w:sz="0" w:space="0" w:color="auto"/>
        <w:left w:val="none" w:sz="0" w:space="0" w:color="auto"/>
        <w:bottom w:val="none" w:sz="0" w:space="0" w:color="auto"/>
        <w:right w:val="none" w:sz="0" w:space="0" w:color="auto"/>
      </w:divBdr>
    </w:div>
    <w:div w:id="1487625532">
      <w:bodyDiv w:val="1"/>
      <w:marLeft w:val="0"/>
      <w:marRight w:val="0"/>
      <w:marTop w:val="0"/>
      <w:marBottom w:val="0"/>
      <w:divBdr>
        <w:top w:val="none" w:sz="0" w:space="0" w:color="auto"/>
        <w:left w:val="none" w:sz="0" w:space="0" w:color="auto"/>
        <w:bottom w:val="none" w:sz="0" w:space="0" w:color="auto"/>
        <w:right w:val="none" w:sz="0" w:space="0" w:color="auto"/>
      </w:divBdr>
    </w:div>
    <w:div w:id="1504123450">
      <w:bodyDiv w:val="1"/>
      <w:marLeft w:val="0"/>
      <w:marRight w:val="0"/>
      <w:marTop w:val="0"/>
      <w:marBottom w:val="0"/>
      <w:divBdr>
        <w:top w:val="none" w:sz="0" w:space="0" w:color="auto"/>
        <w:left w:val="none" w:sz="0" w:space="0" w:color="auto"/>
        <w:bottom w:val="none" w:sz="0" w:space="0" w:color="auto"/>
        <w:right w:val="none" w:sz="0" w:space="0" w:color="auto"/>
      </w:divBdr>
    </w:div>
    <w:div w:id="1526215250">
      <w:bodyDiv w:val="1"/>
      <w:marLeft w:val="0"/>
      <w:marRight w:val="0"/>
      <w:marTop w:val="0"/>
      <w:marBottom w:val="0"/>
      <w:divBdr>
        <w:top w:val="none" w:sz="0" w:space="0" w:color="auto"/>
        <w:left w:val="none" w:sz="0" w:space="0" w:color="auto"/>
        <w:bottom w:val="none" w:sz="0" w:space="0" w:color="auto"/>
        <w:right w:val="none" w:sz="0" w:space="0" w:color="auto"/>
      </w:divBdr>
    </w:div>
    <w:div w:id="1562324394">
      <w:bodyDiv w:val="1"/>
      <w:marLeft w:val="0"/>
      <w:marRight w:val="0"/>
      <w:marTop w:val="0"/>
      <w:marBottom w:val="0"/>
      <w:divBdr>
        <w:top w:val="none" w:sz="0" w:space="0" w:color="auto"/>
        <w:left w:val="none" w:sz="0" w:space="0" w:color="auto"/>
        <w:bottom w:val="none" w:sz="0" w:space="0" w:color="auto"/>
        <w:right w:val="none" w:sz="0" w:space="0" w:color="auto"/>
      </w:divBdr>
    </w:div>
    <w:div w:id="1611468250">
      <w:bodyDiv w:val="1"/>
      <w:marLeft w:val="0"/>
      <w:marRight w:val="0"/>
      <w:marTop w:val="0"/>
      <w:marBottom w:val="0"/>
      <w:divBdr>
        <w:top w:val="none" w:sz="0" w:space="0" w:color="auto"/>
        <w:left w:val="none" w:sz="0" w:space="0" w:color="auto"/>
        <w:bottom w:val="none" w:sz="0" w:space="0" w:color="auto"/>
        <w:right w:val="none" w:sz="0" w:space="0" w:color="auto"/>
      </w:divBdr>
    </w:div>
    <w:div w:id="1620067786">
      <w:bodyDiv w:val="1"/>
      <w:marLeft w:val="0"/>
      <w:marRight w:val="0"/>
      <w:marTop w:val="0"/>
      <w:marBottom w:val="0"/>
      <w:divBdr>
        <w:top w:val="none" w:sz="0" w:space="0" w:color="auto"/>
        <w:left w:val="none" w:sz="0" w:space="0" w:color="auto"/>
        <w:bottom w:val="none" w:sz="0" w:space="0" w:color="auto"/>
        <w:right w:val="none" w:sz="0" w:space="0" w:color="auto"/>
      </w:divBdr>
    </w:div>
    <w:div w:id="1663504409">
      <w:bodyDiv w:val="1"/>
      <w:marLeft w:val="0"/>
      <w:marRight w:val="0"/>
      <w:marTop w:val="0"/>
      <w:marBottom w:val="0"/>
      <w:divBdr>
        <w:top w:val="none" w:sz="0" w:space="0" w:color="auto"/>
        <w:left w:val="none" w:sz="0" w:space="0" w:color="auto"/>
        <w:bottom w:val="none" w:sz="0" w:space="0" w:color="auto"/>
        <w:right w:val="none" w:sz="0" w:space="0" w:color="auto"/>
      </w:divBdr>
    </w:div>
    <w:div w:id="1670255011">
      <w:bodyDiv w:val="1"/>
      <w:marLeft w:val="0"/>
      <w:marRight w:val="0"/>
      <w:marTop w:val="0"/>
      <w:marBottom w:val="0"/>
      <w:divBdr>
        <w:top w:val="none" w:sz="0" w:space="0" w:color="auto"/>
        <w:left w:val="none" w:sz="0" w:space="0" w:color="auto"/>
        <w:bottom w:val="none" w:sz="0" w:space="0" w:color="auto"/>
        <w:right w:val="none" w:sz="0" w:space="0" w:color="auto"/>
      </w:divBdr>
      <w:divsChild>
        <w:div w:id="762192858">
          <w:marLeft w:val="0"/>
          <w:marRight w:val="0"/>
          <w:marTop w:val="0"/>
          <w:marBottom w:val="0"/>
          <w:divBdr>
            <w:top w:val="none" w:sz="0" w:space="0" w:color="auto"/>
            <w:left w:val="none" w:sz="0" w:space="0" w:color="auto"/>
            <w:bottom w:val="none" w:sz="0" w:space="0" w:color="auto"/>
            <w:right w:val="none" w:sz="0" w:space="0" w:color="auto"/>
          </w:divBdr>
          <w:divsChild>
            <w:div w:id="1763450720">
              <w:marLeft w:val="0"/>
              <w:marRight w:val="0"/>
              <w:marTop w:val="0"/>
              <w:marBottom w:val="240"/>
              <w:divBdr>
                <w:top w:val="none" w:sz="0" w:space="0" w:color="auto"/>
                <w:left w:val="none" w:sz="0" w:space="0" w:color="auto"/>
                <w:bottom w:val="none" w:sz="0" w:space="0" w:color="auto"/>
                <w:right w:val="none" w:sz="0" w:space="0" w:color="auto"/>
              </w:divBdr>
            </w:div>
            <w:div w:id="878057465">
              <w:marLeft w:val="0"/>
              <w:marRight w:val="0"/>
              <w:marTop w:val="0"/>
              <w:marBottom w:val="240"/>
              <w:divBdr>
                <w:top w:val="none" w:sz="0" w:space="0" w:color="auto"/>
                <w:left w:val="none" w:sz="0" w:space="0" w:color="auto"/>
                <w:bottom w:val="none" w:sz="0" w:space="0" w:color="auto"/>
                <w:right w:val="none" w:sz="0" w:space="0" w:color="auto"/>
              </w:divBdr>
            </w:div>
            <w:div w:id="993490872">
              <w:marLeft w:val="0"/>
              <w:marRight w:val="0"/>
              <w:marTop w:val="0"/>
              <w:marBottom w:val="240"/>
              <w:divBdr>
                <w:top w:val="none" w:sz="0" w:space="0" w:color="auto"/>
                <w:left w:val="none" w:sz="0" w:space="0" w:color="auto"/>
                <w:bottom w:val="none" w:sz="0" w:space="0" w:color="auto"/>
                <w:right w:val="none" w:sz="0" w:space="0" w:color="auto"/>
              </w:divBdr>
            </w:div>
            <w:div w:id="59452285">
              <w:marLeft w:val="0"/>
              <w:marRight w:val="0"/>
              <w:marTop w:val="0"/>
              <w:marBottom w:val="240"/>
              <w:divBdr>
                <w:top w:val="none" w:sz="0" w:space="0" w:color="auto"/>
                <w:left w:val="none" w:sz="0" w:space="0" w:color="auto"/>
                <w:bottom w:val="none" w:sz="0" w:space="0" w:color="auto"/>
                <w:right w:val="none" w:sz="0" w:space="0" w:color="auto"/>
              </w:divBdr>
            </w:div>
            <w:div w:id="39669796">
              <w:marLeft w:val="0"/>
              <w:marRight w:val="0"/>
              <w:marTop w:val="0"/>
              <w:marBottom w:val="240"/>
              <w:divBdr>
                <w:top w:val="none" w:sz="0" w:space="0" w:color="auto"/>
                <w:left w:val="none" w:sz="0" w:space="0" w:color="auto"/>
                <w:bottom w:val="none" w:sz="0" w:space="0" w:color="auto"/>
                <w:right w:val="none" w:sz="0" w:space="0" w:color="auto"/>
              </w:divBdr>
            </w:div>
            <w:div w:id="120465141">
              <w:marLeft w:val="0"/>
              <w:marRight w:val="0"/>
              <w:marTop w:val="0"/>
              <w:marBottom w:val="240"/>
              <w:divBdr>
                <w:top w:val="none" w:sz="0" w:space="0" w:color="auto"/>
                <w:left w:val="none" w:sz="0" w:space="0" w:color="auto"/>
                <w:bottom w:val="none" w:sz="0" w:space="0" w:color="auto"/>
                <w:right w:val="none" w:sz="0" w:space="0" w:color="auto"/>
              </w:divBdr>
            </w:div>
            <w:div w:id="579288870">
              <w:marLeft w:val="0"/>
              <w:marRight w:val="0"/>
              <w:marTop w:val="0"/>
              <w:marBottom w:val="240"/>
              <w:divBdr>
                <w:top w:val="none" w:sz="0" w:space="0" w:color="auto"/>
                <w:left w:val="none" w:sz="0" w:space="0" w:color="auto"/>
                <w:bottom w:val="none" w:sz="0" w:space="0" w:color="auto"/>
                <w:right w:val="none" w:sz="0" w:space="0" w:color="auto"/>
              </w:divBdr>
            </w:div>
            <w:div w:id="565073658">
              <w:marLeft w:val="0"/>
              <w:marRight w:val="0"/>
              <w:marTop w:val="0"/>
              <w:marBottom w:val="240"/>
              <w:divBdr>
                <w:top w:val="none" w:sz="0" w:space="0" w:color="auto"/>
                <w:left w:val="none" w:sz="0" w:space="0" w:color="auto"/>
                <w:bottom w:val="none" w:sz="0" w:space="0" w:color="auto"/>
                <w:right w:val="none" w:sz="0" w:space="0" w:color="auto"/>
              </w:divBdr>
            </w:div>
            <w:div w:id="1522161713">
              <w:marLeft w:val="0"/>
              <w:marRight w:val="0"/>
              <w:marTop w:val="0"/>
              <w:marBottom w:val="240"/>
              <w:divBdr>
                <w:top w:val="none" w:sz="0" w:space="0" w:color="auto"/>
                <w:left w:val="none" w:sz="0" w:space="0" w:color="auto"/>
                <w:bottom w:val="none" w:sz="0" w:space="0" w:color="auto"/>
                <w:right w:val="none" w:sz="0" w:space="0" w:color="auto"/>
              </w:divBdr>
            </w:div>
            <w:div w:id="1703555780">
              <w:marLeft w:val="0"/>
              <w:marRight w:val="0"/>
              <w:marTop w:val="0"/>
              <w:marBottom w:val="240"/>
              <w:divBdr>
                <w:top w:val="none" w:sz="0" w:space="0" w:color="auto"/>
                <w:left w:val="none" w:sz="0" w:space="0" w:color="auto"/>
                <w:bottom w:val="none" w:sz="0" w:space="0" w:color="auto"/>
                <w:right w:val="none" w:sz="0" w:space="0" w:color="auto"/>
              </w:divBdr>
            </w:div>
            <w:div w:id="557282806">
              <w:marLeft w:val="0"/>
              <w:marRight w:val="0"/>
              <w:marTop w:val="0"/>
              <w:marBottom w:val="240"/>
              <w:divBdr>
                <w:top w:val="none" w:sz="0" w:space="0" w:color="auto"/>
                <w:left w:val="none" w:sz="0" w:space="0" w:color="auto"/>
                <w:bottom w:val="none" w:sz="0" w:space="0" w:color="auto"/>
                <w:right w:val="none" w:sz="0" w:space="0" w:color="auto"/>
              </w:divBdr>
            </w:div>
            <w:div w:id="50856571">
              <w:marLeft w:val="0"/>
              <w:marRight w:val="0"/>
              <w:marTop w:val="0"/>
              <w:marBottom w:val="240"/>
              <w:divBdr>
                <w:top w:val="none" w:sz="0" w:space="0" w:color="auto"/>
                <w:left w:val="none" w:sz="0" w:space="0" w:color="auto"/>
                <w:bottom w:val="none" w:sz="0" w:space="0" w:color="auto"/>
                <w:right w:val="none" w:sz="0" w:space="0" w:color="auto"/>
              </w:divBdr>
            </w:div>
            <w:div w:id="8856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7172">
      <w:bodyDiv w:val="1"/>
      <w:marLeft w:val="0"/>
      <w:marRight w:val="0"/>
      <w:marTop w:val="0"/>
      <w:marBottom w:val="0"/>
      <w:divBdr>
        <w:top w:val="none" w:sz="0" w:space="0" w:color="auto"/>
        <w:left w:val="none" w:sz="0" w:space="0" w:color="auto"/>
        <w:bottom w:val="none" w:sz="0" w:space="0" w:color="auto"/>
        <w:right w:val="none" w:sz="0" w:space="0" w:color="auto"/>
      </w:divBdr>
    </w:div>
    <w:div w:id="1719889431">
      <w:bodyDiv w:val="1"/>
      <w:marLeft w:val="0"/>
      <w:marRight w:val="0"/>
      <w:marTop w:val="0"/>
      <w:marBottom w:val="0"/>
      <w:divBdr>
        <w:top w:val="none" w:sz="0" w:space="0" w:color="auto"/>
        <w:left w:val="none" w:sz="0" w:space="0" w:color="auto"/>
        <w:bottom w:val="none" w:sz="0" w:space="0" w:color="auto"/>
        <w:right w:val="none" w:sz="0" w:space="0" w:color="auto"/>
      </w:divBdr>
    </w:div>
    <w:div w:id="1726953114">
      <w:bodyDiv w:val="1"/>
      <w:marLeft w:val="0"/>
      <w:marRight w:val="0"/>
      <w:marTop w:val="0"/>
      <w:marBottom w:val="0"/>
      <w:divBdr>
        <w:top w:val="none" w:sz="0" w:space="0" w:color="auto"/>
        <w:left w:val="none" w:sz="0" w:space="0" w:color="auto"/>
        <w:bottom w:val="none" w:sz="0" w:space="0" w:color="auto"/>
        <w:right w:val="none" w:sz="0" w:space="0" w:color="auto"/>
      </w:divBdr>
    </w:div>
    <w:div w:id="1750955006">
      <w:bodyDiv w:val="1"/>
      <w:marLeft w:val="0"/>
      <w:marRight w:val="0"/>
      <w:marTop w:val="0"/>
      <w:marBottom w:val="0"/>
      <w:divBdr>
        <w:top w:val="none" w:sz="0" w:space="0" w:color="auto"/>
        <w:left w:val="none" w:sz="0" w:space="0" w:color="auto"/>
        <w:bottom w:val="none" w:sz="0" w:space="0" w:color="auto"/>
        <w:right w:val="none" w:sz="0" w:space="0" w:color="auto"/>
      </w:divBdr>
    </w:div>
    <w:div w:id="1762338549">
      <w:bodyDiv w:val="1"/>
      <w:marLeft w:val="0"/>
      <w:marRight w:val="0"/>
      <w:marTop w:val="0"/>
      <w:marBottom w:val="0"/>
      <w:divBdr>
        <w:top w:val="none" w:sz="0" w:space="0" w:color="auto"/>
        <w:left w:val="none" w:sz="0" w:space="0" w:color="auto"/>
        <w:bottom w:val="none" w:sz="0" w:space="0" w:color="auto"/>
        <w:right w:val="none" w:sz="0" w:space="0" w:color="auto"/>
      </w:divBdr>
      <w:divsChild>
        <w:div w:id="1355688722">
          <w:marLeft w:val="1166"/>
          <w:marRight w:val="0"/>
          <w:marTop w:val="200"/>
          <w:marBottom w:val="0"/>
          <w:divBdr>
            <w:top w:val="none" w:sz="0" w:space="0" w:color="auto"/>
            <w:left w:val="none" w:sz="0" w:space="0" w:color="auto"/>
            <w:bottom w:val="none" w:sz="0" w:space="0" w:color="auto"/>
            <w:right w:val="none" w:sz="0" w:space="0" w:color="auto"/>
          </w:divBdr>
        </w:div>
      </w:divsChild>
    </w:div>
    <w:div w:id="1772437100">
      <w:bodyDiv w:val="1"/>
      <w:marLeft w:val="0"/>
      <w:marRight w:val="0"/>
      <w:marTop w:val="0"/>
      <w:marBottom w:val="0"/>
      <w:divBdr>
        <w:top w:val="none" w:sz="0" w:space="0" w:color="auto"/>
        <w:left w:val="none" w:sz="0" w:space="0" w:color="auto"/>
        <w:bottom w:val="none" w:sz="0" w:space="0" w:color="auto"/>
        <w:right w:val="none" w:sz="0" w:space="0" w:color="auto"/>
      </w:divBdr>
    </w:div>
    <w:div w:id="1785491115">
      <w:bodyDiv w:val="1"/>
      <w:marLeft w:val="0"/>
      <w:marRight w:val="0"/>
      <w:marTop w:val="0"/>
      <w:marBottom w:val="0"/>
      <w:divBdr>
        <w:top w:val="none" w:sz="0" w:space="0" w:color="auto"/>
        <w:left w:val="none" w:sz="0" w:space="0" w:color="auto"/>
        <w:bottom w:val="none" w:sz="0" w:space="0" w:color="auto"/>
        <w:right w:val="none" w:sz="0" w:space="0" w:color="auto"/>
      </w:divBdr>
    </w:div>
    <w:div w:id="1834107266">
      <w:bodyDiv w:val="1"/>
      <w:marLeft w:val="0"/>
      <w:marRight w:val="0"/>
      <w:marTop w:val="0"/>
      <w:marBottom w:val="0"/>
      <w:divBdr>
        <w:top w:val="none" w:sz="0" w:space="0" w:color="auto"/>
        <w:left w:val="none" w:sz="0" w:space="0" w:color="auto"/>
        <w:bottom w:val="none" w:sz="0" w:space="0" w:color="auto"/>
        <w:right w:val="none" w:sz="0" w:space="0" w:color="auto"/>
      </w:divBdr>
    </w:div>
    <w:div w:id="1843812286">
      <w:bodyDiv w:val="1"/>
      <w:marLeft w:val="0"/>
      <w:marRight w:val="0"/>
      <w:marTop w:val="0"/>
      <w:marBottom w:val="0"/>
      <w:divBdr>
        <w:top w:val="none" w:sz="0" w:space="0" w:color="auto"/>
        <w:left w:val="none" w:sz="0" w:space="0" w:color="auto"/>
        <w:bottom w:val="none" w:sz="0" w:space="0" w:color="auto"/>
        <w:right w:val="none" w:sz="0" w:space="0" w:color="auto"/>
      </w:divBdr>
    </w:div>
    <w:div w:id="1866941775">
      <w:bodyDiv w:val="1"/>
      <w:marLeft w:val="0"/>
      <w:marRight w:val="0"/>
      <w:marTop w:val="0"/>
      <w:marBottom w:val="0"/>
      <w:divBdr>
        <w:top w:val="none" w:sz="0" w:space="0" w:color="auto"/>
        <w:left w:val="none" w:sz="0" w:space="0" w:color="auto"/>
        <w:bottom w:val="none" w:sz="0" w:space="0" w:color="auto"/>
        <w:right w:val="none" w:sz="0" w:space="0" w:color="auto"/>
      </w:divBdr>
    </w:div>
    <w:div w:id="1891763167">
      <w:bodyDiv w:val="1"/>
      <w:marLeft w:val="0"/>
      <w:marRight w:val="0"/>
      <w:marTop w:val="0"/>
      <w:marBottom w:val="0"/>
      <w:divBdr>
        <w:top w:val="none" w:sz="0" w:space="0" w:color="auto"/>
        <w:left w:val="none" w:sz="0" w:space="0" w:color="auto"/>
        <w:bottom w:val="none" w:sz="0" w:space="0" w:color="auto"/>
        <w:right w:val="none" w:sz="0" w:space="0" w:color="auto"/>
      </w:divBdr>
    </w:div>
    <w:div w:id="1896501207">
      <w:bodyDiv w:val="1"/>
      <w:marLeft w:val="0"/>
      <w:marRight w:val="0"/>
      <w:marTop w:val="0"/>
      <w:marBottom w:val="0"/>
      <w:divBdr>
        <w:top w:val="none" w:sz="0" w:space="0" w:color="auto"/>
        <w:left w:val="none" w:sz="0" w:space="0" w:color="auto"/>
        <w:bottom w:val="none" w:sz="0" w:space="0" w:color="auto"/>
        <w:right w:val="none" w:sz="0" w:space="0" w:color="auto"/>
      </w:divBdr>
    </w:div>
    <w:div w:id="1908107530">
      <w:bodyDiv w:val="1"/>
      <w:marLeft w:val="0"/>
      <w:marRight w:val="0"/>
      <w:marTop w:val="0"/>
      <w:marBottom w:val="0"/>
      <w:divBdr>
        <w:top w:val="none" w:sz="0" w:space="0" w:color="auto"/>
        <w:left w:val="none" w:sz="0" w:space="0" w:color="auto"/>
        <w:bottom w:val="none" w:sz="0" w:space="0" w:color="auto"/>
        <w:right w:val="none" w:sz="0" w:space="0" w:color="auto"/>
      </w:divBdr>
    </w:div>
    <w:div w:id="1951937136">
      <w:bodyDiv w:val="1"/>
      <w:marLeft w:val="0"/>
      <w:marRight w:val="0"/>
      <w:marTop w:val="0"/>
      <w:marBottom w:val="0"/>
      <w:divBdr>
        <w:top w:val="none" w:sz="0" w:space="0" w:color="auto"/>
        <w:left w:val="none" w:sz="0" w:space="0" w:color="auto"/>
        <w:bottom w:val="none" w:sz="0" w:space="0" w:color="auto"/>
        <w:right w:val="none" w:sz="0" w:space="0" w:color="auto"/>
      </w:divBdr>
      <w:divsChild>
        <w:div w:id="1079519062">
          <w:marLeft w:val="547"/>
          <w:marRight w:val="0"/>
          <w:marTop w:val="200"/>
          <w:marBottom w:val="0"/>
          <w:divBdr>
            <w:top w:val="none" w:sz="0" w:space="0" w:color="auto"/>
            <w:left w:val="none" w:sz="0" w:space="0" w:color="auto"/>
            <w:bottom w:val="none" w:sz="0" w:space="0" w:color="auto"/>
            <w:right w:val="none" w:sz="0" w:space="0" w:color="auto"/>
          </w:divBdr>
        </w:div>
        <w:div w:id="1397389151">
          <w:marLeft w:val="1166"/>
          <w:marRight w:val="0"/>
          <w:marTop w:val="200"/>
          <w:marBottom w:val="0"/>
          <w:divBdr>
            <w:top w:val="none" w:sz="0" w:space="0" w:color="auto"/>
            <w:left w:val="none" w:sz="0" w:space="0" w:color="auto"/>
            <w:bottom w:val="none" w:sz="0" w:space="0" w:color="auto"/>
            <w:right w:val="none" w:sz="0" w:space="0" w:color="auto"/>
          </w:divBdr>
        </w:div>
        <w:div w:id="1218123777">
          <w:marLeft w:val="1166"/>
          <w:marRight w:val="0"/>
          <w:marTop w:val="200"/>
          <w:marBottom w:val="0"/>
          <w:divBdr>
            <w:top w:val="none" w:sz="0" w:space="0" w:color="auto"/>
            <w:left w:val="none" w:sz="0" w:space="0" w:color="auto"/>
            <w:bottom w:val="none" w:sz="0" w:space="0" w:color="auto"/>
            <w:right w:val="none" w:sz="0" w:space="0" w:color="auto"/>
          </w:divBdr>
        </w:div>
        <w:div w:id="1564442434">
          <w:marLeft w:val="1166"/>
          <w:marRight w:val="0"/>
          <w:marTop w:val="200"/>
          <w:marBottom w:val="0"/>
          <w:divBdr>
            <w:top w:val="none" w:sz="0" w:space="0" w:color="auto"/>
            <w:left w:val="none" w:sz="0" w:space="0" w:color="auto"/>
            <w:bottom w:val="none" w:sz="0" w:space="0" w:color="auto"/>
            <w:right w:val="none" w:sz="0" w:space="0" w:color="auto"/>
          </w:divBdr>
        </w:div>
        <w:div w:id="1281835429">
          <w:marLeft w:val="1166"/>
          <w:marRight w:val="0"/>
          <w:marTop w:val="200"/>
          <w:marBottom w:val="0"/>
          <w:divBdr>
            <w:top w:val="none" w:sz="0" w:space="0" w:color="auto"/>
            <w:left w:val="none" w:sz="0" w:space="0" w:color="auto"/>
            <w:bottom w:val="none" w:sz="0" w:space="0" w:color="auto"/>
            <w:right w:val="none" w:sz="0" w:space="0" w:color="auto"/>
          </w:divBdr>
        </w:div>
      </w:divsChild>
    </w:div>
    <w:div w:id="1986231126">
      <w:bodyDiv w:val="1"/>
      <w:marLeft w:val="0"/>
      <w:marRight w:val="0"/>
      <w:marTop w:val="0"/>
      <w:marBottom w:val="0"/>
      <w:divBdr>
        <w:top w:val="none" w:sz="0" w:space="0" w:color="auto"/>
        <w:left w:val="none" w:sz="0" w:space="0" w:color="auto"/>
        <w:bottom w:val="none" w:sz="0" w:space="0" w:color="auto"/>
        <w:right w:val="none" w:sz="0" w:space="0" w:color="auto"/>
      </w:divBdr>
    </w:div>
    <w:div w:id="2022510039">
      <w:bodyDiv w:val="1"/>
      <w:marLeft w:val="0"/>
      <w:marRight w:val="0"/>
      <w:marTop w:val="0"/>
      <w:marBottom w:val="0"/>
      <w:divBdr>
        <w:top w:val="none" w:sz="0" w:space="0" w:color="auto"/>
        <w:left w:val="none" w:sz="0" w:space="0" w:color="auto"/>
        <w:bottom w:val="none" w:sz="0" w:space="0" w:color="auto"/>
        <w:right w:val="none" w:sz="0" w:space="0" w:color="auto"/>
      </w:divBdr>
    </w:div>
    <w:div w:id="2048984362">
      <w:bodyDiv w:val="1"/>
      <w:marLeft w:val="0"/>
      <w:marRight w:val="0"/>
      <w:marTop w:val="0"/>
      <w:marBottom w:val="0"/>
      <w:divBdr>
        <w:top w:val="none" w:sz="0" w:space="0" w:color="auto"/>
        <w:left w:val="none" w:sz="0" w:space="0" w:color="auto"/>
        <w:bottom w:val="none" w:sz="0" w:space="0" w:color="auto"/>
        <w:right w:val="none" w:sz="0" w:space="0" w:color="auto"/>
      </w:divBdr>
    </w:div>
    <w:div w:id="2068331746">
      <w:bodyDiv w:val="1"/>
      <w:marLeft w:val="0"/>
      <w:marRight w:val="0"/>
      <w:marTop w:val="0"/>
      <w:marBottom w:val="0"/>
      <w:divBdr>
        <w:top w:val="none" w:sz="0" w:space="0" w:color="auto"/>
        <w:left w:val="none" w:sz="0" w:space="0" w:color="auto"/>
        <w:bottom w:val="none" w:sz="0" w:space="0" w:color="auto"/>
        <w:right w:val="none" w:sz="0" w:space="0" w:color="auto"/>
      </w:divBdr>
    </w:div>
    <w:div w:id="2076778081">
      <w:bodyDiv w:val="1"/>
      <w:marLeft w:val="0"/>
      <w:marRight w:val="0"/>
      <w:marTop w:val="0"/>
      <w:marBottom w:val="0"/>
      <w:divBdr>
        <w:top w:val="none" w:sz="0" w:space="0" w:color="auto"/>
        <w:left w:val="none" w:sz="0" w:space="0" w:color="auto"/>
        <w:bottom w:val="none" w:sz="0" w:space="0" w:color="auto"/>
        <w:right w:val="none" w:sz="0" w:space="0" w:color="auto"/>
      </w:divBdr>
    </w:div>
    <w:div w:id="2078550777">
      <w:bodyDiv w:val="1"/>
      <w:marLeft w:val="0"/>
      <w:marRight w:val="0"/>
      <w:marTop w:val="0"/>
      <w:marBottom w:val="0"/>
      <w:divBdr>
        <w:top w:val="none" w:sz="0" w:space="0" w:color="auto"/>
        <w:left w:val="none" w:sz="0" w:space="0" w:color="auto"/>
        <w:bottom w:val="none" w:sz="0" w:space="0" w:color="auto"/>
        <w:right w:val="none" w:sz="0" w:space="0" w:color="auto"/>
      </w:divBdr>
    </w:div>
    <w:div w:id="213248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3.png"/><Relationship Id="rId42" Type="http://schemas.openxmlformats.org/officeDocument/2006/relationships/image" Target="media/image33.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hyperlink" Target="https://support.vyos.io/support/solutions/articles/103000096330/" TargetMode="External"/><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hyperlink" Target="http://172.16.221.237" TargetMode="External"/><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hyperlink" Target="https://www.ncsc.gov.uk/news/ncsc-lifts-lid-on-three-random-words-password-logic" TargetMode="External"/><Relationship Id="rId128" Type="http://schemas.openxmlformats.org/officeDocument/2006/relationships/hyperlink" Target="https://support.vyos.io/support/solutions/articles/103000096330-vyos-default-user-and-password" TargetMode="External"/><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hyperlink" Target="https://0xtcake.gitbook.io/pentesting/main-topics/pivoting-port-forwarding-and-tunnelling" TargetMode="External"/><Relationship Id="rId139" Type="http://schemas.openxmlformats.org/officeDocument/2006/relationships/footer" Target="footer1.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1.png"/><Relationship Id="rId129" Type="http://schemas.openxmlformats.org/officeDocument/2006/relationships/hyperlink" Target="https://book.hacktricks.xyz/network-services-pentesting/pentesting-web/apache" TargetMode="External"/><Relationship Id="rId54" Type="http://schemas.openxmlformats.org/officeDocument/2006/relationships/hyperlink" Target="mailto:xadmin@192.168.0.34" TargetMode="External"/><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0.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5.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hyperlink" Target="https://nmap.org/book/man.html" TargetMode="External"/><Relationship Id="rId135" Type="http://schemas.openxmlformats.org/officeDocument/2006/relationships/hyperlink" Target="https://0xtcake.gitbook.io/pentesting/main-topics/pivoting-port-forwarding-and-tunnelling"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99.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09.png"/><Relationship Id="rId125" Type="http://schemas.openxmlformats.org/officeDocument/2006/relationships/image" Target="media/image112.png"/><Relationship Id="rId141"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4.png"/><Relationship Id="rId131" Type="http://schemas.openxmlformats.org/officeDocument/2006/relationships/hyperlink" Target="https://subnettingpractice.com/how-to-subnet.html" TargetMode="External"/><Relationship Id="rId136" Type="http://schemas.openxmlformats.org/officeDocument/2006/relationships/hyperlink" Target="https://docs.vyos.io/en/latest/quick-start.html"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hyperlink" Target="https://book.hacktricks.xyz/network-services-pentesting/pentesting-ssh" TargetMode="Externa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0.png"/><Relationship Id="rId142"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7.png"/><Relationship Id="rId116" Type="http://schemas.openxmlformats.org/officeDocument/2006/relationships/image" Target="media/image105.png"/><Relationship Id="rId137" Type="http://schemas.openxmlformats.org/officeDocument/2006/relationships/hyperlink" Target="https://docs.vyos.io/en/latest/quick-start.html" TargetMode="External"/><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hyperlink" Target="https://www.ncsc.gov.uk/news/ncsc-lifts-lid-on-three-random-words-password-logic" TargetMode="External"/><Relationship Id="rId15" Type="http://schemas.openxmlformats.org/officeDocument/2006/relationships/image" Target="media/image7.png"/><Relationship Id="rId36" Type="http://schemas.openxmlformats.org/officeDocument/2006/relationships/image" Target="media/image27.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hyperlink" Target="https://book.hacktricks.xyz/network-services-pentesting/nfs-service-pentesting" TargetMode="Externa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3.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hyperlink" Target="https://www.ncsc.gov.uk/blog-post/the-logic-behind-three-random-words" TargetMode="External"/><Relationship Id="rId4" Type="http://schemas.openxmlformats.org/officeDocument/2006/relationships/styles" Target="styles.xml"/><Relationship Id="rId9" Type="http://schemas.openxmlformats.org/officeDocument/2006/relationships/image" Target="media/image1.emf"/><Relationship Id="rId26" Type="http://schemas.openxmlformats.org/officeDocument/2006/relationships/image" Target="media/image18.png"/><Relationship Id="rId47" Type="http://schemas.openxmlformats.org/officeDocument/2006/relationships/image" Target="media/image38.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hyperlink" Target="https://docs.netgate.com/pfsense/en/latest/usermanager/defaults.html" TargetMode="External"/><Relationship Id="rId133" Type="http://schemas.openxmlformats.org/officeDocument/2006/relationships/hyperlink" Target="https://www.openssh.com/" TargetMode="External"/><Relationship Id="rId16"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d_m\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9703F1C2-E489-49DB-BF8D-A8043EA7EA94}">
  <ds:schemaRefs>
    <ds:schemaRef ds:uri="http://schemas.openxmlformats.org/officeDocument/2006/bibliography"/>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3204</TotalTime>
  <Pages>237</Pages>
  <Words>36727</Words>
  <Characters>271739</Characters>
  <Application>Microsoft Office Word</Application>
  <DocSecurity>0</DocSecurity>
  <Lines>6923</Lines>
  <Paragraphs>5247</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322599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M</dc:creator>
  <cp:lastModifiedBy>ANDREW JAMIESON</cp:lastModifiedBy>
  <cp:revision>1428</cp:revision>
  <dcterms:created xsi:type="dcterms:W3CDTF">2021-09-07T12:35:00Z</dcterms:created>
  <dcterms:modified xsi:type="dcterms:W3CDTF">2024-12-25T01:22:00Z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GrammarlyDocumentId">
    <vt:lpwstr>264b8fe8e37dfc4db07797d5c8734bff095976c960f3b93474a553a7235308f8</vt:lpwstr>
  </property>
</Properties>
</file>